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lang w:val="nl-BE"/>
        </w:rPr>
      </w:sdtEndPr>
      <w:sdtContent>
        <w:p w14:paraId="210E0B9A" w14:textId="77777777" w:rsidR="00BA6B0C" w:rsidRDefault="00BA6B0C" w:rsidP="00BA6B0C">
          <w:pPr>
            <w:pStyle w:val="Title"/>
          </w:pPr>
        </w:p>
        <w:p w14:paraId="32DFC440" w14:textId="77777777" w:rsidR="00BA6B0C" w:rsidRDefault="00BA6B0C" w:rsidP="00BA6B0C">
          <w:pPr>
            <w:pStyle w:val="Title"/>
            <w:ind w:right="1920"/>
            <w:jc w:val="both"/>
          </w:pPr>
        </w:p>
        <w:p w14:paraId="4D7892A8" w14:textId="77777777" w:rsidR="00BA6B0C" w:rsidRDefault="00BA6B0C" w:rsidP="00BA6B0C">
          <w:pPr>
            <w:pStyle w:val="Title"/>
          </w:pPr>
        </w:p>
        <w:p w14:paraId="259F14D8" w14:textId="77777777" w:rsidR="00BA6B0C" w:rsidRDefault="00BA6B0C" w:rsidP="00BA6B0C">
          <w:pPr>
            <w:pStyle w:val="Title"/>
          </w:pPr>
        </w:p>
        <w:p w14:paraId="62EF65D4" w14:textId="77777777" w:rsidR="00BA6B0C" w:rsidRDefault="00BA6B0C" w:rsidP="00BA6B0C">
          <w:pPr>
            <w:pStyle w:val="Title"/>
          </w:pPr>
        </w:p>
        <w:p w14:paraId="15225B2C" w14:textId="77777777" w:rsidR="00BA6B0C" w:rsidRDefault="00BA6B0C" w:rsidP="00BA6B0C">
          <w:pPr>
            <w:pStyle w:val="Title"/>
          </w:pPr>
        </w:p>
        <w:p w14:paraId="621062B3" w14:textId="77777777" w:rsidR="00BA6B0C" w:rsidRDefault="00BA6B0C" w:rsidP="00BA6B0C">
          <w:pPr>
            <w:pStyle w:val="Title"/>
          </w:pPr>
        </w:p>
        <w:p w14:paraId="29A76451" w14:textId="19EA29BB" w:rsidR="00BA6B0C" w:rsidRPr="00CC7835" w:rsidRDefault="00CC7835" w:rsidP="00BA6B0C">
          <w:pPr>
            <w:pStyle w:val="Title"/>
            <w:rPr>
              <w:lang w:val="en-US"/>
            </w:rPr>
          </w:pPr>
          <w:r>
            <w:rPr>
              <w:lang w:val="nl-BE"/>
            </w:rPr>
            <w:t>Server System Management - Linux</w:t>
          </w:r>
        </w:p>
        <w:p w14:paraId="15C03180" w14:textId="4FFADCE4" w:rsidR="00BA6B0C" w:rsidRPr="00CC7835" w:rsidRDefault="00CC7835" w:rsidP="00BA6B0C">
          <w:pPr>
            <w:pStyle w:val="Subtitle"/>
            <w:rPr>
              <w:sz w:val="28"/>
              <w:szCs w:val="22"/>
              <w:lang w:val="en-US"/>
            </w:rPr>
          </w:pPr>
          <w:r w:rsidRPr="001B0480">
            <w:rPr>
              <w:sz w:val="40"/>
              <w:szCs w:val="40"/>
              <w:lang w:val="en-US"/>
            </w:rPr>
            <w:t>Lab 05</w:t>
          </w:r>
          <w:r>
            <w:rPr>
              <w:sz w:val="40"/>
              <w:szCs w:val="40"/>
              <w:lang w:val="en-US"/>
            </w:rPr>
            <w:t xml:space="preserve"> part 1</w:t>
          </w:r>
          <w:r w:rsidRPr="001B0480">
            <w:rPr>
              <w:sz w:val="40"/>
              <w:szCs w:val="40"/>
              <w:lang w:val="en-US"/>
            </w:rPr>
            <w:t>: SSH and network services</w:t>
          </w:r>
        </w:p>
        <w:p w14:paraId="0937A636" w14:textId="77777777" w:rsidR="00BA6B0C" w:rsidRPr="00CC7835" w:rsidRDefault="00BA6B0C" w:rsidP="00BA6B0C">
          <w:pPr>
            <w:pStyle w:val="Subtitle"/>
            <w:rPr>
              <w:lang w:val="en-US"/>
            </w:rPr>
          </w:pPr>
        </w:p>
        <w:p w14:paraId="36F02DA0" w14:textId="77777777" w:rsidR="00BA6B0C" w:rsidRDefault="00BA6B0C" w:rsidP="00BA6B0C">
          <w:pPr>
            <w:spacing w:after="200"/>
            <w:jc w:val="left"/>
            <w:rPr>
              <w:lang w:val="nl-BE"/>
            </w:rPr>
          </w:pPr>
          <w:r w:rsidRPr="00CC7835">
            <w:rPr>
              <w:lang w:val="en-US"/>
            </w:rPr>
            <w:br w:type="page"/>
          </w:r>
        </w:p>
      </w:sdtContent>
    </w:sdt>
    <w:p w14:paraId="523E6FDC" w14:textId="77777777" w:rsidR="00BA6B0C" w:rsidRDefault="00BA6B0C" w:rsidP="001045F2">
      <w:pPr>
        <w:pStyle w:val="Heading1"/>
        <w:numPr>
          <w:ilvl w:val="0"/>
          <w:numId w:val="0"/>
        </w:numPr>
        <w:spacing w:line="276" w:lineRule="auto"/>
        <w:ind w:left="567" w:hanging="567"/>
        <w:sectPr w:rsidR="00BA6B0C" w:rsidSect="002075EE">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40563578" w14:textId="1DF613D3" w:rsidR="00BA6B0C" w:rsidRPr="00CC7835" w:rsidRDefault="00CC7835" w:rsidP="00665875">
      <w:pPr>
        <w:pStyle w:val="Heading1"/>
        <w:rPr>
          <w:lang w:val="en-US"/>
        </w:rPr>
      </w:pPr>
      <w:bookmarkStart w:id="2" w:name="_Toc156835090"/>
      <w:bookmarkEnd w:id="0"/>
      <w:bookmarkEnd w:id="1"/>
      <w:r w:rsidRPr="00CC7835">
        <w:rPr>
          <w:lang w:val="en-US"/>
        </w:rPr>
        <w:lastRenderedPageBreak/>
        <w:t>Lab 05 (part 1): SSH and n</w:t>
      </w:r>
      <w:r>
        <w:rPr>
          <w:lang w:val="en-US"/>
        </w:rPr>
        <w:t>etwork services</w:t>
      </w:r>
      <w:bookmarkEnd w:id="2"/>
    </w:p>
    <w:p w14:paraId="7BE633FC" w14:textId="77777777" w:rsidR="00CC7835" w:rsidRPr="001B0480" w:rsidRDefault="00CC7835" w:rsidP="00CC7835">
      <w:pPr>
        <w:rPr>
          <w:lang w:val="en-US"/>
        </w:rPr>
      </w:pPr>
      <w:r w:rsidRPr="001B0480">
        <w:rPr>
          <w:lang w:val="en-US"/>
        </w:rPr>
        <w:t xml:space="preserve">1. Log in on your vm as </w:t>
      </w:r>
      <w:r>
        <w:rPr>
          <w:lang w:val="en-US"/>
        </w:rPr>
        <w:t>your regular user</w:t>
      </w:r>
      <w:r w:rsidRPr="001B0480">
        <w:rPr>
          <w:lang w:val="en-US"/>
        </w:rPr>
        <w:t xml:space="preserve">, and </w:t>
      </w:r>
      <w:r>
        <w:rPr>
          <w:lang w:val="en-US"/>
        </w:rPr>
        <w:t>sudo</w:t>
      </w:r>
      <w:r w:rsidRPr="001B0480">
        <w:rPr>
          <w:lang w:val="en-US"/>
        </w:rPr>
        <w:t xml:space="preserve"> adduser week5 to create a new user week5. Do not put the user in the sudo group this time.</w:t>
      </w:r>
    </w:p>
    <w:p w14:paraId="4965528B" w14:textId="77777777" w:rsidR="00CC7835" w:rsidRDefault="00CC7835" w:rsidP="00CC7835">
      <w:pPr>
        <w:rPr>
          <w:lang w:val="en-US"/>
        </w:rPr>
      </w:pPr>
      <w:r w:rsidRPr="001B0480">
        <w:rPr>
          <w:lang w:val="en-US"/>
        </w:rPr>
        <w:t xml:space="preserve">Pick a password that you can easily remember. </w:t>
      </w:r>
    </w:p>
    <w:p w14:paraId="61FDE0B5" w14:textId="1F8AEBCD" w:rsidR="00AD7F29" w:rsidRPr="00AD7F29" w:rsidRDefault="00AD7F29" w:rsidP="00CC7835">
      <w:pPr>
        <w:rPr>
          <w:color w:val="FF0000"/>
          <w:lang w:val="en-US"/>
        </w:rPr>
      </w:pPr>
      <w:r w:rsidRPr="00AD7F29">
        <w:rPr>
          <w:color w:val="FF0000"/>
          <w:lang w:val="en-US"/>
        </w:rPr>
        <w:t xml:space="preserve">sudo adduser week5 </w:t>
      </w:r>
    </w:p>
    <w:p w14:paraId="4F1C6C0C" w14:textId="328B1A75" w:rsidR="00CC7835" w:rsidRDefault="00CC7835" w:rsidP="00CC7835">
      <w:pPr>
        <w:rPr>
          <w:lang w:val="en-US"/>
        </w:rPr>
      </w:pPr>
      <w:r w:rsidRPr="7EE2677C">
        <w:rPr>
          <w:lang w:val="en-US"/>
        </w:rPr>
        <w:t xml:space="preserve">2. </w:t>
      </w:r>
      <w:r>
        <w:rPr>
          <w:lang w:val="en-US"/>
        </w:rPr>
        <w:t>N</w:t>
      </w:r>
      <w:r w:rsidRPr="7EE2677C">
        <w:rPr>
          <w:lang w:val="en-US"/>
        </w:rPr>
        <w:t>ow login as week5. Prepare it to for ssh access by setting up a special folder and creating a file in it.</w:t>
      </w:r>
    </w:p>
    <w:p w14:paraId="1069E220" w14:textId="77777777" w:rsidR="00CC7835" w:rsidRPr="00CA28EE" w:rsidRDefault="00CC7835" w:rsidP="00CC7835">
      <w:pPr>
        <w:rPr>
          <w:i/>
          <w:lang w:val="en-US"/>
        </w:rPr>
      </w:pPr>
      <w:r w:rsidRPr="00CA28EE">
        <w:rPr>
          <w:i/>
          <w:lang w:val="en-US"/>
        </w:rPr>
        <w:t>mkdir .ssh</w:t>
      </w:r>
    </w:p>
    <w:p w14:paraId="4914B054" w14:textId="77777777" w:rsidR="00CC7835" w:rsidRPr="00CA28EE" w:rsidRDefault="00CC7835" w:rsidP="00CC7835">
      <w:pPr>
        <w:rPr>
          <w:i/>
          <w:lang w:val="en-US"/>
        </w:rPr>
      </w:pPr>
      <w:r w:rsidRPr="00CA28EE">
        <w:rPr>
          <w:i/>
          <w:lang w:val="en-US"/>
        </w:rPr>
        <w:t>touch .ssh/authorized_keys</w:t>
      </w:r>
    </w:p>
    <w:p w14:paraId="39BD6407" w14:textId="77777777" w:rsidR="00CC7835" w:rsidRPr="00CA28EE" w:rsidRDefault="00CC7835" w:rsidP="00CC7835">
      <w:pPr>
        <w:rPr>
          <w:i/>
          <w:lang w:val="en-US"/>
        </w:rPr>
      </w:pPr>
      <w:r w:rsidRPr="00CA28EE">
        <w:rPr>
          <w:i/>
          <w:lang w:val="en-US"/>
        </w:rPr>
        <w:t>chmod 700 .ssh</w:t>
      </w:r>
    </w:p>
    <w:p w14:paraId="31B32E65" w14:textId="77777777" w:rsidR="00CC7835" w:rsidRDefault="00CC7835" w:rsidP="00CC7835">
      <w:pPr>
        <w:rPr>
          <w:lang w:val="en-US"/>
        </w:rPr>
      </w:pPr>
      <w:r w:rsidRPr="00CA28EE">
        <w:rPr>
          <w:i/>
          <w:lang w:val="en-US"/>
        </w:rPr>
        <w:t>chmod 600 .ssh/authorized_keys</w:t>
      </w:r>
    </w:p>
    <w:p w14:paraId="4207A7F7" w14:textId="77777777" w:rsidR="00CC7835" w:rsidRPr="00CA28EE" w:rsidRDefault="00CC7835" w:rsidP="00CC7835">
      <w:pPr>
        <w:rPr>
          <w:lang w:val="en-US"/>
        </w:rPr>
      </w:pPr>
      <w:r>
        <w:rPr>
          <w:lang w:val="en-US"/>
        </w:rPr>
        <w:t>You need these files AND permissions or it won’t work later on.</w:t>
      </w:r>
    </w:p>
    <w:p w14:paraId="3AC38F50" w14:textId="77777777" w:rsidR="00CC7835" w:rsidRDefault="00CC7835" w:rsidP="00CC7835">
      <w:pPr>
        <w:rPr>
          <w:lang w:val="en-US"/>
        </w:rPr>
      </w:pPr>
      <w:r>
        <w:rPr>
          <w:lang w:val="en-US"/>
        </w:rPr>
        <w:t>3</w:t>
      </w:r>
      <w:r w:rsidRPr="001B0480">
        <w:rPr>
          <w:lang w:val="en-US"/>
        </w:rPr>
        <w:t xml:space="preserve">.  </w:t>
      </w:r>
      <w:r>
        <w:rPr>
          <w:lang w:val="en-US"/>
        </w:rPr>
        <w:t xml:space="preserve">ON YOUR WINDOWS MACHINE, start a command shell (cmd). Type ‘cd’ to go to your windows’ home directory. </w:t>
      </w:r>
      <w:r w:rsidRPr="001B0480">
        <w:rPr>
          <w:lang w:val="en-US"/>
        </w:rPr>
        <w:t>use the ssh-keygen tool to generate your own private/public keypair.</w:t>
      </w:r>
      <w:r>
        <w:rPr>
          <w:lang w:val="en-US"/>
        </w:rPr>
        <w:t xml:space="preserve"> Accept the default location.</w:t>
      </w:r>
    </w:p>
    <w:p w14:paraId="7B5DCF11" w14:textId="77777777" w:rsidR="00CC7835" w:rsidRPr="001B0480" w:rsidRDefault="00CC7835" w:rsidP="00CC7835">
      <w:pPr>
        <w:rPr>
          <w:b/>
          <w:lang w:val="en-US"/>
        </w:rPr>
      </w:pPr>
      <w:r w:rsidRPr="001B0480">
        <w:rPr>
          <w:b/>
          <w:lang w:val="en-US"/>
        </w:rPr>
        <w:t>Note</w:t>
      </w:r>
    </w:p>
    <w:p w14:paraId="58DDCBAA" w14:textId="77777777" w:rsidR="00CC7835" w:rsidRPr="001B0480" w:rsidRDefault="00CC7835" w:rsidP="00CC7835">
      <w:pPr>
        <w:rPr>
          <w:lang w:val="en-US"/>
        </w:rPr>
      </w:pPr>
      <w:r w:rsidRPr="001B0480">
        <w:rPr>
          <w:lang w:val="en-US"/>
        </w:rPr>
        <w:t>A passphrase will be asked to encrypt your private key. It is good practice to enter a strong passphrase here. If your user password is strong, it is acceptable to use the same password.</w:t>
      </w:r>
    </w:p>
    <w:p w14:paraId="4FDB28C6" w14:textId="77777777" w:rsidR="00CC7835" w:rsidRDefault="00CC7835" w:rsidP="00CC7835">
      <w:pPr>
        <w:rPr>
          <w:lang w:val="en-US"/>
        </w:rPr>
      </w:pPr>
      <w:r w:rsidRPr="001B0480">
        <w:rPr>
          <w:lang w:val="en-US"/>
        </w:rPr>
        <w:t xml:space="preserve">For this exercise, </w:t>
      </w:r>
      <w:r>
        <w:rPr>
          <w:lang w:val="en-US"/>
        </w:rPr>
        <w:t>DO NOT ENTER A PASSPHRASE</w:t>
      </w:r>
      <w:r w:rsidRPr="001B0480">
        <w:rPr>
          <w:lang w:val="en-US"/>
        </w:rPr>
        <w:t xml:space="preserve">. </w:t>
      </w:r>
      <w:r>
        <w:rPr>
          <w:lang w:val="en-US"/>
        </w:rPr>
        <w:t>Y</w:t>
      </w:r>
      <w:r w:rsidRPr="001B0480">
        <w:rPr>
          <w:lang w:val="en-US"/>
        </w:rPr>
        <w:t xml:space="preserve">ou must </w:t>
      </w:r>
      <w:r>
        <w:rPr>
          <w:lang w:val="en-US"/>
        </w:rPr>
        <w:t xml:space="preserve">now </w:t>
      </w:r>
      <w:r w:rsidRPr="001B0480">
        <w:rPr>
          <w:lang w:val="en-US"/>
        </w:rPr>
        <w:t>be extra careful that your private key remains private, and is never disclosed (eg by accidentally setting your permissions too permissive), because anyone who finds it can use it and claim your identity on other machines where you installed this key (like we will do now).</w:t>
      </w:r>
    </w:p>
    <w:p w14:paraId="108F53A2" w14:textId="0D8DD89C" w:rsidR="00BC4F29" w:rsidRDefault="00BC4F29" w:rsidP="00CC7835">
      <w:pPr>
        <w:rPr>
          <w:lang w:val="en-US"/>
        </w:rPr>
      </w:pPr>
      <w:r w:rsidRPr="00BC4F29">
        <w:rPr>
          <w:lang w:val="en-US"/>
        </w:rPr>
        <w:lastRenderedPageBreak/>
        <w:drawing>
          <wp:inline distT="0" distB="0" distL="0" distR="0" wp14:anchorId="15BB984A" wp14:editId="58CE0A86">
            <wp:extent cx="4810125" cy="5760720"/>
            <wp:effectExtent l="0" t="0" r="9525" b="0"/>
            <wp:docPr id="70518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89382" name="Picture 1" descr="A screenshot of a computer&#10;&#10;Description automatically generated"/>
                    <pic:cNvPicPr/>
                  </pic:nvPicPr>
                  <pic:blipFill>
                    <a:blip r:embed="rId14"/>
                    <a:stretch>
                      <a:fillRect/>
                    </a:stretch>
                  </pic:blipFill>
                  <pic:spPr>
                    <a:xfrm>
                      <a:off x="0" y="0"/>
                      <a:ext cx="4810125" cy="5760720"/>
                    </a:xfrm>
                    <a:prstGeom prst="rect">
                      <a:avLst/>
                    </a:prstGeom>
                  </pic:spPr>
                </pic:pic>
              </a:graphicData>
            </a:graphic>
          </wp:inline>
        </w:drawing>
      </w:r>
    </w:p>
    <w:p w14:paraId="35B281C3" w14:textId="4E1B545B" w:rsidR="00A65BA1" w:rsidRPr="001B0480" w:rsidRDefault="00A65BA1" w:rsidP="00CC7835">
      <w:pPr>
        <w:rPr>
          <w:lang w:val="en-US"/>
        </w:rPr>
      </w:pPr>
    </w:p>
    <w:p w14:paraId="25B822FA" w14:textId="77777777" w:rsidR="00CC7835" w:rsidRDefault="00CC7835" w:rsidP="00CC7835">
      <w:pPr>
        <w:rPr>
          <w:lang w:val="en-US"/>
        </w:rPr>
      </w:pPr>
      <w:r w:rsidRPr="6F1B7A18">
        <w:rPr>
          <w:lang w:val="en-US"/>
        </w:rPr>
        <w:t>4.  ssh-keygen exists on linux Debian as well ! Use a command from the package management lab to find out which package this command belongs to. Which package was it ? (QUIZ)</w:t>
      </w:r>
    </w:p>
    <w:p w14:paraId="6FD542D0" w14:textId="73EDC49C" w:rsidR="003144D6" w:rsidRPr="003144D6" w:rsidRDefault="003144D6" w:rsidP="00CC7835">
      <w:pPr>
        <w:rPr>
          <w:color w:val="FF0000"/>
          <w:lang w:val="en-US"/>
        </w:rPr>
      </w:pPr>
      <w:r w:rsidRPr="003144D6">
        <w:rPr>
          <w:color w:val="FF0000"/>
          <w:lang w:val="en-US"/>
        </w:rPr>
        <w:t>dpkg-query -S ssh-keygen</w:t>
      </w:r>
    </w:p>
    <w:p w14:paraId="296CD321" w14:textId="5B82FEC5" w:rsidR="003144D6" w:rsidRPr="001B0480" w:rsidRDefault="003144D6" w:rsidP="00CC7835">
      <w:pPr>
        <w:rPr>
          <w:lang w:val="en-US"/>
        </w:rPr>
      </w:pPr>
      <w:r w:rsidRPr="003144D6">
        <w:rPr>
          <w:lang w:val="en-US"/>
        </w:rPr>
        <w:drawing>
          <wp:inline distT="0" distB="0" distL="0" distR="0" wp14:anchorId="4B74AFD2" wp14:editId="5689E67A">
            <wp:extent cx="5734850" cy="1409897"/>
            <wp:effectExtent l="0" t="0" r="0" b="0"/>
            <wp:docPr id="10857723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72364" name="Picture 1" descr="A screen shot of a computer&#10;&#10;Description automatically generated"/>
                    <pic:cNvPicPr/>
                  </pic:nvPicPr>
                  <pic:blipFill>
                    <a:blip r:embed="rId15"/>
                    <a:stretch>
                      <a:fillRect/>
                    </a:stretch>
                  </pic:blipFill>
                  <pic:spPr>
                    <a:xfrm>
                      <a:off x="0" y="0"/>
                      <a:ext cx="5734850" cy="1409897"/>
                    </a:xfrm>
                    <a:prstGeom prst="rect">
                      <a:avLst/>
                    </a:prstGeom>
                  </pic:spPr>
                </pic:pic>
              </a:graphicData>
            </a:graphic>
          </wp:inline>
        </w:drawing>
      </w:r>
    </w:p>
    <w:p w14:paraId="24228BA4" w14:textId="77777777" w:rsidR="00CC7835" w:rsidRDefault="00CC7835" w:rsidP="00CC7835">
      <w:pPr>
        <w:rPr>
          <w:lang w:val="en-US"/>
        </w:rPr>
      </w:pPr>
      <w:r w:rsidRPr="7EE2677C">
        <w:rPr>
          <w:lang w:val="en-US"/>
        </w:rPr>
        <w:t>5. If it did not exist yet, a folder .ssh has just been created in your WINDOWS home directory: C:\users\your user/.ssh. Let's go there and investigate its contents using dir</w:t>
      </w:r>
    </w:p>
    <w:p w14:paraId="7E4DCBFA" w14:textId="1FC052CA" w:rsidR="00E14F62" w:rsidRPr="001B0480" w:rsidRDefault="000F00FD" w:rsidP="00CC7835">
      <w:pPr>
        <w:rPr>
          <w:lang w:val="en-US"/>
        </w:rPr>
      </w:pPr>
      <w:r w:rsidRPr="000F00FD">
        <w:rPr>
          <w:lang w:val="en-US"/>
        </w:rPr>
        <w:lastRenderedPageBreak/>
        <w:drawing>
          <wp:inline distT="0" distB="0" distL="0" distR="0" wp14:anchorId="3034C8B4" wp14:editId="74047981">
            <wp:extent cx="6087325" cy="4486901"/>
            <wp:effectExtent l="0" t="0" r="8890" b="9525"/>
            <wp:docPr id="559103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3020" name="Picture 1" descr="A screenshot of a computer&#10;&#10;Description automatically generated"/>
                    <pic:cNvPicPr/>
                  </pic:nvPicPr>
                  <pic:blipFill>
                    <a:blip r:embed="rId16"/>
                    <a:stretch>
                      <a:fillRect/>
                    </a:stretch>
                  </pic:blipFill>
                  <pic:spPr>
                    <a:xfrm>
                      <a:off x="0" y="0"/>
                      <a:ext cx="6087325" cy="4486901"/>
                    </a:xfrm>
                    <a:prstGeom prst="rect">
                      <a:avLst/>
                    </a:prstGeom>
                  </pic:spPr>
                </pic:pic>
              </a:graphicData>
            </a:graphic>
          </wp:inline>
        </w:drawing>
      </w:r>
    </w:p>
    <w:p w14:paraId="5C53DC9B" w14:textId="77777777" w:rsidR="00CC7835" w:rsidRPr="001B0480" w:rsidRDefault="00CC7835" w:rsidP="00CC7835">
      <w:pPr>
        <w:rPr>
          <w:lang w:val="en-US"/>
        </w:rPr>
      </w:pPr>
      <w:r w:rsidRPr="001B0480">
        <w:rPr>
          <w:lang w:val="en-US"/>
        </w:rPr>
        <w:t>You should find the keypair that was just created:</w:t>
      </w:r>
    </w:p>
    <w:p w14:paraId="184311D5" w14:textId="77777777" w:rsidR="00CC7835" w:rsidRPr="001B0480" w:rsidRDefault="00CC7835" w:rsidP="00CC7835">
      <w:pPr>
        <w:rPr>
          <w:lang w:val="en-US"/>
        </w:rPr>
      </w:pPr>
      <w:r w:rsidRPr="001B0480">
        <w:rPr>
          <w:lang w:val="en-US"/>
        </w:rPr>
        <w:t>• id_rsa.pub is your public key; display it using cat id_rsa.pub</w:t>
      </w:r>
    </w:p>
    <w:p w14:paraId="600FE4F4" w14:textId="77777777" w:rsidR="00CC7835" w:rsidRDefault="00CC7835" w:rsidP="00CC7835">
      <w:pPr>
        <w:rPr>
          <w:lang w:val="en-US"/>
        </w:rPr>
      </w:pPr>
      <w:r w:rsidRPr="001B0480">
        <w:rPr>
          <w:lang w:val="en-US"/>
        </w:rPr>
        <w:t>• id_rsa is your private key; display it using cat id_rsa</w:t>
      </w:r>
    </w:p>
    <w:p w14:paraId="117808AA" w14:textId="0E8364A7" w:rsidR="00E14F62" w:rsidRDefault="00D66E79" w:rsidP="00CC7835">
      <w:pPr>
        <w:rPr>
          <w:lang w:val="en-US"/>
        </w:rPr>
      </w:pPr>
      <w:r w:rsidRPr="00D66E79">
        <w:rPr>
          <w:lang w:val="en-US"/>
        </w:rPr>
        <w:lastRenderedPageBreak/>
        <w:drawing>
          <wp:inline distT="0" distB="0" distL="0" distR="0" wp14:anchorId="61B910B1" wp14:editId="13C22EB8">
            <wp:extent cx="5847715" cy="5760720"/>
            <wp:effectExtent l="0" t="0" r="635" b="0"/>
            <wp:docPr id="6712069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6935" name="Picture 1" descr="A screen shot of a computer screen&#10;&#10;Description automatically generated"/>
                    <pic:cNvPicPr/>
                  </pic:nvPicPr>
                  <pic:blipFill>
                    <a:blip r:embed="rId17"/>
                    <a:stretch>
                      <a:fillRect/>
                    </a:stretch>
                  </pic:blipFill>
                  <pic:spPr>
                    <a:xfrm>
                      <a:off x="0" y="0"/>
                      <a:ext cx="5847715" cy="5760720"/>
                    </a:xfrm>
                    <a:prstGeom prst="rect">
                      <a:avLst/>
                    </a:prstGeom>
                  </pic:spPr>
                </pic:pic>
              </a:graphicData>
            </a:graphic>
          </wp:inline>
        </w:drawing>
      </w:r>
    </w:p>
    <w:p w14:paraId="58202615" w14:textId="27D7EE19" w:rsidR="00407FBD" w:rsidRPr="00AE25E5" w:rsidRDefault="00E14F62" w:rsidP="00CC7835">
      <w:pPr>
        <w:rPr>
          <w:color w:val="FF0000"/>
          <w:lang w:val="en-US"/>
        </w:rPr>
      </w:pPr>
      <w:r w:rsidRPr="00AE25E5">
        <w:rPr>
          <w:color w:val="FF0000"/>
          <w:lang w:val="en-US"/>
        </w:rPr>
        <w:lastRenderedPageBreak/>
        <w:t>Cat does not work in cmd</w:t>
      </w:r>
      <w:r w:rsidR="00407FBD">
        <w:rPr>
          <w:color w:val="FF0000"/>
          <w:lang w:val="en-US"/>
        </w:rPr>
        <w:t>, so I used the PowerShell (because its better)</w:t>
      </w:r>
    </w:p>
    <w:p w14:paraId="5CCF56E8" w14:textId="77777777" w:rsidR="00CC7835" w:rsidRPr="001B0480" w:rsidRDefault="00CC7835" w:rsidP="00CC7835">
      <w:pPr>
        <w:rPr>
          <w:lang w:val="en-US"/>
        </w:rPr>
      </w:pPr>
      <w:r>
        <w:rPr>
          <w:lang w:val="en-US"/>
        </w:rPr>
        <w:t>6</w:t>
      </w:r>
      <w:r w:rsidRPr="001B0480">
        <w:rPr>
          <w:lang w:val="en-US"/>
        </w:rPr>
        <w:t xml:space="preserve">. Now copy your </w:t>
      </w:r>
      <w:r>
        <w:rPr>
          <w:lang w:val="en-US"/>
        </w:rPr>
        <w:t>public</w:t>
      </w:r>
      <w:r w:rsidRPr="001B0480">
        <w:rPr>
          <w:lang w:val="en-US"/>
        </w:rPr>
        <w:t xml:space="preserve"> key from your </w:t>
      </w:r>
      <w:r>
        <w:rPr>
          <w:lang w:val="en-US"/>
        </w:rPr>
        <w:t>local machine</w:t>
      </w:r>
      <w:r w:rsidRPr="001B0480">
        <w:rPr>
          <w:lang w:val="en-US"/>
        </w:rPr>
        <w:t xml:space="preserve"> to your </w:t>
      </w:r>
      <w:r>
        <w:rPr>
          <w:lang w:val="en-US"/>
        </w:rPr>
        <w:t xml:space="preserve">vm’s week5 home directory </w:t>
      </w:r>
      <w:r w:rsidRPr="001B0480">
        <w:rPr>
          <w:lang w:val="en-US"/>
        </w:rPr>
        <w:t xml:space="preserve">using </w:t>
      </w:r>
      <w:r>
        <w:rPr>
          <w:lang w:val="en-US"/>
        </w:rPr>
        <w:t>the windows built-in scp command</w:t>
      </w:r>
      <w:r w:rsidRPr="001B0480">
        <w:rPr>
          <w:lang w:val="en-US"/>
        </w:rPr>
        <w:t>. In order to connect to your vm, you’ll need to discover your vm’s IP address using ip address show, which we will discuss later.</w:t>
      </w:r>
    </w:p>
    <w:p w14:paraId="1945DC33" w14:textId="77777777" w:rsidR="00CC7835" w:rsidRDefault="00CC7835" w:rsidP="00CC7835">
      <w:pPr>
        <w:rPr>
          <w:lang w:val="en-US"/>
        </w:rPr>
      </w:pPr>
      <w:r w:rsidRPr="7EE2677C">
        <w:rPr>
          <w:lang w:val="en-US"/>
        </w:rPr>
        <w:t>Which command did you use (in your WINDOWS command prompt) ?</w:t>
      </w:r>
    </w:p>
    <w:p w14:paraId="08F5556D" w14:textId="1030E87A" w:rsidR="00C333DE" w:rsidRPr="000B6FB0" w:rsidRDefault="00C333DE" w:rsidP="00CC7835">
      <w:pPr>
        <w:rPr>
          <w:color w:val="FF0000"/>
          <w:lang w:val="en-US"/>
        </w:rPr>
      </w:pPr>
      <w:r w:rsidRPr="000B6FB0">
        <w:rPr>
          <w:color w:val="FF0000"/>
          <w:lang w:val="en-US"/>
        </w:rPr>
        <w:t>scp .\id_rsa.pub week5@debian-ciobanu-serafim-prime:/home/week5</w:t>
      </w:r>
    </w:p>
    <w:p w14:paraId="46A27A42" w14:textId="2649B5CF" w:rsidR="00AE25E5" w:rsidRPr="0040469E" w:rsidRDefault="0040469E" w:rsidP="00CC7835">
      <w:pPr>
        <w:rPr>
          <w:color w:val="FF0000"/>
          <w:lang w:val="en-US"/>
        </w:rPr>
      </w:pPr>
      <w:r w:rsidRPr="0040469E">
        <w:rPr>
          <w:color w:val="FF0000"/>
          <w:lang w:val="en-US"/>
        </w:rPr>
        <w:drawing>
          <wp:inline distT="0" distB="0" distL="0" distR="0" wp14:anchorId="2FE32EFD" wp14:editId="398E61C6">
            <wp:extent cx="8792802" cy="895475"/>
            <wp:effectExtent l="0" t="0" r="8890" b="0"/>
            <wp:docPr id="178618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84163" name=""/>
                    <pic:cNvPicPr/>
                  </pic:nvPicPr>
                  <pic:blipFill>
                    <a:blip r:embed="rId18"/>
                    <a:stretch>
                      <a:fillRect/>
                    </a:stretch>
                  </pic:blipFill>
                  <pic:spPr>
                    <a:xfrm>
                      <a:off x="0" y="0"/>
                      <a:ext cx="8792802" cy="895475"/>
                    </a:xfrm>
                    <a:prstGeom prst="rect">
                      <a:avLst/>
                    </a:prstGeom>
                  </pic:spPr>
                </pic:pic>
              </a:graphicData>
            </a:graphic>
          </wp:inline>
        </w:drawing>
      </w:r>
    </w:p>
    <w:p w14:paraId="281D42CE" w14:textId="77777777" w:rsidR="00CC7835" w:rsidRDefault="00CC7835" w:rsidP="00CC7835">
      <w:pPr>
        <w:rPr>
          <w:lang w:val="en-US"/>
        </w:rPr>
      </w:pPr>
      <w:r w:rsidRPr="6F1B7A18">
        <w:rPr>
          <w:lang w:val="en-US"/>
        </w:rPr>
        <w:t xml:space="preserve">This will be the last time your need to type your password to connect to your machine . It's only necessary once, as after the next stip, it will automatically authenticate you without need for a password. </w:t>
      </w:r>
    </w:p>
    <w:p w14:paraId="0598AE1C" w14:textId="77777777" w:rsidR="00CC7835" w:rsidRDefault="00CC7835" w:rsidP="00CC7835">
      <w:pPr>
        <w:rPr>
          <w:lang w:val="en-US"/>
        </w:rPr>
      </w:pPr>
      <w:r w:rsidRPr="6F1B7A18">
        <w:rPr>
          <w:lang w:val="en-US"/>
        </w:rPr>
        <w:t>7. Almost there. Go back to your Debian console (where you are still logged in as week5). Now append the content of id_rsa.pub to your authorized_keys file in de .ssh directory. Use cat for this. How did you do that ?</w:t>
      </w:r>
    </w:p>
    <w:p w14:paraId="1175A4D4" w14:textId="4C2E6425" w:rsidR="00F41264" w:rsidRPr="00F41264" w:rsidRDefault="00F41264" w:rsidP="00CC7835">
      <w:pPr>
        <w:rPr>
          <w:color w:val="FF0000"/>
          <w:lang w:val="en-US"/>
        </w:rPr>
      </w:pPr>
      <w:r w:rsidRPr="00F41264">
        <w:rPr>
          <w:color w:val="FF0000"/>
          <w:lang w:val="en-US"/>
        </w:rPr>
        <w:t>cat id_rsa.pub &gt;&gt; .ssh/authorized_keys</w:t>
      </w:r>
    </w:p>
    <w:p w14:paraId="4D5C1068" w14:textId="77777777" w:rsidR="00CC7835" w:rsidRDefault="00CC7835" w:rsidP="00CC7835">
      <w:pPr>
        <w:rPr>
          <w:lang w:val="en-US"/>
        </w:rPr>
      </w:pPr>
      <w:r>
        <w:rPr>
          <w:lang w:val="en-US"/>
        </w:rPr>
        <w:t xml:space="preserve">8. </w:t>
      </w:r>
      <w:r w:rsidRPr="001B0480">
        <w:rPr>
          <w:lang w:val="en-US"/>
        </w:rPr>
        <w:t xml:space="preserve">Now try to log in as week5 using </w:t>
      </w:r>
      <w:r>
        <w:rPr>
          <w:lang w:val="en-US"/>
        </w:rPr>
        <w:t>ssh from the windows command line using ssh week5@your_debian_vm_ip</w:t>
      </w:r>
    </w:p>
    <w:p w14:paraId="5FEE5460" w14:textId="77777777" w:rsidR="00CC7835" w:rsidRDefault="00CC7835" w:rsidP="00CC7835">
      <w:pPr>
        <w:rPr>
          <w:lang w:val="en-US"/>
        </w:rPr>
      </w:pPr>
      <w:r w:rsidRPr="001B0480">
        <w:rPr>
          <w:lang w:val="en-US"/>
        </w:rPr>
        <w:t>This principle is called key-based authentication, which is more secure because the key is much stronger than your password could be. Of course, you need to protect this private key with your life !</w:t>
      </w:r>
    </w:p>
    <w:p w14:paraId="4A64136D" w14:textId="440CD9F9" w:rsidR="00594131" w:rsidRPr="001B0480" w:rsidRDefault="00594131" w:rsidP="00CC7835">
      <w:pPr>
        <w:rPr>
          <w:lang w:val="en-US"/>
        </w:rPr>
      </w:pPr>
      <w:r w:rsidRPr="00594131">
        <w:rPr>
          <w:lang w:val="en-US"/>
        </w:rPr>
        <w:lastRenderedPageBreak/>
        <w:drawing>
          <wp:inline distT="0" distB="0" distL="0" distR="0" wp14:anchorId="3C130BCF" wp14:editId="41B8E2AF">
            <wp:extent cx="8859486" cy="2534004"/>
            <wp:effectExtent l="0" t="0" r="0" b="0"/>
            <wp:docPr id="212694712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47125" name="Picture 1" descr="A computer screen with white text&#10;&#10;Description automatically generated"/>
                    <pic:cNvPicPr/>
                  </pic:nvPicPr>
                  <pic:blipFill>
                    <a:blip r:embed="rId19"/>
                    <a:stretch>
                      <a:fillRect/>
                    </a:stretch>
                  </pic:blipFill>
                  <pic:spPr>
                    <a:xfrm>
                      <a:off x="0" y="0"/>
                      <a:ext cx="8859486" cy="2534004"/>
                    </a:xfrm>
                    <a:prstGeom prst="rect">
                      <a:avLst/>
                    </a:prstGeom>
                  </pic:spPr>
                </pic:pic>
              </a:graphicData>
            </a:graphic>
          </wp:inline>
        </w:drawing>
      </w:r>
    </w:p>
    <w:p w14:paraId="5527C49C" w14:textId="77777777" w:rsidR="00CC7835" w:rsidRPr="001B0480" w:rsidRDefault="00CC7835" w:rsidP="00CC7835">
      <w:pPr>
        <w:rPr>
          <w:lang w:val="en-US"/>
        </w:rPr>
      </w:pPr>
      <w:r>
        <w:rPr>
          <w:lang w:val="en-US"/>
        </w:rPr>
        <w:t>9</w:t>
      </w:r>
      <w:r w:rsidRPr="001B0480">
        <w:rPr>
          <w:lang w:val="en-US"/>
        </w:rPr>
        <w:t>. Read /etc/ssh/sshd_config using nano or less, as well as man sshd_config, and use</w:t>
      </w:r>
      <w:r>
        <w:rPr>
          <w:lang w:val="en-US"/>
        </w:rPr>
        <w:t xml:space="preserve"> </w:t>
      </w:r>
      <w:r w:rsidRPr="001B0480">
        <w:rPr>
          <w:lang w:val="en-US"/>
        </w:rPr>
        <w:t xml:space="preserve">grep </w:t>
      </w:r>
      <w:r>
        <w:rPr>
          <w:lang w:val="en-US"/>
        </w:rPr>
        <w:t xml:space="preserve">and man </w:t>
      </w:r>
      <w:r w:rsidRPr="001B0480">
        <w:rPr>
          <w:lang w:val="en-US"/>
        </w:rPr>
        <w:t>commands to show the answers to the following questions:</w:t>
      </w:r>
      <w:r>
        <w:rPr>
          <w:lang w:val="en-US"/>
        </w:rPr>
        <w:t xml:space="preserve"> (QUIZ)</w:t>
      </w:r>
    </w:p>
    <w:p w14:paraId="71AE776D" w14:textId="77777777" w:rsidR="00CC7835" w:rsidRDefault="00CC7835" w:rsidP="00CC7835">
      <w:pPr>
        <w:rPr>
          <w:lang w:val="en-US"/>
        </w:rPr>
      </w:pPr>
      <w:r w:rsidRPr="6F1B7A18">
        <w:rPr>
          <w:lang w:val="en-US"/>
        </w:rPr>
        <w:t>• On which port does the ssh server listen on BY DEFAULT ?</w:t>
      </w:r>
    </w:p>
    <w:p w14:paraId="7269DA06" w14:textId="61DE06BC" w:rsidR="00C90B8B" w:rsidRPr="00B05691" w:rsidRDefault="00DE7E1A" w:rsidP="00DE7E1A">
      <w:pPr>
        <w:rPr>
          <w:color w:val="FF0000"/>
          <w:lang w:val="en-US"/>
        </w:rPr>
      </w:pPr>
      <w:r w:rsidRPr="00B05691">
        <w:rPr>
          <w:color w:val="FF0000"/>
          <w:lang w:val="en-US"/>
        </w:rPr>
        <w:t xml:space="preserve">grep -i "Port" /etc/ssh/sshd_config </w:t>
      </w:r>
      <w:r>
        <w:rPr>
          <w:color w:val="FF0000"/>
          <w:lang w:val="en-US"/>
        </w:rPr>
        <w:t>(22)</w:t>
      </w:r>
    </w:p>
    <w:p w14:paraId="7C368E8B" w14:textId="6AE6F4AD" w:rsidR="00DE7E1A" w:rsidRPr="001B0480" w:rsidRDefault="00DE7E1A" w:rsidP="00CC7835">
      <w:pPr>
        <w:rPr>
          <w:lang w:val="en-US"/>
        </w:rPr>
      </w:pPr>
      <w:r w:rsidRPr="00DE7E1A">
        <w:rPr>
          <w:lang w:val="en-US"/>
        </w:rPr>
        <w:drawing>
          <wp:inline distT="0" distB="0" distL="0" distR="0" wp14:anchorId="39458523" wp14:editId="3B1165F5">
            <wp:extent cx="6525536" cy="905001"/>
            <wp:effectExtent l="0" t="0" r="8890" b="9525"/>
            <wp:docPr id="7805421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42163" name="Picture 1" descr="A black screen with white text&#10;&#10;Description automatically generated"/>
                    <pic:cNvPicPr/>
                  </pic:nvPicPr>
                  <pic:blipFill>
                    <a:blip r:embed="rId20"/>
                    <a:stretch>
                      <a:fillRect/>
                    </a:stretch>
                  </pic:blipFill>
                  <pic:spPr>
                    <a:xfrm>
                      <a:off x="0" y="0"/>
                      <a:ext cx="6525536" cy="905001"/>
                    </a:xfrm>
                    <a:prstGeom prst="rect">
                      <a:avLst/>
                    </a:prstGeom>
                  </pic:spPr>
                </pic:pic>
              </a:graphicData>
            </a:graphic>
          </wp:inline>
        </w:drawing>
      </w:r>
    </w:p>
    <w:p w14:paraId="4D2879DF" w14:textId="77777777" w:rsidR="00CC7835" w:rsidRDefault="00CC7835" w:rsidP="00CC7835">
      <w:pPr>
        <w:rPr>
          <w:lang w:val="en-US"/>
        </w:rPr>
      </w:pPr>
      <w:r w:rsidRPr="6F1B7A18">
        <w:rPr>
          <w:lang w:val="en-US"/>
        </w:rPr>
        <w:t>• Which is the directive that specifies the log facility where ssh activity on your server will be logged?</w:t>
      </w:r>
    </w:p>
    <w:p w14:paraId="4E8F1281" w14:textId="5B5DCF7A" w:rsidR="00C90B8B" w:rsidRPr="00C90B8B" w:rsidRDefault="00C90B8B" w:rsidP="00CC7835">
      <w:pPr>
        <w:rPr>
          <w:color w:val="FF0000"/>
          <w:lang w:val="en-US"/>
        </w:rPr>
      </w:pPr>
      <w:r w:rsidRPr="00B05691">
        <w:rPr>
          <w:color w:val="FF0000"/>
          <w:lang w:val="en-US"/>
        </w:rPr>
        <w:t>grep -i "</w:t>
      </w:r>
      <w:r w:rsidR="00286035">
        <w:rPr>
          <w:color w:val="FF0000"/>
          <w:lang w:val="en-US"/>
        </w:rPr>
        <w:t>^</w:t>
      </w:r>
      <w:r w:rsidRPr="00B05691">
        <w:rPr>
          <w:color w:val="FF0000"/>
          <w:lang w:val="en-US"/>
        </w:rPr>
        <w:t>SyslogFacility" /etc/ssh/sshd_config</w:t>
      </w:r>
      <w:r>
        <w:rPr>
          <w:color w:val="FF0000"/>
          <w:lang w:val="en-US"/>
        </w:rPr>
        <w:t xml:space="preserve"> </w:t>
      </w:r>
      <w:r>
        <w:rPr>
          <w:color w:val="FF0000"/>
          <w:lang w:val="en-US"/>
        </w:rPr>
        <w:t>(</w:t>
      </w:r>
      <w:r w:rsidR="001D3791">
        <w:rPr>
          <w:color w:val="FF0000"/>
          <w:lang w:val="en-US"/>
        </w:rPr>
        <w:t>AUTH</w:t>
      </w:r>
      <w:r>
        <w:rPr>
          <w:color w:val="FF0000"/>
          <w:lang w:val="en-US"/>
        </w:rPr>
        <w:t>)</w:t>
      </w:r>
    </w:p>
    <w:p w14:paraId="24D841CC" w14:textId="77777777" w:rsidR="00CC7835" w:rsidRDefault="00CC7835" w:rsidP="00CC7835">
      <w:pPr>
        <w:rPr>
          <w:lang w:val="en-US"/>
        </w:rPr>
      </w:pPr>
      <w:r w:rsidRPr="6F1B7A18">
        <w:rPr>
          <w:lang w:val="en-US"/>
        </w:rPr>
        <w:t>• Which option determines whether a message should be shown when connecting via SSH BEFORE succesfullogin?</w:t>
      </w:r>
    </w:p>
    <w:p w14:paraId="206447CF" w14:textId="4B588FFD" w:rsidR="00286035" w:rsidRPr="00B05691" w:rsidRDefault="00286035" w:rsidP="00286035">
      <w:pPr>
        <w:rPr>
          <w:color w:val="FF0000"/>
          <w:lang w:val="en-US"/>
        </w:rPr>
      </w:pPr>
      <w:r w:rsidRPr="00B05691">
        <w:rPr>
          <w:color w:val="FF0000"/>
          <w:lang w:val="en-US"/>
        </w:rPr>
        <w:t>grep -i "</w:t>
      </w:r>
      <w:r w:rsidR="00321412">
        <w:rPr>
          <w:color w:val="FF0000"/>
          <w:lang w:val="en-US"/>
        </w:rPr>
        <w:t>^</w:t>
      </w:r>
      <w:r w:rsidRPr="00B05691">
        <w:rPr>
          <w:color w:val="FF0000"/>
          <w:lang w:val="en-US"/>
        </w:rPr>
        <w:t>Banner" /etc/ssh/sshd_config</w:t>
      </w:r>
      <w:r w:rsidR="00C47587">
        <w:rPr>
          <w:color w:val="FF0000"/>
          <w:lang w:val="en-US"/>
        </w:rPr>
        <w:t xml:space="preserve"> (none)</w:t>
      </w:r>
    </w:p>
    <w:p w14:paraId="2F851ADC" w14:textId="77777777" w:rsidR="00286035" w:rsidRPr="001B0480" w:rsidRDefault="00286035" w:rsidP="00CC7835">
      <w:pPr>
        <w:rPr>
          <w:lang w:val="en-US"/>
        </w:rPr>
      </w:pPr>
    </w:p>
    <w:p w14:paraId="1760E429" w14:textId="77777777" w:rsidR="00CC7835" w:rsidRDefault="00CC7835" w:rsidP="00CC7835">
      <w:pPr>
        <w:rPr>
          <w:lang w:val="en-US"/>
        </w:rPr>
      </w:pPr>
      <w:r w:rsidRPr="001B0480">
        <w:rPr>
          <w:lang w:val="en-US"/>
        </w:rPr>
        <w:t>• Which option determines whether the root user can log in using ssh?</w:t>
      </w:r>
    </w:p>
    <w:p w14:paraId="0A29579F" w14:textId="654114A8" w:rsidR="00286035" w:rsidRPr="00B05691" w:rsidRDefault="00286035" w:rsidP="00286035">
      <w:pPr>
        <w:tabs>
          <w:tab w:val="left" w:pos="8040"/>
        </w:tabs>
        <w:rPr>
          <w:color w:val="FF0000"/>
          <w:lang w:val="en-US"/>
        </w:rPr>
      </w:pPr>
      <w:r w:rsidRPr="00B05691">
        <w:rPr>
          <w:color w:val="FF0000"/>
          <w:lang w:val="en-US"/>
        </w:rPr>
        <w:t>grep -i "PermitRootLogin" /etc/ssh/sshd_config</w:t>
      </w:r>
      <w:r>
        <w:rPr>
          <w:color w:val="FF0000"/>
          <w:lang w:val="en-US"/>
        </w:rPr>
        <w:t xml:space="preserve"> </w:t>
      </w:r>
      <w:r>
        <w:rPr>
          <w:color w:val="FF0000"/>
          <w:lang w:val="en-US"/>
        </w:rPr>
        <w:t>(</w:t>
      </w:r>
      <w:r>
        <w:rPr>
          <w:color w:val="FF0000"/>
          <w:lang w:val="en-US"/>
        </w:rPr>
        <w:t>PermitRootLogin</w:t>
      </w:r>
      <w:r>
        <w:rPr>
          <w:color w:val="FF0000"/>
          <w:lang w:val="en-US"/>
        </w:rPr>
        <w:t>)</w:t>
      </w:r>
    </w:p>
    <w:p w14:paraId="1AB7B43B" w14:textId="54133E3B" w:rsidR="00286035" w:rsidRPr="00286035" w:rsidRDefault="00286035" w:rsidP="00286035">
      <w:pPr>
        <w:tabs>
          <w:tab w:val="left" w:pos="8040"/>
        </w:tabs>
        <w:rPr>
          <w:color w:val="FF0000"/>
          <w:lang w:val="en-US"/>
        </w:rPr>
      </w:pPr>
      <w:r w:rsidRPr="00B05691">
        <w:rPr>
          <w:color w:val="FF0000"/>
          <w:lang w:val="en-US"/>
        </w:rPr>
        <w:t>grep -i "</w:t>
      </w:r>
      <w:r>
        <w:rPr>
          <w:color w:val="FF0000"/>
          <w:lang w:val="en-US"/>
        </w:rPr>
        <w:t>^</w:t>
      </w:r>
      <w:r w:rsidRPr="00B05691">
        <w:rPr>
          <w:color w:val="FF0000"/>
          <w:lang w:val="en-US"/>
        </w:rPr>
        <w:t>PermitRootLogin" /etc/ssh/sshd_config</w:t>
      </w:r>
      <w:r>
        <w:rPr>
          <w:color w:val="FF0000"/>
          <w:lang w:val="en-US"/>
        </w:rPr>
        <w:t xml:space="preserve"> </w:t>
      </w:r>
      <w:r>
        <w:rPr>
          <w:color w:val="FF0000"/>
          <w:lang w:val="en-US"/>
        </w:rPr>
        <w:t>(</w:t>
      </w:r>
      <w:r>
        <w:rPr>
          <w:color w:val="FF0000"/>
          <w:lang w:val="en-US"/>
        </w:rPr>
        <w:t>PermitRootLogin</w:t>
      </w:r>
      <w:r>
        <w:rPr>
          <w:color w:val="FF0000"/>
          <w:lang w:val="en-US"/>
        </w:rPr>
        <w:t>)</w:t>
      </w:r>
    </w:p>
    <w:p w14:paraId="7B1DC372" w14:textId="77777777" w:rsidR="00CC7835" w:rsidRDefault="00CC7835" w:rsidP="00CC7835">
      <w:pPr>
        <w:rPr>
          <w:lang w:val="en-US"/>
        </w:rPr>
      </w:pPr>
      <w:r w:rsidRPr="6F1B7A18">
        <w:rPr>
          <w:lang w:val="en-US"/>
        </w:rPr>
        <w:t xml:space="preserve">If you set this option to without-password, root will be able to login, but only if you have set up a public key in its authorized_keys file </w:t>
      </w:r>
    </w:p>
    <w:p w14:paraId="3FDFE25A" w14:textId="77777777" w:rsidR="00CC7835" w:rsidRDefault="00CC7835" w:rsidP="00CC7835">
      <w:pPr>
        <w:rPr>
          <w:lang w:val="en-US"/>
        </w:rPr>
      </w:pPr>
      <w:r w:rsidRPr="6F1B7A18">
        <w:rPr>
          <w:lang w:val="en-US"/>
        </w:rPr>
        <w:t>• Which option should you set to no to only permit logins using public key and no longer accept password login?</w:t>
      </w:r>
    </w:p>
    <w:p w14:paraId="71BB0721" w14:textId="5CC69836" w:rsidR="00002F66" w:rsidRDefault="00002F66" w:rsidP="00CC7835">
      <w:pPr>
        <w:rPr>
          <w:color w:val="FF0000"/>
          <w:lang w:val="en-US"/>
        </w:rPr>
      </w:pPr>
      <w:r w:rsidRPr="00B05691">
        <w:rPr>
          <w:color w:val="FF0000"/>
          <w:lang w:val="en-US"/>
        </w:rPr>
        <w:t>grep -i "</w:t>
      </w:r>
      <w:r>
        <w:rPr>
          <w:color w:val="FF0000"/>
          <w:lang w:val="en-US"/>
        </w:rPr>
        <w:t>^</w:t>
      </w:r>
      <w:r w:rsidRPr="00B05691">
        <w:rPr>
          <w:color w:val="FF0000"/>
          <w:lang w:val="en-US"/>
        </w:rPr>
        <w:t>PasswordAuthentication" /etc/ssh/sshd_config</w:t>
      </w:r>
      <w:r>
        <w:rPr>
          <w:color w:val="FF0000"/>
          <w:lang w:val="en-US"/>
        </w:rPr>
        <w:t xml:space="preserve"> </w:t>
      </w:r>
      <w:r w:rsidR="00A61630">
        <w:rPr>
          <w:color w:val="FF0000"/>
          <w:lang w:val="en-US"/>
        </w:rPr>
        <w:t>(</w:t>
      </w:r>
      <w:r>
        <w:rPr>
          <w:color w:val="FF0000"/>
          <w:lang w:val="en-US"/>
        </w:rPr>
        <w:t>PasswordAuthentication</w:t>
      </w:r>
      <w:r w:rsidR="00A61630">
        <w:rPr>
          <w:color w:val="FF0000"/>
          <w:lang w:val="en-US"/>
        </w:rPr>
        <w:t>)</w:t>
      </w:r>
    </w:p>
    <w:p w14:paraId="047AF049" w14:textId="02EC39EE" w:rsidR="00A61630" w:rsidRPr="00002F66" w:rsidRDefault="00A61630" w:rsidP="00CC7835">
      <w:pPr>
        <w:rPr>
          <w:color w:val="FF0000"/>
          <w:lang w:val="en-US"/>
        </w:rPr>
      </w:pPr>
      <w:r w:rsidRPr="00B05691">
        <w:rPr>
          <w:color w:val="FF0000"/>
          <w:lang w:val="en-US"/>
        </w:rPr>
        <w:t>grep -i "PasswordAuthentication" /etc/ssh/sshd_config</w:t>
      </w:r>
      <w:r>
        <w:rPr>
          <w:color w:val="FF0000"/>
          <w:lang w:val="en-US"/>
        </w:rPr>
        <w:t xml:space="preserve"> (PasswordAuthentication)</w:t>
      </w:r>
    </w:p>
    <w:p w14:paraId="0AFB6CF1" w14:textId="77777777" w:rsidR="00CC7835" w:rsidRDefault="00CC7835" w:rsidP="00CC7835">
      <w:pPr>
        <w:rPr>
          <w:lang w:val="en-US"/>
        </w:rPr>
      </w:pPr>
      <w:r w:rsidRPr="6F1B7A18">
        <w:rPr>
          <w:lang w:val="en-US"/>
        </w:rPr>
        <w:t>10. Figure out where your Debian host’s keys are stored.</w:t>
      </w:r>
    </w:p>
    <w:p w14:paraId="2B88AB83" w14:textId="372595CE" w:rsidR="006C60C3" w:rsidRPr="006C60C3" w:rsidRDefault="006C60C3" w:rsidP="00CC7835">
      <w:pPr>
        <w:rPr>
          <w:color w:val="FF0000"/>
          <w:lang w:val="en-US"/>
        </w:rPr>
      </w:pPr>
      <w:r w:rsidRPr="006C60C3">
        <w:rPr>
          <w:color w:val="FF0000"/>
          <w:lang w:val="en-US"/>
        </w:rPr>
        <w:t>/etc/hosts</w:t>
      </w:r>
    </w:p>
    <w:p w14:paraId="6A8F0FA6" w14:textId="77777777" w:rsidR="00CC7835" w:rsidRDefault="00CC7835" w:rsidP="00CC7835">
      <w:pPr>
        <w:rPr>
          <w:lang w:val="en-US"/>
        </w:rPr>
      </w:pPr>
      <w:r w:rsidRPr="001B0480">
        <w:rPr>
          <w:lang w:val="en-US"/>
        </w:rPr>
        <w:t>1</w:t>
      </w:r>
      <w:r>
        <w:rPr>
          <w:lang w:val="en-US"/>
        </w:rPr>
        <w:t>1</w:t>
      </w:r>
      <w:r w:rsidRPr="001B0480">
        <w:rPr>
          <w:lang w:val="en-US"/>
        </w:rPr>
        <w:t>. Display the contents of your host</w:t>
      </w:r>
      <w:r>
        <w:rPr>
          <w:lang w:val="en-US"/>
        </w:rPr>
        <w:t>’s pub rsa</w:t>
      </w:r>
      <w:r w:rsidRPr="001B0480">
        <w:rPr>
          <w:lang w:val="en-US"/>
        </w:rPr>
        <w:t xml:space="preserve"> key using cat.</w:t>
      </w:r>
      <w:r>
        <w:rPr>
          <w:lang w:val="en-US"/>
        </w:rPr>
        <w:t xml:space="preserve"> *upload screenshot*</w:t>
      </w:r>
    </w:p>
    <w:p w14:paraId="756F92C9" w14:textId="5D92D15B" w:rsidR="00D6457D" w:rsidRDefault="00D6457D" w:rsidP="00CC7835">
      <w:pPr>
        <w:rPr>
          <w:color w:val="FF0000"/>
          <w:lang w:val="en-US"/>
        </w:rPr>
      </w:pPr>
      <w:r w:rsidRPr="00D6457D">
        <w:rPr>
          <w:color w:val="FF0000"/>
          <w:lang w:val="en-US"/>
        </w:rPr>
        <w:t>cat /etc/ssh/ssh_host_rsa_key.pub</w:t>
      </w:r>
    </w:p>
    <w:p w14:paraId="43C2AFBA" w14:textId="00461242" w:rsidR="00886160" w:rsidRPr="00D6457D" w:rsidRDefault="00886160" w:rsidP="00CC7835">
      <w:pPr>
        <w:rPr>
          <w:color w:val="FF0000"/>
          <w:lang w:val="en-US"/>
        </w:rPr>
      </w:pPr>
      <w:r w:rsidRPr="00886160">
        <w:rPr>
          <w:color w:val="FF0000"/>
          <w:lang w:val="en-US"/>
        </w:rPr>
        <w:drawing>
          <wp:inline distT="0" distB="0" distL="0" distR="0" wp14:anchorId="1B37140B" wp14:editId="2B08A7F7">
            <wp:extent cx="8849960" cy="1486107"/>
            <wp:effectExtent l="0" t="0" r="8890" b="0"/>
            <wp:docPr id="131941385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13857" name="Picture 1" descr="A screen shot of a computer screen&#10;&#10;Description automatically generated"/>
                    <pic:cNvPicPr/>
                  </pic:nvPicPr>
                  <pic:blipFill>
                    <a:blip r:embed="rId21"/>
                    <a:stretch>
                      <a:fillRect/>
                    </a:stretch>
                  </pic:blipFill>
                  <pic:spPr>
                    <a:xfrm>
                      <a:off x="0" y="0"/>
                      <a:ext cx="8849960" cy="1486107"/>
                    </a:xfrm>
                    <a:prstGeom prst="rect">
                      <a:avLst/>
                    </a:prstGeom>
                  </pic:spPr>
                </pic:pic>
              </a:graphicData>
            </a:graphic>
          </wp:inline>
        </w:drawing>
      </w:r>
    </w:p>
    <w:p w14:paraId="0D5832B1" w14:textId="77777777" w:rsidR="00CC7835" w:rsidRPr="001B0480" w:rsidRDefault="00CC7835" w:rsidP="00CC7835">
      <w:pPr>
        <w:rPr>
          <w:lang w:val="en-US"/>
        </w:rPr>
      </w:pPr>
      <w:r>
        <w:rPr>
          <w:lang w:val="en-US"/>
        </w:rPr>
        <w:t>When you connect to a server using ssh, you identify yourself to the server using your private key. The server, being polite, also identifies itself to YOU by offering it’s public key.</w:t>
      </w:r>
    </w:p>
    <w:p w14:paraId="0B9D6C8C" w14:textId="77777777" w:rsidR="00CC7835" w:rsidRPr="001B0480" w:rsidRDefault="00CC7835" w:rsidP="00CC7835">
      <w:pPr>
        <w:rPr>
          <w:lang w:val="en-US"/>
        </w:rPr>
      </w:pPr>
      <w:r w:rsidRPr="001B0480">
        <w:rPr>
          <w:lang w:val="en-US"/>
        </w:rPr>
        <w:lastRenderedPageBreak/>
        <w:t>1</w:t>
      </w:r>
      <w:r>
        <w:rPr>
          <w:lang w:val="en-US"/>
        </w:rPr>
        <w:t>2</w:t>
      </w:r>
      <w:r w:rsidRPr="001B0480">
        <w:rPr>
          <w:lang w:val="en-US"/>
        </w:rPr>
        <w:t xml:space="preserve">. Check the log files. In question </w:t>
      </w:r>
      <w:r>
        <w:rPr>
          <w:lang w:val="en-US"/>
        </w:rPr>
        <w:t>9</w:t>
      </w:r>
      <w:r w:rsidRPr="001B0480">
        <w:rPr>
          <w:lang w:val="en-US"/>
        </w:rPr>
        <w:t>, you have probably discovered that the default log facility is AUTH.</w:t>
      </w:r>
    </w:p>
    <w:p w14:paraId="61B93453" w14:textId="1A64EBC6" w:rsidR="00CC7835" w:rsidRPr="001B0480" w:rsidRDefault="00663F6F" w:rsidP="00CC7835">
      <w:pPr>
        <w:rPr>
          <w:lang w:val="en-US"/>
        </w:rPr>
      </w:pPr>
      <w:r>
        <w:rPr>
          <w:lang w:val="en-US"/>
        </w:rPr>
        <w:t>Since Debian 12 the default logging service changed from syslog to journald. This service centralizes all logging and makes it available through the journalctl command. To view everything try executing journalctl without any parameters.</w:t>
      </w:r>
    </w:p>
    <w:p w14:paraId="5A2248D3" w14:textId="6D664542" w:rsidR="00CC7835" w:rsidRDefault="00CC7835" w:rsidP="00663F6F">
      <w:pPr>
        <w:rPr>
          <w:lang w:val="en-US"/>
        </w:rPr>
      </w:pPr>
      <w:r w:rsidRPr="001B0480">
        <w:rPr>
          <w:lang w:val="en-US"/>
        </w:rPr>
        <w:t>1</w:t>
      </w:r>
      <w:r>
        <w:rPr>
          <w:lang w:val="en-US"/>
        </w:rPr>
        <w:t>3</w:t>
      </w:r>
      <w:r w:rsidRPr="001B0480">
        <w:rPr>
          <w:lang w:val="en-US"/>
        </w:rPr>
        <w:t xml:space="preserve">. </w:t>
      </w:r>
      <w:r w:rsidR="00663F6F">
        <w:rPr>
          <w:lang w:val="en-US"/>
        </w:rPr>
        <w:t>You can use filters to extract only the information needed. Try to limit the output to only the SSH-service</w:t>
      </w:r>
    </w:p>
    <w:p w14:paraId="3FC21300" w14:textId="2678C868" w:rsidR="003D6A37" w:rsidRDefault="003D6A37" w:rsidP="00663F6F">
      <w:pPr>
        <w:rPr>
          <w:color w:val="FF0000"/>
          <w:lang w:val="en-US"/>
        </w:rPr>
      </w:pPr>
      <w:r w:rsidRPr="003D6A37">
        <w:rPr>
          <w:color w:val="FF0000"/>
          <w:lang w:val="en-US"/>
        </w:rPr>
        <w:t>journalctl _COMM=sshd</w:t>
      </w:r>
    </w:p>
    <w:p w14:paraId="419EAC68" w14:textId="1564AFC3" w:rsidR="003D6A37" w:rsidRPr="001B0480" w:rsidRDefault="003D6A37" w:rsidP="00663F6F">
      <w:pPr>
        <w:rPr>
          <w:lang w:val="en-US"/>
        </w:rPr>
      </w:pPr>
      <w:r w:rsidRPr="003D6A37">
        <w:rPr>
          <w:lang w:val="en-US"/>
        </w:rPr>
        <w:drawing>
          <wp:inline distT="0" distB="0" distL="0" distR="0" wp14:anchorId="52B78B9A" wp14:editId="667382E3">
            <wp:extent cx="8869013" cy="2514951"/>
            <wp:effectExtent l="0" t="0" r="8890" b="0"/>
            <wp:docPr id="1417651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51361" name="Picture 1" descr="A screenshot of a computer program&#10;&#10;Description automatically generated"/>
                    <pic:cNvPicPr/>
                  </pic:nvPicPr>
                  <pic:blipFill>
                    <a:blip r:embed="rId22"/>
                    <a:stretch>
                      <a:fillRect/>
                    </a:stretch>
                  </pic:blipFill>
                  <pic:spPr>
                    <a:xfrm>
                      <a:off x="0" y="0"/>
                      <a:ext cx="8869013" cy="2514951"/>
                    </a:xfrm>
                    <a:prstGeom prst="rect">
                      <a:avLst/>
                    </a:prstGeom>
                  </pic:spPr>
                </pic:pic>
              </a:graphicData>
            </a:graphic>
          </wp:inline>
        </w:drawing>
      </w:r>
    </w:p>
    <w:p w14:paraId="21C3F8BF" w14:textId="4AFC4041" w:rsidR="00CC7835" w:rsidRPr="001B0480" w:rsidRDefault="00CC7835" w:rsidP="00CC7835">
      <w:pPr>
        <w:rPr>
          <w:lang w:val="en-US"/>
        </w:rPr>
      </w:pPr>
      <w:r w:rsidRPr="001B0480">
        <w:rPr>
          <w:lang w:val="en-US"/>
        </w:rPr>
        <w:t>1</w:t>
      </w:r>
      <w:r>
        <w:rPr>
          <w:lang w:val="en-US"/>
        </w:rPr>
        <w:t>4</w:t>
      </w:r>
      <w:r w:rsidRPr="001B0480">
        <w:rPr>
          <w:lang w:val="en-US"/>
        </w:rPr>
        <w:t xml:space="preserve">. </w:t>
      </w:r>
      <w:r w:rsidR="00D964F1">
        <w:rPr>
          <w:lang w:val="en-US"/>
        </w:rPr>
        <w:t xml:space="preserve">Let’s explore </w:t>
      </w:r>
      <w:r w:rsidRPr="001B0480">
        <w:rPr>
          <w:lang w:val="en-US"/>
        </w:rPr>
        <w:t>journalctl</w:t>
      </w:r>
      <w:r w:rsidR="00D964F1">
        <w:rPr>
          <w:lang w:val="en-US"/>
        </w:rPr>
        <w:t xml:space="preserve"> some more as it is our go to for troubleshooting</w:t>
      </w:r>
      <w:r w:rsidRPr="001B0480">
        <w:rPr>
          <w:lang w:val="en-US"/>
        </w:rPr>
        <w:t>.</w:t>
      </w:r>
    </w:p>
    <w:p w14:paraId="762A816A" w14:textId="77777777" w:rsidR="00CC7835" w:rsidRPr="001B0480" w:rsidRDefault="00CC7835" w:rsidP="00CC7835">
      <w:pPr>
        <w:rPr>
          <w:lang w:val="en-US"/>
        </w:rPr>
      </w:pPr>
      <w:r w:rsidRPr="001B0480">
        <w:rPr>
          <w:lang w:val="en-US"/>
        </w:rPr>
        <w:t>Use man journalctl to accomplish the following:</w:t>
      </w:r>
    </w:p>
    <w:p w14:paraId="57B3AB07" w14:textId="77777777" w:rsidR="00CC7835" w:rsidRDefault="00CC7835" w:rsidP="00CC7835">
      <w:pPr>
        <w:rPr>
          <w:lang w:val="en-US"/>
        </w:rPr>
      </w:pPr>
      <w:r w:rsidRPr="6F1B7A18">
        <w:rPr>
          <w:lang w:val="en-US"/>
        </w:rPr>
        <w:t>• ask for an overview of recent logs</w:t>
      </w:r>
    </w:p>
    <w:p w14:paraId="6A1F4B88" w14:textId="2A6D5EF4" w:rsidR="00D854FD" w:rsidRDefault="00D854FD" w:rsidP="00CC7835">
      <w:pPr>
        <w:rPr>
          <w:color w:val="FF0000"/>
          <w:lang w:val="en-US"/>
        </w:rPr>
      </w:pPr>
      <w:r w:rsidRPr="00D854FD">
        <w:rPr>
          <w:color w:val="FF0000"/>
          <w:lang w:val="en-US"/>
        </w:rPr>
        <w:t>journalctl -f</w:t>
      </w:r>
    </w:p>
    <w:p w14:paraId="7DEEE013" w14:textId="1DC8B00F" w:rsidR="00D854FD" w:rsidRPr="00D854FD" w:rsidRDefault="00D854FD" w:rsidP="00CC7835">
      <w:pPr>
        <w:rPr>
          <w:color w:val="FF0000"/>
          <w:lang w:val="en-US"/>
        </w:rPr>
      </w:pPr>
      <w:r w:rsidRPr="00D854FD">
        <w:rPr>
          <w:color w:val="FF0000"/>
          <w:lang w:val="en-US"/>
        </w:rPr>
        <w:lastRenderedPageBreak/>
        <w:drawing>
          <wp:inline distT="0" distB="0" distL="0" distR="0" wp14:anchorId="3716EFBD" wp14:editId="48E0C949">
            <wp:extent cx="8892540" cy="4621530"/>
            <wp:effectExtent l="0" t="0" r="3810" b="7620"/>
            <wp:docPr id="9525121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2186" name="Picture 1" descr="A screen shot of a computer&#10;&#10;Description automatically generated"/>
                    <pic:cNvPicPr/>
                  </pic:nvPicPr>
                  <pic:blipFill>
                    <a:blip r:embed="rId23"/>
                    <a:stretch>
                      <a:fillRect/>
                    </a:stretch>
                  </pic:blipFill>
                  <pic:spPr>
                    <a:xfrm>
                      <a:off x="0" y="0"/>
                      <a:ext cx="8892540" cy="4621530"/>
                    </a:xfrm>
                    <a:prstGeom prst="rect">
                      <a:avLst/>
                    </a:prstGeom>
                  </pic:spPr>
                </pic:pic>
              </a:graphicData>
            </a:graphic>
          </wp:inline>
        </w:drawing>
      </w:r>
    </w:p>
    <w:p w14:paraId="22B51E8F" w14:textId="77777777" w:rsidR="00CC7835" w:rsidRPr="001B0480" w:rsidRDefault="00CC7835" w:rsidP="00CC7835">
      <w:pPr>
        <w:rPr>
          <w:lang w:val="en-US"/>
        </w:rPr>
      </w:pPr>
      <w:r w:rsidRPr="6F1B7A18">
        <w:rPr>
          <w:lang w:val="en-US"/>
        </w:rPr>
        <w:t>• get the most recent log messages and keep following them live</w:t>
      </w:r>
    </w:p>
    <w:p w14:paraId="196226D3" w14:textId="77777777" w:rsidR="00CC7835" w:rsidRPr="001B4D71" w:rsidRDefault="00CC7835" w:rsidP="00CC7835">
      <w:pPr>
        <w:rPr>
          <w:b/>
          <w:lang w:val="en-US"/>
        </w:rPr>
      </w:pPr>
      <w:r w:rsidRPr="001B4D71">
        <w:rPr>
          <w:b/>
          <w:lang w:val="en-US"/>
        </w:rPr>
        <w:t>Note</w:t>
      </w:r>
    </w:p>
    <w:p w14:paraId="4BDA2AA5" w14:textId="77777777" w:rsidR="00CC7835" w:rsidRDefault="00CC7835" w:rsidP="00CC7835">
      <w:pPr>
        <w:rPr>
          <w:lang w:val="en-US"/>
        </w:rPr>
      </w:pPr>
      <w:r w:rsidRPr="6F1B7A18">
        <w:rPr>
          <w:lang w:val="en-US"/>
        </w:rPr>
        <w:t>• format the output as JSON for convenient parsing from scripts (for example node, which is javascript)</w:t>
      </w:r>
    </w:p>
    <w:p w14:paraId="7D2F15C9" w14:textId="1B41AD6E" w:rsidR="00B114F0" w:rsidRPr="00B114F0" w:rsidRDefault="00B114F0" w:rsidP="00CC7835">
      <w:pPr>
        <w:rPr>
          <w:color w:val="FF0000"/>
          <w:lang w:val="en-US"/>
        </w:rPr>
      </w:pPr>
      <w:r w:rsidRPr="00B114F0">
        <w:rPr>
          <w:color w:val="FF0000"/>
          <w:lang w:val="en-US"/>
        </w:rPr>
        <w:lastRenderedPageBreak/>
        <w:t>journalctl -o json</w:t>
      </w:r>
    </w:p>
    <w:p w14:paraId="40A7FA9A" w14:textId="604A49C7" w:rsidR="00B114F0" w:rsidRPr="001B0480" w:rsidRDefault="00B114F0" w:rsidP="00CC7835">
      <w:pPr>
        <w:rPr>
          <w:lang w:val="en-US"/>
        </w:rPr>
      </w:pPr>
      <w:r w:rsidRPr="00B114F0">
        <w:rPr>
          <w:lang w:val="en-US"/>
        </w:rPr>
        <w:drawing>
          <wp:inline distT="0" distB="0" distL="0" distR="0" wp14:anchorId="1CFD3D59" wp14:editId="47773A9A">
            <wp:extent cx="8892540" cy="4997450"/>
            <wp:effectExtent l="0" t="0" r="3810" b="0"/>
            <wp:docPr id="1471865609"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65609" name="Picture 1" descr="A computer screen with green text&#10;&#10;Description automatically generated"/>
                    <pic:cNvPicPr/>
                  </pic:nvPicPr>
                  <pic:blipFill>
                    <a:blip r:embed="rId24"/>
                    <a:stretch>
                      <a:fillRect/>
                    </a:stretch>
                  </pic:blipFill>
                  <pic:spPr>
                    <a:xfrm>
                      <a:off x="0" y="0"/>
                      <a:ext cx="8892540" cy="4997450"/>
                    </a:xfrm>
                    <a:prstGeom prst="rect">
                      <a:avLst/>
                    </a:prstGeom>
                  </pic:spPr>
                </pic:pic>
              </a:graphicData>
            </a:graphic>
          </wp:inline>
        </w:drawing>
      </w:r>
    </w:p>
    <w:p w14:paraId="0BA2CDB1" w14:textId="77777777" w:rsidR="00CC7835" w:rsidRDefault="00CC7835" w:rsidP="00CC7835">
      <w:pPr>
        <w:rPr>
          <w:lang w:val="en-US"/>
        </w:rPr>
      </w:pPr>
      <w:r w:rsidRPr="6F1B7A18">
        <w:rPr>
          <w:lang w:val="en-US"/>
        </w:rPr>
        <w:t>• show the kernel messages (also try dmesg which directly asks this info from the kernel)</w:t>
      </w:r>
    </w:p>
    <w:p w14:paraId="70FBC150" w14:textId="1F39F48B" w:rsidR="000C30F5" w:rsidRPr="000C30F5" w:rsidRDefault="000C30F5" w:rsidP="00CC7835">
      <w:pPr>
        <w:rPr>
          <w:color w:val="FF0000"/>
          <w:lang w:val="en-US"/>
        </w:rPr>
      </w:pPr>
      <w:r w:rsidRPr="000C30F5">
        <w:rPr>
          <w:color w:val="FF0000"/>
          <w:lang w:val="en-US"/>
        </w:rPr>
        <w:lastRenderedPageBreak/>
        <w:t>journalctl -k</w:t>
      </w:r>
    </w:p>
    <w:p w14:paraId="7FB9B94B" w14:textId="77777777" w:rsidR="00CC7835" w:rsidRDefault="00CC7835" w:rsidP="00CC7835">
      <w:pPr>
        <w:rPr>
          <w:lang w:val="en-US"/>
        </w:rPr>
      </w:pPr>
      <w:r w:rsidRPr="6F1B7A18">
        <w:rPr>
          <w:lang w:val="en-US"/>
        </w:rPr>
        <w:t>• show all logs since yesterday</w:t>
      </w:r>
    </w:p>
    <w:p w14:paraId="15A09F7E" w14:textId="5441A9B3" w:rsidR="008310D5" w:rsidRDefault="008310D5" w:rsidP="00CC7835">
      <w:pPr>
        <w:rPr>
          <w:color w:val="FF0000"/>
          <w:lang w:val="en-US"/>
        </w:rPr>
      </w:pPr>
      <w:r w:rsidRPr="008310D5">
        <w:rPr>
          <w:color w:val="FF0000"/>
        </w:rPr>
        <w:t xml:space="preserve"> </w:t>
      </w:r>
      <w:r w:rsidRPr="008310D5">
        <w:rPr>
          <w:color w:val="FF0000"/>
          <w:lang w:val="en-US"/>
        </w:rPr>
        <w:t xml:space="preserve">journalctl </w:t>
      </w:r>
      <w:r w:rsidRPr="008310D5">
        <w:rPr>
          <w:color w:val="FF0000"/>
          <w:lang w:val="en-US"/>
        </w:rPr>
        <w:t>–since yesterday</w:t>
      </w:r>
    </w:p>
    <w:p w14:paraId="17C23D2C" w14:textId="37D0CF80" w:rsidR="008310D5" w:rsidRPr="008310D5" w:rsidRDefault="008310D5" w:rsidP="00CC7835">
      <w:pPr>
        <w:rPr>
          <w:color w:val="FF0000"/>
          <w:lang w:val="en-US"/>
        </w:rPr>
      </w:pPr>
      <w:r w:rsidRPr="008310D5">
        <w:rPr>
          <w:color w:val="FF0000"/>
          <w:lang w:val="en-US"/>
        </w:rPr>
        <w:lastRenderedPageBreak/>
        <w:drawing>
          <wp:inline distT="0" distB="0" distL="0" distR="0" wp14:anchorId="60B54381" wp14:editId="10057506">
            <wp:extent cx="8892540" cy="5643880"/>
            <wp:effectExtent l="0" t="0" r="3810" b="0"/>
            <wp:docPr id="17825440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44045" name="Picture 1" descr="A screenshot of a computer screen&#10;&#10;Description automatically generated"/>
                    <pic:cNvPicPr/>
                  </pic:nvPicPr>
                  <pic:blipFill>
                    <a:blip r:embed="rId25"/>
                    <a:stretch>
                      <a:fillRect/>
                    </a:stretch>
                  </pic:blipFill>
                  <pic:spPr>
                    <a:xfrm>
                      <a:off x="0" y="0"/>
                      <a:ext cx="8892540" cy="5643880"/>
                    </a:xfrm>
                    <a:prstGeom prst="rect">
                      <a:avLst/>
                    </a:prstGeom>
                  </pic:spPr>
                </pic:pic>
              </a:graphicData>
            </a:graphic>
          </wp:inline>
        </w:drawing>
      </w:r>
    </w:p>
    <w:p w14:paraId="130662B7" w14:textId="77777777" w:rsidR="00CC7835" w:rsidRDefault="00CC7835" w:rsidP="00CC7835">
      <w:pPr>
        <w:rPr>
          <w:lang w:val="en-US"/>
        </w:rPr>
      </w:pPr>
      <w:r w:rsidRPr="6F1B7A18">
        <w:rPr>
          <w:lang w:val="en-US"/>
        </w:rPr>
        <w:lastRenderedPageBreak/>
        <w:t>• show just all logs generated by the ssh unit</w:t>
      </w:r>
    </w:p>
    <w:p w14:paraId="5C0BBE77" w14:textId="26E5DC59" w:rsidR="008310D5" w:rsidRPr="008310D5" w:rsidRDefault="008310D5" w:rsidP="00CC7835">
      <w:pPr>
        <w:rPr>
          <w:color w:val="FF0000"/>
          <w:lang w:val="en-US"/>
        </w:rPr>
      </w:pPr>
      <w:r w:rsidRPr="008310D5">
        <w:rPr>
          <w:color w:val="FF0000"/>
          <w:lang w:val="en-US"/>
        </w:rPr>
        <w:t>journalctl -u ssh</w:t>
      </w:r>
    </w:p>
    <w:p w14:paraId="7705D2AE" w14:textId="77777777" w:rsidR="00CC7835" w:rsidRDefault="00CC7835" w:rsidP="00CC7835">
      <w:pPr>
        <w:rPr>
          <w:lang w:val="en-US"/>
        </w:rPr>
      </w:pPr>
      <w:r w:rsidRPr="3E896175">
        <w:rPr>
          <w:lang w:val="en-US"/>
        </w:rPr>
        <w:t xml:space="preserve">15. You can even ssh from your own vm to your own vm as another user : try this by setting it up so that user week5 can connect to your Debian as your regular user (familynamefirstname) without needing a password. </w:t>
      </w:r>
    </w:p>
    <w:p w14:paraId="35705300" w14:textId="77777777" w:rsidR="00CC7835" w:rsidRDefault="00CC7835" w:rsidP="00CC7835">
      <w:pPr>
        <w:rPr>
          <w:lang w:val="en-US"/>
        </w:rPr>
      </w:pPr>
      <w:r w:rsidRPr="6F1B7A18">
        <w:rPr>
          <w:lang w:val="en-US"/>
        </w:rPr>
        <w:t xml:space="preserve">HINT : start by using keygen on your Debian as user week5. Then enjoy the power of ssh-copy-id (which DOESN’T exist in windows) to make such a setup ridiculously easy. </w:t>
      </w:r>
    </w:p>
    <w:p w14:paraId="37452FCC" w14:textId="5A729946" w:rsidR="00773E91" w:rsidRPr="00773E91" w:rsidRDefault="00773E91" w:rsidP="00CC7835">
      <w:pPr>
        <w:rPr>
          <w:color w:val="FF0000"/>
          <w:lang w:val="en-US"/>
        </w:rPr>
      </w:pPr>
      <w:r w:rsidRPr="00773E91">
        <w:rPr>
          <w:color w:val="FF0000"/>
          <w:lang w:val="en-US"/>
        </w:rPr>
        <w:t>ssh-keygen</w:t>
      </w:r>
    </w:p>
    <w:p w14:paraId="64C43BDB" w14:textId="45408685" w:rsidR="006E7F80" w:rsidRPr="006E7F80" w:rsidRDefault="006E7F80" w:rsidP="00CC7835">
      <w:pPr>
        <w:rPr>
          <w:color w:val="FF0000"/>
          <w:lang w:val="en-US"/>
        </w:rPr>
      </w:pPr>
      <w:r w:rsidRPr="006E7F80">
        <w:rPr>
          <w:color w:val="FF0000"/>
          <w:lang w:val="en-US"/>
        </w:rPr>
        <w:t>ssh-copy-id ciobanuserafim@debian-ciobanu-serafim-prime</w:t>
      </w:r>
    </w:p>
    <w:p w14:paraId="312CEF28" w14:textId="77777777" w:rsidR="00CC7835" w:rsidRDefault="00CC7835" w:rsidP="00CC7835">
      <w:pPr>
        <w:rPr>
          <w:lang w:val="en-US"/>
        </w:rPr>
      </w:pPr>
      <w:r>
        <w:rPr>
          <w:lang w:val="en-US"/>
        </w:rPr>
        <w:t>16</w:t>
      </w:r>
      <w:r w:rsidRPr="001B0480">
        <w:rPr>
          <w:lang w:val="en-US"/>
        </w:rPr>
        <w:t xml:space="preserve">. Confirm sftp is enabled in your /etc/ssh/sshd_config file. </w:t>
      </w:r>
    </w:p>
    <w:p w14:paraId="634335DC" w14:textId="5CA43345" w:rsidR="00424FBA" w:rsidRPr="008523BF" w:rsidRDefault="00424FBA" w:rsidP="00CC7835">
      <w:pPr>
        <w:rPr>
          <w:color w:val="FF0000"/>
          <w:lang w:val="en-US"/>
        </w:rPr>
      </w:pPr>
      <w:r w:rsidRPr="008523BF">
        <w:rPr>
          <w:color w:val="FF0000"/>
          <w:lang w:val="en-US"/>
        </w:rPr>
        <w:t>grep -i "sftp" /etc/ssh/sshd_config</w:t>
      </w:r>
    </w:p>
    <w:p w14:paraId="23DFA84D" w14:textId="77777777" w:rsidR="00CC7835" w:rsidRDefault="00CC7835" w:rsidP="00CC7835">
      <w:pPr>
        <w:rPr>
          <w:lang w:val="en-US"/>
        </w:rPr>
      </w:pPr>
      <w:r w:rsidRPr="6F1B7A18">
        <w:rPr>
          <w:lang w:val="en-US"/>
        </w:rPr>
        <w:t>What line did you find showing this ?</w:t>
      </w:r>
    </w:p>
    <w:p w14:paraId="6A5A0DE7" w14:textId="6BABC819" w:rsidR="00424FBA" w:rsidRPr="008523BF" w:rsidRDefault="00424FBA" w:rsidP="00CC7835">
      <w:pPr>
        <w:rPr>
          <w:color w:val="FF0000"/>
          <w:lang w:val="en-US"/>
        </w:rPr>
      </w:pPr>
      <w:r w:rsidRPr="008523BF">
        <w:rPr>
          <w:color w:val="FF0000"/>
          <w:lang w:val="en-US"/>
        </w:rPr>
        <w:t>Subsystem       sftp    /usr/lib/openssh/sftp-server</w:t>
      </w:r>
    </w:p>
    <w:p w14:paraId="2239D031" w14:textId="22BEF444" w:rsidR="008523BF" w:rsidRPr="001B0480" w:rsidRDefault="008523BF" w:rsidP="00CC7835">
      <w:pPr>
        <w:rPr>
          <w:lang w:val="en-US"/>
        </w:rPr>
      </w:pPr>
      <w:r w:rsidRPr="008523BF">
        <w:rPr>
          <w:lang w:val="en-US"/>
        </w:rPr>
        <w:drawing>
          <wp:inline distT="0" distB="0" distL="0" distR="0" wp14:anchorId="12AD8A0E" wp14:editId="2695FB27">
            <wp:extent cx="6325483" cy="695422"/>
            <wp:effectExtent l="0" t="0" r="0" b="9525"/>
            <wp:docPr id="97496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63901" name=""/>
                    <pic:cNvPicPr/>
                  </pic:nvPicPr>
                  <pic:blipFill>
                    <a:blip r:embed="rId26"/>
                    <a:stretch>
                      <a:fillRect/>
                    </a:stretch>
                  </pic:blipFill>
                  <pic:spPr>
                    <a:xfrm>
                      <a:off x="0" y="0"/>
                      <a:ext cx="6325483" cy="695422"/>
                    </a:xfrm>
                    <a:prstGeom prst="rect">
                      <a:avLst/>
                    </a:prstGeom>
                  </pic:spPr>
                </pic:pic>
              </a:graphicData>
            </a:graphic>
          </wp:inline>
        </w:drawing>
      </w:r>
    </w:p>
    <w:p w14:paraId="5648527C" w14:textId="77777777" w:rsidR="00CC7835" w:rsidRDefault="00CC7835" w:rsidP="00CC7835">
      <w:pPr>
        <w:rPr>
          <w:lang w:val="en-US"/>
        </w:rPr>
      </w:pPr>
      <w:r w:rsidRPr="552E171B">
        <w:rPr>
          <w:lang w:val="en-US"/>
        </w:rPr>
        <w:t>17. Be sure you are logged into your debian vm as user week5 and your current working directory is week5’s home directory (cd to it if needed). Now sftp connect using your regular user( sftp regularuser@localhost.)</w:t>
      </w:r>
    </w:p>
    <w:p w14:paraId="4720D942" w14:textId="146F7D0A" w:rsidR="00561E98" w:rsidRPr="00561E98" w:rsidRDefault="00561E98" w:rsidP="00CC7835">
      <w:pPr>
        <w:rPr>
          <w:color w:val="FF0000"/>
          <w:lang w:val="en-US"/>
        </w:rPr>
      </w:pPr>
      <w:r w:rsidRPr="00561E98">
        <w:rPr>
          <w:color w:val="FF0000"/>
          <w:lang w:val="en-US"/>
        </w:rPr>
        <w:t>sftp ciobanuserafim@localhost</w:t>
      </w:r>
    </w:p>
    <w:p w14:paraId="68523EAD" w14:textId="311038B4" w:rsidR="00581DF7" w:rsidRPr="001B0480" w:rsidRDefault="00581DF7" w:rsidP="00CC7835">
      <w:pPr>
        <w:rPr>
          <w:lang w:val="en-US"/>
        </w:rPr>
      </w:pPr>
      <w:r w:rsidRPr="00581DF7">
        <w:rPr>
          <w:lang w:val="en-US"/>
        </w:rPr>
        <w:lastRenderedPageBreak/>
        <w:drawing>
          <wp:inline distT="0" distB="0" distL="0" distR="0" wp14:anchorId="565C2EE6" wp14:editId="298021C5">
            <wp:extent cx="6849431" cy="2781688"/>
            <wp:effectExtent l="0" t="0" r="8890" b="0"/>
            <wp:docPr id="9512561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56126" name="Picture 1" descr="A screen shot of a computer&#10;&#10;Description automatically generated"/>
                    <pic:cNvPicPr/>
                  </pic:nvPicPr>
                  <pic:blipFill>
                    <a:blip r:embed="rId27"/>
                    <a:stretch>
                      <a:fillRect/>
                    </a:stretch>
                  </pic:blipFill>
                  <pic:spPr>
                    <a:xfrm>
                      <a:off x="0" y="0"/>
                      <a:ext cx="6849431" cy="2781688"/>
                    </a:xfrm>
                    <a:prstGeom prst="rect">
                      <a:avLst/>
                    </a:prstGeom>
                  </pic:spPr>
                </pic:pic>
              </a:graphicData>
            </a:graphic>
          </wp:inline>
        </w:drawing>
      </w:r>
    </w:p>
    <w:p w14:paraId="2F9147F3" w14:textId="77777777" w:rsidR="00CC7835" w:rsidRDefault="00CC7835" w:rsidP="00CC7835">
      <w:pPr>
        <w:rPr>
          <w:lang w:val="en-US"/>
        </w:rPr>
      </w:pPr>
      <w:r w:rsidRPr="6F1B7A18">
        <w:rPr>
          <w:lang w:val="en-US"/>
        </w:rPr>
        <w:t>sftp works similar to the command-line ftp command you learned about last year</w:t>
      </w:r>
    </w:p>
    <w:p w14:paraId="7381F424" w14:textId="77777777" w:rsidR="00CC7835" w:rsidRDefault="00CC7835" w:rsidP="00CC7835">
      <w:pPr>
        <w:spacing w:line="257" w:lineRule="auto"/>
        <w:rPr>
          <w:rFonts w:eastAsia="Calibri" w:cs="Calibri"/>
          <w:noProof w:val="0"/>
          <w:sz w:val="22"/>
          <w:szCs w:val="22"/>
          <w:lang w:val="en-US"/>
        </w:rPr>
      </w:pPr>
      <w:r w:rsidRPr="6F1B7A18">
        <w:rPr>
          <w:rFonts w:eastAsia="Calibri" w:cs="Calibri"/>
          <w:noProof w:val="0"/>
          <w:sz w:val="22"/>
          <w:szCs w:val="22"/>
          <w:lang w:val="en-US"/>
        </w:rPr>
        <w:t>18. Use the put command to upload /</w:t>
      </w:r>
      <w:proofErr w:type="spellStart"/>
      <w:r w:rsidRPr="6F1B7A18">
        <w:rPr>
          <w:rFonts w:eastAsia="Calibri" w:cs="Calibri"/>
          <w:noProof w:val="0"/>
          <w:sz w:val="22"/>
          <w:szCs w:val="22"/>
          <w:lang w:val="en-US"/>
        </w:rPr>
        <w:t>usr</w:t>
      </w:r>
      <w:proofErr w:type="spellEnd"/>
      <w:r w:rsidRPr="6F1B7A18">
        <w:rPr>
          <w:rFonts w:eastAsia="Calibri" w:cs="Calibri"/>
          <w:noProof w:val="0"/>
          <w:sz w:val="22"/>
          <w:szCs w:val="22"/>
          <w:lang w:val="en-US"/>
        </w:rPr>
        <w:t>/share/</w:t>
      </w:r>
      <w:proofErr w:type="spellStart"/>
      <w:r w:rsidRPr="6F1B7A18">
        <w:rPr>
          <w:rFonts w:eastAsia="Calibri" w:cs="Calibri"/>
          <w:noProof w:val="0"/>
          <w:sz w:val="22"/>
          <w:szCs w:val="22"/>
          <w:lang w:val="en-US"/>
        </w:rPr>
        <w:t>dict</w:t>
      </w:r>
      <w:proofErr w:type="spellEnd"/>
      <w:r w:rsidRPr="6F1B7A18">
        <w:rPr>
          <w:rFonts w:eastAsia="Calibri" w:cs="Calibri"/>
          <w:noProof w:val="0"/>
          <w:sz w:val="22"/>
          <w:szCs w:val="22"/>
          <w:lang w:val="en-US"/>
        </w:rPr>
        <w:t>/words to the sftp-connected regular user’s home directory, to a file named wordlist1.txt.</w:t>
      </w:r>
    </w:p>
    <w:p w14:paraId="2E7A9679" w14:textId="59861E8F" w:rsidR="00B32DC1" w:rsidRDefault="00B32DC1" w:rsidP="00CC7835">
      <w:pPr>
        <w:spacing w:line="257" w:lineRule="auto"/>
        <w:rPr>
          <w:color w:val="FF0000"/>
          <w:lang w:val="en-US"/>
        </w:rPr>
      </w:pPr>
      <w:r w:rsidRPr="00B32DC1">
        <w:rPr>
          <w:color w:val="FF0000"/>
          <w:lang w:val="en-US"/>
        </w:rPr>
        <w:t>put /usr/share/dict/words wordlist1.txt</w:t>
      </w:r>
    </w:p>
    <w:p w14:paraId="40CCCB54" w14:textId="549517BB" w:rsidR="00B32DC1" w:rsidRPr="00B32DC1" w:rsidRDefault="00B32DC1" w:rsidP="00CC7835">
      <w:pPr>
        <w:spacing w:line="257" w:lineRule="auto"/>
        <w:rPr>
          <w:color w:val="FF0000"/>
          <w:lang w:val="en-US"/>
        </w:rPr>
      </w:pPr>
      <w:r w:rsidRPr="00B32DC1">
        <w:rPr>
          <w:color w:val="FF0000"/>
          <w:lang w:val="en-US"/>
        </w:rPr>
        <w:drawing>
          <wp:inline distT="0" distB="0" distL="0" distR="0" wp14:anchorId="76BC3D2B" wp14:editId="2E838B77">
            <wp:extent cx="8716591" cy="1219370"/>
            <wp:effectExtent l="0" t="0" r="8890" b="0"/>
            <wp:docPr id="5783068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6827" name="Picture 1" descr="A black screen with white text&#10;&#10;Description automatically generated"/>
                    <pic:cNvPicPr/>
                  </pic:nvPicPr>
                  <pic:blipFill>
                    <a:blip r:embed="rId28"/>
                    <a:stretch>
                      <a:fillRect/>
                    </a:stretch>
                  </pic:blipFill>
                  <pic:spPr>
                    <a:xfrm>
                      <a:off x="0" y="0"/>
                      <a:ext cx="8716591" cy="1219370"/>
                    </a:xfrm>
                    <a:prstGeom prst="rect">
                      <a:avLst/>
                    </a:prstGeom>
                  </pic:spPr>
                </pic:pic>
              </a:graphicData>
            </a:graphic>
          </wp:inline>
        </w:drawing>
      </w:r>
    </w:p>
    <w:p w14:paraId="5B7FF220" w14:textId="77777777" w:rsidR="00CC7835" w:rsidRDefault="00CC7835" w:rsidP="00CC7835">
      <w:pPr>
        <w:rPr>
          <w:lang w:val="en-US"/>
        </w:rPr>
      </w:pPr>
      <w:r w:rsidRPr="6F1B7A18">
        <w:rPr>
          <w:rFonts w:eastAsia="Calibri" w:cs="Calibri"/>
          <w:noProof w:val="0"/>
          <w:sz w:val="22"/>
          <w:szCs w:val="22"/>
          <w:lang w:val="en-US"/>
        </w:rPr>
        <w:t xml:space="preserve">19. Now (while staying in the same sftp session) use the get command to download that wordlist1.txt as wordlist2.txt. Do not provide a specific download location using the get command Where did both wordlists end up </w:t>
      </w:r>
      <w:proofErr w:type="gramStart"/>
      <w:r w:rsidRPr="6F1B7A18">
        <w:rPr>
          <w:rFonts w:eastAsia="Calibri" w:cs="Calibri"/>
          <w:noProof w:val="0"/>
          <w:sz w:val="22"/>
          <w:szCs w:val="22"/>
          <w:lang w:val="en-US"/>
        </w:rPr>
        <w:t>finally ?</w:t>
      </w:r>
      <w:proofErr w:type="gramEnd"/>
      <w:r w:rsidRPr="6F1B7A18">
        <w:rPr>
          <w:lang w:val="en-US"/>
        </w:rPr>
        <w:t xml:space="preserve"> (QUIZ)</w:t>
      </w:r>
    </w:p>
    <w:p w14:paraId="7429E1B3" w14:textId="77777777" w:rsidR="00402BA1" w:rsidRPr="00CB3AD8" w:rsidRDefault="00402BA1" w:rsidP="00402BA1">
      <w:pPr>
        <w:rPr>
          <w:color w:val="FF0000"/>
          <w:lang w:val="en-US"/>
        </w:rPr>
      </w:pPr>
      <w:r w:rsidRPr="00CB3AD8">
        <w:rPr>
          <w:color w:val="FF0000"/>
          <w:lang w:val="en-US"/>
        </w:rPr>
        <w:lastRenderedPageBreak/>
        <w:t>get wordlist1.txt wordlist2.txt</w:t>
      </w:r>
    </w:p>
    <w:p w14:paraId="68A09967" w14:textId="25039332" w:rsidR="00402BA1" w:rsidRPr="00402BA1" w:rsidRDefault="00402BA1" w:rsidP="00CC7835">
      <w:pPr>
        <w:rPr>
          <w:color w:val="FF0000"/>
          <w:lang w:val="en-US"/>
        </w:rPr>
      </w:pPr>
      <w:r w:rsidRPr="00402BA1">
        <w:rPr>
          <w:color w:val="FF0000"/>
          <w:lang w:val="en-US"/>
        </w:rPr>
        <w:t>It should end up in the home directory where we are located by default</w:t>
      </w:r>
    </w:p>
    <w:p w14:paraId="5678A8F0" w14:textId="77777777" w:rsidR="00CC7835" w:rsidRDefault="00CC7835" w:rsidP="00CC7835">
      <w:pPr>
        <w:rPr>
          <w:lang w:val="en-US"/>
        </w:rPr>
      </w:pPr>
      <w:r w:rsidRPr="009766F8">
        <w:rPr>
          <w:lang w:val="en-US"/>
        </w:rPr>
        <w:t>2</w:t>
      </w:r>
      <w:r>
        <w:rPr>
          <w:lang w:val="en-US"/>
        </w:rPr>
        <w:t>0</w:t>
      </w:r>
      <w:r w:rsidRPr="009766F8">
        <w:rPr>
          <w:lang w:val="en-US"/>
        </w:rPr>
        <w:t xml:space="preserve">. Let's also set up an old-fashioned </w:t>
      </w:r>
      <w:r>
        <w:rPr>
          <w:lang w:val="en-US"/>
        </w:rPr>
        <w:t>vs</w:t>
      </w:r>
      <w:r w:rsidRPr="009766F8">
        <w:rPr>
          <w:lang w:val="en-US"/>
        </w:rPr>
        <w:t>ftp server. Make sure you do this as root: regular users cannot install system software.</w:t>
      </w:r>
    </w:p>
    <w:p w14:paraId="2110F684" w14:textId="188ED0F3" w:rsidR="00E22152" w:rsidRPr="00E22152" w:rsidRDefault="00E22152" w:rsidP="00CC7835">
      <w:pPr>
        <w:rPr>
          <w:color w:val="FF0000"/>
          <w:lang w:val="en-US"/>
        </w:rPr>
      </w:pPr>
      <w:r w:rsidRPr="00E22152">
        <w:rPr>
          <w:color w:val="FF0000"/>
          <w:lang w:val="en-US"/>
        </w:rPr>
        <w:t>I am still working with user week5 and hence I had to append the user to the sudo group.</w:t>
      </w:r>
    </w:p>
    <w:p w14:paraId="6DF5EDEE" w14:textId="77777777" w:rsidR="00CC7835" w:rsidRPr="009766F8" w:rsidRDefault="00CC7835" w:rsidP="00CC7835">
      <w:pPr>
        <w:rPr>
          <w:lang w:val="en-US"/>
        </w:rPr>
      </w:pPr>
      <w:r w:rsidRPr="009766F8">
        <w:rPr>
          <w:lang w:val="en-US"/>
        </w:rPr>
        <w:t>apt update</w:t>
      </w:r>
      <w:r>
        <w:rPr>
          <w:lang w:val="en-US"/>
        </w:rPr>
        <w:t xml:space="preserve"> (ALWAYS APT UPDATE BEFORE YOU INSTALL SMTH)</w:t>
      </w:r>
    </w:p>
    <w:p w14:paraId="0EB5AF23" w14:textId="77777777" w:rsidR="00CC7835" w:rsidRPr="009766F8" w:rsidRDefault="00CC7835" w:rsidP="00CC7835">
      <w:pPr>
        <w:rPr>
          <w:lang w:val="en-US"/>
        </w:rPr>
      </w:pPr>
      <w:r w:rsidRPr="009766F8">
        <w:rPr>
          <w:lang w:val="en-US"/>
        </w:rPr>
        <w:t>apt install vsftpd</w:t>
      </w:r>
    </w:p>
    <w:p w14:paraId="6B0C85F0" w14:textId="69669417" w:rsidR="00CC7835" w:rsidRPr="009766F8" w:rsidRDefault="00CC7835" w:rsidP="00CC7835">
      <w:pPr>
        <w:rPr>
          <w:lang w:val="en-US"/>
        </w:rPr>
      </w:pPr>
      <w:r w:rsidRPr="009766F8">
        <w:rPr>
          <w:lang w:val="en-US"/>
        </w:rPr>
        <w:t>apt install ftp</w:t>
      </w:r>
    </w:p>
    <w:p w14:paraId="5A7B392E" w14:textId="77777777" w:rsidR="00CC7835" w:rsidRDefault="00CC7835" w:rsidP="00CC7835">
      <w:pPr>
        <w:rPr>
          <w:lang w:val="en-US"/>
        </w:rPr>
      </w:pPr>
      <w:r w:rsidRPr="009766F8">
        <w:rPr>
          <w:lang w:val="en-US"/>
        </w:rPr>
        <w:t>2</w:t>
      </w:r>
      <w:r>
        <w:rPr>
          <w:lang w:val="en-US"/>
        </w:rPr>
        <w:t>5</w:t>
      </w:r>
      <w:r w:rsidRPr="009766F8">
        <w:rPr>
          <w:lang w:val="en-US"/>
        </w:rPr>
        <w:t xml:space="preserve">. </w:t>
      </w:r>
      <w:r>
        <w:rPr>
          <w:lang w:val="en-US"/>
        </w:rPr>
        <w:t xml:space="preserve">Now go back to week5 user. </w:t>
      </w:r>
      <w:r w:rsidRPr="009766F8">
        <w:rPr>
          <w:lang w:val="en-US"/>
        </w:rPr>
        <w:t xml:space="preserve">Test ftp from your </w:t>
      </w:r>
      <w:r>
        <w:rPr>
          <w:lang w:val="en-US"/>
        </w:rPr>
        <w:t xml:space="preserve">Debian </w:t>
      </w:r>
      <w:r w:rsidRPr="009766F8">
        <w:rPr>
          <w:lang w:val="en-US"/>
        </w:rPr>
        <w:t xml:space="preserve">VM </w:t>
      </w:r>
      <w:r>
        <w:rPr>
          <w:lang w:val="en-US"/>
        </w:rPr>
        <w:t xml:space="preserve">as week5 </w:t>
      </w:r>
      <w:r w:rsidRPr="009766F8">
        <w:rPr>
          <w:lang w:val="en-US"/>
        </w:rPr>
        <w:t xml:space="preserve">to your </w:t>
      </w:r>
      <w:r>
        <w:rPr>
          <w:lang w:val="en-US"/>
        </w:rPr>
        <w:t xml:space="preserve">Debian </w:t>
      </w:r>
      <w:r w:rsidRPr="009766F8">
        <w:rPr>
          <w:lang w:val="en-US"/>
        </w:rPr>
        <w:t>VM</w:t>
      </w:r>
      <w:r>
        <w:rPr>
          <w:lang w:val="en-US"/>
        </w:rPr>
        <w:t xml:space="preserve"> as your regularuser</w:t>
      </w:r>
    </w:p>
    <w:p w14:paraId="4629E7E9" w14:textId="72AC9216" w:rsidR="00A354E7" w:rsidRDefault="00A354E7" w:rsidP="00CC7835">
      <w:pPr>
        <w:rPr>
          <w:color w:val="FF0000"/>
          <w:lang w:val="en-US"/>
        </w:rPr>
      </w:pPr>
      <w:r w:rsidRPr="00A354E7">
        <w:rPr>
          <w:color w:val="FF0000"/>
          <w:lang w:val="en-US"/>
        </w:rPr>
        <w:t>ftp ciobanuserafim@localhost</w:t>
      </w:r>
    </w:p>
    <w:p w14:paraId="388E04FC" w14:textId="70F57C0E" w:rsidR="00A354E7" w:rsidRPr="00A354E7" w:rsidRDefault="00A354E7" w:rsidP="00CC7835">
      <w:pPr>
        <w:rPr>
          <w:color w:val="FF0000"/>
          <w:lang w:val="en-US"/>
        </w:rPr>
      </w:pPr>
      <w:r w:rsidRPr="00A354E7">
        <w:rPr>
          <w:color w:val="FF0000"/>
          <w:lang w:val="en-US"/>
        </w:rPr>
        <w:lastRenderedPageBreak/>
        <w:drawing>
          <wp:inline distT="0" distB="0" distL="0" distR="0" wp14:anchorId="14A521FF" wp14:editId="1E15DF53">
            <wp:extent cx="6706536" cy="3810532"/>
            <wp:effectExtent l="0" t="0" r="0" b="0"/>
            <wp:docPr id="91787344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73441" name="Picture 1" descr="A computer screen with white text&#10;&#10;Description automatically generated"/>
                    <pic:cNvPicPr/>
                  </pic:nvPicPr>
                  <pic:blipFill>
                    <a:blip r:embed="rId29"/>
                    <a:stretch>
                      <a:fillRect/>
                    </a:stretch>
                  </pic:blipFill>
                  <pic:spPr>
                    <a:xfrm>
                      <a:off x="0" y="0"/>
                      <a:ext cx="6706536" cy="3810532"/>
                    </a:xfrm>
                    <a:prstGeom prst="rect">
                      <a:avLst/>
                    </a:prstGeom>
                  </pic:spPr>
                </pic:pic>
              </a:graphicData>
            </a:graphic>
          </wp:inline>
        </w:drawing>
      </w:r>
    </w:p>
    <w:p w14:paraId="444D7041" w14:textId="77777777" w:rsidR="00CC7835" w:rsidRPr="009766F8" w:rsidRDefault="00CC7835" w:rsidP="00CC7835">
      <w:pPr>
        <w:rPr>
          <w:lang w:val="en-US"/>
        </w:rPr>
      </w:pPr>
      <w:r w:rsidRPr="009766F8">
        <w:rPr>
          <w:lang w:val="en-US"/>
        </w:rPr>
        <w:t>cd /tmp</w:t>
      </w:r>
    </w:p>
    <w:p w14:paraId="69D83F95" w14:textId="77777777" w:rsidR="00CC7835" w:rsidRPr="009766F8" w:rsidRDefault="00CC7835" w:rsidP="00CC7835">
      <w:pPr>
        <w:rPr>
          <w:lang w:val="en-US"/>
        </w:rPr>
      </w:pPr>
      <w:r w:rsidRPr="009766F8">
        <w:rPr>
          <w:lang w:val="en-US"/>
        </w:rPr>
        <w:t>ftp localhost</w:t>
      </w:r>
    </w:p>
    <w:p w14:paraId="280C2C65" w14:textId="77777777" w:rsidR="00CC7835" w:rsidRPr="009766F8" w:rsidRDefault="00CC7835" w:rsidP="00CC7835">
      <w:pPr>
        <w:rPr>
          <w:lang w:val="en-US"/>
        </w:rPr>
      </w:pPr>
      <w:r w:rsidRPr="009766F8">
        <w:rPr>
          <w:lang w:val="en-US"/>
        </w:rPr>
        <w:t xml:space="preserve">Log in using your user </w:t>
      </w:r>
      <w:r>
        <w:rPr>
          <w:lang w:val="en-US"/>
        </w:rPr>
        <w:t>regularuser</w:t>
      </w:r>
      <w:r w:rsidRPr="009766F8">
        <w:rPr>
          <w:lang w:val="en-US"/>
        </w:rPr>
        <w:t xml:space="preserve"> and its password.</w:t>
      </w:r>
    </w:p>
    <w:p w14:paraId="760FDC6E" w14:textId="77777777" w:rsidR="00CC7835" w:rsidRPr="009766F8" w:rsidRDefault="00CC7835" w:rsidP="00CC7835">
      <w:pPr>
        <w:rPr>
          <w:lang w:val="en-US"/>
        </w:rPr>
      </w:pPr>
      <w:r w:rsidRPr="009766F8">
        <w:rPr>
          <w:lang w:val="en-US"/>
        </w:rPr>
        <w:t>We first went to /tmp so we can temporarily download files from our own homedirectory there, to avoid confusion.</w:t>
      </w:r>
    </w:p>
    <w:p w14:paraId="59885B93" w14:textId="77777777" w:rsidR="00CC7835" w:rsidRPr="00772EF6" w:rsidRDefault="00CC7835" w:rsidP="00CC7835">
      <w:pPr>
        <w:rPr>
          <w:b/>
          <w:lang w:val="en-US"/>
        </w:rPr>
      </w:pPr>
      <w:r w:rsidRPr="00772EF6">
        <w:rPr>
          <w:b/>
          <w:lang w:val="en-US"/>
        </w:rPr>
        <w:t>Note</w:t>
      </w:r>
    </w:p>
    <w:p w14:paraId="5F2DFABB" w14:textId="77777777" w:rsidR="00CC7835" w:rsidRPr="009766F8" w:rsidRDefault="00CC7835" w:rsidP="00CC7835">
      <w:pPr>
        <w:rPr>
          <w:lang w:val="en-US"/>
        </w:rPr>
      </w:pPr>
      <w:r w:rsidRPr="009766F8">
        <w:rPr>
          <w:lang w:val="en-US"/>
        </w:rPr>
        <w:lastRenderedPageBreak/>
        <w:t>You cannot use the ssh key to avoid typing the password</w:t>
      </w:r>
      <w:r>
        <w:rPr>
          <w:lang w:val="en-US"/>
        </w:rPr>
        <w:t xml:space="preserve"> here</w:t>
      </w:r>
      <w:r w:rsidRPr="009766F8">
        <w:rPr>
          <w:lang w:val="en-US"/>
        </w:rPr>
        <w:t>! That's because ftp has nothing to do with ssh - whereas sftp is a subsystem for ssh and can also take advantage of ssh's key management.</w:t>
      </w:r>
    </w:p>
    <w:p w14:paraId="01F8BA18" w14:textId="77777777" w:rsidR="00CC7835" w:rsidRDefault="00CC7835" w:rsidP="00CC7835">
      <w:pPr>
        <w:rPr>
          <w:lang w:val="en-US"/>
        </w:rPr>
      </w:pPr>
      <w:r w:rsidRPr="009766F8">
        <w:rPr>
          <w:lang w:val="en-US"/>
        </w:rPr>
        <w:t>Confirm you can download wordlist</w:t>
      </w:r>
      <w:r>
        <w:rPr>
          <w:lang w:val="en-US"/>
        </w:rPr>
        <w:t>1</w:t>
      </w:r>
      <w:r w:rsidRPr="009766F8">
        <w:rPr>
          <w:lang w:val="en-US"/>
        </w:rPr>
        <w:t xml:space="preserve">.txt which was put there in step </w:t>
      </w:r>
      <w:r>
        <w:rPr>
          <w:lang w:val="en-US"/>
        </w:rPr>
        <w:t>18</w:t>
      </w:r>
      <w:r w:rsidRPr="009766F8">
        <w:rPr>
          <w:lang w:val="en-US"/>
        </w:rPr>
        <w:t>.</w:t>
      </w:r>
    </w:p>
    <w:p w14:paraId="2FA4BA54" w14:textId="6560DC3A" w:rsidR="008C6607" w:rsidRPr="008C6607" w:rsidRDefault="008C6607" w:rsidP="00CC7835">
      <w:pPr>
        <w:rPr>
          <w:color w:val="FF0000"/>
          <w:lang w:val="en-US"/>
        </w:rPr>
      </w:pPr>
      <w:r w:rsidRPr="008C6607">
        <w:rPr>
          <w:color w:val="FF0000"/>
          <w:lang w:val="en-US"/>
        </w:rPr>
        <w:t>get wordlist1.txt</w:t>
      </w:r>
    </w:p>
    <w:p w14:paraId="3E07DC3F" w14:textId="77777777" w:rsidR="00CC7835" w:rsidRPr="009766F8" w:rsidRDefault="00CC7835" w:rsidP="00CC7835">
      <w:pPr>
        <w:rPr>
          <w:lang w:val="en-US"/>
        </w:rPr>
      </w:pPr>
      <w:r w:rsidRPr="009766F8">
        <w:rPr>
          <w:lang w:val="en-US"/>
        </w:rPr>
        <w:t>Log out again and check if the file was downloaded correctly:</w:t>
      </w:r>
    </w:p>
    <w:p w14:paraId="4E993933" w14:textId="77777777" w:rsidR="00CC7835" w:rsidRDefault="00CC7835" w:rsidP="00CC7835">
      <w:pPr>
        <w:rPr>
          <w:lang w:val="en-US"/>
        </w:rPr>
      </w:pPr>
      <w:r w:rsidRPr="009766F8">
        <w:rPr>
          <w:lang w:val="en-US"/>
        </w:rPr>
        <w:t>ls -l /tmp/wordlist</w:t>
      </w:r>
      <w:r>
        <w:rPr>
          <w:lang w:val="en-US"/>
        </w:rPr>
        <w:t>1</w:t>
      </w:r>
      <w:r w:rsidRPr="009766F8">
        <w:rPr>
          <w:lang w:val="en-US"/>
        </w:rPr>
        <w:t>.txt</w:t>
      </w:r>
    </w:p>
    <w:p w14:paraId="4C5D2121" w14:textId="1D8A13B1" w:rsidR="008C6607" w:rsidRPr="009766F8" w:rsidRDefault="008C6607" w:rsidP="00CC7835">
      <w:pPr>
        <w:rPr>
          <w:lang w:val="en-US"/>
        </w:rPr>
      </w:pPr>
      <w:r w:rsidRPr="008C6607">
        <w:rPr>
          <w:lang w:val="en-US"/>
        </w:rPr>
        <w:lastRenderedPageBreak/>
        <w:drawing>
          <wp:inline distT="0" distB="0" distL="0" distR="0" wp14:anchorId="552221D3" wp14:editId="19788228">
            <wp:extent cx="6523990" cy="5760720"/>
            <wp:effectExtent l="0" t="0" r="0" b="0"/>
            <wp:docPr id="22999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95113" name="Picture 1" descr="A screenshot of a computer&#10;&#10;Description automatically generated"/>
                    <pic:cNvPicPr/>
                  </pic:nvPicPr>
                  <pic:blipFill>
                    <a:blip r:embed="rId30"/>
                    <a:stretch>
                      <a:fillRect/>
                    </a:stretch>
                  </pic:blipFill>
                  <pic:spPr>
                    <a:xfrm>
                      <a:off x="0" y="0"/>
                      <a:ext cx="6523990" cy="5760720"/>
                    </a:xfrm>
                    <a:prstGeom prst="rect">
                      <a:avLst/>
                    </a:prstGeom>
                  </pic:spPr>
                </pic:pic>
              </a:graphicData>
            </a:graphic>
          </wp:inline>
        </w:drawing>
      </w:r>
    </w:p>
    <w:p w14:paraId="673441FA" w14:textId="77777777" w:rsidR="00CC7835" w:rsidRDefault="00CC7835" w:rsidP="00CC7835">
      <w:pPr>
        <w:rPr>
          <w:rFonts w:ascii="Segoe UI Emoji" w:eastAsia="Segoe UI Emoji" w:hAnsi="Segoe UI Emoji" w:cs="Segoe UI Emoji"/>
          <w:lang w:val="en-US"/>
        </w:rPr>
      </w:pPr>
      <w:r w:rsidRPr="7EE2677C">
        <w:rPr>
          <w:lang w:val="en-US"/>
        </w:rPr>
        <w:lastRenderedPageBreak/>
        <w:t xml:space="preserve">26. Now make life easier for yourself by setting it up so your public key on your windows machine also allows you to connect without password as your regular user on your Debian vm for future labs. Don’t you miss your ssh-copy-id ? </w:t>
      </w:r>
      <w:r w:rsidRPr="7EE2677C">
        <w:rPr>
          <w:rFonts w:ascii="Segoe UI Emoji" w:eastAsia="Segoe UI Emoji" w:hAnsi="Segoe UI Emoji" w:cs="Segoe UI Emoji"/>
          <w:lang w:val="en-US"/>
        </w:rPr>
        <w:t>😊</w:t>
      </w:r>
    </w:p>
    <w:p w14:paraId="7451C5CE" w14:textId="02B6EBDA" w:rsidR="00C11C8E" w:rsidRDefault="00C11C8E" w:rsidP="00CC7835">
      <w:pPr>
        <w:rPr>
          <w:color w:val="FF0000"/>
          <w:lang w:val="en-US"/>
        </w:rPr>
      </w:pPr>
      <w:r w:rsidRPr="00C11C8E">
        <w:rPr>
          <w:color w:val="FF0000"/>
          <w:lang w:val="en-US"/>
        </w:rPr>
        <w:t>scp .\id_rsa.pub ciobanuserafim@debian-ciobanu-serafim-prime:/home/ciobanuserafim</w:t>
      </w:r>
    </w:p>
    <w:p w14:paraId="35CDA287" w14:textId="26813400" w:rsidR="00C11C8E" w:rsidRDefault="00C11C8E" w:rsidP="00CC7835">
      <w:pPr>
        <w:rPr>
          <w:color w:val="FF0000"/>
          <w:lang w:val="en-US"/>
        </w:rPr>
      </w:pPr>
      <w:r>
        <w:rPr>
          <w:color w:val="FF0000"/>
          <w:lang w:val="en-US"/>
        </w:rPr>
        <w:t>cat id_rsa.pub &gt;&gt; .ssh/authorized_keys</w:t>
      </w:r>
    </w:p>
    <w:p w14:paraId="3F209298" w14:textId="4148B582" w:rsidR="00C11C8E" w:rsidRDefault="00C11C8E" w:rsidP="00CC7835">
      <w:pPr>
        <w:rPr>
          <w:color w:val="FF0000"/>
          <w:lang w:val="en-US"/>
        </w:rPr>
      </w:pPr>
      <w:r w:rsidRPr="00C11C8E">
        <w:rPr>
          <w:color w:val="FF0000"/>
          <w:lang w:val="en-US"/>
        </w:rPr>
        <w:drawing>
          <wp:inline distT="0" distB="0" distL="0" distR="0" wp14:anchorId="1D682474" wp14:editId="5E70B06C">
            <wp:extent cx="8892540" cy="1239520"/>
            <wp:effectExtent l="0" t="0" r="3810" b="0"/>
            <wp:docPr id="8777886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863" name="Picture 1" descr="A screen shot of a computer screen&#10;&#10;Description automatically generated"/>
                    <pic:cNvPicPr/>
                  </pic:nvPicPr>
                  <pic:blipFill>
                    <a:blip r:embed="rId31"/>
                    <a:stretch>
                      <a:fillRect/>
                    </a:stretch>
                  </pic:blipFill>
                  <pic:spPr>
                    <a:xfrm>
                      <a:off x="0" y="0"/>
                      <a:ext cx="8892540" cy="1239520"/>
                    </a:xfrm>
                    <a:prstGeom prst="rect">
                      <a:avLst/>
                    </a:prstGeom>
                  </pic:spPr>
                </pic:pic>
              </a:graphicData>
            </a:graphic>
          </wp:inline>
        </w:drawing>
      </w:r>
    </w:p>
    <w:p w14:paraId="2E4A0B38" w14:textId="141EA34B" w:rsidR="0012011C" w:rsidRPr="00C11C8E" w:rsidRDefault="0012011C" w:rsidP="00CC7835">
      <w:pPr>
        <w:rPr>
          <w:color w:val="FF0000"/>
          <w:lang w:val="en-US"/>
        </w:rPr>
      </w:pPr>
      <w:r>
        <w:rPr>
          <w:color w:val="FF0000"/>
          <w:lang w:val="en-US"/>
        </w:rPr>
        <w:t>I do not remember the command of ssh-copy-id but whatever, it should be fine to find a way to do iit like that too.</w:t>
      </w:r>
    </w:p>
    <w:p w14:paraId="5AD3F59A" w14:textId="77777777" w:rsidR="00CC7835" w:rsidRPr="009766F8" w:rsidRDefault="00CC7835" w:rsidP="00CC7835">
      <w:pPr>
        <w:rPr>
          <w:lang w:val="en-US"/>
        </w:rPr>
      </w:pPr>
      <w:r>
        <w:rPr>
          <w:lang w:val="en-US"/>
        </w:rPr>
        <w:t>27</w:t>
      </w:r>
      <w:r w:rsidRPr="009766F8">
        <w:rPr>
          <w:lang w:val="en-US"/>
        </w:rPr>
        <w:t>. Another traditional simple and reliable file sharing service used on UNIX servers since the early days is NFS.</w:t>
      </w:r>
    </w:p>
    <w:p w14:paraId="1081F05C" w14:textId="77777777" w:rsidR="00CC7835" w:rsidRPr="009766F8" w:rsidRDefault="00CC7835" w:rsidP="00CC7835">
      <w:pPr>
        <w:rPr>
          <w:lang w:val="en-US"/>
        </w:rPr>
      </w:pPr>
      <w:r w:rsidRPr="009766F8">
        <w:rPr>
          <w:lang w:val="en-US"/>
        </w:rPr>
        <w:t>It has been superseded a bit by iSCSI, but it is still gaining popularity again for virtualization due to its simplicity. Read this article:</w:t>
      </w:r>
    </w:p>
    <w:p w14:paraId="63EEC3F9" w14:textId="77777777" w:rsidR="00CC7835" w:rsidRPr="009766F8" w:rsidRDefault="00CC7835" w:rsidP="00CC7835">
      <w:pPr>
        <w:rPr>
          <w:lang w:val="en-US"/>
        </w:rPr>
      </w:pPr>
      <w:r w:rsidRPr="009766F8">
        <w:rPr>
          <w:lang w:val="en-US"/>
        </w:rPr>
        <w:t>http://www.infoworld.com/article/2612735/data-center/old-nfs-is-the-new-darling-in-virtualization.html</w:t>
      </w:r>
    </w:p>
    <w:p w14:paraId="59E11D65" w14:textId="77777777" w:rsidR="00CC7835" w:rsidRPr="009766F8" w:rsidRDefault="00CC7835" w:rsidP="00CC7835">
      <w:pPr>
        <w:rPr>
          <w:lang w:val="en-US"/>
        </w:rPr>
      </w:pPr>
      <w:r>
        <w:rPr>
          <w:lang w:val="en-US"/>
        </w:rPr>
        <w:t>28</w:t>
      </w:r>
      <w:r w:rsidRPr="009766F8">
        <w:rPr>
          <w:lang w:val="en-US"/>
        </w:rPr>
        <w:t>. Let's set up NFS.</w:t>
      </w:r>
    </w:p>
    <w:p w14:paraId="2C3181C9" w14:textId="77777777" w:rsidR="00CC7835" w:rsidRDefault="00CC7835" w:rsidP="00CC7835">
      <w:pPr>
        <w:rPr>
          <w:lang w:val="en-US"/>
        </w:rPr>
      </w:pPr>
      <w:r w:rsidRPr="6F1B7A18">
        <w:rPr>
          <w:lang w:val="en-US"/>
        </w:rPr>
        <w:t>Use apt to install the package nfs-kernel-server.</w:t>
      </w:r>
    </w:p>
    <w:p w14:paraId="024CCA8C" w14:textId="77777777" w:rsidR="00CC7835" w:rsidRDefault="00CC7835" w:rsidP="00CC7835">
      <w:pPr>
        <w:rPr>
          <w:lang w:val="en-US"/>
        </w:rPr>
      </w:pPr>
      <w:r w:rsidRPr="009766F8">
        <w:rPr>
          <w:lang w:val="en-US"/>
        </w:rPr>
        <w:t>Use dpkg -L nfs-kernel-server | grep /etc to get an idea of the config files that we may need to modify.</w:t>
      </w:r>
    </w:p>
    <w:p w14:paraId="0A42A698" w14:textId="47B08490" w:rsidR="005A46C6" w:rsidRPr="009766F8" w:rsidRDefault="005A46C6" w:rsidP="00CC7835">
      <w:pPr>
        <w:rPr>
          <w:lang w:val="en-US"/>
        </w:rPr>
      </w:pPr>
      <w:r w:rsidRPr="005A46C6">
        <w:rPr>
          <w:lang w:val="en-US"/>
        </w:rPr>
        <w:lastRenderedPageBreak/>
        <w:drawing>
          <wp:inline distT="0" distB="0" distL="0" distR="0" wp14:anchorId="59DA678C" wp14:editId="2AC33A88">
            <wp:extent cx="7802064" cy="1324160"/>
            <wp:effectExtent l="0" t="0" r="0" b="9525"/>
            <wp:docPr id="8345732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73256" name="Picture 1" descr="A screen shot of a computer&#10;&#10;Description automatically generated"/>
                    <pic:cNvPicPr/>
                  </pic:nvPicPr>
                  <pic:blipFill>
                    <a:blip r:embed="rId32"/>
                    <a:stretch>
                      <a:fillRect/>
                    </a:stretch>
                  </pic:blipFill>
                  <pic:spPr>
                    <a:xfrm>
                      <a:off x="0" y="0"/>
                      <a:ext cx="7802064" cy="1324160"/>
                    </a:xfrm>
                    <a:prstGeom prst="rect">
                      <a:avLst/>
                    </a:prstGeom>
                  </pic:spPr>
                </pic:pic>
              </a:graphicData>
            </a:graphic>
          </wp:inline>
        </w:drawing>
      </w:r>
    </w:p>
    <w:p w14:paraId="57031E1F" w14:textId="77777777" w:rsidR="00CC7835" w:rsidRDefault="00CC7835" w:rsidP="00CC7835">
      <w:pPr>
        <w:rPr>
          <w:lang w:val="en-US"/>
        </w:rPr>
      </w:pPr>
      <w:r w:rsidRPr="6F1B7A18">
        <w:rPr>
          <w:lang w:val="en-US"/>
        </w:rPr>
        <w:t xml:space="preserve">29. Use your editor to edit /etc/exports. This file also has a man page which you can consult. </w:t>
      </w:r>
    </w:p>
    <w:p w14:paraId="2DA76D1F" w14:textId="77777777" w:rsidR="00CC7835" w:rsidRDefault="00CC7835" w:rsidP="00CC7835">
      <w:pPr>
        <w:rPr>
          <w:lang w:val="en-US"/>
        </w:rPr>
      </w:pPr>
      <w:r w:rsidRPr="6F1B7A18">
        <w:rPr>
          <w:lang w:val="en-US"/>
        </w:rPr>
        <w:t>We will use the most often used NFSv3. Use the examples and/or man page to export /usr/share/doc to the entire 192.168.0.0/16 range read only.</w:t>
      </w:r>
    </w:p>
    <w:p w14:paraId="6B52C912" w14:textId="374CFBA2" w:rsidR="00476707" w:rsidRDefault="00476707" w:rsidP="00CC7835">
      <w:pPr>
        <w:rPr>
          <w:lang w:val="en-US"/>
        </w:rPr>
      </w:pPr>
      <w:r w:rsidRPr="00476707">
        <w:rPr>
          <w:lang w:val="en-US"/>
        </w:rPr>
        <w:drawing>
          <wp:inline distT="0" distB="0" distL="0" distR="0" wp14:anchorId="1F5E41AE" wp14:editId="7E0A8327">
            <wp:extent cx="7906853" cy="2572109"/>
            <wp:effectExtent l="0" t="0" r="0" b="0"/>
            <wp:docPr id="1063670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7072" name="Picture 1" descr="A screenshot of a computer program&#10;&#10;Description automatically generated"/>
                    <pic:cNvPicPr/>
                  </pic:nvPicPr>
                  <pic:blipFill>
                    <a:blip r:embed="rId33"/>
                    <a:stretch>
                      <a:fillRect/>
                    </a:stretch>
                  </pic:blipFill>
                  <pic:spPr>
                    <a:xfrm>
                      <a:off x="0" y="0"/>
                      <a:ext cx="7906853" cy="2572109"/>
                    </a:xfrm>
                    <a:prstGeom prst="rect">
                      <a:avLst/>
                    </a:prstGeom>
                  </pic:spPr>
                </pic:pic>
              </a:graphicData>
            </a:graphic>
          </wp:inline>
        </w:drawing>
      </w:r>
    </w:p>
    <w:p w14:paraId="0B121149" w14:textId="77777777" w:rsidR="00CC7835" w:rsidRPr="009766F8" w:rsidRDefault="00CC7835" w:rsidP="00CC7835">
      <w:pPr>
        <w:rPr>
          <w:lang w:val="en-US"/>
        </w:rPr>
      </w:pPr>
      <w:r w:rsidRPr="009766F8">
        <w:rPr>
          <w:lang w:val="en-US"/>
        </w:rPr>
        <w:t>Apply the config change using this command:</w:t>
      </w:r>
    </w:p>
    <w:p w14:paraId="4F2DDAE3" w14:textId="77777777" w:rsidR="00CC7835" w:rsidRDefault="00CC7835" w:rsidP="00CC7835">
      <w:pPr>
        <w:rPr>
          <w:lang w:val="en-US"/>
        </w:rPr>
      </w:pPr>
      <w:r w:rsidRPr="6F1B7A18">
        <w:rPr>
          <w:lang w:val="en-US"/>
        </w:rPr>
        <w:t>exportfs -r</w:t>
      </w:r>
    </w:p>
    <w:p w14:paraId="4E51CAC9" w14:textId="4BECC668" w:rsidR="008B0943" w:rsidRDefault="008B0943" w:rsidP="00CC7835">
      <w:pPr>
        <w:rPr>
          <w:lang w:val="en-US"/>
        </w:rPr>
      </w:pPr>
      <w:r w:rsidRPr="008B0943">
        <w:rPr>
          <w:lang w:val="en-US"/>
        </w:rPr>
        <w:lastRenderedPageBreak/>
        <w:drawing>
          <wp:inline distT="0" distB="0" distL="0" distR="0" wp14:anchorId="5584650A" wp14:editId="2EA3000A">
            <wp:extent cx="8892540" cy="1604010"/>
            <wp:effectExtent l="0" t="0" r="3810" b="0"/>
            <wp:docPr id="18115093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09399" name="Picture 1" descr="A screen shot of a computer program&#10;&#10;Description automatically generated"/>
                    <pic:cNvPicPr/>
                  </pic:nvPicPr>
                  <pic:blipFill>
                    <a:blip r:embed="rId34"/>
                    <a:stretch>
                      <a:fillRect/>
                    </a:stretch>
                  </pic:blipFill>
                  <pic:spPr>
                    <a:xfrm>
                      <a:off x="0" y="0"/>
                      <a:ext cx="8892540" cy="1604010"/>
                    </a:xfrm>
                    <a:prstGeom prst="rect">
                      <a:avLst/>
                    </a:prstGeom>
                  </pic:spPr>
                </pic:pic>
              </a:graphicData>
            </a:graphic>
          </wp:inline>
        </w:drawing>
      </w:r>
    </w:p>
    <w:p w14:paraId="2D33073D" w14:textId="77777777" w:rsidR="00CC7835" w:rsidRDefault="00CC7835" w:rsidP="00CC7835">
      <w:pPr>
        <w:rPr>
          <w:lang w:val="en-US"/>
        </w:rPr>
      </w:pPr>
      <w:r w:rsidRPr="009766F8">
        <w:rPr>
          <w:lang w:val="en-US"/>
        </w:rPr>
        <w:t>3</w:t>
      </w:r>
      <w:r>
        <w:rPr>
          <w:lang w:val="en-US"/>
        </w:rPr>
        <w:t>0</w:t>
      </w:r>
      <w:r w:rsidRPr="009766F8">
        <w:rPr>
          <w:lang w:val="en-US"/>
        </w:rPr>
        <w:t>. You can now mount your exposed share as if it was a remote network location</w:t>
      </w:r>
      <w:r>
        <w:rPr>
          <w:lang w:val="en-US"/>
        </w:rPr>
        <w:t xml:space="preserve"> on your /mnt. </w:t>
      </w:r>
    </w:p>
    <w:p w14:paraId="19A981A9" w14:textId="77777777" w:rsidR="00CC7835" w:rsidRDefault="00CC7835" w:rsidP="00CC7835">
      <w:pPr>
        <w:rPr>
          <w:lang w:val="en-US"/>
        </w:rPr>
      </w:pPr>
      <w:r w:rsidRPr="6F1B7A18">
        <w:rPr>
          <w:lang w:val="en-US"/>
        </w:rPr>
        <w:t>Which mount command did you use ?</w:t>
      </w:r>
    </w:p>
    <w:p w14:paraId="033CCAF6" w14:textId="3E93AA89" w:rsidR="002F0B22" w:rsidRDefault="002F0B22" w:rsidP="00CC7835">
      <w:pPr>
        <w:rPr>
          <w:color w:val="FF0000"/>
          <w:lang w:val="en-US"/>
        </w:rPr>
      </w:pPr>
      <w:r w:rsidRPr="002F0B22">
        <w:rPr>
          <w:color w:val="FF0000"/>
          <w:lang w:val="en-US"/>
        </w:rPr>
        <w:t>sudo mount -t nfs</w:t>
      </w:r>
      <w:r w:rsidR="00366F57">
        <w:rPr>
          <w:color w:val="FF0000"/>
          <w:lang w:val="en-US"/>
        </w:rPr>
        <w:t xml:space="preserve"> &lt;ip_of_vm&gt;</w:t>
      </w:r>
      <w:r w:rsidRPr="002F0B22">
        <w:rPr>
          <w:color w:val="FF0000"/>
          <w:lang w:val="en-US"/>
        </w:rPr>
        <w:t>:/usr/share/doc /mnt</w:t>
      </w:r>
    </w:p>
    <w:p w14:paraId="4996355B" w14:textId="29FA0BF7" w:rsidR="00366F57" w:rsidRDefault="00366F57" w:rsidP="00CC7835">
      <w:pPr>
        <w:rPr>
          <w:color w:val="FF0000"/>
          <w:lang w:val="en-US"/>
        </w:rPr>
      </w:pPr>
      <w:r w:rsidRPr="002F0B22">
        <w:rPr>
          <w:color w:val="FF0000"/>
          <w:lang w:val="en-US"/>
        </w:rPr>
        <w:t>sudo mount -t nfs</w:t>
      </w:r>
      <w:r>
        <w:rPr>
          <w:color w:val="FF0000"/>
          <w:lang w:val="en-US"/>
        </w:rPr>
        <w:t xml:space="preserve"> 192.168.206.133</w:t>
      </w:r>
      <w:r w:rsidRPr="002F0B22">
        <w:rPr>
          <w:color w:val="FF0000"/>
          <w:lang w:val="en-US"/>
        </w:rPr>
        <w:t>:/usr/share/doc /mnt</w:t>
      </w:r>
    </w:p>
    <w:p w14:paraId="26DEA5F4" w14:textId="43AB9653" w:rsidR="00366F57" w:rsidRPr="002F0B22" w:rsidRDefault="00366F57" w:rsidP="00CC7835">
      <w:pPr>
        <w:rPr>
          <w:color w:val="FF0000"/>
          <w:lang w:val="en-US"/>
        </w:rPr>
      </w:pPr>
      <w:r>
        <w:rPr>
          <w:color w:val="FF0000"/>
          <w:lang w:val="en-US"/>
        </w:rPr>
        <w:t>specifying the localhost as a IP address would fail! and give errors!</w:t>
      </w:r>
    </w:p>
    <w:p w14:paraId="16DFE359" w14:textId="77777777" w:rsidR="00CC7835" w:rsidRDefault="00CC7835" w:rsidP="00CC7835">
      <w:pPr>
        <w:rPr>
          <w:lang w:val="en-US"/>
        </w:rPr>
      </w:pPr>
      <w:r w:rsidRPr="7EE2677C">
        <w:rPr>
          <w:lang w:val="en-US"/>
        </w:rPr>
        <w:t xml:space="preserve">31. Use find /mnt and redirect it to a file /tmp/list1. See ? You can now use that mount as if it were a local resource. </w:t>
      </w:r>
    </w:p>
    <w:p w14:paraId="30A599FF" w14:textId="0AE36553" w:rsidR="00D018F1" w:rsidRPr="00D018F1" w:rsidRDefault="00D018F1" w:rsidP="00CC7835">
      <w:pPr>
        <w:rPr>
          <w:color w:val="FF0000"/>
          <w:lang w:val="en-US"/>
        </w:rPr>
      </w:pPr>
      <w:r w:rsidRPr="00D018F1">
        <w:rPr>
          <w:color w:val="FF0000"/>
          <w:lang w:val="en-US"/>
        </w:rPr>
        <w:t>find /mnt &gt;&gt; /tmp/list1</w:t>
      </w:r>
    </w:p>
    <w:p w14:paraId="26219497" w14:textId="77777777" w:rsidR="00CC7835" w:rsidRPr="009766F8" w:rsidRDefault="00CC7835" w:rsidP="00CC7835">
      <w:pPr>
        <w:rPr>
          <w:lang w:val="en-US"/>
        </w:rPr>
      </w:pPr>
      <w:r w:rsidRPr="009766F8">
        <w:rPr>
          <w:lang w:val="en-US"/>
        </w:rPr>
        <w:t>3</w:t>
      </w:r>
      <w:r>
        <w:rPr>
          <w:lang w:val="en-US"/>
        </w:rPr>
        <w:t>2</w:t>
      </w:r>
      <w:r w:rsidRPr="009766F8">
        <w:rPr>
          <w:lang w:val="en-US"/>
        </w:rPr>
        <w:t>. Use mount without parameters to confirm this (network-mounted) filesystem is indeed in the list of mounted filesystems for your server.</w:t>
      </w:r>
    </w:p>
    <w:p w14:paraId="714E34BA" w14:textId="77777777" w:rsidR="00CC7835" w:rsidRDefault="00CC7835" w:rsidP="00CC7835">
      <w:pPr>
        <w:rPr>
          <w:lang w:val="en-US"/>
        </w:rPr>
      </w:pPr>
      <w:r w:rsidRPr="009766F8">
        <w:rPr>
          <w:lang w:val="en-US"/>
        </w:rPr>
        <w:t>mount</w:t>
      </w:r>
    </w:p>
    <w:p w14:paraId="0B26DBC7" w14:textId="15F7F8CA" w:rsidR="00D91BFB" w:rsidRPr="009766F8" w:rsidRDefault="00D91BFB" w:rsidP="00CC7835">
      <w:pPr>
        <w:rPr>
          <w:lang w:val="en-US"/>
        </w:rPr>
      </w:pPr>
      <w:r w:rsidRPr="00D91BFB">
        <w:rPr>
          <w:lang w:val="en-US"/>
        </w:rPr>
        <w:lastRenderedPageBreak/>
        <w:drawing>
          <wp:inline distT="0" distB="0" distL="0" distR="0" wp14:anchorId="651007A4" wp14:editId="33020980">
            <wp:extent cx="7403465" cy="5760720"/>
            <wp:effectExtent l="0" t="0" r="6985" b="0"/>
            <wp:docPr id="10069870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87036" name="Picture 1" descr="A screenshot of a computer screen&#10;&#10;Description automatically generated"/>
                    <pic:cNvPicPr/>
                  </pic:nvPicPr>
                  <pic:blipFill>
                    <a:blip r:embed="rId35"/>
                    <a:stretch>
                      <a:fillRect/>
                    </a:stretch>
                  </pic:blipFill>
                  <pic:spPr>
                    <a:xfrm>
                      <a:off x="0" y="0"/>
                      <a:ext cx="7403465" cy="5760720"/>
                    </a:xfrm>
                    <a:prstGeom prst="rect">
                      <a:avLst/>
                    </a:prstGeom>
                  </pic:spPr>
                </pic:pic>
              </a:graphicData>
            </a:graphic>
          </wp:inline>
        </w:drawing>
      </w:r>
    </w:p>
    <w:p w14:paraId="6049B589" w14:textId="281A9EFD" w:rsidR="00CC7835" w:rsidRDefault="00CC7835" w:rsidP="00CC7835">
      <w:pPr>
        <w:rPr>
          <w:lang w:val="en-US"/>
        </w:rPr>
      </w:pPr>
      <w:r w:rsidRPr="009766F8">
        <w:rPr>
          <w:lang w:val="en-US"/>
        </w:rPr>
        <w:lastRenderedPageBreak/>
        <w:t>mount | grep /mnt</w:t>
      </w:r>
    </w:p>
    <w:p w14:paraId="7C52E6F4" w14:textId="6078B21D" w:rsidR="00D91BFB" w:rsidRPr="009766F8" w:rsidRDefault="00D91BFB" w:rsidP="00CC7835">
      <w:pPr>
        <w:rPr>
          <w:lang w:val="en-US"/>
        </w:rPr>
      </w:pPr>
      <w:r w:rsidRPr="00D91BFB">
        <w:rPr>
          <w:lang w:val="en-US"/>
        </w:rPr>
        <w:drawing>
          <wp:inline distT="0" distB="0" distL="0" distR="0" wp14:anchorId="1155DCAD" wp14:editId="299B368D">
            <wp:extent cx="8892540" cy="970915"/>
            <wp:effectExtent l="0" t="0" r="3810" b="635"/>
            <wp:docPr id="131285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50309" name=""/>
                    <pic:cNvPicPr/>
                  </pic:nvPicPr>
                  <pic:blipFill>
                    <a:blip r:embed="rId36"/>
                    <a:stretch>
                      <a:fillRect/>
                    </a:stretch>
                  </pic:blipFill>
                  <pic:spPr>
                    <a:xfrm>
                      <a:off x="0" y="0"/>
                      <a:ext cx="8892540" cy="970915"/>
                    </a:xfrm>
                    <a:prstGeom prst="rect">
                      <a:avLst/>
                    </a:prstGeom>
                  </pic:spPr>
                </pic:pic>
              </a:graphicData>
            </a:graphic>
          </wp:inline>
        </w:drawing>
      </w:r>
    </w:p>
    <w:p w14:paraId="06C62D41" w14:textId="0A796E1D" w:rsidR="00CC7835" w:rsidRDefault="00CC7835" w:rsidP="00CC7835">
      <w:pPr>
        <w:rPr>
          <w:lang w:val="en-US"/>
        </w:rPr>
      </w:pPr>
      <w:r w:rsidRPr="6F1B7A18">
        <w:rPr>
          <w:lang w:val="en-US"/>
        </w:rPr>
        <w:t>Which is the filesystem type listed by the /usr/share/doc mount on /mnt? (QUIZ)</w:t>
      </w:r>
    </w:p>
    <w:p w14:paraId="691B4431" w14:textId="45C73097" w:rsidR="00D91BFB" w:rsidRPr="00D91BFB" w:rsidRDefault="00D91BFB" w:rsidP="00CC7835">
      <w:pPr>
        <w:rPr>
          <w:color w:val="FF0000"/>
          <w:lang w:val="en-US"/>
        </w:rPr>
      </w:pPr>
      <w:r w:rsidRPr="00D91BFB">
        <w:rPr>
          <w:color w:val="FF0000"/>
          <w:lang w:val="en-US"/>
        </w:rPr>
        <w:t>type nfs4</w:t>
      </w:r>
    </w:p>
    <w:p w14:paraId="7BC2B9FA" w14:textId="77777777" w:rsidR="00CC7835" w:rsidRDefault="00CC7835" w:rsidP="00CC7835">
      <w:pPr>
        <w:rPr>
          <w:lang w:val="en-US"/>
        </w:rPr>
      </w:pPr>
      <w:r w:rsidRPr="6F1B7A18">
        <w:rPr>
          <w:lang w:val="en-US"/>
        </w:rPr>
        <w:t>33. Unmount /mnt again:</w:t>
      </w:r>
    </w:p>
    <w:p w14:paraId="37B23B3D" w14:textId="03D942EF" w:rsidR="006A1459" w:rsidRPr="006A1459" w:rsidRDefault="006A1459" w:rsidP="00CC7835">
      <w:pPr>
        <w:rPr>
          <w:color w:val="FF0000"/>
          <w:lang w:val="en-US"/>
        </w:rPr>
      </w:pPr>
      <w:r w:rsidRPr="006A1459">
        <w:rPr>
          <w:color w:val="FF0000"/>
          <w:lang w:val="en-US"/>
        </w:rPr>
        <w:t>sudo umount /mnt</w:t>
      </w:r>
    </w:p>
    <w:p w14:paraId="7865A1D4" w14:textId="77777777" w:rsidR="00CC7835" w:rsidRDefault="00CC7835" w:rsidP="00CC7835">
      <w:pPr>
        <w:rPr>
          <w:lang w:val="en-US"/>
        </w:rPr>
      </w:pPr>
      <w:r w:rsidRPr="7EE2677C">
        <w:rPr>
          <w:lang w:val="en-US"/>
        </w:rPr>
        <w:t xml:space="preserve">34. Create a new folder /public which should get all permissions for </w:t>
      </w:r>
      <w:r w:rsidRPr="7EE2677C">
        <w:rPr>
          <w:b/>
          <w:bCs/>
          <w:lang w:val="en-US"/>
        </w:rPr>
        <w:t>everyone</w:t>
      </w:r>
      <w:r w:rsidRPr="7EE2677C">
        <w:rPr>
          <w:lang w:val="en-US"/>
        </w:rPr>
        <w:t>, and a sticky bit. Then export that folder with nfs.</w:t>
      </w:r>
    </w:p>
    <w:p w14:paraId="6E09A8A2" w14:textId="406A07FA" w:rsidR="00EB311D" w:rsidRDefault="00EB311D" w:rsidP="00CC7835">
      <w:pPr>
        <w:rPr>
          <w:lang w:val="en-US"/>
        </w:rPr>
      </w:pPr>
      <w:r>
        <w:rPr>
          <w:lang w:val="en-US"/>
        </w:rPr>
        <w:t>sudo mkdir /public</w:t>
      </w:r>
    </w:p>
    <w:p w14:paraId="091F03E8" w14:textId="028C1BA1" w:rsidR="00EB311D" w:rsidRDefault="00EB311D" w:rsidP="00CC7835">
      <w:pPr>
        <w:rPr>
          <w:lang w:val="en-US"/>
        </w:rPr>
      </w:pPr>
      <w:r w:rsidRPr="00EB311D">
        <w:rPr>
          <w:lang w:val="en-US"/>
        </w:rPr>
        <w:t>sudo chmod 1777 /public</w:t>
      </w:r>
    </w:p>
    <w:p w14:paraId="01005000" w14:textId="69CC5470" w:rsidR="00EB311D" w:rsidRDefault="00EB311D" w:rsidP="00CC7835">
      <w:pPr>
        <w:rPr>
          <w:lang w:val="en-US"/>
        </w:rPr>
      </w:pPr>
      <w:r>
        <w:rPr>
          <w:lang w:val="en-US"/>
        </w:rPr>
        <w:t>sudo nano /etc/exports</w:t>
      </w:r>
    </w:p>
    <w:p w14:paraId="73A7AC19" w14:textId="48CD3732" w:rsidR="00EB311D" w:rsidRDefault="00EB311D" w:rsidP="00CC7835">
      <w:pPr>
        <w:rPr>
          <w:lang w:val="en-US"/>
        </w:rPr>
      </w:pPr>
      <w:r w:rsidRPr="00EB311D">
        <w:rPr>
          <w:lang w:val="en-US"/>
        </w:rPr>
        <w:t>/public 192.168.0.0/16(rw,no_root_squash)</w:t>
      </w:r>
    </w:p>
    <w:p w14:paraId="0F6E5250" w14:textId="4D775D04" w:rsidR="00823D66" w:rsidRDefault="00823D66" w:rsidP="00CC7835">
      <w:pPr>
        <w:rPr>
          <w:lang w:val="en-US"/>
        </w:rPr>
      </w:pPr>
      <w:r>
        <w:rPr>
          <w:lang w:val="en-US"/>
        </w:rPr>
        <w:t>sudo exportfs -r</w:t>
      </w:r>
    </w:p>
    <w:p w14:paraId="43BB776D" w14:textId="64B02B76" w:rsidR="00823D66" w:rsidRPr="009766F8" w:rsidRDefault="00823D66" w:rsidP="00CC7835">
      <w:pPr>
        <w:rPr>
          <w:lang w:val="en-US"/>
        </w:rPr>
      </w:pPr>
      <w:r w:rsidRPr="00823D66">
        <w:rPr>
          <w:lang w:val="en-US"/>
        </w:rPr>
        <w:lastRenderedPageBreak/>
        <w:drawing>
          <wp:inline distT="0" distB="0" distL="0" distR="0" wp14:anchorId="55802E4D" wp14:editId="317D110C">
            <wp:extent cx="6087325" cy="1514686"/>
            <wp:effectExtent l="0" t="0" r="8890" b="9525"/>
            <wp:docPr id="9863438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43804" name="Picture 1" descr="A screen shot of a computer&#10;&#10;Description automatically generated"/>
                    <pic:cNvPicPr/>
                  </pic:nvPicPr>
                  <pic:blipFill>
                    <a:blip r:embed="rId37"/>
                    <a:stretch>
                      <a:fillRect/>
                    </a:stretch>
                  </pic:blipFill>
                  <pic:spPr>
                    <a:xfrm>
                      <a:off x="0" y="0"/>
                      <a:ext cx="6087325" cy="1514686"/>
                    </a:xfrm>
                    <a:prstGeom prst="rect">
                      <a:avLst/>
                    </a:prstGeom>
                  </pic:spPr>
                </pic:pic>
              </a:graphicData>
            </a:graphic>
          </wp:inline>
        </w:drawing>
      </w:r>
    </w:p>
    <w:p w14:paraId="6DFE4583" w14:textId="77777777" w:rsidR="00CC7835" w:rsidRDefault="00CC7835" w:rsidP="00CC7835">
      <w:pPr>
        <w:rPr>
          <w:lang w:val="en-US"/>
        </w:rPr>
      </w:pPr>
      <w:r w:rsidRPr="6F1B7A18">
        <w:rPr>
          <w:lang w:val="en-US"/>
        </w:rPr>
        <w:t>Use the extra no_root_squash option in /etc/exports to allow the root user to write, which is normally disabled because root is normally converted to user nobody over NFS for security.</w:t>
      </w:r>
    </w:p>
    <w:p w14:paraId="4EBDAA66" w14:textId="77777777" w:rsidR="00CC7835" w:rsidRDefault="00CC7835" w:rsidP="00CC7835">
      <w:pPr>
        <w:rPr>
          <w:lang w:val="en-US"/>
        </w:rPr>
      </w:pPr>
      <w:r w:rsidRPr="6F1B7A18">
        <w:rPr>
          <w:lang w:val="en-US"/>
        </w:rPr>
        <w:t>Test if you can mount it on your own system under /mnt. Try to create a new file, both as user root and as user week5. For example:</w:t>
      </w:r>
    </w:p>
    <w:p w14:paraId="5D3EF5FA" w14:textId="77777777" w:rsidR="00CC7835" w:rsidRPr="009766F8" w:rsidRDefault="00CC7835" w:rsidP="00CC7835">
      <w:pPr>
        <w:rPr>
          <w:lang w:val="en-US"/>
        </w:rPr>
      </w:pPr>
      <w:r w:rsidRPr="009766F8">
        <w:rPr>
          <w:lang w:val="en-US"/>
        </w:rPr>
        <w:t>date &gt; /mnt/file1</w:t>
      </w:r>
      <w:r>
        <w:rPr>
          <w:lang w:val="en-US"/>
        </w:rPr>
        <w:t xml:space="preserve"> (as root)</w:t>
      </w:r>
    </w:p>
    <w:p w14:paraId="536F5960" w14:textId="77777777" w:rsidR="00CC7835" w:rsidRDefault="00CC7835" w:rsidP="00CC7835">
      <w:pPr>
        <w:rPr>
          <w:lang w:val="en-US"/>
        </w:rPr>
      </w:pPr>
      <w:r w:rsidRPr="009766F8">
        <w:rPr>
          <w:lang w:val="en-US"/>
        </w:rPr>
        <w:t xml:space="preserve">echo hello &gt; /mnt/file2 </w:t>
      </w:r>
      <w:r>
        <w:rPr>
          <w:lang w:val="en-US"/>
        </w:rPr>
        <w:t>(other user)</w:t>
      </w:r>
    </w:p>
    <w:p w14:paraId="71C4A4BE" w14:textId="77777777" w:rsidR="00CC7835" w:rsidRPr="009766F8" w:rsidRDefault="00CC7835" w:rsidP="00CC7835">
      <w:pPr>
        <w:rPr>
          <w:lang w:val="en-US"/>
        </w:rPr>
      </w:pPr>
      <w:r w:rsidRPr="009766F8">
        <w:rPr>
          <w:lang w:val="en-US"/>
        </w:rPr>
        <w:t>ls -R /usr &gt; /mnt/file3</w:t>
      </w:r>
      <w:r>
        <w:rPr>
          <w:lang w:val="en-US"/>
        </w:rPr>
        <w:t xml:space="preserve"> (other user)</w:t>
      </w:r>
    </w:p>
    <w:p w14:paraId="1FF10A4E" w14:textId="77777777" w:rsidR="00CC7835" w:rsidRDefault="00CC7835" w:rsidP="00CC7835">
      <w:pPr>
        <w:rPr>
          <w:lang w:val="en-US"/>
        </w:rPr>
      </w:pPr>
      <w:r>
        <w:rPr>
          <w:lang w:val="en-US"/>
        </w:rPr>
        <w:t>How many files does every user own in /mnt now ? (QUIZ)</w:t>
      </w:r>
    </w:p>
    <w:p w14:paraId="6C2E3598" w14:textId="2D6F3556" w:rsidR="00157EFC" w:rsidRDefault="00157EFC" w:rsidP="00CC7835">
      <w:pPr>
        <w:rPr>
          <w:lang w:val="en-US"/>
        </w:rPr>
      </w:pPr>
      <w:r w:rsidRPr="00157EFC">
        <w:rPr>
          <w:lang w:val="en-US"/>
        </w:rPr>
        <w:drawing>
          <wp:inline distT="0" distB="0" distL="0" distR="0" wp14:anchorId="1E5DEE63" wp14:editId="148F0866">
            <wp:extent cx="6420746" cy="1571844"/>
            <wp:effectExtent l="0" t="0" r="0" b="9525"/>
            <wp:docPr id="968572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72233" name="Picture 1" descr="A screen shot of a computer program&#10;&#10;Description automatically generated"/>
                    <pic:cNvPicPr/>
                  </pic:nvPicPr>
                  <pic:blipFill>
                    <a:blip r:embed="rId38"/>
                    <a:stretch>
                      <a:fillRect/>
                    </a:stretch>
                  </pic:blipFill>
                  <pic:spPr>
                    <a:xfrm>
                      <a:off x="0" y="0"/>
                      <a:ext cx="6420746" cy="1571844"/>
                    </a:xfrm>
                    <a:prstGeom prst="rect">
                      <a:avLst/>
                    </a:prstGeom>
                  </pic:spPr>
                </pic:pic>
              </a:graphicData>
            </a:graphic>
          </wp:inline>
        </w:drawing>
      </w:r>
    </w:p>
    <w:p w14:paraId="50DEF788" w14:textId="68CB2A4F" w:rsidR="00157EFC" w:rsidRPr="00157EFC" w:rsidRDefault="00157EFC" w:rsidP="00CC7835">
      <w:pPr>
        <w:rPr>
          <w:color w:val="FF0000"/>
          <w:lang w:val="en-US"/>
        </w:rPr>
      </w:pPr>
      <w:r w:rsidRPr="00157EFC">
        <w:rPr>
          <w:color w:val="FF0000"/>
          <w:lang w:val="en-US"/>
        </w:rPr>
        <w:t>Everybody owns 1 file each, but also can be considered 3, because they can reach each others files.</w:t>
      </w:r>
    </w:p>
    <w:p w14:paraId="7D2520C8" w14:textId="77777777" w:rsidR="00CC7835" w:rsidRPr="008D723B" w:rsidRDefault="00CC7835" w:rsidP="00CC7835">
      <w:pPr>
        <w:rPr>
          <w:u w:val="single"/>
          <w:lang w:val="en-US"/>
        </w:rPr>
      </w:pPr>
      <w:r w:rsidRPr="00FB3F92">
        <w:rPr>
          <w:lang w:val="en-US"/>
        </w:rPr>
        <w:lastRenderedPageBreak/>
        <w:t xml:space="preserve">35. </w:t>
      </w:r>
      <w:r w:rsidRPr="008D723B">
        <w:rPr>
          <w:u w:val="single"/>
          <w:lang w:val="en-US"/>
        </w:rPr>
        <w:t>Window</w:t>
      </w:r>
      <w:r>
        <w:rPr>
          <w:u w:val="single"/>
          <w:lang w:val="en-US"/>
        </w:rPr>
        <w:t>s</w:t>
      </w:r>
      <w:r w:rsidRPr="008D723B">
        <w:rPr>
          <w:u w:val="single"/>
          <w:lang w:val="en-US"/>
        </w:rPr>
        <w:t xml:space="preserve"> crossover</w:t>
      </w:r>
    </w:p>
    <w:p w14:paraId="14679FAE" w14:textId="77777777" w:rsidR="00CC7835" w:rsidRDefault="00CC7835" w:rsidP="00CC7835">
      <w:pPr>
        <w:rPr>
          <w:lang w:val="en-US"/>
        </w:rPr>
      </w:pPr>
      <w:r w:rsidRPr="6F1B7A18">
        <w:rPr>
          <w:lang w:val="en-US"/>
        </w:rPr>
        <w:t>You can even access the exported /public folder of your Linux VM on your Windows Machine (or VM from Windows Labs). (You MAY need to install/activate the Services for NFS windows feature). Try it and show those three files from before showing up in a windows file explorer (SCREENSHOT)</w:t>
      </w:r>
    </w:p>
    <w:p w14:paraId="3988F9CC" w14:textId="15471086" w:rsidR="00615452" w:rsidRDefault="00615452" w:rsidP="00CC7835">
      <w:pPr>
        <w:rPr>
          <w:lang w:val="en-US"/>
        </w:rPr>
      </w:pPr>
      <w:r w:rsidRPr="00615452">
        <w:rPr>
          <w:lang w:val="en-US"/>
        </w:rPr>
        <w:drawing>
          <wp:inline distT="0" distB="0" distL="0" distR="0" wp14:anchorId="62519BE6" wp14:editId="5D968FAC">
            <wp:extent cx="8892540" cy="3747770"/>
            <wp:effectExtent l="0" t="0" r="3810" b="5080"/>
            <wp:docPr id="1166986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86293" name="Picture 1" descr="A screenshot of a computer&#10;&#10;Description automatically generated"/>
                    <pic:cNvPicPr/>
                  </pic:nvPicPr>
                  <pic:blipFill>
                    <a:blip r:embed="rId39"/>
                    <a:stretch>
                      <a:fillRect/>
                    </a:stretch>
                  </pic:blipFill>
                  <pic:spPr>
                    <a:xfrm>
                      <a:off x="0" y="0"/>
                      <a:ext cx="8892540" cy="3747770"/>
                    </a:xfrm>
                    <a:prstGeom prst="rect">
                      <a:avLst/>
                    </a:prstGeom>
                  </pic:spPr>
                </pic:pic>
              </a:graphicData>
            </a:graphic>
          </wp:inline>
        </w:drawing>
      </w:r>
    </w:p>
    <w:p w14:paraId="423FDD55" w14:textId="07F014A1" w:rsidR="00F24EA6" w:rsidRPr="000A23E6" w:rsidRDefault="00F24EA6" w:rsidP="00CC7835">
      <w:pPr>
        <w:rPr>
          <w:color w:val="FF0000"/>
          <w:lang w:val="en-US"/>
        </w:rPr>
      </w:pPr>
      <w:r w:rsidRPr="000A23E6">
        <w:rPr>
          <w:color w:val="FF0000"/>
          <w:lang w:val="en-US"/>
        </w:rPr>
        <w:t xml:space="preserve">to access it, you just go to the path </w:t>
      </w:r>
      <w:hyperlink w:history="1">
        <w:r w:rsidR="000A23E6" w:rsidRPr="000A23E6">
          <w:rPr>
            <w:rStyle w:val="Hyperlink"/>
            <w:color w:val="FF0000"/>
            <w:lang w:val="en-US"/>
          </w:rPr>
          <w:t>\\&lt;ip&gt;\&lt;share</w:t>
        </w:r>
      </w:hyperlink>
      <w:r w:rsidRPr="000A23E6">
        <w:rPr>
          <w:color w:val="FF0000"/>
          <w:lang w:val="en-US"/>
        </w:rPr>
        <w:t>&gt;</w:t>
      </w:r>
      <w:r w:rsidR="000A23E6" w:rsidRPr="000A23E6">
        <w:rPr>
          <w:color w:val="FF0000"/>
          <w:lang w:val="en-US"/>
        </w:rPr>
        <w:t>. In this case it would be \\192.168.206.133\public</w:t>
      </w:r>
    </w:p>
    <w:p w14:paraId="3AAD13EA" w14:textId="1CE1D406" w:rsidR="00393954" w:rsidRPr="00393954" w:rsidRDefault="00393954" w:rsidP="00CC7835">
      <w:pPr>
        <w:rPr>
          <w:b/>
          <w:bCs/>
          <w:lang w:val="en-US"/>
        </w:rPr>
      </w:pPr>
      <w:r>
        <w:lastRenderedPageBreak/>
        <w:drawing>
          <wp:inline distT="0" distB="0" distL="0" distR="0" wp14:anchorId="1E8F9FC1" wp14:editId="06F08416">
            <wp:extent cx="4206240" cy="3703320"/>
            <wp:effectExtent l="0" t="0" r="0" b="0"/>
            <wp:docPr id="1844691195" name="Picture 1844691195" descr="A screenshot of a computer pr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4691195" name="Picture 1844691195"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206240" cy="3703320"/>
                    </a:xfrm>
                    <a:prstGeom prst="rect">
                      <a:avLst/>
                    </a:prstGeom>
                  </pic:spPr>
                </pic:pic>
              </a:graphicData>
            </a:graphic>
          </wp:inline>
        </w:drawing>
      </w:r>
    </w:p>
    <w:p w14:paraId="35810041" w14:textId="77777777" w:rsidR="00665875" w:rsidRPr="00CC7835" w:rsidRDefault="00665875" w:rsidP="00BA6B0C">
      <w:pPr>
        <w:rPr>
          <w:lang w:val="en-US" w:eastAsia="en-US"/>
        </w:rPr>
      </w:pPr>
    </w:p>
    <w:p w14:paraId="30F397FA" w14:textId="77777777" w:rsidR="00BA6B0C" w:rsidRPr="00CC7835" w:rsidRDefault="00BA6B0C" w:rsidP="00BA6B0C">
      <w:pPr>
        <w:rPr>
          <w:lang w:val="en-US"/>
        </w:rPr>
      </w:pPr>
    </w:p>
    <w:p w14:paraId="0C1A2DE9" w14:textId="77777777" w:rsidR="00BA6B0C" w:rsidRPr="00CC7835" w:rsidRDefault="00BA6B0C" w:rsidP="00BA6B0C">
      <w:pPr>
        <w:rPr>
          <w:lang w:val="en-US"/>
        </w:rPr>
        <w:sectPr w:rsidR="00BA6B0C" w:rsidRPr="00CC7835" w:rsidSect="002075EE">
          <w:pgSz w:w="16838" w:h="11906" w:orient="landscape"/>
          <w:pgMar w:top="1417" w:right="1417" w:bottom="1417" w:left="1417" w:header="708" w:footer="708" w:gutter="0"/>
          <w:cols w:space="708"/>
          <w:docGrid w:linePitch="360"/>
        </w:sectPr>
      </w:pPr>
    </w:p>
    <w:p w14:paraId="6360002F" w14:textId="77777777" w:rsidR="00BA6B0C" w:rsidRPr="00CC7835" w:rsidRDefault="00BA6B0C" w:rsidP="00BA6B0C">
      <w:pPr>
        <w:rPr>
          <w:lang w:val="en-US"/>
        </w:rPr>
      </w:pPr>
    </w:p>
    <w:p w14:paraId="74F40248" w14:textId="77777777" w:rsidR="00230C67" w:rsidRPr="00CC7835" w:rsidRDefault="00230C67" w:rsidP="00BA6B0C">
      <w:pPr>
        <w:rPr>
          <w:lang w:val="en-US"/>
        </w:rPr>
      </w:pPr>
    </w:p>
    <w:sectPr w:rsidR="00230C67" w:rsidRPr="00CC7835" w:rsidSect="002075EE">
      <w:headerReference w:type="default" r:id="rId41"/>
      <w:footerReference w:type="default" r:id="rId42"/>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BF9F0" w14:textId="77777777" w:rsidR="002075EE" w:rsidRDefault="002075EE" w:rsidP="000A7D40">
      <w:pPr>
        <w:spacing w:line="240" w:lineRule="auto"/>
      </w:pPr>
      <w:r>
        <w:separator/>
      </w:r>
    </w:p>
    <w:p w14:paraId="0B105D42" w14:textId="77777777" w:rsidR="002075EE" w:rsidRDefault="002075EE"/>
    <w:p w14:paraId="0DD66421" w14:textId="77777777" w:rsidR="002075EE" w:rsidRDefault="002075EE"/>
  </w:endnote>
  <w:endnote w:type="continuationSeparator" w:id="0">
    <w:p w14:paraId="4E623098" w14:textId="77777777" w:rsidR="002075EE" w:rsidRDefault="002075EE" w:rsidP="000A7D40">
      <w:pPr>
        <w:spacing w:line="240" w:lineRule="auto"/>
      </w:pPr>
      <w:r>
        <w:continuationSeparator/>
      </w:r>
    </w:p>
    <w:p w14:paraId="27EF17F4" w14:textId="77777777" w:rsidR="002075EE" w:rsidRDefault="002075EE"/>
    <w:p w14:paraId="1A76B23A" w14:textId="77777777" w:rsidR="002075EE" w:rsidRDefault="002075EE"/>
  </w:endnote>
  <w:endnote w:type="continuationNotice" w:id="1">
    <w:p w14:paraId="55F61B8C" w14:textId="77777777" w:rsidR="002075EE" w:rsidRDefault="002075EE">
      <w:pPr>
        <w:spacing w:after="0" w:line="240" w:lineRule="auto"/>
      </w:pPr>
    </w:p>
    <w:p w14:paraId="5D8BAAE4" w14:textId="77777777" w:rsidR="002075EE" w:rsidRDefault="002075EE"/>
    <w:p w14:paraId="5227CF48" w14:textId="77777777" w:rsidR="002075EE" w:rsidRDefault="002075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rbel">
    <w:panose1 w:val="020B0503020204020204"/>
    <w:charset w:val="CC"/>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74A26" w14:textId="77777777" w:rsidR="001D40AF" w:rsidRPr="0055333C" w:rsidRDefault="001D40AF" w:rsidP="0055333C">
    <w:pPr>
      <w:pStyle w:val="Footer"/>
      <w:jc w:val="right"/>
    </w:pPr>
    <w:r>
      <w:rPr>
        <w:color w:val="44C8F5" w:themeColor="text2"/>
      </w:rPr>
      <w:t xml:space="preserve"> </w:t>
    </w:r>
    <w:r w:rsidRPr="0055333C">
      <w:rPr>
        <w:color w:val="44C8F5" w:themeColor="text2"/>
      </w:rPr>
      <w:t>/</w:t>
    </w:r>
    <w:r>
      <w:rPr>
        <w:color w:val="44C8F5" w:themeColor="text2"/>
      </w:rPr>
      <w:t xml:space="preserve"> </w:t>
    </w:r>
    <w:r w:rsidRPr="0055333C">
      <w:fldChar w:fldCharType="begin"/>
    </w:r>
    <w:r w:rsidRPr="0055333C">
      <w:instrText xml:space="preserve"> PAGE  \* Arabic </w:instrText>
    </w:r>
    <w:r w:rsidRPr="0055333C">
      <w:fldChar w:fldCharType="separate"/>
    </w:r>
    <w:r w:rsidRPr="0055333C">
      <w:t>1</w:t>
    </w:r>
    <w:r w:rsidRPr="0055333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913DB" w14:textId="77777777" w:rsidR="001D40AF" w:rsidRPr="0055333C" w:rsidRDefault="00474D51" w:rsidP="000343F1">
    <w:pPr>
      <w:pStyle w:val="Footer"/>
      <w:ind w:right="80"/>
      <w:jc w:val="right"/>
    </w:pPr>
    <w:r>
      <w:rPr>
        <w:rFonts w:ascii="Corbel" w:hAnsi="Corbel" w:cstheme="minorHAnsi"/>
        <w:b w:val="0"/>
        <w:sz w:val="28"/>
        <w:szCs w:val="28"/>
        <w:lang w:val="en-US"/>
      </w:rPr>
      <w:drawing>
        <wp:inline distT="0" distB="0" distL="0" distR="0" wp14:anchorId="6218DB95" wp14:editId="6EACD0AC">
          <wp:extent cx="947484" cy="165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1B343" w14:textId="77777777" w:rsidR="002075EE" w:rsidRDefault="002075EE" w:rsidP="002A445F">
      <w:pPr>
        <w:spacing w:line="240" w:lineRule="auto"/>
      </w:pPr>
      <w:r>
        <w:separator/>
      </w:r>
    </w:p>
  </w:footnote>
  <w:footnote w:type="continuationSeparator" w:id="0">
    <w:p w14:paraId="09B2B3E8" w14:textId="77777777" w:rsidR="002075EE" w:rsidRDefault="002075EE" w:rsidP="000A7D40">
      <w:pPr>
        <w:spacing w:line="240" w:lineRule="auto"/>
      </w:pPr>
      <w:r>
        <w:continuationSeparator/>
      </w:r>
    </w:p>
    <w:p w14:paraId="27AC8BCC" w14:textId="77777777" w:rsidR="002075EE" w:rsidRDefault="002075EE"/>
    <w:p w14:paraId="217BD3A6" w14:textId="77777777" w:rsidR="002075EE" w:rsidRDefault="002075EE"/>
  </w:footnote>
  <w:footnote w:type="continuationNotice" w:id="1">
    <w:p w14:paraId="2F57C8AC" w14:textId="77777777" w:rsidR="002075EE" w:rsidRDefault="002075EE">
      <w:pPr>
        <w:spacing w:after="0" w:line="240" w:lineRule="auto"/>
      </w:pPr>
    </w:p>
    <w:p w14:paraId="55BA3B49" w14:textId="77777777" w:rsidR="002075EE" w:rsidRDefault="002075EE"/>
    <w:p w14:paraId="64814053" w14:textId="77777777" w:rsidR="002075EE" w:rsidRDefault="002075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7252" w14:textId="77777777" w:rsidR="001D40AF" w:rsidRDefault="00474D51">
    <w:pPr>
      <w:pStyle w:val="Header"/>
    </w:pPr>
    <w:r>
      <w:rPr>
        <w:lang w:val="nl-NL" w:eastAsia="nl-BE"/>
      </w:rPr>
      <mc:AlternateContent>
        <mc:Choice Requires="wps">
          <w:drawing>
            <wp:anchor distT="0" distB="0" distL="114300" distR="114300" simplePos="0" relativeHeight="251660290" behindDoc="1" locked="0" layoutInCell="1" allowOverlap="1" wp14:anchorId="7C568778" wp14:editId="1E98146F">
              <wp:simplePos x="0" y="0"/>
              <wp:positionH relativeFrom="column">
                <wp:posOffset>-899404</wp:posOffset>
              </wp:positionH>
              <wp:positionV relativeFrom="page">
                <wp:posOffset>11283</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EF3EF" id="Freeform: Shape 31" o:spid="_x0000_s1026" style="position:absolute;margin-left:-70.8pt;margin-top:.9pt;width:79.15pt;height:250.4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5152" w14:textId="77777777" w:rsidR="001D40AF" w:rsidRDefault="00474D51">
    <w:pPr>
      <w:pStyle w:val="Header"/>
    </w:pPr>
    <w:r>
      <w:rPr>
        <w:lang w:val="nl-NL" w:eastAsia="nl-BE"/>
      </w:rPr>
      <w:drawing>
        <wp:anchor distT="0" distB="0" distL="114300" distR="114300" simplePos="0" relativeHeight="251663362" behindDoc="0" locked="0" layoutInCell="1" allowOverlap="1" wp14:anchorId="4B54BA52" wp14:editId="0C7CA705">
          <wp:simplePos x="0" y="0"/>
          <wp:positionH relativeFrom="margin">
            <wp:posOffset>-798830</wp:posOffset>
          </wp:positionH>
          <wp:positionV relativeFrom="margin">
            <wp:posOffset>-243498</wp:posOffset>
          </wp:positionV>
          <wp:extent cx="3844925" cy="1976755"/>
          <wp:effectExtent l="0" t="0" r="0" b="0"/>
          <wp:wrapSquare wrapText="bothSides"/>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4925" cy="1976755"/>
                  </a:xfrm>
                  <a:prstGeom prst="rect">
                    <a:avLst/>
                  </a:prstGeom>
                </pic:spPr>
              </pic:pic>
            </a:graphicData>
          </a:graphic>
          <wp14:sizeRelH relativeFrom="margin">
            <wp14:pctWidth>0</wp14:pctWidth>
          </wp14:sizeRelH>
          <wp14:sizeRelV relativeFrom="margin">
            <wp14:pctHeight>0</wp14:pctHeight>
          </wp14:sizeRelV>
        </wp:anchor>
      </w:drawing>
    </w:r>
    <w:r>
      <w:rPr>
        <w:lang w:val="nl-NL" w:eastAsia="nl-BE"/>
      </w:rPr>
      <mc:AlternateContent>
        <mc:Choice Requires="wps">
          <w:drawing>
            <wp:anchor distT="0" distB="0" distL="114300" distR="114300" simplePos="0" relativeHeight="251654141" behindDoc="1" locked="0" layoutInCell="1" allowOverlap="1" wp14:anchorId="25202C61" wp14:editId="5E535C9A">
              <wp:simplePos x="0" y="0"/>
              <wp:positionH relativeFrom="column">
                <wp:posOffset>-906145</wp:posOffset>
              </wp:positionH>
              <wp:positionV relativeFrom="page">
                <wp:posOffset>-19685</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9DA42" id="Freeform: Shape 31" o:spid="_x0000_s1026" style="position:absolute;margin-left:-71.35pt;margin-top:-1.55pt;width:185.1pt;height:585.6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CC3IR7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mc:AlternateContent>
        <mc:Choice Requires="wps">
          <w:drawing>
            <wp:anchor distT="0" distB="0" distL="114300" distR="114300" simplePos="0" relativeHeight="251653116" behindDoc="1" locked="0" layoutInCell="1" allowOverlap="1" wp14:anchorId="3F147835" wp14:editId="0F545130">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A7DD9" id="Rectangle 6" o:spid="_x0000_s1026" style="position:absolute;margin-left:-74.35pt;margin-top:-58.4pt;width:599.15pt;height:844.3pt;z-index:-2516633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27914" w14:textId="77777777" w:rsidR="001D40AF" w:rsidRPr="008B1EBD" w:rsidRDefault="00474D51" w:rsidP="00643E65">
    <w:pPr>
      <w:pStyle w:val="Header"/>
      <w:tabs>
        <w:tab w:val="left" w:pos="1276"/>
      </w:tabs>
      <w:spacing w:after="600"/>
      <w:jc w:val="left"/>
      <w:rPr>
        <w:szCs w:val="20"/>
      </w:rPr>
    </w:pPr>
    <w:r>
      <w:rPr>
        <w:lang w:val="nl-NL" w:eastAsia="nl-BE"/>
      </w:rPr>
      <mc:AlternateContent>
        <mc:Choice Requires="wps">
          <w:drawing>
            <wp:anchor distT="0" distB="0" distL="114300" distR="114300" simplePos="0" relativeHeight="251662338" behindDoc="1" locked="0" layoutInCell="1" allowOverlap="1" wp14:anchorId="30BB604D" wp14:editId="1F6A36DA">
              <wp:simplePos x="0" y="0"/>
              <wp:positionH relativeFrom="column">
                <wp:posOffset>-898769</wp:posOffset>
              </wp:positionH>
              <wp:positionV relativeFrom="page">
                <wp:posOffset>4103</wp:posOffset>
              </wp:positionV>
              <wp:extent cx="2350770" cy="7437755"/>
              <wp:effectExtent l="0" t="0" r="0" b="4445"/>
              <wp:wrapNone/>
              <wp:docPr id="2"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CE45C0" w14:textId="77777777" w:rsidR="00474D51" w:rsidRPr="00142EB7" w:rsidRDefault="00474D51" w:rsidP="00474D51">
                          <w:pPr>
                            <w:jc w:val="center"/>
                            <w:rPr>
                              <w:lang w:val="nl-NL"/>
                            </w:rPr>
                          </w:pPr>
                          <w:r>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B604D" id="Freeform: Shape 31" o:spid="_x0000_s1026" style="position:absolute;margin-left:-70.75pt;margin-top:.3pt;width:185.1pt;height:585.65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76CE45C0" w14:textId="77777777" w:rsidR="00474D51" w:rsidRPr="00142EB7" w:rsidRDefault="00474D51" w:rsidP="00474D51">
                    <w:pPr>
                      <w:jc w:val="center"/>
                      <w:rPr>
                        <w:lang w:val="nl-NL"/>
                      </w:rPr>
                    </w:pPr>
                    <w:r>
                      <w:rPr>
                        <w:lang w:val="nl-NL"/>
                      </w:rPr>
                      <w:t xml:space="preserve"> </w:t>
                    </w:r>
                  </w:p>
                </w:txbxContent>
              </v:textbox>
              <w10:wrap anchory="page"/>
            </v:shape>
          </w:pict>
        </mc:Fallback>
      </mc:AlternateContent>
    </w:r>
    <w:r w:rsidR="001D40AF" w:rsidRPr="0049668C">
      <mc:AlternateContent>
        <mc:Choice Requires="wps">
          <w:drawing>
            <wp:anchor distT="0" distB="0" distL="114300" distR="114300" simplePos="0" relativeHeight="251658240" behindDoc="1" locked="0" layoutInCell="1" allowOverlap="1" wp14:anchorId="48C70A9C" wp14:editId="16EECC1B">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AF069" id="Rectangle 13" o:spid="_x0000_s1026" style="position:absolute;margin-left:-70.65pt;margin-top:-77.8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17"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18"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F8B4217"/>
    <w:multiLevelType w:val="multilevel"/>
    <w:tmpl w:val="B5261B12"/>
    <w:styleLink w:val="Howestlesdocument"/>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4" w15:restartNumberingAfterBreak="0">
    <w:nsid w:val="58C678C8"/>
    <w:multiLevelType w:val="multilevel"/>
    <w:tmpl w:val="B5261B12"/>
    <w:numStyleLink w:val="Howestlesdocument"/>
  </w:abstractNum>
  <w:abstractNum w:abstractNumId="25"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29" w15:restartNumberingAfterBreak="0">
    <w:nsid w:val="631A1B94"/>
    <w:multiLevelType w:val="multilevel"/>
    <w:tmpl w:val="B5261B12"/>
    <w:numStyleLink w:val="Howestlesdocument"/>
  </w:abstractNum>
  <w:abstractNum w:abstractNumId="30"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32"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33"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69453476">
    <w:abstractNumId w:val="31"/>
  </w:num>
  <w:num w:numId="2" w16cid:durableId="1784962524">
    <w:abstractNumId w:val="32"/>
  </w:num>
  <w:num w:numId="3" w16cid:durableId="468673984">
    <w:abstractNumId w:val="23"/>
  </w:num>
  <w:num w:numId="4" w16cid:durableId="4132032">
    <w:abstractNumId w:val="29"/>
  </w:num>
  <w:num w:numId="5" w16cid:durableId="1009059948">
    <w:abstractNumId w:val="12"/>
  </w:num>
  <w:num w:numId="6" w16cid:durableId="1970428019">
    <w:abstractNumId w:val="26"/>
  </w:num>
  <w:num w:numId="7" w16cid:durableId="175001415">
    <w:abstractNumId w:val="25"/>
  </w:num>
  <w:num w:numId="8" w16cid:durableId="1786072843">
    <w:abstractNumId w:val="13"/>
  </w:num>
  <w:num w:numId="9" w16cid:durableId="1767726650">
    <w:abstractNumId w:val="14"/>
  </w:num>
  <w:num w:numId="10" w16cid:durableId="803888948">
    <w:abstractNumId w:val="33"/>
  </w:num>
  <w:num w:numId="11" w16cid:durableId="592399604">
    <w:abstractNumId w:val="20"/>
  </w:num>
  <w:num w:numId="12" w16cid:durableId="1858620205">
    <w:abstractNumId w:val="10"/>
  </w:num>
  <w:num w:numId="13" w16cid:durableId="876940110">
    <w:abstractNumId w:val="27"/>
  </w:num>
  <w:num w:numId="14" w16cid:durableId="2134058984">
    <w:abstractNumId w:val="21"/>
  </w:num>
  <w:num w:numId="15" w16cid:durableId="400517255">
    <w:abstractNumId w:val="17"/>
  </w:num>
  <w:num w:numId="16" w16cid:durableId="1658146870">
    <w:abstractNumId w:val="18"/>
  </w:num>
  <w:num w:numId="17" w16cid:durableId="994526029">
    <w:abstractNumId w:val="15"/>
  </w:num>
  <w:num w:numId="18" w16cid:durableId="424032353">
    <w:abstractNumId w:val="30"/>
  </w:num>
  <w:num w:numId="19" w16cid:durableId="1143502841">
    <w:abstractNumId w:val="22"/>
  </w:num>
  <w:num w:numId="20" w16cid:durableId="802230781">
    <w:abstractNumId w:val="28"/>
  </w:num>
  <w:num w:numId="21" w16cid:durableId="1839150230">
    <w:abstractNumId w:val="16"/>
  </w:num>
  <w:num w:numId="22" w16cid:durableId="309596986">
    <w:abstractNumId w:val="31"/>
    <w:lvlOverride w:ilvl="0">
      <w:startOverride w:val="1"/>
    </w:lvlOverride>
  </w:num>
  <w:num w:numId="23" w16cid:durableId="1310213359">
    <w:abstractNumId w:val="0"/>
  </w:num>
  <w:num w:numId="24" w16cid:durableId="2091389926">
    <w:abstractNumId w:val="1"/>
  </w:num>
  <w:num w:numId="25" w16cid:durableId="150678849">
    <w:abstractNumId w:val="2"/>
  </w:num>
  <w:num w:numId="26" w16cid:durableId="1239898528">
    <w:abstractNumId w:val="3"/>
  </w:num>
  <w:num w:numId="27" w16cid:durableId="341049741">
    <w:abstractNumId w:val="8"/>
  </w:num>
  <w:num w:numId="28" w16cid:durableId="2040232673">
    <w:abstractNumId w:val="4"/>
  </w:num>
  <w:num w:numId="29" w16cid:durableId="1911230069">
    <w:abstractNumId w:val="5"/>
  </w:num>
  <w:num w:numId="30" w16cid:durableId="1104686225">
    <w:abstractNumId w:val="6"/>
  </w:num>
  <w:num w:numId="31" w16cid:durableId="60182280">
    <w:abstractNumId w:val="7"/>
  </w:num>
  <w:num w:numId="32" w16cid:durableId="969165755">
    <w:abstractNumId w:val="9"/>
  </w:num>
  <w:num w:numId="33" w16cid:durableId="407847974">
    <w:abstractNumId w:val="11"/>
  </w:num>
  <w:num w:numId="34" w16cid:durableId="723875923">
    <w:abstractNumId w:val="19"/>
  </w:num>
  <w:num w:numId="35" w16cid:durableId="920330743">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835"/>
    <w:rsid w:val="00002F66"/>
    <w:rsid w:val="00005655"/>
    <w:rsid w:val="00015B59"/>
    <w:rsid w:val="000222CE"/>
    <w:rsid w:val="00030C02"/>
    <w:rsid w:val="000327CA"/>
    <w:rsid w:val="000343F1"/>
    <w:rsid w:val="0003526C"/>
    <w:rsid w:val="0003545E"/>
    <w:rsid w:val="00053A5C"/>
    <w:rsid w:val="00066AA2"/>
    <w:rsid w:val="00067A72"/>
    <w:rsid w:val="000766A8"/>
    <w:rsid w:val="00080C65"/>
    <w:rsid w:val="000859F1"/>
    <w:rsid w:val="000953AB"/>
    <w:rsid w:val="000A23E6"/>
    <w:rsid w:val="000A781F"/>
    <w:rsid w:val="000A7D40"/>
    <w:rsid w:val="000B310E"/>
    <w:rsid w:val="000B6FB0"/>
    <w:rsid w:val="000B7C79"/>
    <w:rsid w:val="000C0753"/>
    <w:rsid w:val="000C30F5"/>
    <w:rsid w:val="000C6BD8"/>
    <w:rsid w:val="000E2B31"/>
    <w:rsid w:val="000E3D45"/>
    <w:rsid w:val="000F00FD"/>
    <w:rsid w:val="000F3431"/>
    <w:rsid w:val="000F440B"/>
    <w:rsid w:val="001045F2"/>
    <w:rsid w:val="001050F2"/>
    <w:rsid w:val="00110ED2"/>
    <w:rsid w:val="00115FC4"/>
    <w:rsid w:val="0012011C"/>
    <w:rsid w:val="00127669"/>
    <w:rsid w:val="00132CFE"/>
    <w:rsid w:val="00133859"/>
    <w:rsid w:val="00134E95"/>
    <w:rsid w:val="00145E67"/>
    <w:rsid w:val="00157EFC"/>
    <w:rsid w:val="0016348F"/>
    <w:rsid w:val="001748C7"/>
    <w:rsid w:val="00181149"/>
    <w:rsid w:val="0018173A"/>
    <w:rsid w:val="001A334B"/>
    <w:rsid w:val="001B3D70"/>
    <w:rsid w:val="001C0F63"/>
    <w:rsid w:val="001D3791"/>
    <w:rsid w:val="001D40AF"/>
    <w:rsid w:val="001D70CF"/>
    <w:rsid w:val="001E00D8"/>
    <w:rsid w:val="001E4954"/>
    <w:rsid w:val="001E6890"/>
    <w:rsid w:val="001F1A52"/>
    <w:rsid w:val="0020356A"/>
    <w:rsid w:val="00203FB2"/>
    <w:rsid w:val="002075EE"/>
    <w:rsid w:val="00213A65"/>
    <w:rsid w:val="00217F4F"/>
    <w:rsid w:val="00225CAD"/>
    <w:rsid w:val="00230C67"/>
    <w:rsid w:val="00230E9A"/>
    <w:rsid w:val="00232CC3"/>
    <w:rsid w:val="00246798"/>
    <w:rsid w:val="00256D7D"/>
    <w:rsid w:val="00286035"/>
    <w:rsid w:val="00292C18"/>
    <w:rsid w:val="002A445F"/>
    <w:rsid w:val="002A6DCE"/>
    <w:rsid w:val="002B4462"/>
    <w:rsid w:val="002B66CF"/>
    <w:rsid w:val="002B67B4"/>
    <w:rsid w:val="002C167F"/>
    <w:rsid w:val="002D292F"/>
    <w:rsid w:val="002E1A63"/>
    <w:rsid w:val="002F0B22"/>
    <w:rsid w:val="00303243"/>
    <w:rsid w:val="0031295B"/>
    <w:rsid w:val="003144D6"/>
    <w:rsid w:val="00321412"/>
    <w:rsid w:val="003313ED"/>
    <w:rsid w:val="0035279F"/>
    <w:rsid w:val="00363714"/>
    <w:rsid w:val="00366F57"/>
    <w:rsid w:val="00384D16"/>
    <w:rsid w:val="00390DCC"/>
    <w:rsid w:val="00391B01"/>
    <w:rsid w:val="00393954"/>
    <w:rsid w:val="00394F8F"/>
    <w:rsid w:val="0039698F"/>
    <w:rsid w:val="00396DEB"/>
    <w:rsid w:val="003A3417"/>
    <w:rsid w:val="003A684B"/>
    <w:rsid w:val="003B0F35"/>
    <w:rsid w:val="003B202E"/>
    <w:rsid w:val="003B4E82"/>
    <w:rsid w:val="003C2FE0"/>
    <w:rsid w:val="003D3299"/>
    <w:rsid w:val="003D6A37"/>
    <w:rsid w:val="003F1336"/>
    <w:rsid w:val="003F7BEF"/>
    <w:rsid w:val="00401445"/>
    <w:rsid w:val="00402BA1"/>
    <w:rsid w:val="0040469E"/>
    <w:rsid w:val="004075E9"/>
    <w:rsid w:val="00407FBD"/>
    <w:rsid w:val="004163DA"/>
    <w:rsid w:val="00424FBA"/>
    <w:rsid w:val="00425D93"/>
    <w:rsid w:val="00432812"/>
    <w:rsid w:val="00455DF1"/>
    <w:rsid w:val="00460EC8"/>
    <w:rsid w:val="00463ABE"/>
    <w:rsid w:val="0046556D"/>
    <w:rsid w:val="0046612E"/>
    <w:rsid w:val="00472554"/>
    <w:rsid w:val="00474D51"/>
    <w:rsid w:val="00476707"/>
    <w:rsid w:val="004768DB"/>
    <w:rsid w:val="00484F00"/>
    <w:rsid w:val="00487133"/>
    <w:rsid w:val="004961C8"/>
    <w:rsid w:val="004B723C"/>
    <w:rsid w:val="004B765F"/>
    <w:rsid w:val="004C5B4C"/>
    <w:rsid w:val="004D32E6"/>
    <w:rsid w:val="004D4758"/>
    <w:rsid w:val="004D5FD7"/>
    <w:rsid w:val="004E1D13"/>
    <w:rsid w:val="004E5C1B"/>
    <w:rsid w:val="004F2846"/>
    <w:rsid w:val="00510403"/>
    <w:rsid w:val="00512A44"/>
    <w:rsid w:val="00513EB4"/>
    <w:rsid w:val="00515C13"/>
    <w:rsid w:val="00525863"/>
    <w:rsid w:val="00534617"/>
    <w:rsid w:val="00543046"/>
    <w:rsid w:val="00543674"/>
    <w:rsid w:val="00544AE9"/>
    <w:rsid w:val="0055333C"/>
    <w:rsid w:val="00557654"/>
    <w:rsid w:val="00561E98"/>
    <w:rsid w:val="005715F1"/>
    <w:rsid w:val="00581DF7"/>
    <w:rsid w:val="005844D4"/>
    <w:rsid w:val="00586422"/>
    <w:rsid w:val="00594131"/>
    <w:rsid w:val="005A46C6"/>
    <w:rsid w:val="005A5857"/>
    <w:rsid w:val="005C261B"/>
    <w:rsid w:val="005D0393"/>
    <w:rsid w:val="005D3D7F"/>
    <w:rsid w:val="005E3457"/>
    <w:rsid w:val="005E7938"/>
    <w:rsid w:val="005F1B0B"/>
    <w:rsid w:val="005F4FB9"/>
    <w:rsid w:val="005F7CED"/>
    <w:rsid w:val="00602B4E"/>
    <w:rsid w:val="0060486E"/>
    <w:rsid w:val="00615452"/>
    <w:rsid w:val="00620F59"/>
    <w:rsid w:val="00636108"/>
    <w:rsid w:val="00643E65"/>
    <w:rsid w:val="00651EF8"/>
    <w:rsid w:val="00662A53"/>
    <w:rsid w:val="00663AC1"/>
    <w:rsid w:val="00663F6F"/>
    <w:rsid w:val="00665875"/>
    <w:rsid w:val="006817BC"/>
    <w:rsid w:val="006959BF"/>
    <w:rsid w:val="006A1459"/>
    <w:rsid w:val="006A324B"/>
    <w:rsid w:val="006A78FF"/>
    <w:rsid w:val="006C5785"/>
    <w:rsid w:val="006C60C3"/>
    <w:rsid w:val="006D2B49"/>
    <w:rsid w:val="006E5835"/>
    <w:rsid w:val="006E7F80"/>
    <w:rsid w:val="006F092E"/>
    <w:rsid w:val="006F0DCD"/>
    <w:rsid w:val="007012E6"/>
    <w:rsid w:val="00701889"/>
    <w:rsid w:val="007071CA"/>
    <w:rsid w:val="0071313F"/>
    <w:rsid w:val="00723F13"/>
    <w:rsid w:val="00724268"/>
    <w:rsid w:val="0073174F"/>
    <w:rsid w:val="0073605A"/>
    <w:rsid w:val="007459A4"/>
    <w:rsid w:val="00754429"/>
    <w:rsid w:val="007603AD"/>
    <w:rsid w:val="00766414"/>
    <w:rsid w:val="00773E91"/>
    <w:rsid w:val="00775DC5"/>
    <w:rsid w:val="00782675"/>
    <w:rsid w:val="00785A9C"/>
    <w:rsid w:val="007905A1"/>
    <w:rsid w:val="00792B38"/>
    <w:rsid w:val="007A5561"/>
    <w:rsid w:val="007B31CE"/>
    <w:rsid w:val="007B5D49"/>
    <w:rsid w:val="007B6DBC"/>
    <w:rsid w:val="007B7EF9"/>
    <w:rsid w:val="007C47B2"/>
    <w:rsid w:val="007D7CF0"/>
    <w:rsid w:val="007F0FAB"/>
    <w:rsid w:val="007F28A4"/>
    <w:rsid w:val="007F3BE5"/>
    <w:rsid w:val="007F780A"/>
    <w:rsid w:val="0081321A"/>
    <w:rsid w:val="00821ED2"/>
    <w:rsid w:val="00823D66"/>
    <w:rsid w:val="00827E01"/>
    <w:rsid w:val="008310D5"/>
    <w:rsid w:val="00840199"/>
    <w:rsid w:val="0084736B"/>
    <w:rsid w:val="0085157A"/>
    <w:rsid w:val="008523BF"/>
    <w:rsid w:val="008546F6"/>
    <w:rsid w:val="008557CE"/>
    <w:rsid w:val="00860997"/>
    <w:rsid w:val="00862813"/>
    <w:rsid w:val="00862A88"/>
    <w:rsid w:val="0087070D"/>
    <w:rsid w:val="00886160"/>
    <w:rsid w:val="00886C28"/>
    <w:rsid w:val="00887719"/>
    <w:rsid w:val="0089434C"/>
    <w:rsid w:val="008B0943"/>
    <w:rsid w:val="008B1EBD"/>
    <w:rsid w:val="008B4166"/>
    <w:rsid w:val="008B6568"/>
    <w:rsid w:val="008B782B"/>
    <w:rsid w:val="008C6607"/>
    <w:rsid w:val="008D2278"/>
    <w:rsid w:val="008D6DC6"/>
    <w:rsid w:val="008E250B"/>
    <w:rsid w:val="008F6052"/>
    <w:rsid w:val="00911845"/>
    <w:rsid w:val="00914725"/>
    <w:rsid w:val="009239AF"/>
    <w:rsid w:val="00930BE8"/>
    <w:rsid w:val="009336D1"/>
    <w:rsid w:val="0093547E"/>
    <w:rsid w:val="00936495"/>
    <w:rsid w:val="00940468"/>
    <w:rsid w:val="00944F31"/>
    <w:rsid w:val="009455C4"/>
    <w:rsid w:val="009476C2"/>
    <w:rsid w:val="00951F17"/>
    <w:rsid w:val="00966A20"/>
    <w:rsid w:val="00995F07"/>
    <w:rsid w:val="009A2BBE"/>
    <w:rsid w:val="009A3016"/>
    <w:rsid w:val="009A4E59"/>
    <w:rsid w:val="009B138E"/>
    <w:rsid w:val="009B7185"/>
    <w:rsid w:val="009C5ADC"/>
    <w:rsid w:val="009D53E8"/>
    <w:rsid w:val="009D6614"/>
    <w:rsid w:val="009E2B03"/>
    <w:rsid w:val="009E6820"/>
    <w:rsid w:val="009E7622"/>
    <w:rsid w:val="009F00FE"/>
    <w:rsid w:val="00A00D12"/>
    <w:rsid w:val="00A106D2"/>
    <w:rsid w:val="00A10D9E"/>
    <w:rsid w:val="00A14095"/>
    <w:rsid w:val="00A153D9"/>
    <w:rsid w:val="00A17BE6"/>
    <w:rsid w:val="00A254B6"/>
    <w:rsid w:val="00A3154A"/>
    <w:rsid w:val="00A354E7"/>
    <w:rsid w:val="00A439DD"/>
    <w:rsid w:val="00A5584C"/>
    <w:rsid w:val="00A61630"/>
    <w:rsid w:val="00A62526"/>
    <w:rsid w:val="00A65BA1"/>
    <w:rsid w:val="00A6653C"/>
    <w:rsid w:val="00A66D84"/>
    <w:rsid w:val="00A72569"/>
    <w:rsid w:val="00A74342"/>
    <w:rsid w:val="00A766C3"/>
    <w:rsid w:val="00A86C78"/>
    <w:rsid w:val="00A959D9"/>
    <w:rsid w:val="00AA1AA9"/>
    <w:rsid w:val="00AB1A1A"/>
    <w:rsid w:val="00AB6493"/>
    <w:rsid w:val="00AC1E74"/>
    <w:rsid w:val="00AD1799"/>
    <w:rsid w:val="00AD23FE"/>
    <w:rsid w:val="00AD7F29"/>
    <w:rsid w:val="00AE25E5"/>
    <w:rsid w:val="00B114F0"/>
    <w:rsid w:val="00B22700"/>
    <w:rsid w:val="00B23021"/>
    <w:rsid w:val="00B32DC1"/>
    <w:rsid w:val="00B36400"/>
    <w:rsid w:val="00B53593"/>
    <w:rsid w:val="00B54B62"/>
    <w:rsid w:val="00B6141F"/>
    <w:rsid w:val="00B63EDF"/>
    <w:rsid w:val="00B7161D"/>
    <w:rsid w:val="00B8478B"/>
    <w:rsid w:val="00B97F29"/>
    <w:rsid w:val="00BA110D"/>
    <w:rsid w:val="00BA571A"/>
    <w:rsid w:val="00BA6B0C"/>
    <w:rsid w:val="00BB410B"/>
    <w:rsid w:val="00BC1806"/>
    <w:rsid w:val="00BC3309"/>
    <w:rsid w:val="00BC4F29"/>
    <w:rsid w:val="00BE6756"/>
    <w:rsid w:val="00C00285"/>
    <w:rsid w:val="00C003A6"/>
    <w:rsid w:val="00C006F0"/>
    <w:rsid w:val="00C109CA"/>
    <w:rsid w:val="00C11C8E"/>
    <w:rsid w:val="00C21E44"/>
    <w:rsid w:val="00C333DE"/>
    <w:rsid w:val="00C44CCB"/>
    <w:rsid w:val="00C45E91"/>
    <w:rsid w:val="00C47587"/>
    <w:rsid w:val="00C528DE"/>
    <w:rsid w:val="00C564A0"/>
    <w:rsid w:val="00C56B2B"/>
    <w:rsid w:val="00C63BE1"/>
    <w:rsid w:val="00C7703D"/>
    <w:rsid w:val="00C82217"/>
    <w:rsid w:val="00C90224"/>
    <w:rsid w:val="00C90B8B"/>
    <w:rsid w:val="00C93173"/>
    <w:rsid w:val="00C96300"/>
    <w:rsid w:val="00CB0900"/>
    <w:rsid w:val="00CB2F7F"/>
    <w:rsid w:val="00CC64FA"/>
    <w:rsid w:val="00CC7835"/>
    <w:rsid w:val="00CD37E2"/>
    <w:rsid w:val="00CE460E"/>
    <w:rsid w:val="00D018F1"/>
    <w:rsid w:val="00D05875"/>
    <w:rsid w:val="00D16BC0"/>
    <w:rsid w:val="00D20A04"/>
    <w:rsid w:val="00D26440"/>
    <w:rsid w:val="00D310E0"/>
    <w:rsid w:val="00D42560"/>
    <w:rsid w:val="00D44135"/>
    <w:rsid w:val="00D5232D"/>
    <w:rsid w:val="00D554F6"/>
    <w:rsid w:val="00D6457D"/>
    <w:rsid w:val="00D6550A"/>
    <w:rsid w:val="00D65D0C"/>
    <w:rsid w:val="00D66E79"/>
    <w:rsid w:val="00D67CC0"/>
    <w:rsid w:val="00D854FD"/>
    <w:rsid w:val="00D91BFB"/>
    <w:rsid w:val="00D94BE7"/>
    <w:rsid w:val="00D964F1"/>
    <w:rsid w:val="00D97926"/>
    <w:rsid w:val="00DA172B"/>
    <w:rsid w:val="00DA3257"/>
    <w:rsid w:val="00DA518A"/>
    <w:rsid w:val="00DC1EA2"/>
    <w:rsid w:val="00DD34D2"/>
    <w:rsid w:val="00DD4DC3"/>
    <w:rsid w:val="00DD7CD1"/>
    <w:rsid w:val="00DE644D"/>
    <w:rsid w:val="00DE7E1A"/>
    <w:rsid w:val="00DF29D2"/>
    <w:rsid w:val="00E14F62"/>
    <w:rsid w:val="00E22152"/>
    <w:rsid w:val="00E22CC8"/>
    <w:rsid w:val="00E32149"/>
    <w:rsid w:val="00E33E64"/>
    <w:rsid w:val="00E44F09"/>
    <w:rsid w:val="00E47AD0"/>
    <w:rsid w:val="00E55AD0"/>
    <w:rsid w:val="00E62766"/>
    <w:rsid w:val="00E71639"/>
    <w:rsid w:val="00E7214E"/>
    <w:rsid w:val="00E85423"/>
    <w:rsid w:val="00EB2E38"/>
    <w:rsid w:val="00EB311D"/>
    <w:rsid w:val="00EB398B"/>
    <w:rsid w:val="00EC0584"/>
    <w:rsid w:val="00EC4EAA"/>
    <w:rsid w:val="00ED1F3A"/>
    <w:rsid w:val="00EE24A3"/>
    <w:rsid w:val="00EE3260"/>
    <w:rsid w:val="00EE7F5C"/>
    <w:rsid w:val="00F07288"/>
    <w:rsid w:val="00F14692"/>
    <w:rsid w:val="00F152E7"/>
    <w:rsid w:val="00F20CBB"/>
    <w:rsid w:val="00F24EA6"/>
    <w:rsid w:val="00F24F78"/>
    <w:rsid w:val="00F25FBB"/>
    <w:rsid w:val="00F31E9C"/>
    <w:rsid w:val="00F33CBD"/>
    <w:rsid w:val="00F4057D"/>
    <w:rsid w:val="00F41264"/>
    <w:rsid w:val="00F63E63"/>
    <w:rsid w:val="00F8354A"/>
    <w:rsid w:val="00F943E4"/>
    <w:rsid w:val="00F94792"/>
    <w:rsid w:val="00FA0230"/>
    <w:rsid w:val="00FA334F"/>
    <w:rsid w:val="00FA3437"/>
    <w:rsid w:val="00FC5B7F"/>
    <w:rsid w:val="00FE58DB"/>
    <w:rsid w:val="00FF6463"/>
    <w:rsid w:val="00FF6D0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E7D15"/>
  <w15:chartTrackingRefBased/>
  <w15:docId w15:val="{3C165877-DF32-42CC-8473-CF6082381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199"/>
    <w:pPr>
      <w:spacing w:after="160"/>
      <w:jc w:val="both"/>
    </w:pPr>
    <w:rPr>
      <w:rFonts w:ascii="Calibri" w:eastAsia="Times New Roman" w:hAnsi="Calibri" w:cs="Tahoma"/>
      <w:noProof/>
      <w:color w:val="000000"/>
      <w:sz w:val="21"/>
      <w:szCs w:val="20"/>
      <w:lang w:eastAsia="nl-NL"/>
    </w:rPr>
  </w:style>
  <w:style w:type="paragraph" w:styleId="Heading1">
    <w:name w:val="heading 1"/>
    <w:basedOn w:val="Normal"/>
    <w:next w:val="Normal"/>
    <w:link w:val="Heading1Char"/>
    <w:uiPriority w:val="9"/>
    <w:qFormat/>
    <w:rsid w:val="00840199"/>
    <w:pPr>
      <w:keepNext/>
      <w:widowControl w:val="0"/>
      <w:numPr>
        <w:numId w:val="35"/>
      </w:numPr>
      <w:shd w:val="clear" w:color="auto" w:fill="44C8F5" w:themeFill="text2"/>
      <w:spacing w:after="240" w:line="240" w:lineRule="auto"/>
      <w:outlineLvl w:val="0"/>
    </w:pPr>
    <w:rPr>
      <w:rFonts w:asciiTheme="majorHAnsi" w:eastAsiaTheme="minorHAnsi" w:hAnsiTheme="majorHAnsi" w:cstheme="minorBidi"/>
      <w:caps/>
      <w:noProof w:val="0"/>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840199"/>
    <w:pPr>
      <w:keepNext/>
      <w:numPr>
        <w:ilvl w:val="1"/>
        <w:numId w:val="35"/>
      </w:numPr>
      <w:pBdr>
        <w:bottom w:val="single" w:sz="12" w:space="1" w:color="44C8F5" w:themeColor="text2"/>
      </w:pBdr>
      <w:spacing w:after="120" w:line="240" w:lineRule="auto"/>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840199"/>
    <w:pPr>
      <w:keepNext/>
      <w:numPr>
        <w:ilvl w:val="2"/>
        <w:numId w:val="35"/>
      </w:numPr>
      <w:spacing w:after="120" w:line="240" w:lineRule="auto"/>
      <w:outlineLvl w:val="2"/>
    </w:pPr>
    <w:rPr>
      <w:rFonts w:asciiTheme="majorHAnsi" w:hAnsiTheme="majorHAnsi"/>
      <w:caps/>
      <w:szCs w:val="24"/>
    </w:rPr>
  </w:style>
  <w:style w:type="paragraph" w:styleId="Heading4">
    <w:name w:val="heading 4"/>
    <w:next w:val="Normal"/>
    <w:link w:val="Heading4Char"/>
    <w:uiPriority w:val="9"/>
    <w:unhideWhenUsed/>
    <w:qFormat/>
    <w:rsid w:val="00840199"/>
    <w:pPr>
      <w:keepNext/>
      <w:keepLines/>
      <w:numPr>
        <w:ilvl w:val="3"/>
        <w:numId w:val="35"/>
      </w:numPr>
      <w:spacing w:after="120" w:line="240" w:lineRule="auto"/>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840199"/>
    <w:pPr>
      <w:numPr>
        <w:ilvl w:val="0"/>
        <w:numId w:val="0"/>
      </w:numPr>
      <w:outlineLvl w:val="4"/>
    </w:pPr>
  </w:style>
  <w:style w:type="paragraph" w:styleId="Heading6">
    <w:name w:val="heading 6"/>
    <w:basedOn w:val="Heading5"/>
    <w:next w:val="Normal"/>
    <w:link w:val="Heading6Char"/>
    <w:uiPriority w:val="9"/>
    <w:unhideWhenUsed/>
    <w:qFormat/>
    <w:rsid w:val="00840199"/>
    <w:pPr>
      <w:outlineLvl w:val="5"/>
    </w:pPr>
    <w:rPr>
      <w:color w:val="ED008D" w:themeColor="accent2"/>
      <w:lang w:val="nl-BE"/>
    </w:rPr>
  </w:style>
  <w:style w:type="paragraph" w:styleId="Heading7">
    <w:name w:val="heading 7"/>
    <w:basedOn w:val="Normal"/>
    <w:next w:val="Normal"/>
    <w:link w:val="Heading7Char"/>
    <w:uiPriority w:val="9"/>
    <w:unhideWhenUsed/>
    <w:qFormat/>
    <w:rsid w:val="00840199"/>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840199"/>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840199"/>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0199"/>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840199"/>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840199"/>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840199"/>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840199"/>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840199"/>
    <w:rPr>
      <w:rFonts w:asciiTheme="majorHAnsi" w:eastAsia="Times New Roman" w:hAnsiTheme="majorHAnsi" w:cs="Tahoma"/>
      <w:caps/>
      <w:noProof/>
      <w:color w:val="000000"/>
      <w:sz w:val="21"/>
      <w:szCs w:val="24"/>
      <w:lang w:val="nl-BE"/>
    </w:rPr>
  </w:style>
  <w:style w:type="character" w:customStyle="1" w:styleId="Heading3Char">
    <w:name w:val="Heading 3 Char"/>
    <w:basedOn w:val="DefaultParagraphFont"/>
    <w:link w:val="Heading3"/>
    <w:uiPriority w:val="9"/>
    <w:rsid w:val="00840199"/>
    <w:rPr>
      <w:rFonts w:asciiTheme="majorHAnsi" w:eastAsia="Times New Roman" w:hAnsiTheme="majorHAnsi" w:cs="Tahoma"/>
      <w:caps/>
      <w:noProof/>
      <w:color w:val="000000"/>
      <w:sz w:val="21"/>
      <w:szCs w:val="24"/>
      <w:lang w:eastAsia="nl-NL"/>
    </w:rPr>
  </w:style>
  <w:style w:type="character" w:customStyle="1" w:styleId="Heading4Char">
    <w:name w:val="Heading 4 Char"/>
    <w:basedOn w:val="DefaultParagraphFont"/>
    <w:link w:val="Heading4"/>
    <w:uiPriority w:val="9"/>
    <w:rsid w:val="00840199"/>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840199"/>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840199"/>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840199"/>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840199"/>
    <w:rPr>
      <w:sz w:val="16"/>
      <w:szCs w:val="16"/>
    </w:rPr>
  </w:style>
  <w:style w:type="paragraph" w:styleId="Quote">
    <w:name w:val="Quote"/>
    <w:basedOn w:val="Normal"/>
    <w:next w:val="Normal"/>
    <w:link w:val="QuoteChar"/>
    <w:uiPriority w:val="29"/>
    <w:qFormat/>
    <w:rsid w:val="00840199"/>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840199"/>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840199"/>
  </w:style>
  <w:style w:type="paragraph" w:styleId="CommentText">
    <w:name w:val="annotation text"/>
    <w:basedOn w:val="Normal"/>
    <w:link w:val="CommentTextChar"/>
    <w:uiPriority w:val="99"/>
    <w:unhideWhenUsed/>
    <w:rsid w:val="00840199"/>
    <w:pPr>
      <w:spacing w:line="240" w:lineRule="auto"/>
    </w:pPr>
  </w:style>
  <w:style w:type="character" w:customStyle="1" w:styleId="CommentTextChar">
    <w:name w:val="Comment Text Char"/>
    <w:basedOn w:val="DefaultParagraphFont"/>
    <w:link w:val="CommentText"/>
    <w:uiPriority w:val="99"/>
    <w:rsid w:val="00840199"/>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840199"/>
    <w:rPr>
      <w:b/>
      <w:bCs/>
      <w:i/>
      <w:iCs/>
      <w:spacing w:val="5"/>
    </w:rPr>
  </w:style>
  <w:style w:type="paragraph" w:styleId="ListBullet3">
    <w:name w:val="List Bullet 3"/>
    <w:basedOn w:val="Normal"/>
    <w:uiPriority w:val="99"/>
    <w:unhideWhenUsed/>
    <w:rsid w:val="00840199"/>
    <w:pPr>
      <w:numPr>
        <w:numId w:val="33"/>
      </w:numPr>
      <w:contextualSpacing/>
    </w:pPr>
  </w:style>
  <w:style w:type="character" w:styleId="IntenseReference">
    <w:name w:val="Intense Reference"/>
    <w:basedOn w:val="DefaultParagraphFont"/>
    <w:uiPriority w:val="32"/>
    <w:rsid w:val="00840199"/>
    <w:rPr>
      <w:b/>
      <w:bCs/>
      <w:smallCaps/>
      <w:color w:val="44C8F5" w:themeColor="accent1"/>
      <w:spacing w:val="5"/>
    </w:rPr>
  </w:style>
  <w:style w:type="paragraph" w:styleId="Caption">
    <w:name w:val="caption"/>
    <w:next w:val="Normal"/>
    <w:link w:val="CaptionChar"/>
    <w:uiPriority w:val="35"/>
    <w:unhideWhenUsed/>
    <w:qFormat/>
    <w:rsid w:val="00840199"/>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840199"/>
    <w:rPr>
      <w:b/>
      <w:bCs/>
    </w:rPr>
  </w:style>
  <w:style w:type="character" w:customStyle="1" w:styleId="CommentSubjectChar">
    <w:name w:val="Comment Subject Char"/>
    <w:basedOn w:val="CommentTextChar"/>
    <w:link w:val="CommentSubject"/>
    <w:uiPriority w:val="99"/>
    <w:semiHidden/>
    <w:rsid w:val="00840199"/>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840199"/>
    <w:pPr>
      <w:numPr>
        <w:numId w:val="32"/>
      </w:numPr>
      <w:contextualSpacing/>
    </w:pPr>
  </w:style>
  <w:style w:type="paragraph" w:styleId="ListBullet2">
    <w:name w:val="List Bullet 2"/>
    <w:basedOn w:val="Normal"/>
    <w:uiPriority w:val="99"/>
    <w:unhideWhenUsed/>
    <w:rsid w:val="00840199"/>
    <w:pPr>
      <w:numPr>
        <w:numId w:val="31"/>
      </w:numPr>
      <w:contextualSpacing/>
    </w:pPr>
  </w:style>
  <w:style w:type="paragraph" w:styleId="List">
    <w:name w:val="List"/>
    <w:basedOn w:val="Normal"/>
    <w:uiPriority w:val="99"/>
    <w:unhideWhenUsed/>
    <w:qFormat/>
    <w:rsid w:val="00840199"/>
    <w:pPr>
      <w:numPr>
        <w:numId w:val="8"/>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840199"/>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840199"/>
    <w:pPr>
      <w:spacing w:after="120"/>
      <w:ind w:left="283"/>
    </w:pPr>
  </w:style>
  <w:style w:type="character" w:styleId="SubtleReference">
    <w:name w:val="Subtle Reference"/>
    <w:basedOn w:val="DefaultParagraphFont"/>
    <w:uiPriority w:val="31"/>
    <w:rsid w:val="00840199"/>
    <w:rPr>
      <w:smallCaps/>
      <w:color w:val="5A5A5A" w:themeColor="text1" w:themeTint="A5"/>
    </w:rPr>
  </w:style>
  <w:style w:type="character" w:styleId="SubtleEmphasis">
    <w:name w:val="Subtle Emphasis"/>
    <w:basedOn w:val="DefaultParagraphFont"/>
    <w:uiPriority w:val="19"/>
    <w:rsid w:val="00840199"/>
    <w:rPr>
      <w:i/>
      <w:iCs/>
      <w:color w:val="404040" w:themeColor="text1" w:themeTint="BF"/>
    </w:rPr>
  </w:style>
  <w:style w:type="character" w:styleId="PlaceholderText">
    <w:name w:val="Placeholder Text"/>
    <w:basedOn w:val="DefaultParagraphFont"/>
    <w:uiPriority w:val="99"/>
    <w:semiHidden/>
    <w:rsid w:val="00840199"/>
    <w:rPr>
      <w:color w:val="808080"/>
    </w:rPr>
  </w:style>
  <w:style w:type="character" w:customStyle="1" w:styleId="Heading5Char">
    <w:name w:val="Heading 5 Char"/>
    <w:basedOn w:val="DefaultParagraphFont"/>
    <w:link w:val="Heading5"/>
    <w:uiPriority w:val="9"/>
    <w:rsid w:val="00840199"/>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840199"/>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840199"/>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840199"/>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840199"/>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840199"/>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840199"/>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840199"/>
    <w:rPr>
      <w:color w:val="44C8F5" w:themeColor="hyperlink"/>
      <w:u w:val="single"/>
    </w:rPr>
  </w:style>
  <w:style w:type="paragraph" w:styleId="TOC2">
    <w:name w:val="toc 2"/>
    <w:next w:val="Normal"/>
    <w:link w:val="TOC2Char"/>
    <w:uiPriority w:val="39"/>
    <w:unhideWhenUsed/>
    <w:rsid w:val="00840199"/>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840199"/>
    <w:rPr>
      <w:rFonts w:eastAsia="Times New Roman" w:cs="Tahoma"/>
      <w:b/>
      <w:bCs/>
      <w:caps/>
      <w:noProof/>
      <w:color w:val="000000"/>
      <w:sz w:val="24"/>
      <w:szCs w:val="24"/>
      <w:lang w:eastAsia="nl-NL"/>
    </w:rPr>
  </w:style>
  <w:style w:type="paragraph" w:styleId="TOC3">
    <w:name w:val="toc 3"/>
    <w:next w:val="Normal"/>
    <w:uiPriority w:val="39"/>
    <w:unhideWhenUsed/>
    <w:rsid w:val="00840199"/>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840199"/>
    <w:rPr>
      <w:rFonts w:eastAsia="Times New Roman" w:cs="Tahoma"/>
      <w:b/>
      <w:noProof/>
      <w:color w:val="000000"/>
      <w:szCs w:val="20"/>
      <w:lang w:eastAsia="nl-NL"/>
    </w:rPr>
  </w:style>
  <w:style w:type="paragraph" w:styleId="FootnoteText">
    <w:name w:val="footnote text"/>
    <w:basedOn w:val="Normal"/>
    <w:link w:val="FootnoteTextChar"/>
    <w:uiPriority w:val="99"/>
    <w:rsid w:val="00840199"/>
    <w:pPr>
      <w:spacing w:line="240" w:lineRule="auto"/>
    </w:pPr>
    <w:rPr>
      <w:sz w:val="18"/>
    </w:rPr>
  </w:style>
  <w:style w:type="character" w:customStyle="1" w:styleId="FootnoteTextChar">
    <w:name w:val="Footnote Text Char"/>
    <w:basedOn w:val="DefaultParagraphFont"/>
    <w:link w:val="FootnoteText"/>
    <w:uiPriority w:val="99"/>
    <w:rsid w:val="00840199"/>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840199"/>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840199"/>
    <w:pPr>
      <w:spacing w:line="240" w:lineRule="auto"/>
    </w:pPr>
  </w:style>
  <w:style w:type="character" w:customStyle="1" w:styleId="EndnoteTextChar">
    <w:name w:val="Endnote Text Char"/>
    <w:basedOn w:val="DefaultParagraphFont"/>
    <w:link w:val="EndnoteText"/>
    <w:uiPriority w:val="99"/>
    <w:semiHidden/>
    <w:rsid w:val="00840199"/>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840199"/>
    <w:rPr>
      <w:vertAlign w:val="superscript"/>
    </w:rPr>
  </w:style>
  <w:style w:type="paragraph" w:styleId="BalloonText">
    <w:name w:val="Balloon Text"/>
    <w:basedOn w:val="Normal"/>
    <w:link w:val="BalloonTextChar"/>
    <w:uiPriority w:val="99"/>
    <w:semiHidden/>
    <w:unhideWhenUsed/>
    <w:rsid w:val="008401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0199"/>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840199"/>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840199"/>
    <w:rPr>
      <w:rFonts w:ascii="Calibri" w:hAnsi="Calibri"/>
      <w:b/>
    </w:rPr>
  </w:style>
  <w:style w:type="paragraph" w:styleId="TableofFigures">
    <w:name w:val="table of figures"/>
    <w:basedOn w:val="Normal"/>
    <w:next w:val="Normal"/>
    <w:uiPriority w:val="99"/>
    <w:unhideWhenUsed/>
    <w:rsid w:val="00840199"/>
  </w:style>
  <w:style w:type="table" w:styleId="ListTable1Light-Accent2">
    <w:name w:val="List Table 1 Light Accent 2"/>
    <w:basedOn w:val="TableNormal"/>
    <w:uiPriority w:val="46"/>
    <w:rsid w:val="00840199"/>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840199"/>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840199"/>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840199"/>
    <w:rPr>
      <w:color w:val="000000" w:themeColor="followedHyperlink"/>
      <w:u w:val="single"/>
    </w:rPr>
  </w:style>
  <w:style w:type="character" w:styleId="IntenseEmphasis">
    <w:name w:val="Intense Emphasis"/>
    <w:uiPriority w:val="21"/>
    <w:rsid w:val="00840199"/>
    <w:rPr>
      <w:b/>
      <w:caps w:val="0"/>
      <w:shd w:val="clear" w:color="auto" w:fill="FEF100" w:themeFill="accent3"/>
    </w:rPr>
  </w:style>
  <w:style w:type="numbering" w:customStyle="1" w:styleId="Howestlesdocument">
    <w:name w:val="Howest_lesdocument"/>
    <w:uiPriority w:val="99"/>
    <w:rsid w:val="00840199"/>
    <w:pPr>
      <w:numPr>
        <w:numId w:val="3"/>
      </w:numPr>
    </w:pPr>
  </w:style>
  <w:style w:type="paragraph" w:styleId="Subtitle">
    <w:name w:val="Subtitle"/>
    <w:basedOn w:val="Normal"/>
    <w:link w:val="SubtitleChar"/>
    <w:uiPriority w:val="11"/>
    <w:qFormat/>
    <w:rsid w:val="00840199"/>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840199"/>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840199"/>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840199"/>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840199"/>
    <w:pPr>
      <w:spacing w:before="100" w:beforeAutospacing="1" w:after="100" w:afterAutospacing="1" w:line="240" w:lineRule="auto"/>
    </w:pPr>
    <w:rPr>
      <w:rFonts w:ascii="Times New Roman" w:hAnsi="Times New Roman" w:cs="Times New Roman"/>
      <w:noProof w:val="0"/>
      <w:color w:val="auto"/>
      <w:sz w:val="24"/>
      <w:szCs w:val="24"/>
      <w:lang w:val="nl-BE" w:eastAsia="nl-BE"/>
    </w:rPr>
  </w:style>
  <w:style w:type="table" w:styleId="GridTable5Dark-Accent1">
    <w:name w:val="Grid Table 5 Dark Accent 1"/>
    <w:basedOn w:val="TableNormal"/>
    <w:uiPriority w:val="50"/>
    <w:rsid w:val="00840199"/>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840199"/>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840199"/>
    <w:pPr>
      <w:numPr>
        <w:numId w:val="27"/>
      </w:numPr>
      <w:contextualSpacing/>
    </w:pPr>
  </w:style>
  <w:style w:type="character" w:styleId="UnresolvedMention">
    <w:name w:val="Unresolved Mention"/>
    <w:basedOn w:val="DefaultParagraphFont"/>
    <w:uiPriority w:val="99"/>
    <w:semiHidden/>
    <w:unhideWhenUsed/>
    <w:rsid w:val="00840199"/>
    <w:rPr>
      <w:color w:val="605E5C"/>
      <w:shd w:val="clear" w:color="auto" w:fill="E1DFDD"/>
    </w:rPr>
  </w:style>
  <w:style w:type="paragraph" w:styleId="TOC4">
    <w:name w:val="toc 4"/>
    <w:basedOn w:val="Normal"/>
    <w:next w:val="Normal"/>
    <w:autoRedefine/>
    <w:uiPriority w:val="39"/>
    <w:unhideWhenUsed/>
    <w:rsid w:val="00840199"/>
    <w:pPr>
      <w:spacing w:after="0" w:line="259" w:lineRule="auto"/>
      <w:ind w:left="851"/>
      <w:jc w:val="left"/>
    </w:pPr>
    <w:rPr>
      <w:rFonts w:asciiTheme="minorHAnsi" w:eastAsiaTheme="minorHAnsi" w:hAnsiTheme="minorHAnsi" w:cstheme="minorHAnsi"/>
      <w:noProof w:val="0"/>
      <w:color w:val="auto"/>
      <w:sz w:val="18"/>
      <w:szCs w:val="18"/>
      <w:lang w:val="nl-BE" w:eastAsia="en-US"/>
    </w:rPr>
  </w:style>
  <w:style w:type="paragraph" w:styleId="TOC5">
    <w:name w:val="toc 5"/>
    <w:basedOn w:val="Normal"/>
    <w:next w:val="Normal"/>
    <w:autoRedefine/>
    <w:uiPriority w:val="39"/>
    <w:unhideWhenUsed/>
    <w:rsid w:val="00840199"/>
    <w:pPr>
      <w:spacing w:after="0" w:line="259" w:lineRule="auto"/>
      <w:ind w:left="880"/>
      <w:jc w:val="left"/>
    </w:pPr>
    <w:rPr>
      <w:rFonts w:asciiTheme="minorHAnsi" w:eastAsiaTheme="minorHAnsi" w:hAnsiTheme="minorHAnsi" w:cstheme="minorHAnsi"/>
      <w:noProof w:val="0"/>
      <w:color w:val="auto"/>
      <w:sz w:val="18"/>
      <w:szCs w:val="18"/>
      <w:lang w:val="nl-BE" w:eastAsia="en-US"/>
    </w:rPr>
  </w:style>
  <w:style w:type="paragraph" w:styleId="TOC6">
    <w:name w:val="toc 6"/>
    <w:basedOn w:val="Normal"/>
    <w:next w:val="Normal"/>
    <w:autoRedefine/>
    <w:uiPriority w:val="39"/>
    <w:unhideWhenUsed/>
    <w:rsid w:val="00840199"/>
    <w:pPr>
      <w:spacing w:after="0" w:line="259" w:lineRule="auto"/>
      <w:ind w:left="1100"/>
      <w:jc w:val="left"/>
    </w:pPr>
    <w:rPr>
      <w:rFonts w:asciiTheme="minorHAnsi" w:eastAsiaTheme="minorHAnsi" w:hAnsiTheme="minorHAnsi" w:cstheme="minorHAnsi"/>
      <w:noProof w:val="0"/>
      <w:color w:val="auto"/>
      <w:sz w:val="18"/>
      <w:szCs w:val="18"/>
      <w:lang w:val="nl-BE" w:eastAsia="en-US"/>
    </w:rPr>
  </w:style>
  <w:style w:type="paragraph" w:styleId="TOC7">
    <w:name w:val="toc 7"/>
    <w:basedOn w:val="Normal"/>
    <w:next w:val="Normal"/>
    <w:autoRedefine/>
    <w:uiPriority w:val="39"/>
    <w:unhideWhenUsed/>
    <w:rsid w:val="00840199"/>
    <w:pPr>
      <w:spacing w:after="0" w:line="259" w:lineRule="auto"/>
      <w:ind w:left="1320"/>
      <w:jc w:val="left"/>
    </w:pPr>
    <w:rPr>
      <w:rFonts w:asciiTheme="minorHAnsi" w:eastAsiaTheme="minorHAnsi" w:hAnsiTheme="minorHAnsi" w:cstheme="minorHAnsi"/>
      <w:noProof w:val="0"/>
      <w:color w:val="auto"/>
      <w:sz w:val="18"/>
      <w:szCs w:val="18"/>
      <w:lang w:val="nl-BE" w:eastAsia="en-US"/>
    </w:rPr>
  </w:style>
  <w:style w:type="paragraph" w:styleId="TOC8">
    <w:name w:val="toc 8"/>
    <w:basedOn w:val="Normal"/>
    <w:next w:val="Normal"/>
    <w:autoRedefine/>
    <w:uiPriority w:val="39"/>
    <w:unhideWhenUsed/>
    <w:rsid w:val="00840199"/>
    <w:pPr>
      <w:spacing w:after="0" w:line="259" w:lineRule="auto"/>
      <w:ind w:left="1540"/>
      <w:jc w:val="left"/>
    </w:pPr>
    <w:rPr>
      <w:rFonts w:asciiTheme="minorHAnsi" w:eastAsiaTheme="minorHAnsi" w:hAnsiTheme="minorHAnsi" w:cstheme="minorHAnsi"/>
      <w:noProof w:val="0"/>
      <w:color w:val="auto"/>
      <w:sz w:val="18"/>
      <w:szCs w:val="18"/>
      <w:lang w:val="nl-BE" w:eastAsia="en-US"/>
    </w:rPr>
  </w:style>
  <w:style w:type="paragraph" w:styleId="TOC9">
    <w:name w:val="toc 9"/>
    <w:basedOn w:val="Normal"/>
    <w:next w:val="Normal"/>
    <w:autoRedefine/>
    <w:uiPriority w:val="39"/>
    <w:unhideWhenUsed/>
    <w:rsid w:val="00840199"/>
    <w:pPr>
      <w:spacing w:after="0" w:line="259" w:lineRule="auto"/>
      <w:ind w:left="1760"/>
      <w:jc w:val="left"/>
    </w:pPr>
    <w:rPr>
      <w:rFonts w:asciiTheme="minorHAnsi" w:eastAsiaTheme="minorHAnsi" w:hAnsiTheme="minorHAnsi" w:cstheme="minorHAnsi"/>
      <w:noProof w:val="0"/>
      <w:color w:val="auto"/>
      <w:sz w:val="18"/>
      <w:szCs w:val="18"/>
      <w:lang w:val="nl-BE" w:eastAsia="en-US"/>
    </w:rPr>
  </w:style>
  <w:style w:type="character" w:styleId="LineNumber">
    <w:name w:val="line number"/>
    <w:basedOn w:val="DefaultParagraphFont"/>
    <w:uiPriority w:val="99"/>
    <w:semiHidden/>
    <w:unhideWhenUsed/>
    <w:rsid w:val="00840199"/>
  </w:style>
  <w:style w:type="paragraph" w:styleId="NoSpacing">
    <w:name w:val="No Spacing"/>
    <w:link w:val="NoSpacingChar"/>
    <w:uiPriority w:val="1"/>
    <w:qFormat/>
    <w:rsid w:val="00840199"/>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840199"/>
    <w:rPr>
      <w:rFonts w:eastAsiaTheme="minorEastAsia"/>
      <w:sz w:val="21"/>
      <w:szCs w:val="21"/>
      <w:lang w:val="en-US" w:eastAsia="zh-CN"/>
    </w:rPr>
  </w:style>
  <w:style w:type="paragraph" w:styleId="ListNumber2">
    <w:name w:val="List Number 2"/>
    <w:basedOn w:val="Normal"/>
    <w:uiPriority w:val="99"/>
    <w:unhideWhenUsed/>
    <w:rsid w:val="00840199"/>
    <w:pPr>
      <w:numPr>
        <w:numId w:val="26"/>
      </w:numPr>
      <w:contextualSpacing/>
    </w:pPr>
  </w:style>
  <w:style w:type="paragraph" w:styleId="ListNumber3">
    <w:name w:val="List Number 3"/>
    <w:basedOn w:val="Normal"/>
    <w:uiPriority w:val="99"/>
    <w:unhideWhenUsed/>
    <w:rsid w:val="00840199"/>
    <w:pPr>
      <w:numPr>
        <w:numId w:val="25"/>
      </w:numPr>
      <w:contextualSpacing/>
    </w:pPr>
  </w:style>
  <w:style w:type="paragraph" w:styleId="ListBullet4">
    <w:name w:val="List Bullet 4"/>
    <w:basedOn w:val="Normal"/>
    <w:uiPriority w:val="99"/>
    <w:unhideWhenUsed/>
    <w:rsid w:val="00840199"/>
    <w:pPr>
      <w:numPr>
        <w:numId w:val="29"/>
      </w:numPr>
      <w:contextualSpacing/>
    </w:pPr>
  </w:style>
  <w:style w:type="paragraph" w:styleId="ListBullet5">
    <w:name w:val="List Bullet 5"/>
    <w:basedOn w:val="Normal"/>
    <w:uiPriority w:val="99"/>
    <w:semiHidden/>
    <w:unhideWhenUsed/>
    <w:rsid w:val="00840199"/>
    <w:pPr>
      <w:numPr>
        <w:numId w:val="28"/>
      </w:numPr>
      <w:contextualSpacing/>
    </w:pPr>
  </w:style>
  <w:style w:type="paragraph" w:styleId="ListNumber4">
    <w:name w:val="List Number 4"/>
    <w:basedOn w:val="Normal"/>
    <w:uiPriority w:val="99"/>
    <w:semiHidden/>
    <w:unhideWhenUsed/>
    <w:rsid w:val="00840199"/>
    <w:pPr>
      <w:numPr>
        <w:numId w:val="24"/>
      </w:numPr>
      <w:contextualSpacing/>
    </w:pPr>
  </w:style>
  <w:style w:type="paragraph" w:styleId="ListNumber5">
    <w:name w:val="List Number 5"/>
    <w:basedOn w:val="Normal"/>
    <w:uiPriority w:val="99"/>
    <w:semiHidden/>
    <w:unhideWhenUsed/>
    <w:rsid w:val="00840199"/>
    <w:pPr>
      <w:numPr>
        <w:numId w:val="23"/>
      </w:numPr>
      <w:contextualSpacing/>
    </w:pPr>
  </w:style>
  <w:style w:type="character" w:customStyle="1" w:styleId="BodyTextIndentChar">
    <w:name w:val="Body Text Indent Char"/>
    <w:basedOn w:val="DefaultParagraphFont"/>
    <w:link w:val="BodyTextIndent"/>
    <w:uiPriority w:val="99"/>
    <w:rsid w:val="00840199"/>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840199"/>
    <w:pPr>
      <w:spacing w:after="160"/>
      <w:ind w:left="360" w:firstLine="360"/>
    </w:pPr>
  </w:style>
  <w:style w:type="character" w:customStyle="1" w:styleId="BodyTextFirstIndent2Char">
    <w:name w:val="Body Text First Indent 2 Char"/>
    <w:basedOn w:val="BodyTextIndentChar"/>
    <w:link w:val="BodyTextFirstIndent2"/>
    <w:uiPriority w:val="99"/>
    <w:rsid w:val="00840199"/>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840199"/>
    <w:pPr>
      <w:spacing w:after="120" w:line="480" w:lineRule="auto"/>
      <w:ind w:left="283"/>
    </w:pPr>
  </w:style>
  <w:style w:type="character" w:customStyle="1" w:styleId="BodyTextIndent2Char">
    <w:name w:val="Body Text Indent 2 Char"/>
    <w:basedOn w:val="DefaultParagraphFont"/>
    <w:link w:val="BodyTextIndent2"/>
    <w:uiPriority w:val="99"/>
    <w:rsid w:val="00840199"/>
    <w:rPr>
      <w:rFonts w:ascii="Calibri" w:eastAsia="Times New Roman" w:hAnsi="Calibri" w:cs="Tahoma"/>
      <w:noProof/>
      <w:color w:val="000000"/>
      <w:sz w:val="21"/>
      <w:szCs w:val="20"/>
      <w:lang w:eastAsia="nl-NL"/>
    </w:rPr>
  </w:style>
  <w:style w:type="paragraph" w:customStyle="1" w:styleId="Grotetitel">
    <w:name w:val="Grote titel"/>
    <w:basedOn w:val="Normal"/>
    <w:rsid w:val="00840199"/>
    <w:rPr>
      <w:rFonts w:asciiTheme="majorHAnsi" w:hAnsiTheme="majorHAnsi"/>
      <w:sz w:val="32"/>
    </w:rPr>
  </w:style>
  <w:style w:type="paragraph" w:styleId="List2">
    <w:name w:val="List 2"/>
    <w:basedOn w:val="Normal"/>
    <w:uiPriority w:val="99"/>
    <w:unhideWhenUsed/>
    <w:rsid w:val="00840199"/>
    <w:pPr>
      <w:ind w:left="566" w:hanging="283"/>
      <w:contextualSpacing/>
    </w:pPr>
  </w:style>
  <w:style w:type="paragraph" w:customStyle="1" w:styleId="Style1">
    <w:name w:val="Style1"/>
    <w:basedOn w:val="ListBullet"/>
    <w:rsid w:val="00840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er2.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met\Hogeschool%20West-Vlaanderen\HOWEST.TEMPLATES%20-%20Templates\OfficeTemplates\Howest_A4_ENG.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d3672d0a-187d-44c0-9b16-71b83cee167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C62B9A387B7A841A5A9ABA70ABD20BB" ma:contentTypeVersion="14" ma:contentTypeDescription="Een nieuw document maken." ma:contentTypeScope="" ma:versionID="edd04d7086f450bad5b7d4dfb7103871">
  <xsd:schema xmlns:xsd="http://www.w3.org/2001/XMLSchema" xmlns:xs="http://www.w3.org/2001/XMLSchema" xmlns:p="http://schemas.microsoft.com/office/2006/metadata/properties" xmlns:ns2="d3672d0a-187d-44c0-9b16-71b83cee1676" xmlns:ns3="128482ec-0431-40d5-ab26-89ea2a4f3ccd" xmlns:ns4="a1f681a2-1476-4da6-9b34-b04c0230af3c" targetNamespace="http://schemas.microsoft.com/office/2006/metadata/properties" ma:root="true" ma:fieldsID="b2747c1aa7e0b9e8a5f3492a4018a931" ns2:_="" ns3:_="" ns4:_="">
    <xsd:import namespace="d3672d0a-187d-44c0-9b16-71b83cee1676"/>
    <xsd:import namespace="128482ec-0431-40d5-ab26-89ea2a4f3ccd"/>
    <xsd:import namespace="a1f681a2-1476-4da6-9b34-b04c0230af3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672d0a-187d-44c0-9b16-71b83cee16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2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128482ec-0431-40d5-ab26-89ea2a4f3ccd"/>
    <ds:schemaRef ds:uri="d3672d0a-187d-44c0-9b16-71b83cee1676"/>
  </ds:schemaRefs>
</ds:datastoreItem>
</file>

<file path=customXml/itemProps2.xml><?xml version="1.0" encoding="utf-8"?>
<ds:datastoreItem xmlns:ds="http://schemas.openxmlformats.org/officeDocument/2006/customXml" ds:itemID="{0B7C5755-BCFC-418D-AA81-9A45D7D7DE59}">
  <ds:schemaRefs>
    <ds:schemaRef ds:uri="http://schemas.microsoft.com/sharepoint/v3/contenttype/forms"/>
  </ds:schemaRefs>
</ds:datastoreItem>
</file>

<file path=customXml/itemProps3.xml><?xml version="1.0" encoding="utf-8"?>
<ds:datastoreItem xmlns:ds="http://schemas.openxmlformats.org/officeDocument/2006/customXml" ds:itemID="{987C0370-1CFB-4F5B-8874-3F52C431D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672d0a-187d-44c0-9b16-71b83cee1676"/>
    <ds:schemaRef ds:uri="128482ec-0431-40d5-ab26-89ea2a4f3ccd"/>
    <ds:schemaRef ds:uri="a1f681a2-1476-4da6-9b34-b04c0230af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C7240C-7CCD-3641-A061-D6D4C72A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Howest_A4_ENG.dotx</Template>
  <TotalTime>1064</TotalTime>
  <Pages>29</Pages>
  <Words>1732</Words>
  <Characters>9877</Characters>
  <Application>Microsoft Office Word</Application>
  <DocSecurity>0</DocSecurity>
  <Lines>82</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Smet Alex</dc:creator>
  <cp:keywords/>
  <dc:description/>
  <cp:lastModifiedBy>Ciobanu Serafim</cp:lastModifiedBy>
  <cp:revision>80</cp:revision>
  <cp:lastPrinted>2020-03-17T14:11:00Z</cp:lastPrinted>
  <dcterms:created xsi:type="dcterms:W3CDTF">2024-01-22T15:03:00Z</dcterms:created>
  <dcterms:modified xsi:type="dcterms:W3CDTF">2024-03-19T15:38:00Z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0x0101006C62B9A387B7A841A5A9ABA70ABD20BB</vt:lpwstr>
  </property>
  <property fmtid="{D5CDD505-2E9C-101B-9397-08002B2CF9AE}" pid="3" name="MediaServiceImageTags">
    <vt:lpwstr/>
  </property>
</Properties>
</file>