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73C37809" w14:textId="3D1C17D9" w:rsidR="00081748" w:rsidRPr="00300AE9" w:rsidRDefault="006E71F8" w:rsidP="00081748">
      <w:pPr>
        <w:jc w:val="right"/>
        <w:rPr>
          <w:rFonts w:ascii="Arial Rounded MT Bold" w:hAnsi="Arial Rounded MT Bold"/>
          <w:color w:val="FFFFFF" w:themeColor="background2"/>
          <w:sz w:val="100"/>
          <w:szCs w:val="100"/>
          <w:lang w:val="en-US"/>
        </w:rPr>
      </w:pPr>
      <w:r>
        <w:rPr>
          <w:rFonts w:ascii="Arial Rounded MT Bold" w:hAnsi="Arial Rounded MT Bold"/>
          <w:color w:val="FFFFFF" w:themeColor="background2"/>
          <w:sz w:val="100"/>
          <w:szCs w:val="100"/>
          <w:lang w:val="en-US"/>
        </w:rPr>
        <w:t xml:space="preserve">Lab </w:t>
      </w:r>
      <w:r w:rsidR="00416F3D">
        <w:rPr>
          <w:rFonts w:ascii="Arial Rounded MT Bold" w:hAnsi="Arial Rounded MT Bold"/>
          <w:color w:val="FFFFFF" w:themeColor="background2"/>
          <w:sz w:val="100"/>
          <w:szCs w:val="100"/>
          <w:lang w:val="en-US"/>
        </w:rPr>
        <w:t>01</w:t>
      </w:r>
      <w:r>
        <w:rPr>
          <w:rFonts w:ascii="Arial Rounded MT Bold" w:hAnsi="Arial Rounded MT Bold"/>
          <w:color w:val="FFFFFF" w:themeColor="background2"/>
          <w:sz w:val="100"/>
          <w:szCs w:val="100"/>
          <w:lang w:val="en-US"/>
        </w:rPr>
        <w:t xml:space="preserve">: </w:t>
      </w:r>
      <w:r w:rsidR="00416F3D">
        <w:rPr>
          <w:rFonts w:ascii="Arial Rounded MT Bold" w:hAnsi="Arial Rounded MT Bold"/>
          <w:color w:val="FFFFFF" w:themeColor="background2"/>
          <w:sz w:val="100"/>
          <w:szCs w:val="100"/>
          <w:lang w:val="en-US"/>
        </w:rPr>
        <w:t>Initial Setup</w:t>
      </w:r>
    </w:p>
    <w:p w14:paraId="2CE0EBDB" w14:textId="77777777" w:rsidR="00081748" w:rsidRPr="00300AE9" w:rsidRDefault="00081748" w:rsidP="00081748">
      <w:pPr>
        <w:jc w:val="right"/>
        <w:rPr>
          <w:rFonts w:ascii="Calibri" w:hAnsi="Calibri"/>
          <w:color w:val="FFFFFF" w:themeColor="background2"/>
          <w:sz w:val="28"/>
          <w:szCs w:val="28"/>
          <w:lang w:val="en-US"/>
        </w:rPr>
      </w:pPr>
    </w:p>
    <w:p w14:paraId="5407E82D" w14:textId="73734E55" w:rsidR="0054228C" w:rsidRPr="007C7F60" w:rsidRDefault="006E71F8" w:rsidP="0054228C">
      <w:pPr>
        <w:jc w:val="right"/>
        <w:rPr>
          <w:rFonts w:ascii="Calibri" w:hAnsi="Calibri"/>
          <w:color w:val="FFFFFF" w:themeColor="background2"/>
          <w:sz w:val="40"/>
          <w:szCs w:val="40"/>
          <w:lang w:val="en-US"/>
        </w:rPr>
      </w:pPr>
      <w:r w:rsidRPr="346C285A">
        <w:rPr>
          <w:rFonts w:ascii="Calibri" w:hAnsi="Calibri"/>
          <w:color w:val="FFFFFF" w:themeColor="background2"/>
          <w:sz w:val="32"/>
          <w:szCs w:val="32"/>
          <w:lang w:val="en-US"/>
        </w:rPr>
        <w:t>Network Infrastructure Security</w:t>
      </w:r>
      <w:r w:rsidR="004D60F9" w:rsidRPr="346C285A">
        <w:rPr>
          <w:rFonts w:ascii="Calibri" w:hAnsi="Calibri"/>
          <w:color w:val="FFFFFF" w:themeColor="background2"/>
          <w:sz w:val="32"/>
          <w:szCs w:val="32"/>
          <w:lang w:val="en-US"/>
        </w:rPr>
        <w:t xml:space="preserve"> (CSP)</w:t>
      </w:r>
      <w:r w:rsidRPr="006B1337">
        <w:rPr>
          <w:lang w:val="en-US"/>
        </w:rPr>
        <w:br/>
      </w:r>
      <w:r w:rsidR="00300AE9" w:rsidRPr="346C285A">
        <w:rPr>
          <w:rFonts w:ascii="Calibri" w:hAnsi="Calibri"/>
          <w:color w:val="FFFFFF" w:themeColor="background2"/>
          <w:sz w:val="40"/>
          <w:szCs w:val="40"/>
          <w:lang w:val="en-US"/>
        </w:rPr>
        <w:t xml:space="preserve"> 20</w:t>
      </w:r>
      <w:r w:rsidR="00C10803" w:rsidRPr="346C285A">
        <w:rPr>
          <w:rFonts w:ascii="Calibri" w:hAnsi="Calibri"/>
          <w:color w:val="FFFFFF" w:themeColor="background2"/>
          <w:sz w:val="40"/>
          <w:szCs w:val="40"/>
          <w:lang w:val="en-US"/>
        </w:rPr>
        <w:t>2</w:t>
      </w:r>
      <w:r w:rsidR="6C005D58" w:rsidRPr="346C285A">
        <w:rPr>
          <w:rFonts w:ascii="Calibri" w:hAnsi="Calibri"/>
          <w:color w:val="FFFFFF" w:themeColor="background2"/>
          <w:sz w:val="40"/>
          <w:szCs w:val="40"/>
          <w:lang w:val="en-US"/>
        </w:rPr>
        <w:t>4</w:t>
      </w:r>
      <w:r w:rsidR="00300AE9" w:rsidRPr="346C285A">
        <w:rPr>
          <w:rFonts w:ascii="Calibri" w:hAnsi="Calibri"/>
          <w:color w:val="FFFFFF" w:themeColor="background2"/>
          <w:sz w:val="40"/>
          <w:szCs w:val="40"/>
          <w:lang w:val="en-US"/>
        </w:rPr>
        <w:t>-202</w:t>
      </w:r>
      <w:r w:rsidR="53616E99" w:rsidRPr="346C285A">
        <w:rPr>
          <w:rFonts w:ascii="Calibri" w:hAnsi="Calibri"/>
          <w:color w:val="FFFFFF" w:themeColor="background2"/>
          <w:sz w:val="40"/>
          <w:szCs w:val="40"/>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5CAB741D" w:rsidR="0054228C" w:rsidRPr="007C7F60" w:rsidRDefault="00A97506" w:rsidP="346C285A">
      <w:pPr>
        <w:jc w:val="right"/>
        <w:rPr>
          <w:rFonts w:ascii="Calibri" w:hAnsi="Calibri"/>
          <w:color w:val="FFFFFF" w:themeColor="background2"/>
          <w:sz w:val="24"/>
          <w:szCs w:val="24"/>
          <w:lang w:val="en-US"/>
        </w:rPr>
        <w:sectPr w:rsidR="0054228C" w:rsidRPr="007C7F60" w:rsidSect="00B15828">
          <w:headerReference w:type="default" r:id="rId11"/>
          <w:footerReference w:type="default" r:id="rId12"/>
          <w:type w:val="continuous"/>
          <w:pgSz w:w="11900" w:h="16840"/>
          <w:pgMar w:top="1418" w:right="1701" w:bottom="1701" w:left="1701" w:header="709" w:footer="567" w:gutter="0"/>
          <w:cols w:space="708"/>
          <w:docGrid w:linePitch="360"/>
        </w:sectPr>
      </w:pPr>
      <w:r w:rsidRPr="346C285A">
        <w:rPr>
          <w:rFonts w:ascii="Calibri" w:hAnsi="Calibri"/>
          <w:color w:val="FFFFFF" w:themeColor="background2"/>
          <w:sz w:val="24"/>
          <w:szCs w:val="24"/>
          <w:lang w:val="en-US"/>
        </w:rPr>
        <w:t xml:space="preserve">© </w:t>
      </w:r>
      <w:r w:rsidR="00A67FCA" w:rsidRPr="346C285A">
        <w:rPr>
          <w:rFonts w:ascii="Calibri" w:hAnsi="Calibri"/>
          <w:color w:val="FFFFFF" w:themeColor="background2"/>
          <w:sz w:val="24"/>
          <w:szCs w:val="24"/>
          <w:lang w:val="en-US"/>
        </w:rPr>
        <w:t>Henk Brouck</w:t>
      </w:r>
      <w:r w:rsidR="0F325BA2" w:rsidRPr="346C285A">
        <w:rPr>
          <w:rFonts w:ascii="Calibri" w:hAnsi="Calibri"/>
          <w:color w:val="FFFFFF" w:themeColor="background2"/>
          <w:sz w:val="24"/>
          <w:szCs w:val="24"/>
          <w:lang w:val="en-US"/>
        </w:rPr>
        <w:t>x</w:t>
      </w:r>
      <w:r w:rsidR="00A67FCA" w:rsidRPr="346C285A">
        <w:rPr>
          <w:rFonts w:ascii="Calibri" w:hAnsi="Calibri"/>
          <w:color w:val="FFFFFF" w:themeColor="background2"/>
          <w:sz w:val="24"/>
          <w:szCs w:val="24"/>
          <w:lang w:val="en-US"/>
        </w:rPr>
        <w:t>on</w:t>
      </w:r>
      <w:r w:rsidR="63C72A24" w:rsidRPr="346C285A">
        <w:rPr>
          <w:rFonts w:ascii="Calibri" w:hAnsi="Calibri"/>
          <w:color w:val="FFFFFF" w:themeColor="background2"/>
          <w:sz w:val="24"/>
          <w:szCs w:val="24"/>
          <w:lang w:val="en-US"/>
        </w:rPr>
        <w:t>, Nico Declerck, Chris Roets</w:t>
      </w:r>
      <w:r w:rsidRPr="346C285A">
        <w:rPr>
          <w:rFonts w:ascii="Calibri" w:hAnsi="Calibri"/>
          <w:color w:val="FFFFFF" w:themeColor="background2"/>
          <w:sz w:val="24"/>
          <w:szCs w:val="24"/>
          <w:lang w:val="en-US"/>
        </w:rPr>
        <w:t xml:space="preserve"> </w:t>
      </w:r>
    </w:p>
    <w:p w14:paraId="5C5E7414" w14:textId="095E53FC" w:rsidR="001C3DF9" w:rsidRPr="00300AE9" w:rsidRDefault="009043A3" w:rsidP="007252B0">
      <w:pPr>
        <w:pStyle w:val="Heading1"/>
      </w:pPr>
      <w:r w:rsidRPr="007252B0">
        <w:lastRenderedPageBreak/>
        <w:t>Introduction</w:t>
      </w:r>
    </w:p>
    <w:p w14:paraId="2E97FBC2" w14:textId="77777777" w:rsidR="001C3DF9" w:rsidRPr="00300AE9" w:rsidRDefault="001C3DF9" w:rsidP="001C3DF9">
      <w:pPr>
        <w:rPr>
          <w:lang w:val="en-US"/>
        </w:rPr>
      </w:pPr>
    </w:p>
    <w:p w14:paraId="17A208D0" w14:textId="42317FED" w:rsidR="000177E1" w:rsidRPr="00CF3BBB" w:rsidRDefault="000E24C4" w:rsidP="00DD5396">
      <w:pPr>
        <w:pStyle w:val="Heading2"/>
        <w:rPr>
          <w:lang w:val="en-US"/>
        </w:rPr>
      </w:pPr>
      <w:r w:rsidRPr="00CF3BBB">
        <w:rPr>
          <w:lang w:val="en-US"/>
        </w:rPr>
        <w:t>Lab concept</w:t>
      </w:r>
    </w:p>
    <w:p w14:paraId="000571A8" w14:textId="5F5EBA6D" w:rsidR="000E24C4" w:rsidRDefault="00503B4E" w:rsidP="001C3DF9">
      <w:pPr>
        <w:rPr>
          <w:lang w:val="en-US"/>
        </w:rPr>
      </w:pPr>
      <w:r w:rsidRPr="346C285A">
        <w:rPr>
          <w:lang w:val="en-US"/>
        </w:rPr>
        <w:t>During this lab, we will</w:t>
      </w:r>
      <w:r w:rsidR="6499D2B5" w:rsidRPr="346C285A">
        <w:rPr>
          <w:lang w:val="en-US"/>
        </w:rPr>
        <w:t xml:space="preserve"> </w:t>
      </w:r>
      <w:r w:rsidR="007B3D8A">
        <w:rPr>
          <w:lang w:val="en-US"/>
        </w:rPr>
        <w:t xml:space="preserve">get acquainted </w:t>
      </w:r>
      <w:r w:rsidR="003959C1">
        <w:rPr>
          <w:lang w:val="en-US"/>
        </w:rPr>
        <w:t>with</w:t>
      </w:r>
      <w:r w:rsidR="006E73B6">
        <w:rPr>
          <w:lang w:val="en-US"/>
        </w:rPr>
        <w:t xml:space="preserve"> the NIS lab environment, and </w:t>
      </w:r>
      <w:r w:rsidR="00305EE2">
        <w:rPr>
          <w:lang w:val="en-US"/>
        </w:rPr>
        <w:t xml:space="preserve">its systems. We’ll also </w:t>
      </w:r>
      <w:r w:rsidR="005E5790">
        <w:rPr>
          <w:lang w:val="en-US"/>
        </w:rPr>
        <w:t>look into some best-practice configurations w.r.t. remote management of servers.</w:t>
      </w:r>
    </w:p>
    <w:p w14:paraId="00CB73AE" w14:textId="77777777" w:rsidR="00731274" w:rsidRPr="009043A3" w:rsidRDefault="00731274" w:rsidP="001C3DF9">
      <w:pPr>
        <w:rPr>
          <w:lang w:val="en-US"/>
        </w:rPr>
      </w:pPr>
    </w:p>
    <w:p w14:paraId="1E004D07" w14:textId="275B9E0F" w:rsidR="000E24C4" w:rsidRPr="009043A3" w:rsidRDefault="000E24C4" w:rsidP="00DD5396">
      <w:pPr>
        <w:pStyle w:val="Heading2"/>
      </w:pPr>
      <w:r w:rsidRPr="009043A3">
        <w:t>Learning goals</w:t>
      </w:r>
    </w:p>
    <w:p w14:paraId="0D0C9425" w14:textId="635045A5" w:rsidR="009B11A6" w:rsidRDefault="006A148F" w:rsidP="009B11A6">
      <w:pPr>
        <w:pStyle w:val="ListParagraph"/>
        <w:numPr>
          <w:ilvl w:val="0"/>
          <w:numId w:val="11"/>
        </w:numPr>
        <w:rPr>
          <w:lang w:val="en-US"/>
        </w:rPr>
      </w:pPr>
      <w:r>
        <w:rPr>
          <w:lang w:val="en-US"/>
        </w:rPr>
        <w:t>Network discovery</w:t>
      </w:r>
      <w:r w:rsidR="001210B5">
        <w:rPr>
          <w:lang w:val="en-US"/>
        </w:rPr>
        <w:t xml:space="preserve"> with nmap</w:t>
      </w:r>
    </w:p>
    <w:p w14:paraId="69B77FCB" w14:textId="11707A10" w:rsidR="00942C5B" w:rsidRDefault="001210B5" w:rsidP="009B11A6">
      <w:pPr>
        <w:pStyle w:val="ListParagraph"/>
        <w:numPr>
          <w:ilvl w:val="0"/>
          <w:numId w:val="11"/>
        </w:numPr>
        <w:rPr>
          <w:lang w:val="en-US"/>
        </w:rPr>
      </w:pPr>
      <w:r>
        <w:rPr>
          <w:lang w:val="en-US"/>
        </w:rPr>
        <w:t>Getting acquainted with the NIS lab platform</w:t>
      </w:r>
    </w:p>
    <w:p w14:paraId="13D631E8" w14:textId="610922B9" w:rsidR="00047510" w:rsidRDefault="00047510" w:rsidP="009B11A6">
      <w:pPr>
        <w:pStyle w:val="ListParagraph"/>
        <w:numPr>
          <w:ilvl w:val="0"/>
          <w:numId w:val="11"/>
        </w:numPr>
        <w:rPr>
          <w:lang w:val="en-US"/>
        </w:rPr>
      </w:pPr>
      <w:r>
        <w:rPr>
          <w:lang w:val="en-US"/>
        </w:rPr>
        <w:t>Getting acquainted with a new Linux distro</w:t>
      </w:r>
      <w:r w:rsidR="00CE4078">
        <w:rPr>
          <w:lang w:val="en-US"/>
        </w:rPr>
        <w:t xml:space="preserve"> for servers </w:t>
      </w:r>
      <w:r w:rsidR="00CE4078" w:rsidRPr="00CE4078">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6ED6E59D" w14:textId="2F2404BA" w:rsidR="001210B5" w:rsidRDefault="008D1910" w:rsidP="009B11A6">
      <w:pPr>
        <w:pStyle w:val="ListParagraph"/>
        <w:numPr>
          <w:ilvl w:val="0"/>
          <w:numId w:val="11"/>
        </w:numPr>
        <w:rPr>
          <w:lang w:val="en-US"/>
        </w:rPr>
      </w:pPr>
      <w:r>
        <w:rPr>
          <w:lang w:val="en-US"/>
        </w:rPr>
        <w:t xml:space="preserve">SSH </w:t>
      </w:r>
      <w:r w:rsidR="006E73B6">
        <w:rPr>
          <w:lang w:val="en-US"/>
        </w:rPr>
        <w:t>private key authentication</w:t>
      </w:r>
    </w:p>
    <w:p w14:paraId="364E4DDD" w14:textId="77777777" w:rsidR="006E73B6" w:rsidRDefault="006E73B6" w:rsidP="00CE4078">
      <w:pPr>
        <w:pStyle w:val="ListParagraph"/>
        <w:rPr>
          <w:lang w:val="en-US"/>
        </w:rPr>
      </w:pPr>
    </w:p>
    <w:p w14:paraId="2344D61B" w14:textId="534B4440" w:rsidR="00731274" w:rsidRPr="009043A3" w:rsidRDefault="00731274" w:rsidP="346C285A">
      <w:pPr>
        <w:rPr>
          <w:lang w:val="en-US"/>
        </w:rPr>
      </w:pPr>
    </w:p>
    <w:p w14:paraId="6D4B979D" w14:textId="18AB14E1" w:rsidR="000E24C4" w:rsidRPr="00404978" w:rsidRDefault="000E24C4" w:rsidP="00DD5396">
      <w:pPr>
        <w:pStyle w:val="Heading2"/>
      </w:pPr>
      <w:bookmarkStart w:id="0" w:name="_Ref82161134"/>
      <w:r w:rsidRPr="00404978">
        <w:t>Practicalities</w:t>
      </w:r>
      <w:r w:rsidR="006E6177">
        <w:t xml:space="preserve"> and prerequisites</w:t>
      </w:r>
      <w:bookmarkEnd w:id="0"/>
    </w:p>
    <w:p w14:paraId="4B2B12D2" w14:textId="525AEB88" w:rsidR="00E31504" w:rsidRDefault="13B4C3C9" w:rsidP="00E31504">
      <w:pPr>
        <w:rPr>
          <w:lang w:val="en-US"/>
        </w:rPr>
      </w:pPr>
      <w:r w:rsidRPr="346C285A">
        <w:rPr>
          <w:lang w:val="en-US"/>
        </w:rPr>
        <w:t>You will</w:t>
      </w:r>
      <w:r w:rsidR="00E31504" w:rsidRPr="346C285A">
        <w:rPr>
          <w:lang w:val="en-US"/>
        </w:rPr>
        <w:t xml:space="preserve"> need </w:t>
      </w:r>
      <w:r w:rsidR="006406B8" w:rsidRPr="346C285A">
        <w:rPr>
          <w:lang w:val="en-US"/>
        </w:rPr>
        <w:t xml:space="preserve">the </w:t>
      </w:r>
      <w:r w:rsidR="00E31504" w:rsidRPr="346C285A">
        <w:rPr>
          <w:lang w:val="en-US"/>
        </w:rPr>
        <w:t>following:</w:t>
      </w:r>
    </w:p>
    <w:p w14:paraId="2F0D0186" w14:textId="7FCC0506" w:rsidR="003C35E4" w:rsidRPr="00361F78" w:rsidRDefault="0099462B" w:rsidP="346C285A">
      <w:pPr>
        <w:pStyle w:val="ListParagraph"/>
        <w:numPr>
          <w:ilvl w:val="0"/>
          <w:numId w:val="7"/>
        </w:numPr>
        <w:spacing w:after="320" w:line="276" w:lineRule="auto"/>
        <w:rPr>
          <w:lang w:val="en-US"/>
        </w:rPr>
      </w:pPr>
      <w:r w:rsidRPr="346C285A">
        <w:rPr>
          <w:lang w:val="en-US"/>
        </w:rPr>
        <w:t xml:space="preserve">A laptop/desktop </w:t>
      </w:r>
      <w:r w:rsidR="001567EE" w:rsidRPr="346C285A">
        <w:rPr>
          <w:rFonts w:ascii="Segoe UI Emoji" w:eastAsia="Segoe UI Emoji" w:hAnsi="Segoe UI Emoji" w:cs="Segoe UI Emoji"/>
        </w:rPr>
        <w:t>😊</w:t>
      </w:r>
    </w:p>
    <w:p w14:paraId="6A7A28BB" w14:textId="77777777" w:rsidR="00361F78" w:rsidRDefault="00361F78" w:rsidP="00361F78">
      <w:pPr>
        <w:spacing w:after="320" w:line="276" w:lineRule="auto"/>
        <w:rPr>
          <w:lang w:val="en-US"/>
        </w:rPr>
      </w:pPr>
    </w:p>
    <w:p w14:paraId="0A6D6077" w14:textId="4C762EC8" w:rsidR="00F135DF" w:rsidRDefault="00361F78" w:rsidP="00F135DF">
      <w:pPr>
        <w:keepNext/>
      </w:pPr>
      <w:r>
        <w:rPr>
          <w:lang w:val="en-US"/>
        </w:rPr>
        <w:br w:type="page"/>
      </w:r>
      <w:r w:rsidR="009E7844">
        <w:rPr>
          <w:noProof/>
        </w:rPr>
        <w:lastRenderedPageBreak/>
        <w:drawing>
          <wp:inline distT="0" distB="0" distL="0" distR="0" wp14:anchorId="2172E906" wp14:editId="3F0F63D8">
            <wp:extent cx="5394960" cy="4853940"/>
            <wp:effectExtent l="0" t="0" r="0" b="0"/>
            <wp:docPr id="7055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4853940"/>
                    </a:xfrm>
                    <a:prstGeom prst="rect">
                      <a:avLst/>
                    </a:prstGeom>
                    <a:noFill/>
                    <a:ln>
                      <a:noFill/>
                    </a:ln>
                  </pic:spPr>
                </pic:pic>
              </a:graphicData>
            </a:graphic>
          </wp:inline>
        </w:drawing>
      </w:r>
    </w:p>
    <w:p w14:paraId="63D0FA76" w14:textId="55BF5190" w:rsidR="00D52551" w:rsidRDefault="00F135DF" w:rsidP="00D52551">
      <w:pPr>
        <w:pStyle w:val="Caption"/>
        <w:jc w:val="center"/>
        <w:rPr>
          <w:noProof/>
          <w:lang w:val="en-US"/>
        </w:rPr>
      </w:pPr>
      <w:r w:rsidRPr="00F135DF">
        <w:rPr>
          <w:lang w:val="en-US"/>
        </w:rPr>
        <w:t xml:space="preserve">Figure </w:t>
      </w:r>
      <w:r>
        <w:fldChar w:fldCharType="begin"/>
      </w:r>
      <w:r w:rsidRPr="00F135DF">
        <w:rPr>
          <w:lang w:val="en-US"/>
        </w:rPr>
        <w:instrText xml:space="preserve"> SEQ Figure \* ARABIC </w:instrText>
      </w:r>
      <w:r>
        <w:fldChar w:fldCharType="separate"/>
      </w:r>
      <w:r w:rsidRPr="00F135DF">
        <w:rPr>
          <w:noProof/>
          <w:lang w:val="en-US"/>
        </w:rPr>
        <w:t>1</w:t>
      </w:r>
      <w:r>
        <w:fldChar w:fldCharType="end"/>
      </w:r>
      <w:r w:rsidRPr="00F135DF">
        <w:rPr>
          <w:lang w:val="en-US"/>
        </w:rPr>
        <w:t xml:space="preserve"> Equivalent physical layout for the NIS</w:t>
      </w:r>
      <w:r w:rsidRPr="00F135DF">
        <w:rPr>
          <w:noProof/>
          <w:lang w:val="en-US"/>
        </w:rPr>
        <w:t xml:space="preserve"> network</w:t>
      </w:r>
    </w:p>
    <w:p w14:paraId="2C5D54AF" w14:textId="77777777" w:rsidR="00D52551" w:rsidRDefault="00D52551" w:rsidP="00D52551">
      <w:pPr>
        <w:rPr>
          <w:lang w:val="en-US"/>
        </w:rPr>
      </w:pPr>
    </w:p>
    <w:p w14:paraId="14E36DB9" w14:textId="77777777" w:rsidR="00D52551" w:rsidRDefault="00D52551" w:rsidP="00D52551">
      <w:pPr>
        <w:rPr>
          <w:lang w:val="en-US"/>
        </w:rPr>
      </w:pPr>
      <w:r w:rsidRPr="00D52551">
        <w:rPr>
          <w:noProof/>
        </w:rPr>
        <w:drawing>
          <wp:inline distT="0" distB="0" distL="0" distR="0" wp14:anchorId="1A5FBD15" wp14:editId="66B35269">
            <wp:extent cx="4992370" cy="2921518"/>
            <wp:effectExtent l="0" t="0" r="0" b="0"/>
            <wp:docPr id="10" name="Picture 9" descr="A computer icons on a black background&#10;&#10;Description automatically generated">
              <a:extLst xmlns:a="http://schemas.openxmlformats.org/drawingml/2006/main">
                <a:ext uri="{FF2B5EF4-FFF2-40B4-BE49-F238E27FC236}">
                  <a16:creationId xmlns:a16="http://schemas.microsoft.com/office/drawing/2014/main" id="{95163DCA-A805-1D0B-5310-1274D3E8B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omputer icons on a black background&#10;&#10;Description automatically generated">
                      <a:extLst>
                        <a:ext uri="{FF2B5EF4-FFF2-40B4-BE49-F238E27FC236}">
                          <a16:creationId xmlns:a16="http://schemas.microsoft.com/office/drawing/2014/main" id="{95163DCA-A805-1D0B-5310-1274D3E8B9C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00880" cy="2926498"/>
                    </a:xfrm>
                    <a:prstGeom prst="rect">
                      <a:avLst/>
                    </a:prstGeom>
                  </pic:spPr>
                </pic:pic>
              </a:graphicData>
            </a:graphic>
          </wp:inline>
        </w:drawing>
      </w:r>
    </w:p>
    <w:p w14:paraId="1877ECCD" w14:textId="77777777" w:rsidR="00D52551" w:rsidRDefault="00D52551" w:rsidP="00D52551">
      <w:pPr>
        <w:rPr>
          <w:lang w:val="en-US"/>
        </w:rPr>
      </w:pPr>
    </w:p>
    <w:p w14:paraId="6228801E" w14:textId="6FC61881" w:rsidR="00D52551" w:rsidRDefault="00D52551" w:rsidP="00D52551">
      <w:pPr>
        <w:pStyle w:val="Caption"/>
        <w:jc w:val="center"/>
        <w:rPr>
          <w:noProof/>
          <w:lang w:val="en-US"/>
        </w:rPr>
      </w:pPr>
      <w:r w:rsidRPr="00F135DF">
        <w:rPr>
          <w:lang w:val="en-US"/>
        </w:rPr>
        <w:t xml:space="preserve">Figure </w:t>
      </w:r>
      <w:r>
        <w:fldChar w:fldCharType="begin"/>
      </w:r>
      <w:r w:rsidRPr="00F135DF">
        <w:rPr>
          <w:lang w:val="en-US"/>
        </w:rPr>
        <w:instrText xml:space="preserve"> SEQ Figure \* ARABIC </w:instrText>
      </w:r>
      <w:r>
        <w:fldChar w:fldCharType="separate"/>
      </w:r>
      <w:r w:rsidR="00396930">
        <w:rPr>
          <w:noProof/>
          <w:lang w:val="en-US"/>
        </w:rPr>
        <w:t>2</w:t>
      </w:r>
      <w:r>
        <w:fldChar w:fldCharType="end"/>
      </w:r>
      <w:r w:rsidRPr="00F135DF">
        <w:rPr>
          <w:lang w:val="en-US"/>
        </w:rPr>
        <w:t xml:space="preserve"> Equivalent </w:t>
      </w:r>
      <w:r w:rsidR="00396930">
        <w:rPr>
          <w:lang w:val="en-US"/>
        </w:rPr>
        <w:t>logical</w:t>
      </w:r>
      <w:r w:rsidRPr="00F135DF">
        <w:rPr>
          <w:lang w:val="en-US"/>
        </w:rPr>
        <w:t xml:space="preserve"> layout for the NIS</w:t>
      </w:r>
      <w:r w:rsidRPr="00F135DF">
        <w:rPr>
          <w:noProof/>
          <w:lang w:val="en-US"/>
        </w:rPr>
        <w:t xml:space="preserve"> network</w:t>
      </w:r>
    </w:p>
    <w:p w14:paraId="5A41E767" w14:textId="47797A90" w:rsidR="00D52551" w:rsidRPr="00D52551" w:rsidRDefault="00D52551" w:rsidP="00D52551">
      <w:pPr>
        <w:rPr>
          <w:lang w:val="en-US"/>
        </w:rPr>
        <w:sectPr w:rsidR="00D52551" w:rsidRPr="00D52551" w:rsidSect="00B15828">
          <w:headerReference w:type="even" r:id="rId15"/>
          <w:headerReference w:type="default" r:id="rId16"/>
          <w:footerReference w:type="default" r:id="rId17"/>
          <w:headerReference w:type="first" r:id="rId18"/>
          <w:pgSz w:w="11900" w:h="16840"/>
          <w:pgMar w:top="1418" w:right="1701" w:bottom="1701" w:left="1701" w:header="709" w:footer="850" w:gutter="0"/>
          <w:cols w:space="708"/>
          <w:docGrid w:linePitch="360"/>
        </w:sectPr>
      </w:pPr>
    </w:p>
    <w:p w14:paraId="5D096FBA" w14:textId="4776C04F" w:rsidR="00ED7690" w:rsidRDefault="00ED7690" w:rsidP="003369C0">
      <w:pPr>
        <w:rPr>
          <w:lang w:val="en-US"/>
        </w:rPr>
      </w:pPr>
    </w:p>
    <w:p w14:paraId="06AD1EC4" w14:textId="3A8A45E7" w:rsidR="00FD7D51" w:rsidRDefault="003369C0" w:rsidP="006B1337">
      <w:pPr>
        <w:rPr>
          <w:lang w:val="en-US"/>
        </w:rPr>
      </w:pPr>
      <w:r w:rsidRPr="5288384C">
        <w:rPr>
          <w:lang w:val="en-US"/>
        </w:rPr>
        <w:t xml:space="preserve"> </w:t>
      </w:r>
    </w:p>
    <w:p w14:paraId="726A8F12" w14:textId="14AFB168" w:rsidR="00542DB3" w:rsidRDefault="008A6BA9" w:rsidP="00827C17">
      <w:pPr>
        <w:pStyle w:val="Heading1"/>
      </w:pPr>
      <w:r>
        <w:t>A first exploration of</w:t>
      </w:r>
      <w:r w:rsidR="00B36718">
        <w:t xml:space="preserve"> the NIS environment</w:t>
      </w:r>
    </w:p>
    <w:p w14:paraId="3ADF0B71" w14:textId="5DBDC32B" w:rsidR="00810695" w:rsidRPr="009C624B" w:rsidRDefault="0030548D" w:rsidP="00810695">
      <w:pPr>
        <w:rPr>
          <w:color w:val="FF0000"/>
          <w:lang w:val="en-US"/>
        </w:rPr>
      </w:pPr>
      <w:r w:rsidRPr="009C624B">
        <w:rPr>
          <w:color w:val="FF0000"/>
          <w:lang w:val="en-US"/>
        </w:rPr>
        <w:t>BEFORE THAT:</w:t>
      </w:r>
    </w:p>
    <w:p w14:paraId="0076C0AE" w14:textId="450DCEBA" w:rsidR="0030548D" w:rsidRPr="009C624B" w:rsidRDefault="0030548D" w:rsidP="00810695">
      <w:pPr>
        <w:rPr>
          <w:color w:val="FF0000"/>
          <w:lang w:val="en-US"/>
        </w:rPr>
      </w:pPr>
      <w:r w:rsidRPr="009C624B">
        <w:rPr>
          <w:color w:val="FF0000"/>
          <w:lang w:val="en-US"/>
        </w:rPr>
        <w:t>ACCESSING THE ENVIRONMENT:</w:t>
      </w:r>
    </w:p>
    <w:p w14:paraId="1E8FA93A" w14:textId="61B8BB86" w:rsidR="0030548D" w:rsidRPr="009C624B" w:rsidRDefault="0030548D" w:rsidP="0030548D">
      <w:pPr>
        <w:pStyle w:val="ListParagraph"/>
        <w:numPr>
          <w:ilvl w:val="0"/>
          <w:numId w:val="35"/>
        </w:numPr>
        <w:rPr>
          <w:color w:val="FF0000"/>
          <w:lang w:val="en-US"/>
        </w:rPr>
      </w:pPr>
      <w:r w:rsidRPr="009C624B">
        <w:rPr>
          <w:color w:val="FF0000"/>
          <w:lang w:val="en-US"/>
        </w:rPr>
        <w:t>Connect to Howest-CIT-Hub (with howest credentials like eduroam)</w:t>
      </w:r>
    </w:p>
    <w:p w14:paraId="157C5947" w14:textId="69F47D13" w:rsidR="005B0B18" w:rsidRPr="009C624B" w:rsidRDefault="005B0B18" w:rsidP="0030548D">
      <w:pPr>
        <w:pStyle w:val="ListParagraph"/>
        <w:numPr>
          <w:ilvl w:val="0"/>
          <w:numId w:val="35"/>
        </w:numPr>
        <w:rPr>
          <w:color w:val="FF0000"/>
          <w:lang w:val="en-US"/>
        </w:rPr>
      </w:pPr>
      <w:r w:rsidRPr="009C624B">
        <w:rPr>
          <w:color w:val="FF0000"/>
          <w:lang w:val="en-US"/>
        </w:rPr>
        <w:t>Go to https://10.30.6.11:8006</w:t>
      </w:r>
    </w:p>
    <w:p w14:paraId="44E21A4F" w14:textId="5109E84C" w:rsidR="002B4939" w:rsidRPr="009C624B" w:rsidRDefault="002B4939" w:rsidP="0030548D">
      <w:pPr>
        <w:pStyle w:val="ListParagraph"/>
        <w:numPr>
          <w:ilvl w:val="0"/>
          <w:numId w:val="35"/>
        </w:numPr>
        <w:rPr>
          <w:color w:val="FF0000"/>
          <w:lang w:val="en-US"/>
        </w:rPr>
      </w:pPr>
      <w:r w:rsidRPr="009C624B">
        <w:rPr>
          <w:color w:val="FF0000"/>
          <w:lang w:val="en-US"/>
        </w:rPr>
        <w:t xml:space="preserve">Start the </w:t>
      </w:r>
      <w:r w:rsidR="005B0B18" w:rsidRPr="009C624B">
        <w:rPr>
          <w:color w:val="FF0000"/>
          <w:lang w:val="en-US"/>
        </w:rPr>
        <w:t>environment</w:t>
      </w:r>
    </w:p>
    <w:p w14:paraId="3D4C871C" w14:textId="600BF025" w:rsidR="005B0B18" w:rsidRPr="009C624B" w:rsidRDefault="005B0B18" w:rsidP="0030548D">
      <w:pPr>
        <w:pStyle w:val="ListParagraph"/>
        <w:numPr>
          <w:ilvl w:val="0"/>
          <w:numId w:val="35"/>
        </w:numPr>
        <w:rPr>
          <w:color w:val="FF0000"/>
          <w:lang w:val="en-US"/>
        </w:rPr>
      </w:pPr>
      <w:r w:rsidRPr="009C624B">
        <w:rPr>
          <w:color w:val="FF0000"/>
          <w:lang w:val="en-US"/>
        </w:rPr>
        <w:t xml:space="preserve">Then go to </w:t>
      </w:r>
      <w:hyperlink r:id="rId19" w:history="1">
        <w:r w:rsidR="007949BB" w:rsidRPr="009C624B">
          <w:rPr>
            <w:rStyle w:val="Hyperlink"/>
            <w:color w:val="FF0000"/>
            <w:lang w:val="en-US"/>
          </w:rPr>
          <w:t>http://serafim-ciobanu.co.edu.technet.howest.be:8006</w:t>
        </w:r>
      </w:hyperlink>
    </w:p>
    <w:p w14:paraId="2AF69223" w14:textId="0CD61FA9" w:rsidR="007949BB" w:rsidRDefault="007949BB" w:rsidP="0030548D">
      <w:pPr>
        <w:pStyle w:val="ListParagraph"/>
        <w:numPr>
          <w:ilvl w:val="0"/>
          <w:numId w:val="35"/>
        </w:numPr>
        <w:rPr>
          <w:color w:val="FF0000"/>
          <w:lang w:val="en-US"/>
        </w:rPr>
      </w:pPr>
      <w:r w:rsidRPr="009C624B">
        <w:rPr>
          <w:color w:val="FF0000"/>
          <w:lang w:val="en-US"/>
        </w:rPr>
        <w:t xml:space="preserve">Login with the credentials (in this </w:t>
      </w:r>
      <w:r w:rsidRPr="009C624B">
        <w:rPr>
          <w:color w:val="FF0000"/>
          <w:u w:val="single"/>
          <w:lang w:val="en-US"/>
        </w:rPr>
        <w:t>student-student</w:t>
      </w:r>
      <w:r w:rsidRPr="009C624B">
        <w:rPr>
          <w:color w:val="FF0000"/>
          <w:lang w:val="en-US"/>
        </w:rPr>
        <w:t>)</w:t>
      </w:r>
    </w:p>
    <w:p w14:paraId="75D85046" w14:textId="3EB7E2C2" w:rsidR="00125951" w:rsidRPr="009C624B" w:rsidRDefault="00125951" w:rsidP="0030548D">
      <w:pPr>
        <w:pStyle w:val="ListParagraph"/>
        <w:numPr>
          <w:ilvl w:val="0"/>
          <w:numId w:val="35"/>
        </w:numPr>
        <w:rPr>
          <w:color w:val="FF0000"/>
          <w:lang w:val="en-US"/>
        </w:rPr>
      </w:pPr>
      <w:r>
        <w:rPr>
          <w:color w:val="FF0000"/>
          <w:lang w:val="en-US"/>
        </w:rPr>
        <w:t>CHANGE PASSWORD (CHECK THE PASSWORD MANAGER)</w:t>
      </w:r>
    </w:p>
    <w:p w14:paraId="18F0FCD3" w14:textId="77777777" w:rsidR="0030548D" w:rsidRDefault="0030548D" w:rsidP="00810695">
      <w:pPr>
        <w:rPr>
          <w:lang w:val="en-US"/>
        </w:rPr>
      </w:pPr>
    </w:p>
    <w:p w14:paraId="14B885B6" w14:textId="77777777" w:rsidR="0030548D" w:rsidRPr="00810695" w:rsidRDefault="0030548D" w:rsidP="00810695">
      <w:pPr>
        <w:rPr>
          <w:lang w:val="en-US"/>
        </w:rPr>
      </w:pPr>
    </w:p>
    <w:p w14:paraId="498CFFBE" w14:textId="7C794272" w:rsidR="00810695" w:rsidRDefault="00810695" w:rsidP="00A92A89">
      <w:pPr>
        <w:pStyle w:val="ListParagraph"/>
        <w:numPr>
          <w:ilvl w:val="0"/>
          <w:numId w:val="31"/>
        </w:numPr>
        <w:rPr>
          <w:lang w:val="en-US"/>
        </w:rPr>
      </w:pPr>
      <w:r>
        <w:rPr>
          <w:lang w:val="en-US"/>
        </w:rPr>
        <w:t xml:space="preserve">Connect to your </w:t>
      </w:r>
      <w:r w:rsidR="00AF306F">
        <w:rPr>
          <w:lang w:val="en-US"/>
        </w:rPr>
        <w:t xml:space="preserve">assigned </w:t>
      </w:r>
      <w:r w:rsidR="002723D7">
        <w:rPr>
          <w:lang w:val="en-US"/>
        </w:rPr>
        <w:t>lab</w:t>
      </w:r>
      <w:r w:rsidR="00AF306F">
        <w:rPr>
          <w:lang w:val="en-US"/>
        </w:rPr>
        <w:t xml:space="preserve"> environment and start up the following </w:t>
      </w:r>
      <w:r w:rsidR="00480F85">
        <w:rPr>
          <w:lang w:val="en-US"/>
        </w:rPr>
        <w:t>virtual machines (VMs)</w:t>
      </w:r>
      <w:r w:rsidR="00AF306F">
        <w:rPr>
          <w:lang w:val="en-US"/>
        </w:rPr>
        <w:t>:</w:t>
      </w:r>
      <w:r w:rsidR="006252F2">
        <w:rPr>
          <w:lang w:val="en-US"/>
        </w:rPr>
        <w:br/>
      </w:r>
    </w:p>
    <w:p w14:paraId="09DF773D" w14:textId="4415BF06" w:rsidR="00AF306F" w:rsidRDefault="00B069DD" w:rsidP="00AF306F">
      <w:pPr>
        <w:pStyle w:val="ListParagraph"/>
        <w:numPr>
          <w:ilvl w:val="0"/>
          <w:numId w:val="33"/>
        </w:numPr>
        <w:rPr>
          <w:lang w:val="en-US"/>
        </w:rPr>
      </w:pPr>
      <w:r>
        <w:rPr>
          <w:lang w:val="en-US"/>
        </w:rPr>
        <w:t>100 (</w:t>
      </w:r>
      <w:r w:rsidR="004A015B">
        <w:rPr>
          <w:lang w:val="en-US"/>
        </w:rPr>
        <w:t>firewall.nis.net</w:t>
      </w:r>
      <w:r>
        <w:rPr>
          <w:lang w:val="en-US"/>
        </w:rPr>
        <w:t>)</w:t>
      </w:r>
    </w:p>
    <w:p w14:paraId="5640313A" w14:textId="6A1653B9" w:rsidR="004A015B" w:rsidRDefault="004A015B" w:rsidP="004A015B">
      <w:pPr>
        <w:pStyle w:val="ListParagraph"/>
        <w:numPr>
          <w:ilvl w:val="0"/>
          <w:numId w:val="33"/>
        </w:numPr>
        <w:rPr>
          <w:lang w:val="en-US"/>
        </w:rPr>
      </w:pPr>
      <w:r>
        <w:rPr>
          <w:lang w:val="en-US"/>
        </w:rPr>
        <w:t>101 (</w:t>
      </w:r>
      <w:r w:rsidR="00D36E46">
        <w:rPr>
          <w:lang w:val="en-US"/>
        </w:rPr>
        <w:t>network</w:t>
      </w:r>
      <w:r>
        <w:rPr>
          <w:lang w:val="en-US"/>
        </w:rPr>
        <w:t>.nis.net)</w:t>
      </w:r>
    </w:p>
    <w:p w14:paraId="50FE0CB6" w14:textId="680E7880" w:rsidR="004A015B" w:rsidRDefault="004A015B" w:rsidP="004A015B">
      <w:pPr>
        <w:pStyle w:val="ListParagraph"/>
        <w:numPr>
          <w:ilvl w:val="0"/>
          <w:numId w:val="33"/>
        </w:numPr>
        <w:rPr>
          <w:lang w:val="en-US"/>
        </w:rPr>
      </w:pPr>
      <w:r>
        <w:rPr>
          <w:lang w:val="en-US"/>
        </w:rPr>
        <w:t>1</w:t>
      </w:r>
      <w:r w:rsidR="00825849">
        <w:rPr>
          <w:lang w:val="en-US"/>
        </w:rPr>
        <w:t>10</w:t>
      </w:r>
      <w:r>
        <w:rPr>
          <w:lang w:val="en-US"/>
        </w:rPr>
        <w:t xml:space="preserve"> (</w:t>
      </w:r>
      <w:r w:rsidR="00D36E46">
        <w:rPr>
          <w:lang w:val="en-US"/>
        </w:rPr>
        <w:t>workstation-01</w:t>
      </w:r>
      <w:r>
        <w:rPr>
          <w:lang w:val="en-US"/>
        </w:rPr>
        <w:t>.nis.net)</w:t>
      </w:r>
    </w:p>
    <w:p w14:paraId="08BAABC8" w14:textId="2E74C214" w:rsidR="004A015B" w:rsidRDefault="004A015B" w:rsidP="004A015B">
      <w:pPr>
        <w:pStyle w:val="ListParagraph"/>
        <w:numPr>
          <w:ilvl w:val="0"/>
          <w:numId w:val="33"/>
        </w:numPr>
        <w:rPr>
          <w:lang w:val="en-US"/>
        </w:rPr>
      </w:pPr>
      <w:r>
        <w:rPr>
          <w:lang w:val="en-US"/>
        </w:rPr>
        <w:t>1</w:t>
      </w:r>
      <w:r w:rsidR="00825849">
        <w:rPr>
          <w:lang w:val="en-US"/>
        </w:rPr>
        <w:t>11</w:t>
      </w:r>
      <w:r>
        <w:rPr>
          <w:lang w:val="en-US"/>
        </w:rPr>
        <w:t xml:space="preserve"> (</w:t>
      </w:r>
      <w:r w:rsidR="00D36E46">
        <w:rPr>
          <w:lang w:val="en-US"/>
        </w:rPr>
        <w:t>workstation-02</w:t>
      </w:r>
      <w:r>
        <w:rPr>
          <w:lang w:val="en-US"/>
        </w:rPr>
        <w:t>.nis.net)</w:t>
      </w:r>
    </w:p>
    <w:p w14:paraId="0F84E20B" w14:textId="6AF09632" w:rsidR="004A015B" w:rsidRDefault="004A015B" w:rsidP="004A015B">
      <w:pPr>
        <w:pStyle w:val="ListParagraph"/>
        <w:numPr>
          <w:ilvl w:val="0"/>
          <w:numId w:val="33"/>
        </w:numPr>
        <w:rPr>
          <w:lang w:val="en-US"/>
        </w:rPr>
      </w:pPr>
      <w:r>
        <w:rPr>
          <w:lang w:val="en-US"/>
        </w:rPr>
        <w:t>1</w:t>
      </w:r>
      <w:r w:rsidR="00825849">
        <w:rPr>
          <w:lang w:val="en-US"/>
        </w:rPr>
        <w:t>20</w:t>
      </w:r>
      <w:r>
        <w:rPr>
          <w:lang w:val="en-US"/>
        </w:rPr>
        <w:t xml:space="preserve"> (</w:t>
      </w:r>
      <w:r w:rsidR="00D36E46">
        <w:rPr>
          <w:lang w:val="en-US"/>
        </w:rPr>
        <w:t>server-01</w:t>
      </w:r>
      <w:r>
        <w:rPr>
          <w:lang w:val="en-US"/>
        </w:rPr>
        <w:t>.nis.net)</w:t>
      </w:r>
    </w:p>
    <w:p w14:paraId="0093870C" w14:textId="3641AF0F" w:rsidR="00B069DD" w:rsidRDefault="00825849" w:rsidP="00AF306F">
      <w:pPr>
        <w:pStyle w:val="ListParagraph"/>
        <w:numPr>
          <w:ilvl w:val="0"/>
          <w:numId w:val="33"/>
        </w:numPr>
        <w:rPr>
          <w:lang w:val="en-US"/>
        </w:rPr>
      </w:pPr>
      <w:r>
        <w:rPr>
          <w:lang w:val="en-US"/>
        </w:rPr>
        <w:t>121 (</w:t>
      </w:r>
      <w:r w:rsidR="00B82B7B">
        <w:rPr>
          <w:lang w:val="en-US"/>
        </w:rPr>
        <w:t>server-02</w:t>
      </w:r>
      <w:r>
        <w:rPr>
          <w:lang w:val="en-US"/>
        </w:rPr>
        <w:t>.</w:t>
      </w:r>
      <w:r w:rsidR="006252F2">
        <w:rPr>
          <w:lang w:val="en-US"/>
        </w:rPr>
        <w:t>nis.net)</w:t>
      </w:r>
    </w:p>
    <w:p w14:paraId="0C907FAF" w14:textId="28784D24" w:rsidR="00825849" w:rsidRDefault="00825849" w:rsidP="00825849">
      <w:pPr>
        <w:pStyle w:val="ListParagraph"/>
        <w:numPr>
          <w:ilvl w:val="0"/>
          <w:numId w:val="33"/>
        </w:numPr>
        <w:rPr>
          <w:lang w:val="en-US"/>
        </w:rPr>
      </w:pPr>
      <w:r>
        <w:rPr>
          <w:lang w:val="en-US"/>
        </w:rPr>
        <w:t>130 (</w:t>
      </w:r>
      <w:r w:rsidR="00B82B7B">
        <w:rPr>
          <w:lang w:val="en-US"/>
        </w:rPr>
        <w:t>adminserver</w:t>
      </w:r>
      <w:r>
        <w:rPr>
          <w:lang w:val="en-US"/>
        </w:rPr>
        <w:t>.nis.net)</w:t>
      </w:r>
    </w:p>
    <w:p w14:paraId="3626D415" w14:textId="1F242040" w:rsidR="00825849" w:rsidRDefault="00825849" w:rsidP="00825849">
      <w:pPr>
        <w:pStyle w:val="ListParagraph"/>
        <w:numPr>
          <w:ilvl w:val="0"/>
          <w:numId w:val="33"/>
        </w:numPr>
        <w:rPr>
          <w:lang w:val="en-US"/>
        </w:rPr>
      </w:pPr>
      <w:r>
        <w:rPr>
          <w:lang w:val="en-US"/>
        </w:rPr>
        <w:t>131 (</w:t>
      </w:r>
      <w:r w:rsidR="00B82B7B">
        <w:rPr>
          <w:lang w:val="en-US"/>
        </w:rPr>
        <w:t>adminstation</w:t>
      </w:r>
      <w:r>
        <w:rPr>
          <w:lang w:val="en-US"/>
        </w:rPr>
        <w:t>.nis.net)</w:t>
      </w:r>
    </w:p>
    <w:p w14:paraId="1A7DA6B7" w14:textId="77777777" w:rsidR="006021D6" w:rsidRDefault="006021D6" w:rsidP="006021D6">
      <w:pPr>
        <w:ind w:left="708"/>
        <w:rPr>
          <w:lang w:val="en-US"/>
        </w:rPr>
      </w:pPr>
    </w:p>
    <w:p w14:paraId="401DF489" w14:textId="7216515E" w:rsidR="00B82B7B" w:rsidRPr="00B82B7B" w:rsidRDefault="006021D6" w:rsidP="006021D6">
      <w:pPr>
        <w:ind w:left="708"/>
        <w:rPr>
          <w:lang w:val="en-US"/>
        </w:rPr>
      </w:pPr>
      <w:r>
        <w:rPr>
          <w:lang w:val="en-US"/>
        </w:rPr>
        <w:t xml:space="preserve">Do </w:t>
      </w:r>
      <w:r w:rsidRPr="007B10FA">
        <w:rPr>
          <w:u w:val="single"/>
          <w:lang w:val="en-US"/>
        </w:rPr>
        <w:t>not</w:t>
      </w:r>
      <w:r>
        <w:rPr>
          <w:lang w:val="en-US"/>
        </w:rPr>
        <w:t xml:space="preserve"> start </w:t>
      </w:r>
      <w:r w:rsidR="007B10FA">
        <w:rPr>
          <w:lang w:val="en-US"/>
        </w:rPr>
        <w:t>VM 102 (</w:t>
      </w:r>
      <w:r w:rsidR="008015CC">
        <w:rPr>
          <w:lang w:val="en-US"/>
        </w:rPr>
        <w:t>switch.nis.net</w:t>
      </w:r>
      <w:r w:rsidR="007B10FA">
        <w:rPr>
          <w:lang w:val="en-US"/>
        </w:rPr>
        <w:t>)</w:t>
      </w:r>
      <w:r w:rsidR="008015CC">
        <w:rPr>
          <w:lang w:val="en-US"/>
        </w:rPr>
        <w:t xml:space="preserve">, since this will </w:t>
      </w:r>
      <w:r w:rsidR="007919BC">
        <w:rPr>
          <w:lang w:val="en-US"/>
        </w:rPr>
        <w:t xml:space="preserve">for now </w:t>
      </w:r>
      <w:r w:rsidR="008015CC">
        <w:rPr>
          <w:lang w:val="en-US"/>
        </w:rPr>
        <w:t>cause problems and may crash your environment</w:t>
      </w:r>
      <w:r w:rsidR="007919BC">
        <w:rPr>
          <w:lang w:val="en-US"/>
        </w:rPr>
        <w:t xml:space="preserve">. </w:t>
      </w:r>
      <w:r w:rsidR="00FE1083">
        <w:rPr>
          <w:lang w:val="en-US"/>
        </w:rPr>
        <w:br/>
      </w:r>
      <w:r w:rsidR="00480F85">
        <w:rPr>
          <w:lang w:val="en-US"/>
        </w:rPr>
        <w:t xml:space="preserve">These </w:t>
      </w:r>
      <w:r w:rsidR="0038325B">
        <w:rPr>
          <w:lang w:val="en-US"/>
        </w:rPr>
        <w:t xml:space="preserve">VMs </w:t>
      </w:r>
      <w:r w:rsidR="00546672">
        <w:rPr>
          <w:lang w:val="en-US"/>
        </w:rPr>
        <w:t xml:space="preserve">were pre-configured to </w:t>
      </w:r>
    </w:p>
    <w:p w14:paraId="3E66E5F3" w14:textId="630AF35B" w:rsidR="00825849" w:rsidRPr="00825849" w:rsidRDefault="00825849" w:rsidP="00825849">
      <w:pPr>
        <w:ind w:left="1080"/>
        <w:rPr>
          <w:lang w:val="en-US"/>
        </w:rPr>
      </w:pPr>
    </w:p>
    <w:p w14:paraId="6C4EB08F" w14:textId="6574BF67" w:rsidR="00DA7D7F" w:rsidRDefault="00243A62" w:rsidP="00A92A89">
      <w:pPr>
        <w:pStyle w:val="ListParagraph"/>
        <w:numPr>
          <w:ilvl w:val="0"/>
          <w:numId w:val="31"/>
        </w:numPr>
        <w:rPr>
          <w:lang w:val="en-US"/>
        </w:rPr>
      </w:pPr>
      <w:r>
        <w:rPr>
          <w:lang w:val="en-US"/>
        </w:rPr>
        <w:t xml:space="preserve">Log in to the </w:t>
      </w:r>
      <w:r w:rsidRPr="0075704B">
        <w:rPr>
          <w:b/>
          <w:bCs/>
          <w:lang w:val="en-US"/>
        </w:rPr>
        <w:t>adminstation</w:t>
      </w:r>
      <w:r>
        <w:rPr>
          <w:lang w:val="en-US"/>
        </w:rPr>
        <w:t xml:space="preserve"> VM</w:t>
      </w:r>
      <w:r w:rsidR="005553EB">
        <w:rPr>
          <w:lang w:val="en-US"/>
        </w:rPr>
        <w:t xml:space="preserve"> (131)</w:t>
      </w:r>
      <w:r>
        <w:rPr>
          <w:lang w:val="en-US"/>
        </w:rPr>
        <w:t xml:space="preserve"> </w:t>
      </w:r>
      <w:r w:rsidR="008C6CA9">
        <w:rPr>
          <w:lang w:val="en-US"/>
        </w:rPr>
        <w:t>as</w:t>
      </w:r>
      <w:r>
        <w:rPr>
          <w:lang w:val="en-US"/>
        </w:rPr>
        <w:t xml:space="preserve"> the </w:t>
      </w:r>
      <w:r w:rsidR="000A057E">
        <w:rPr>
          <w:lang w:val="en-US"/>
        </w:rPr>
        <w:t>“mickey”</w:t>
      </w:r>
      <w:r>
        <w:rPr>
          <w:lang w:val="en-US"/>
        </w:rPr>
        <w:t xml:space="preserve"> user, </w:t>
      </w:r>
      <w:r w:rsidR="000A057E">
        <w:rPr>
          <w:lang w:val="en-US"/>
        </w:rPr>
        <w:t>with the credentials</w:t>
      </w:r>
      <w:r w:rsidR="00326670">
        <w:rPr>
          <w:lang w:val="en-US"/>
        </w:rPr>
        <w:t xml:space="preserve"> that are</w:t>
      </w:r>
      <w:r w:rsidR="000A057E">
        <w:rPr>
          <w:lang w:val="en-US"/>
        </w:rPr>
        <w:t xml:space="preserve"> </w:t>
      </w:r>
      <w:r w:rsidR="00FF16AB">
        <w:rPr>
          <w:lang w:val="en-US"/>
        </w:rPr>
        <w:t>given in the VM notes (</w:t>
      </w:r>
      <w:r w:rsidR="005553EB">
        <w:rPr>
          <w:lang w:val="en-US"/>
        </w:rPr>
        <w:t xml:space="preserve">VM </w:t>
      </w:r>
      <w:r w:rsidR="00FF16AB">
        <w:rPr>
          <w:lang w:val="en-US"/>
        </w:rPr>
        <w:t>“summary” tab)</w:t>
      </w:r>
      <w:r w:rsidR="00326670">
        <w:rPr>
          <w:lang w:val="en-US"/>
        </w:rPr>
        <w:t xml:space="preserve">. </w:t>
      </w:r>
    </w:p>
    <w:p w14:paraId="60E97824" w14:textId="21F414DA" w:rsidR="005F6673" w:rsidRPr="00DC2FDF" w:rsidRDefault="005F6673" w:rsidP="005F6673">
      <w:pPr>
        <w:pStyle w:val="ListParagraph"/>
        <w:rPr>
          <w:color w:val="FF0000"/>
          <w:lang w:val="en-US"/>
        </w:rPr>
      </w:pPr>
      <w:r w:rsidRPr="00DC2FDF">
        <w:rPr>
          <w:color w:val="FF0000"/>
          <w:lang w:val="en-US"/>
        </w:rPr>
        <w:t>Current user – mickey / rootroot</w:t>
      </w:r>
    </w:p>
    <w:p w14:paraId="028FF341" w14:textId="77777777" w:rsidR="00DA7D7F" w:rsidRDefault="00DA7D7F" w:rsidP="00DA7D7F">
      <w:pPr>
        <w:pStyle w:val="ListParagraph"/>
        <w:rPr>
          <w:lang w:val="en-US"/>
        </w:rPr>
      </w:pPr>
    </w:p>
    <w:p w14:paraId="22C321C3" w14:textId="0B76B78B" w:rsidR="00243A62" w:rsidRDefault="00D44E18" w:rsidP="000B204B">
      <w:pPr>
        <w:pStyle w:val="ListParagraph"/>
        <w:numPr>
          <w:ilvl w:val="0"/>
          <w:numId w:val="31"/>
        </w:numPr>
        <w:rPr>
          <w:lang w:val="en-US"/>
        </w:rPr>
      </w:pPr>
      <w:r>
        <w:rPr>
          <w:lang w:val="en-US"/>
        </w:rPr>
        <w:t xml:space="preserve">In general it is a good practice to </w:t>
      </w:r>
      <w:r w:rsidR="00384260">
        <w:rPr>
          <w:lang w:val="en-US"/>
        </w:rPr>
        <w:t xml:space="preserve">always </w:t>
      </w:r>
      <w:r>
        <w:rPr>
          <w:lang w:val="en-US"/>
        </w:rPr>
        <w:t>use personalized accounts</w:t>
      </w:r>
      <w:r w:rsidR="00384260">
        <w:rPr>
          <w:lang w:val="en-US"/>
        </w:rPr>
        <w:t>, even</w:t>
      </w:r>
      <w:r>
        <w:rPr>
          <w:lang w:val="en-US"/>
        </w:rPr>
        <w:t xml:space="preserve"> for admin user</w:t>
      </w:r>
      <w:r w:rsidR="00384260">
        <w:rPr>
          <w:lang w:val="en-US"/>
        </w:rPr>
        <w:t xml:space="preserve">s. This allows </w:t>
      </w:r>
      <w:r w:rsidR="007F0BB7">
        <w:rPr>
          <w:lang w:val="en-US"/>
        </w:rPr>
        <w:t xml:space="preserve">logging who changed certain settings, and allows </w:t>
      </w:r>
      <w:r w:rsidR="00FB2637">
        <w:rPr>
          <w:lang w:val="en-US"/>
        </w:rPr>
        <w:t xml:space="preserve">for easier management of who has access to what systems when </w:t>
      </w:r>
      <w:r w:rsidR="006464E6">
        <w:rPr>
          <w:lang w:val="en-US"/>
        </w:rPr>
        <w:t>the</w:t>
      </w:r>
      <w:r w:rsidR="007D2426">
        <w:rPr>
          <w:lang w:val="en-US"/>
        </w:rPr>
        <w:t xml:space="preserve"> person’s role in the organization changes</w:t>
      </w:r>
      <w:r w:rsidR="005C2D27">
        <w:rPr>
          <w:lang w:val="en-US"/>
        </w:rPr>
        <w:t>.</w:t>
      </w:r>
      <w:r w:rsidR="007F0BB7">
        <w:rPr>
          <w:lang w:val="en-US"/>
        </w:rPr>
        <w:t xml:space="preserve"> </w:t>
      </w:r>
      <w:r w:rsidR="00DE645B" w:rsidRPr="00D44E18">
        <w:rPr>
          <w:lang w:val="en-US"/>
        </w:rPr>
        <w:t>Now create your own a</w:t>
      </w:r>
      <w:r w:rsidR="00F95A7F" w:rsidRPr="00D44E18">
        <w:rPr>
          <w:lang w:val="en-US"/>
        </w:rPr>
        <w:t>dministrator user</w:t>
      </w:r>
      <w:r w:rsidR="002D4E7E">
        <w:rPr>
          <w:lang w:val="en-US"/>
        </w:rPr>
        <w:t xml:space="preserve"> account</w:t>
      </w:r>
      <w:r w:rsidR="00F95A7F" w:rsidRPr="00D44E18">
        <w:rPr>
          <w:lang w:val="en-US"/>
        </w:rPr>
        <w:t xml:space="preserve"> for </w:t>
      </w:r>
      <w:r w:rsidR="0075704B" w:rsidRPr="00D44E18">
        <w:rPr>
          <w:b/>
          <w:bCs/>
          <w:lang w:val="en-US"/>
        </w:rPr>
        <w:t>adminstation</w:t>
      </w:r>
      <w:r w:rsidR="00F95A7F" w:rsidRPr="00D44E18">
        <w:rPr>
          <w:lang w:val="en-US"/>
        </w:rPr>
        <w:t xml:space="preserve">, </w:t>
      </w:r>
      <w:r w:rsidR="00B71B6D" w:rsidRPr="00D44E18">
        <w:rPr>
          <w:lang w:val="en-US"/>
        </w:rPr>
        <w:t xml:space="preserve">with your </w:t>
      </w:r>
      <w:r w:rsidR="00835EF7" w:rsidRPr="00D44E18">
        <w:rPr>
          <w:lang w:val="en-US"/>
        </w:rPr>
        <w:t xml:space="preserve">first name </w:t>
      </w:r>
      <w:r w:rsidR="00943A0F" w:rsidRPr="00D44E18">
        <w:rPr>
          <w:lang w:val="en-US"/>
        </w:rPr>
        <w:t xml:space="preserve">(e.g. </w:t>
      </w:r>
      <w:r w:rsidR="001F63AA">
        <w:rPr>
          <w:lang w:val="en-US"/>
        </w:rPr>
        <w:t>“h</w:t>
      </w:r>
      <w:r w:rsidR="00943A0F" w:rsidRPr="00D44E18">
        <w:rPr>
          <w:lang w:val="en-US"/>
        </w:rPr>
        <w:t>enk</w:t>
      </w:r>
      <w:r w:rsidR="001F63AA">
        <w:rPr>
          <w:lang w:val="en-US"/>
        </w:rPr>
        <w:t>”</w:t>
      </w:r>
      <w:r w:rsidR="00943A0F" w:rsidRPr="00D44E18">
        <w:rPr>
          <w:lang w:val="en-US"/>
        </w:rPr>
        <w:t xml:space="preserve">) </w:t>
      </w:r>
      <w:r w:rsidR="00835EF7" w:rsidRPr="00D44E18">
        <w:rPr>
          <w:lang w:val="en-US"/>
        </w:rPr>
        <w:t xml:space="preserve">as the username. From now on, </w:t>
      </w:r>
      <w:r w:rsidR="007C73B6" w:rsidRPr="00D44E18">
        <w:rPr>
          <w:lang w:val="en-US"/>
        </w:rPr>
        <w:t xml:space="preserve">you should use this </w:t>
      </w:r>
      <w:r w:rsidR="005B1BBB" w:rsidRPr="00D44E18">
        <w:rPr>
          <w:lang w:val="en-US"/>
        </w:rPr>
        <w:t xml:space="preserve">personalized </w:t>
      </w:r>
      <w:r w:rsidR="007C73B6" w:rsidRPr="00D44E18">
        <w:rPr>
          <w:lang w:val="en-US"/>
        </w:rPr>
        <w:t>user whenever possible</w:t>
      </w:r>
      <w:r w:rsidR="000D568D" w:rsidRPr="00D44E18">
        <w:rPr>
          <w:lang w:val="en-US"/>
        </w:rPr>
        <w:t>, and not the mickey user</w:t>
      </w:r>
      <w:r w:rsidR="005B1BBB" w:rsidRPr="00D44E18">
        <w:rPr>
          <w:lang w:val="en-US"/>
        </w:rPr>
        <w:t xml:space="preserve">. </w:t>
      </w:r>
      <w:r w:rsidR="00503473">
        <w:rPr>
          <w:lang w:val="en-US"/>
        </w:rPr>
        <w:br/>
      </w:r>
      <w:r w:rsidR="00812A3D">
        <w:rPr>
          <w:b/>
          <w:bCs/>
          <w:lang w:val="en-US"/>
        </w:rPr>
        <w:t>Importa</w:t>
      </w:r>
      <w:r w:rsidR="009D25F0">
        <w:rPr>
          <w:b/>
          <w:bCs/>
          <w:lang w:val="en-US"/>
        </w:rPr>
        <w:t xml:space="preserve">nt </w:t>
      </w:r>
      <w:r w:rsidR="00503473" w:rsidRPr="00812A3D">
        <w:rPr>
          <w:b/>
          <w:bCs/>
          <w:lang w:val="en-US"/>
        </w:rPr>
        <w:t>remark</w:t>
      </w:r>
      <w:r w:rsidR="00503473">
        <w:rPr>
          <w:lang w:val="en-US"/>
        </w:rPr>
        <w:t xml:space="preserve">: </w:t>
      </w:r>
      <w:r w:rsidR="00971B3D">
        <w:rPr>
          <w:lang w:val="en-US"/>
        </w:rPr>
        <w:t xml:space="preserve">in </w:t>
      </w:r>
      <w:r w:rsidR="00812A3D">
        <w:rPr>
          <w:lang w:val="en-US"/>
        </w:rPr>
        <w:t xml:space="preserve">scored submissions of </w:t>
      </w:r>
      <w:r w:rsidR="00971B3D">
        <w:rPr>
          <w:lang w:val="en-US"/>
        </w:rPr>
        <w:t>screenshots, we will require you to always use this account to prove that you performed the labs on your own environmen</w:t>
      </w:r>
      <w:r w:rsidR="00812A3D">
        <w:rPr>
          <w:lang w:val="en-US"/>
        </w:rPr>
        <w:t>t.</w:t>
      </w:r>
      <w:r w:rsidR="00971B3D">
        <w:rPr>
          <w:lang w:val="en-US"/>
        </w:rPr>
        <w:t xml:space="preserve"> </w:t>
      </w:r>
    </w:p>
    <w:p w14:paraId="6158F454" w14:textId="1BCB8BDA" w:rsidR="00D44E18" w:rsidRDefault="002D3184" w:rsidP="00D44E18">
      <w:pPr>
        <w:pStyle w:val="ListParagraph"/>
        <w:rPr>
          <w:color w:val="FF0000"/>
          <w:lang w:val="en-US"/>
        </w:rPr>
      </w:pPr>
      <w:r>
        <w:rPr>
          <w:color w:val="FF0000"/>
          <w:lang w:val="en-US"/>
        </w:rPr>
        <w:t>sudo</w:t>
      </w:r>
      <w:r w:rsidR="00890341" w:rsidRPr="002D3184">
        <w:rPr>
          <w:color w:val="FF0000"/>
          <w:lang w:val="en-US"/>
        </w:rPr>
        <w:t xml:space="preserve"> </w:t>
      </w:r>
      <w:r w:rsidRPr="002D3184">
        <w:rPr>
          <w:color w:val="FF0000"/>
          <w:lang w:val="en-US"/>
        </w:rPr>
        <w:t>adduser</w:t>
      </w:r>
      <w:r w:rsidR="00890341" w:rsidRPr="002D3184">
        <w:rPr>
          <w:color w:val="FF0000"/>
          <w:lang w:val="en-US"/>
        </w:rPr>
        <w:t xml:space="preserve"> serafim</w:t>
      </w:r>
      <w:r w:rsidRPr="002D3184">
        <w:rPr>
          <w:color w:val="FF0000"/>
          <w:lang w:val="en-US"/>
        </w:rPr>
        <w:t xml:space="preserve"> (set password – ciobanu)</w:t>
      </w:r>
    </w:p>
    <w:p w14:paraId="0B2E64F1" w14:textId="5AADF02F" w:rsidR="00571145" w:rsidRDefault="00571145" w:rsidP="00D44E18">
      <w:pPr>
        <w:pStyle w:val="ListParagraph"/>
        <w:rPr>
          <w:color w:val="FF0000"/>
          <w:lang w:val="en-US"/>
        </w:rPr>
      </w:pPr>
      <w:r>
        <w:rPr>
          <w:color w:val="FF0000"/>
          <w:lang w:val="en-US"/>
        </w:rPr>
        <w:t>sudo usermod -aG sudo serafim</w:t>
      </w:r>
    </w:p>
    <w:p w14:paraId="6306B180" w14:textId="6B11F2BC" w:rsidR="00D44E18" w:rsidRDefault="00A76778" w:rsidP="00A76778">
      <w:pPr>
        <w:pStyle w:val="ListParagraph"/>
        <w:rPr>
          <w:color w:val="FF0000"/>
          <w:lang w:val="en-US"/>
        </w:rPr>
      </w:pPr>
      <w:r>
        <w:rPr>
          <w:color w:val="FF0000"/>
          <w:lang w:val="en-US"/>
        </w:rPr>
        <w:t>su – serafim</w:t>
      </w:r>
    </w:p>
    <w:p w14:paraId="056CB0A9" w14:textId="54961A7F" w:rsidR="00A76778" w:rsidRDefault="00F61763" w:rsidP="00A76778">
      <w:pPr>
        <w:pStyle w:val="ListParagraph"/>
        <w:rPr>
          <w:color w:val="FF0000"/>
          <w:lang w:val="en-US"/>
        </w:rPr>
      </w:pPr>
      <w:r>
        <w:rPr>
          <w:color w:val="FF0000"/>
          <w:lang w:val="en-US"/>
        </w:rPr>
        <w:t>groups (to check the groups)</w:t>
      </w:r>
    </w:p>
    <w:p w14:paraId="392DAEA6" w14:textId="0B2CE3B8" w:rsidR="00283BA6" w:rsidRDefault="00283BA6" w:rsidP="00A76778">
      <w:pPr>
        <w:pStyle w:val="ListParagraph"/>
        <w:rPr>
          <w:color w:val="FF0000"/>
          <w:lang w:val="en-US"/>
        </w:rPr>
      </w:pPr>
      <w:r w:rsidRPr="00283BA6">
        <w:rPr>
          <w:noProof/>
          <w:color w:val="FF0000"/>
          <w:lang w:val="en-US"/>
        </w:rPr>
        <w:drawing>
          <wp:inline distT="0" distB="0" distL="0" distR="0" wp14:anchorId="5428AFE8" wp14:editId="73243243">
            <wp:extent cx="3562847" cy="762106"/>
            <wp:effectExtent l="0" t="0" r="0" b="0"/>
            <wp:docPr id="1167751902"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1902" name="Picture 1" descr="A close up of a logo&#10;&#10;Description automatically generated"/>
                    <pic:cNvPicPr/>
                  </pic:nvPicPr>
                  <pic:blipFill>
                    <a:blip r:embed="rId20"/>
                    <a:stretch>
                      <a:fillRect/>
                    </a:stretch>
                  </pic:blipFill>
                  <pic:spPr>
                    <a:xfrm>
                      <a:off x="0" y="0"/>
                      <a:ext cx="3562847" cy="762106"/>
                    </a:xfrm>
                    <a:prstGeom prst="rect">
                      <a:avLst/>
                    </a:prstGeom>
                  </pic:spPr>
                </pic:pic>
              </a:graphicData>
            </a:graphic>
          </wp:inline>
        </w:drawing>
      </w:r>
    </w:p>
    <w:p w14:paraId="589302AC" w14:textId="77777777" w:rsidR="00F61763" w:rsidRPr="00A76778" w:rsidRDefault="00F61763" w:rsidP="00A76778">
      <w:pPr>
        <w:pStyle w:val="ListParagraph"/>
        <w:rPr>
          <w:color w:val="FF0000"/>
          <w:lang w:val="en-US"/>
        </w:rPr>
      </w:pPr>
    </w:p>
    <w:p w14:paraId="4FFA0427" w14:textId="07BF5376" w:rsidR="0055416E" w:rsidRDefault="001A421F" w:rsidP="00A92A89">
      <w:pPr>
        <w:pStyle w:val="ListParagraph"/>
        <w:numPr>
          <w:ilvl w:val="0"/>
          <w:numId w:val="31"/>
        </w:numPr>
        <w:rPr>
          <w:lang w:val="en-US"/>
        </w:rPr>
      </w:pPr>
      <w:bookmarkStart w:id="1" w:name="_Ref177964373"/>
      <w:r w:rsidRPr="00A92A89">
        <w:rPr>
          <w:lang w:val="en-US"/>
        </w:rPr>
        <w:t xml:space="preserve">Use nmap </w:t>
      </w:r>
      <w:r w:rsidR="00950595">
        <w:rPr>
          <w:lang w:val="en-US"/>
        </w:rPr>
        <w:t>from</w:t>
      </w:r>
      <w:r w:rsidR="005D0FED" w:rsidRPr="00A92A89">
        <w:rPr>
          <w:lang w:val="en-US"/>
        </w:rPr>
        <w:t xml:space="preserve"> the </w:t>
      </w:r>
      <w:r w:rsidR="005D0FED" w:rsidRPr="00A92A89">
        <w:rPr>
          <w:b/>
          <w:bCs/>
          <w:lang w:val="en-US"/>
        </w:rPr>
        <w:t>adminstation</w:t>
      </w:r>
      <w:r w:rsidR="005D0FED" w:rsidRPr="00A92A89">
        <w:rPr>
          <w:lang w:val="en-US"/>
        </w:rPr>
        <w:t xml:space="preserve"> VM </w:t>
      </w:r>
      <w:r w:rsidRPr="00A92A89">
        <w:rPr>
          <w:lang w:val="en-US"/>
        </w:rPr>
        <w:t xml:space="preserve">to scan all </w:t>
      </w:r>
      <w:r w:rsidR="002E0A21" w:rsidRPr="00A92A89">
        <w:rPr>
          <w:lang w:val="en-US"/>
        </w:rPr>
        <w:t>active hosts</w:t>
      </w:r>
      <w:r w:rsidR="00A92A89">
        <w:rPr>
          <w:lang w:val="en-US"/>
        </w:rPr>
        <w:t xml:space="preserve"> in the </w:t>
      </w:r>
      <w:r w:rsidR="0055416E">
        <w:rPr>
          <w:lang w:val="en-US"/>
        </w:rPr>
        <w:t>current subnet</w:t>
      </w:r>
      <w:r w:rsidR="002E0A21" w:rsidRPr="00A92A89">
        <w:rPr>
          <w:lang w:val="en-US"/>
        </w:rPr>
        <w:t xml:space="preserve">. The output of the nmap command should </w:t>
      </w:r>
      <w:r w:rsidR="00E113DC">
        <w:rPr>
          <w:lang w:val="en-US"/>
        </w:rPr>
        <w:t>be limited to</w:t>
      </w:r>
      <w:r w:rsidR="002E0A21" w:rsidRPr="00A92A89">
        <w:rPr>
          <w:lang w:val="en-US"/>
        </w:rPr>
        <w:t xml:space="preserve"> the</w:t>
      </w:r>
      <w:r w:rsidR="00AC6E1F">
        <w:rPr>
          <w:lang w:val="en-US"/>
        </w:rPr>
        <w:t xml:space="preserve"> lines containing</w:t>
      </w:r>
      <w:r w:rsidR="002E0A21" w:rsidRPr="00A92A89">
        <w:rPr>
          <w:lang w:val="en-US"/>
        </w:rPr>
        <w:t xml:space="preserve"> hostnames and IP addresses</w:t>
      </w:r>
      <w:r w:rsidR="0055416E">
        <w:rPr>
          <w:lang w:val="en-US"/>
        </w:rPr>
        <w:t xml:space="preserve"> of the machines</w:t>
      </w:r>
      <w:r w:rsidR="00A92A89" w:rsidRPr="00A92A89">
        <w:rPr>
          <w:lang w:val="en-US"/>
        </w:rPr>
        <w:t>.</w:t>
      </w:r>
      <w:r w:rsidR="003C40FD">
        <w:rPr>
          <w:lang w:val="en-US"/>
        </w:rPr>
        <w:t xml:space="preserve"> Insert a screenshot of the command and its output here.</w:t>
      </w:r>
      <w:bookmarkEnd w:id="1"/>
    </w:p>
    <w:p w14:paraId="7C05DB45" w14:textId="38CC5139" w:rsidR="0086050C" w:rsidRPr="00124841" w:rsidRDefault="0086050C" w:rsidP="0086050C">
      <w:pPr>
        <w:pStyle w:val="ListParagraph"/>
        <w:rPr>
          <w:color w:val="FF0000"/>
          <w:lang w:val="en-US"/>
        </w:rPr>
      </w:pPr>
      <w:r w:rsidRPr="00124841">
        <w:rPr>
          <w:color w:val="FF0000"/>
          <w:lang w:val="en-US"/>
        </w:rPr>
        <w:t>ip -a (to find the eth0 network)</w:t>
      </w:r>
    </w:p>
    <w:p w14:paraId="76958594" w14:textId="5801BAEA" w:rsidR="00124841" w:rsidRDefault="00124841" w:rsidP="0086050C">
      <w:pPr>
        <w:pStyle w:val="ListParagraph"/>
        <w:rPr>
          <w:lang w:val="en-US"/>
        </w:rPr>
      </w:pPr>
      <w:r w:rsidRPr="00124841">
        <w:rPr>
          <w:noProof/>
          <w:lang w:val="en-US"/>
        </w:rPr>
        <w:lastRenderedPageBreak/>
        <w:drawing>
          <wp:inline distT="0" distB="0" distL="0" distR="0" wp14:anchorId="556C92A6" wp14:editId="5F36F3AC">
            <wp:extent cx="5396230" cy="1800860"/>
            <wp:effectExtent l="0" t="0" r="0" b="8890"/>
            <wp:docPr id="10648033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0336" name="Picture 1" descr="A computer screen shot of a computer code&#10;&#10;Description automatically generated"/>
                    <pic:cNvPicPr/>
                  </pic:nvPicPr>
                  <pic:blipFill>
                    <a:blip r:embed="rId21"/>
                    <a:stretch>
                      <a:fillRect/>
                    </a:stretch>
                  </pic:blipFill>
                  <pic:spPr>
                    <a:xfrm>
                      <a:off x="0" y="0"/>
                      <a:ext cx="5396230" cy="1800860"/>
                    </a:xfrm>
                    <a:prstGeom prst="rect">
                      <a:avLst/>
                    </a:prstGeom>
                  </pic:spPr>
                </pic:pic>
              </a:graphicData>
            </a:graphic>
          </wp:inline>
        </w:drawing>
      </w:r>
    </w:p>
    <w:p w14:paraId="1244BBD5" w14:textId="4A8F250B" w:rsidR="00A84A6B" w:rsidRPr="00FC2A65" w:rsidRDefault="00A84A6B" w:rsidP="00A84A6B">
      <w:pPr>
        <w:pStyle w:val="ListParagraph"/>
        <w:rPr>
          <w:color w:val="FF0000"/>
          <w:lang w:val="en-US"/>
        </w:rPr>
      </w:pPr>
      <w:r w:rsidRPr="00FC2A65">
        <w:rPr>
          <w:color w:val="FF0000"/>
          <w:lang w:val="en-US"/>
        </w:rPr>
        <w:t xml:space="preserve">sudo nmap -sn </w:t>
      </w:r>
      <w:r w:rsidR="00124841" w:rsidRPr="00FC2A65">
        <w:rPr>
          <w:color w:val="FF0000"/>
          <w:lang w:val="en-US"/>
        </w:rPr>
        <w:t>10.0.0.0/24</w:t>
      </w:r>
    </w:p>
    <w:p w14:paraId="5AD1D04F" w14:textId="5B8B0964" w:rsidR="00A84A6B" w:rsidRDefault="00A84A6B" w:rsidP="00A84A6B">
      <w:pPr>
        <w:pStyle w:val="ListParagraph"/>
        <w:rPr>
          <w:lang w:val="en-US"/>
        </w:rPr>
      </w:pPr>
      <w:r w:rsidRPr="00A84A6B">
        <w:rPr>
          <w:noProof/>
          <w:lang w:val="en-US"/>
        </w:rPr>
        <w:drawing>
          <wp:inline distT="0" distB="0" distL="0" distR="0" wp14:anchorId="7FF4340A" wp14:editId="23F2F47D">
            <wp:extent cx="5344271" cy="4201111"/>
            <wp:effectExtent l="0" t="0" r="8890" b="9525"/>
            <wp:docPr id="71186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6277" name="Picture 1" descr="A screenshot of a computer&#10;&#10;Description automatically generated"/>
                    <pic:cNvPicPr/>
                  </pic:nvPicPr>
                  <pic:blipFill>
                    <a:blip r:embed="rId22"/>
                    <a:stretch>
                      <a:fillRect/>
                    </a:stretch>
                  </pic:blipFill>
                  <pic:spPr>
                    <a:xfrm>
                      <a:off x="0" y="0"/>
                      <a:ext cx="5344271" cy="4201111"/>
                    </a:xfrm>
                    <a:prstGeom prst="rect">
                      <a:avLst/>
                    </a:prstGeom>
                  </pic:spPr>
                </pic:pic>
              </a:graphicData>
            </a:graphic>
          </wp:inline>
        </w:drawing>
      </w:r>
    </w:p>
    <w:p w14:paraId="7FC2052D" w14:textId="77777777" w:rsidR="00685BC4" w:rsidRDefault="00685BC4" w:rsidP="00685BC4">
      <w:pPr>
        <w:pStyle w:val="ListParagraph"/>
        <w:rPr>
          <w:lang w:val="en-US"/>
        </w:rPr>
      </w:pPr>
    </w:p>
    <w:p w14:paraId="2B7C82FC" w14:textId="11CBA9BA" w:rsidR="00EA3257" w:rsidRDefault="00A92A89" w:rsidP="00EA3257">
      <w:pPr>
        <w:pStyle w:val="ListParagraph"/>
        <w:numPr>
          <w:ilvl w:val="0"/>
          <w:numId w:val="31"/>
        </w:numPr>
        <w:rPr>
          <w:lang w:val="en-US"/>
        </w:rPr>
      </w:pPr>
      <w:r w:rsidRPr="00A92A89">
        <w:rPr>
          <w:lang w:val="en-US"/>
        </w:rPr>
        <w:t xml:space="preserve"> </w:t>
      </w:r>
      <w:r w:rsidR="002C57FD">
        <w:rPr>
          <w:lang w:val="en-US"/>
        </w:rPr>
        <w:t xml:space="preserve">Use nmap on the </w:t>
      </w:r>
      <w:r w:rsidR="002C57FD" w:rsidRPr="003F786D">
        <w:rPr>
          <w:b/>
          <w:bCs/>
          <w:lang w:val="en-US"/>
        </w:rPr>
        <w:t>adminstation</w:t>
      </w:r>
      <w:r w:rsidR="002C57FD">
        <w:rPr>
          <w:lang w:val="en-US"/>
        </w:rPr>
        <w:t xml:space="preserve"> VM to determine </w:t>
      </w:r>
      <w:r w:rsidR="00F86657">
        <w:rPr>
          <w:lang w:val="en-US"/>
        </w:rPr>
        <w:t xml:space="preserve">which </w:t>
      </w:r>
      <w:r w:rsidR="00056190">
        <w:rPr>
          <w:lang w:val="en-US"/>
        </w:rPr>
        <w:t>machines</w:t>
      </w:r>
      <w:r w:rsidR="00F86657">
        <w:rPr>
          <w:lang w:val="en-US"/>
        </w:rPr>
        <w:t xml:space="preserve"> are hosting a website on the default </w:t>
      </w:r>
      <w:r w:rsidR="0046480C">
        <w:rPr>
          <w:lang w:val="en-US"/>
        </w:rPr>
        <w:t>HTTP port</w:t>
      </w:r>
    </w:p>
    <w:p w14:paraId="69F759C8" w14:textId="1A24EEC9" w:rsidR="00EA3257" w:rsidRDefault="00EA3257" w:rsidP="00EA3257">
      <w:pPr>
        <w:pStyle w:val="ListParagraph"/>
        <w:rPr>
          <w:color w:val="FF0000"/>
          <w:lang w:val="en-US"/>
        </w:rPr>
      </w:pPr>
      <w:r w:rsidRPr="00C3777E">
        <w:rPr>
          <w:color w:val="FF0000"/>
          <w:lang w:val="en-US"/>
        </w:rPr>
        <w:t xml:space="preserve">sudo nmap -p 80 --open </w:t>
      </w:r>
      <w:r w:rsidR="002856D8" w:rsidRPr="00C3777E">
        <w:rPr>
          <w:color w:val="FF0000"/>
          <w:lang w:val="en-US"/>
        </w:rPr>
        <w:t>10.0.0.0/24</w:t>
      </w:r>
    </w:p>
    <w:p w14:paraId="43ACB39B" w14:textId="475A0F48" w:rsidR="00DB4FF8" w:rsidRDefault="00DB4FF8" w:rsidP="00EA3257">
      <w:pPr>
        <w:pStyle w:val="ListParagraph"/>
        <w:rPr>
          <w:color w:val="FF0000"/>
          <w:lang w:val="en-US"/>
        </w:rPr>
      </w:pPr>
      <w:r w:rsidRPr="00DB4FF8">
        <w:rPr>
          <w:noProof/>
          <w:color w:val="FF0000"/>
          <w:lang w:val="en-US"/>
        </w:rPr>
        <w:lastRenderedPageBreak/>
        <w:drawing>
          <wp:inline distT="0" distB="0" distL="0" distR="0" wp14:anchorId="6509217C" wp14:editId="0BE819FC">
            <wp:extent cx="5396230" cy="3887470"/>
            <wp:effectExtent l="0" t="0" r="0" b="0"/>
            <wp:docPr id="1530036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36324" name="Picture 1" descr="A screenshot of a computer&#10;&#10;Description automatically generated"/>
                    <pic:cNvPicPr/>
                  </pic:nvPicPr>
                  <pic:blipFill>
                    <a:blip r:embed="rId23"/>
                    <a:stretch>
                      <a:fillRect/>
                    </a:stretch>
                  </pic:blipFill>
                  <pic:spPr>
                    <a:xfrm>
                      <a:off x="0" y="0"/>
                      <a:ext cx="5396230" cy="3887470"/>
                    </a:xfrm>
                    <a:prstGeom prst="rect">
                      <a:avLst/>
                    </a:prstGeom>
                  </pic:spPr>
                </pic:pic>
              </a:graphicData>
            </a:graphic>
          </wp:inline>
        </w:drawing>
      </w:r>
    </w:p>
    <w:p w14:paraId="0D65E810" w14:textId="414A35E0" w:rsidR="00DE1307" w:rsidRDefault="00DE1307" w:rsidP="00EA3257">
      <w:pPr>
        <w:pStyle w:val="ListParagraph"/>
        <w:rPr>
          <w:color w:val="FF0000"/>
          <w:lang w:val="en-US"/>
        </w:rPr>
      </w:pPr>
      <w:r>
        <w:rPr>
          <w:color w:val="FF0000"/>
          <w:lang w:val="en-US"/>
        </w:rPr>
        <w:t>10.0.0.5 - OPNsense.nis.net</w:t>
      </w:r>
    </w:p>
    <w:p w14:paraId="75EAEF24" w14:textId="792B471E" w:rsidR="00DC770C" w:rsidRDefault="00DC770C" w:rsidP="00EA3257">
      <w:pPr>
        <w:pStyle w:val="ListParagraph"/>
        <w:rPr>
          <w:color w:val="FF0000"/>
          <w:lang w:val="en-US"/>
        </w:rPr>
      </w:pPr>
      <w:r>
        <w:rPr>
          <w:color w:val="FF0000"/>
          <w:lang w:val="en-US"/>
        </w:rPr>
        <w:t>10.0.0.20 - server-01.nis.net</w:t>
      </w:r>
    </w:p>
    <w:p w14:paraId="3D836E40" w14:textId="72503296" w:rsidR="0006271D" w:rsidRPr="0006271D" w:rsidRDefault="00DC770C" w:rsidP="0006271D">
      <w:pPr>
        <w:pStyle w:val="ListParagraph"/>
        <w:rPr>
          <w:color w:val="FF0000"/>
          <w:lang w:val="en-US"/>
        </w:rPr>
      </w:pPr>
      <w:r>
        <w:rPr>
          <w:color w:val="FF0000"/>
          <w:lang w:val="en-US"/>
        </w:rPr>
        <w:t>10.0.0.21 - server-02.nis.net</w:t>
      </w:r>
    </w:p>
    <w:p w14:paraId="248AD879" w14:textId="77777777" w:rsidR="00685BC4" w:rsidRDefault="00685BC4" w:rsidP="00685BC4">
      <w:pPr>
        <w:pStyle w:val="ListParagraph"/>
        <w:rPr>
          <w:lang w:val="en-US"/>
        </w:rPr>
      </w:pPr>
    </w:p>
    <w:p w14:paraId="6E39025F" w14:textId="514D7B95" w:rsidR="0096615B" w:rsidRDefault="00EA09AD" w:rsidP="0055769E">
      <w:pPr>
        <w:pStyle w:val="ListParagraph"/>
        <w:numPr>
          <w:ilvl w:val="0"/>
          <w:numId w:val="31"/>
        </w:numPr>
        <w:rPr>
          <w:lang w:val="en-US"/>
        </w:rPr>
      </w:pPr>
      <w:r w:rsidRPr="0055769E">
        <w:rPr>
          <w:lang w:val="en-US"/>
        </w:rPr>
        <w:t xml:space="preserve">What operating </w:t>
      </w:r>
      <w:r w:rsidR="0055769E" w:rsidRPr="0055769E">
        <w:rPr>
          <w:lang w:val="en-US"/>
        </w:rPr>
        <w:t>systems can you detect with nmap</w:t>
      </w:r>
      <w:r w:rsidR="0055769E">
        <w:rPr>
          <w:lang w:val="en-US"/>
        </w:rPr>
        <w:t xml:space="preserve"> for the different hosts?</w:t>
      </w:r>
      <w:r w:rsidR="00474399">
        <w:rPr>
          <w:lang w:val="en-US"/>
        </w:rPr>
        <w:t xml:space="preserve"> </w:t>
      </w:r>
      <w:r w:rsidR="008003E9">
        <w:rPr>
          <w:lang w:val="en-US"/>
        </w:rPr>
        <w:t xml:space="preserve">For some of the hosts, this information </w:t>
      </w:r>
      <w:r w:rsidR="00A4258D">
        <w:rPr>
          <w:lang w:val="en-US"/>
        </w:rPr>
        <w:t>may</w:t>
      </w:r>
      <w:r w:rsidR="008003E9">
        <w:rPr>
          <w:lang w:val="en-US"/>
        </w:rPr>
        <w:t xml:space="preserve"> be </w:t>
      </w:r>
      <w:r w:rsidR="000152F1">
        <w:rPr>
          <w:lang w:val="en-US"/>
        </w:rPr>
        <w:t>relatively generic/incomplete</w:t>
      </w:r>
      <w:r w:rsidR="00D37CD7">
        <w:rPr>
          <w:lang w:val="en-US"/>
        </w:rPr>
        <w:t xml:space="preserve">, </w:t>
      </w:r>
      <w:r w:rsidR="00056190">
        <w:rPr>
          <w:lang w:val="en-US"/>
        </w:rPr>
        <w:t>potentially</w:t>
      </w:r>
      <w:r w:rsidR="000152F1">
        <w:rPr>
          <w:lang w:val="en-US"/>
        </w:rPr>
        <w:t xml:space="preserve"> because some of our </w:t>
      </w:r>
      <w:r w:rsidR="00A4258D">
        <w:rPr>
          <w:lang w:val="en-US"/>
        </w:rPr>
        <w:t xml:space="preserve">VMs run as containers. </w:t>
      </w:r>
      <w:r w:rsidR="00C33611">
        <w:rPr>
          <w:lang w:val="en-US"/>
        </w:rPr>
        <w:t>Fill out the following documentation ta</w:t>
      </w:r>
      <w:r w:rsidR="000E2B60">
        <w:rPr>
          <w:lang w:val="en-US"/>
        </w:rPr>
        <w:t>ble as much as possible for the systems you’ve detected</w:t>
      </w:r>
      <w:r w:rsidR="00A17D90">
        <w:rPr>
          <w:lang w:val="en-US"/>
        </w:rPr>
        <w:t>, without directly logging in to the different systems</w:t>
      </w:r>
      <w:r w:rsidR="000E2B60">
        <w:rPr>
          <w:lang w:val="en-US"/>
        </w:rPr>
        <w:t xml:space="preserve"> (not all information will be available yet)</w:t>
      </w:r>
    </w:p>
    <w:p w14:paraId="03B89729" w14:textId="7F13248B" w:rsidR="00685BC4" w:rsidRDefault="00436C01" w:rsidP="00150272">
      <w:pPr>
        <w:pStyle w:val="ListParagraph"/>
        <w:rPr>
          <w:color w:val="FF0000"/>
          <w:lang w:val="en-US"/>
        </w:rPr>
      </w:pPr>
      <w:r w:rsidRPr="00E4522D">
        <w:rPr>
          <w:color w:val="FF0000"/>
          <w:lang w:val="en-US"/>
        </w:rPr>
        <w:t>sudo nmap -O 10.0.0.0/24</w:t>
      </w:r>
      <w:r w:rsidR="006D2CFC">
        <w:rPr>
          <w:color w:val="FF0000"/>
          <w:lang w:val="en-US"/>
        </w:rPr>
        <w:t xml:space="preserve"> (to try and guess the OS)</w:t>
      </w:r>
    </w:p>
    <w:p w14:paraId="041B79E3" w14:textId="155E386E" w:rsidR="00D024FE" w:rsidRDefault="00D024FE" w:rsidP="00150272">
      <w:pPr>
        <w:pStyle w:val="ListParagraph"/>
        <w:rPr>
          <w:color w:val="FF0000"/>
          <w:lang w:val="en-US"/>
        </w:rPr>
      </w:pPr>
      <w:r>
        <w:rPr>
          <w:color w:val="FF0000"/>
          <w:lang w:val="en-US"/>
        </w:rPr>
        <w:t xml:space="preserve">cat /etc/resolv.conf (to get the </w:t>
      </w:r>
      <w:r w:rsidR="00BD293C">
        <w:rPr>
          <w:color w:val="FF0000"/>
          <w:lang w:val="en-US"/>
        </w:rPr>
        <w:t>DNS server)</w:t>
      </w:r>
    </w:p>
    <w:p w14:paraId="663AB9A2" w14:textId="75F059E2" w:rsidR="00496E29" w:rsidRDefault="00496E29" w:rsidP="00496E29">
      <w:pPr>
        <w:pStyle w:val="ListParagraph"/>
        <w:rPr>
          <w:color w:val="FF0000"/>
          <w:lang w:val="en-US"/>
        </w:rPr>
      </w:pPr>
      <w:r w:rsidRPr="00496E29">
        <w:rPr>
          <w:noProof/>
          <w:color w:val="FF0000"/>
          <w:lang w:val="en-US"/>
        </w:rPr>
        <w:drawing>
          <wp:inline distT="0" distB="0" distL="0" distR="0" wp14:anchorId="1DB72677" wp14:editId="654F9825">
            <wp:extent cx="2724530" cy="781159"/>
            <wp:effectExtent l="0" t="0" r="0" b="0"/>
            <wp:docPr id="79205677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6773" name="Picture 1" descr="A close up of a computer screen&#10;&#10;Description automatically generated"/>
                    <pic:cNvPicPr/>
                  </pic:nvPicPr>
                  <pic:blipFill>
                    <a:blip r:embed="rId24"/>
                    <a:stretch>
                      <a:fillRect/>
                    </a:stretch>
                  </pic:blipFill>
                  <pic:spPr>
                    <a:xfrm>
                      <a:off x="0" y="0"/>
                      <a:ext cx="2724530" cy="781159"/>
                    </a:xfrm>
                    <a:prstGeom prst="rect">
                      <a:avLst/>
                    </a:prstGeom>
                  </pic:spPr>
                </pic:pic>
              </a:graphicData>
            </a:graphic>
          </wp:inline>
        </w:drawing>
      </w:r>
    </w:p>
    <w:p w14:paraId="080305BE" w14:textId="11EEDF24" w:rsidR="00AE700C" w:rsidRDefault="00496E29" w:rsidP="00AE700C">
      <w:pPr>
        <w:pStyle w:val="ListParagraph"/>
        <w:rPr>
          <w:color w:val="FF0000"/>
          <w:lang w:val="en-US"/>
        </w:rPr>
      </w:pPr>
      <w:r>
        <w:rPr>
          <w:color w:val="FF0000"/>
          <w:lang w:val="en-US"/>
        </w:rPr>
        <w:t>ip r (to get the default route, and also the subnet mask)</w:t>
      </w:r>
    </w:p>
    <w:p w14:paraId="7018EC65" w14:textId="0A9CDC00" w:rsidR="00AE700C" w:rsidRDefault="00AE700C" w:rsidP="00AE700C">
      <w:pPr>
        <w:pStyle w:val="ListParagraph"/>
        <w:rPr>
          <w:color w:val="FF0000"/>
          <w:lang w:val="en-US"/>
        </w:rPr>
      </w:pPr>
      <w:r w:rsidRPr="00AE700C">
        <w:rPr>
          <w:noProof/>
          <w:color w:val="FF0000"/>
          <w:lang w:val="en-US"/>
        </w:rPr>
        <w:drawing>
          <wp:inline distT="0" distB="0" distL="0" distR="0" wp14:anchorId="3EB09A28" wp14:editId="1816C62D">
            <wp:extent cx="5363323" cy="819264"/>
            <wp:effectExtent l="0" t="0" r="8890" b="0"/>
            <wp:docPr id="18841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1444" name=""/>
                    <pic:cNvPicPr/>
                  </pic:nvPicPr>
                  <pic:blipFill>
                    <a:blip r:embed="rId25"/>
                    <a:stretch>
                      <a:fillRect/>
                    </a:stretch>
                  </pic:blipFill>
                  <pic:spPr>
                    <a:xfrm>
                      <a:off x="0" y="0"/>
                      <a:ext cx="5363323" cy="819264"/>
                    </a:xfrm>
                    <a:prstGeom prst="rect">
                      <a:avLst/>
                    </a:prstGeom>
                  </pic:spPr>
                </pic:pic>
              </a:graphicData>
            </a:graphic>
          </wp:inline>
        </w:drawing>
      </w:r>
    </w:p>
    <w:p w14:paraId="1A5EED1D" w14:textId="598B17EA" w:rsidR="005D770A" w:rsidRDefault="005D770A" w:rsidP="00AE700C">
      <w:pPr>
        <w:pStyle w:val="ListParagraph"/>
        <w:rPr>
          <w:color w:val="FF0000"/>
          <w:lang w:val="en-US"/>
        </w:rPr>
      </w:pPr>
      <w:r>
        <w:rPr>
          <w:color w:val="FF0000"/>
          <w:lang w:val="en-US"/>
        </w:rPr>
        <w:t>subnet mask is /24 so 255.255.255.0 or 10.0.0.0/24</w:t>
      </w:r>
    </w:p>
    <w:p w14:paraId="4B9B6A96" w14:textId="77777777" w:rsidR="00AE700C" w:rsidRPr="00AE700C" w:rsidRDefault="00AE700C" w:rsidP="00AE700C">
      <w:pPr>
        <w:pStyle w:val="ListParagraph"/>
        <w:rPr>
          <w:color w:val="FF0000"/>
          <w:lang w:val="en-US"/>
        </w:rPr>
      </w:pPr>
    </w:p>
    <w:tbl>
      <w:tblPr>
        <w:tblStyle w:val="GridTable4-Accent1"/>
        <w:tblW w:w="9507" w:type="dxa"/>
        <w:tblLook w:val="04A0" w:firstRow="1" w:lastRow="0" w:firstColumn="1" w:lastColumn="0" w:noHBand="0" w:noVBand="1"/>
      </w:tblPr>
      <w:tblGrid>
        <w:gridCol w:w="1943"/>
        <w:gridCol w:w="1090"/>
        <w:gridCol w:w="1388"/>
        <w:gridCol w:w="1506"/>
        <w:gridCol w:w="1183"/>
        <w:gridCol w:w="2397"/>
      </w:tblGrid>
      <w:tr w:rsidR="008D1526" w14:paraId="36D572AB" w14:textId="012919D8" w:rsidTr="00136EED">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43" w:type="dxa"/>
          </w:tcPr>
          <w:p w14:paraId="38D562BB" w14:textId="60BD917A" w:rsidR="00FB2FCD" w:rsidRDefault="00FB2FCD" w:rsidP="00FE58D8">
            <w:pPr>
              <w:rPr>
                <w:lang w:val="en-US"/>
              </w:rPr>
            </w:pPr>
            <w:r>
              <w:rPr>
                <w:lang w:val="en-US"/>
              </w:rPr>
              <w:t>hostname</w:t>
            </w:r>
          </w:p>
        </w:tc>
        <w:tc>
          <w:tcPr>
            <w:tcW w:w="1090" w:type="dxa"/>
          </w:tcPr>
          <w:p w14:paraId="6D398529" w14:textId="6503E8F9" w:rsidR="00FB2FCD" w:rsidRDefault="00FB2FCD" w:rsidP="00FE58D8">
            <w:pPr>
              <w:cnfStyle w:val="100000000000" w:firstRow="1" w:lastRow="0" w:firstColumn="0" w:lastColumn="0" w:oddVBand="0" w:evenVBand="0" w:oddHBand="0" w:evenHBand="0" w:firstRowFirstColumn="0" w:firstRowLastColumn="0" w:lastRowFirstColumn="0" w:lastRowLastColumn="0"/>
              <w:rPr>
                <w:lang w:val="en-US"/>
              </w:rPr>
            </w:pPr>
            <w:r>
              <w:rPr>
                <w:lang w:val="en-US"/>
              </w:rPr>
              <w:t>IP address</w:t>
            </w:r>
          </w:p>
        </w:tc>
        <w:tc>
          <w:tcPr>
            <w:tcW w:w="1388" w:type="dxa"/>
          </w:tcPr>
          <w:p w14:paraId="52B65EF1" w14:textId="620D761E" w:rsidR="00FB2FCD" w:rsidRDefault="00FB2FCD" w:rsidP="00FE58D8">
            <w:pPr>
              <w:cnfStyle w:val="100000000000" w:firstRow="1" w:lastRow="0" w:firstColumn="0" w:lastColumn="0" w:oddVBand="0" w:evenVBand="0" w:oddHBand="0" w:evenHBand="0" w:firstRowFirstColumn="0" w:firstRowLastColumn="0" w:lastRowFirstColumn="0" w:lastRowLastColumn="0"/>
              <w:rPr>
                <w:lang w:val="en-US"/>
              </w:rPr>
            </w:pPr>
            <w:r>
              <w:rPr>
                <w:lang w:val="en-US"/>
              </w:rPr>
              <w:t>Subnet mask</w:t>
            </w:r>
          </w:p>
        </w:tc>
        <w:tc>
          <w:tcPr>
            <w:tcW w:w="1506" w:type="dxa"/>
          </w:tcPr>
          <w:p w14:paraId="396536DE" w14:textId="3244644D" w:rsidR="00FB2FCD" w:rsidRDefault="00C76682" w:rsidP="00FE58D8">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Default </w:t>
            </w:r>
            <w:r w:rsidR="00FB2FCD">
              <w:rPr>
                <w:lang w:val="en-US"/>
              </w:rPr>
              <w:t>Gateway</w:t>
            </w:r>
          </w:p>
        </w:tc>
        <w:tc>
          <w:tcPr>
            <w:tcW w:w="1183" w:type="dxa"/>
          </w:tcPr>
          <w:p w14:paraId="7AF6AB07" w14:textId="5E509EDC" w:rsidR="00FB2FCD" w:rsidRDefault="00FB2FCD" w:rsidP="00FE58D8">
            <w:pPr>
              <w:cnfStyle w:val="100000000000" w:firstRow="1" w:lastRow="0" w:firstColumn="0" w:lastColumn="0" w:oddVBand="0" w:evenVBand="0" w:oddHBand="0" w:evenHBand="0" w:firstRowFirstColumn="0" w:firstRowLastColumn="0" w:lastRowFirstColumn="0" w:lastRowLastColumn="0"/>
              <w:rPr>
                <w:lang w:val="en-US"/>
              </w:rPr>
            </w:pPr>
            <w:r>
              <w:rPr>
                <w:lang w:val="en-US"/>
              </w:rPr>
              <w:t>DNS</w:t>
            </w:r>
          </w:p>
        </w:tc>
        <w:tc>
          <w:tcPr>
            <w:tcW w:w="2397" w:type="dxa"/>
          </w:tcPr>
          <w:p w14:paraId="20D11830" w14:textId="04164E0D" w:rsidR="00FB2FCD" w:rsidRPr="00FB2FCD" w:rsidRDefault="00FB2FCD" w:rsidP="00FB2FC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Operating System</w:t>
            </w:r>
          </w:p>
        </w:tc>
      </w:tr>
      <w:tr w:rsidR="001C40B6" w14:paraId="247BD1B6" w14:textId="4A259288" w:rsidTr="00136EE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943" w:type="dxa"/>
          </w:tcPr>
          <w:p w14:paraId="359CE0AA" w14:textId="3A70B537" w:rsidR="001C40B6" w:rsidRDefault="001C40B6" w:rsidP="001C40B6">
            <w:pPr>
              <w:rPr>
                <w:lang w:val="en-US"/>
              </w:rPr>
            </w:pPr>
            <w:r>
              <w:rPr>
                <w:lang w:val="en-US"/>
              </w:rPr>
              <w:t>OPNsense.nis.net</w:t>
            </w:r>
          </w:p>
        </w:tc>
        <w:tc>
          <w:tcPr>
            <w:tcW w:w="1090" w:type="dxa"/>
          </w:tcPr>
          <w:p w14:paraId="5E63ABBA" w14:textId="298EC91B" w:rsidR="001C40B6" w:rsidRDefault="001C40B6"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388" w:type="dxa"/>
          </w:tcPr>
          <w:p w14:paraId="30BFF3D6" w14:textId="056BCB2C" w:rsidR="001C40B6" w:rsidRDefault="001C40B6"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w:t>
            </w:r>
            <w:r w:rsidR="00C64F5A">
              <w:rPr>
                <w:lang w:val="en-US"/>
              </w:rPr>
              <w:t>5/</w:t>
            </w:r>
            <w:r>
              <w:rPr>
                <w:lang w:val="en-US"/>
              </w:rPr>
              <w:t>24</w:t>
            </w:r>
          </w:p>
        </w:tc>
        <w:tc>
          <w:tcPr>
            <w:tcW w:w="1506" w:type="dxa"/>
          </w:tcPr>
          <w:p w14:paraId="4EFA167C" w14:textId="6CB182E3" w:rsidR="001C40B6" w:rsidRDefault="001C40B6"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183" w:type="dxa"/>
          </w:tcPr>
          <w:p w14:paraId="6B3D604C" w14:textId="65237B23" w:rsidR="001C40B6" w:rsidRDefault="001C40B6"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397" w:type="dxa"/>
          </w:tcPr>
          <w:p w14:paraId="1E733AE8" w14:textId="3767C6D7" w:rsidR="001C40B6" w:rsidRDefault="001C40B6"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FreeBSD 11.X</w:t>
            </w:r>
          </w:p>
        </w:tc>
      </w:tr>
      <w:tr w:rsidR="004E2C39" w14:paraId="35C874E3" w14:textId="3C5091D9" w:rsidTr="00136EED">
        <w:trPr>
          <w:trHeight w:val="284"/>
        </w:trPr>
        <w:tc>
          <w:tcPr>
            <w:cnfStyle w:val="001000000000" w:firstRow="0" w:lastRow="0" w:firstColumn="1" w:lastColumn="0" w:oddVBand="0" w:evenVBand="0" w:oddHBand="0" w:evenHBand="0" w:firstRowFirstColumn="0" w:firstRowLastColumn="0" w:lastRowFirstColumn="0" w:lastRowLastColumn="0"/>
            <w:tcW w:w="1943" w:type="dxa"/>
          </w:tcPr>
          <w:p w14:paraId="3D2906D0" w14:textId="3FE86AEA" w:rsidR="004E2C39" w:rsidRDefault="004E2C39" w:rsidP="004E2C39">
            <w:pPr>
              <w:rPr>
                <w:lang w:val="en-US"/>
              </w:rPr>
            </w:pPr>
            <w:r>
              <w:rPr>
                <w:lang w:val="en-US"/>
              </w:rPr>
              <w:t>network.nis.net</w:t>
            </w:r>
          </w:p>
        </w:tc>
        <w:tc>
          <w:tcPr>
            <w:tcW w:w="1090" w:type="dxa"/>
          </w:tcPr>
          <w:p w14:paraId="69F72F47" w14:textId="6069374F"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10.0.0.6</w:t>
            </w:r>
          </w:p>
        </w:tc>
        <w:tc>
          <w:tcPr>
            <w:tcW w:w="1388" w:type="dxa"/>
          </w:tcPr>
          <w:p w14:paraId="4ADDAF34" w14:textId="0B8FB32C"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w:t>
            </w:r>
            <w:r w:rsidR="00C64F5A">
              <w:rPr>
                <w:lang w:val="en-US"/>
              </w:rPr>
              <w:t>6</w:t>
            </w:r>
            <w:r>
              <w:rPr>
                <w:lang w:val="en-US"/>
              </w:rPr>
              <w:t>/24</w:t>
            </w:r>
          </w:p>
        </w:tc>
        <w:tc>
          <w:tcPr>
            <w:tcW w:w="1506" w:type="dxa"/>
          </w:tcPr>
          <w:p w14:paraId="359733C2" w14:textId="58B8D174"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183" w:type="dxa"/>
          </w:tcPr>
          <w:p w14:paraId="04A97977" w14:textId="1D37CD7A"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397" w:type="dxa"/>
          </w:tcPr>
          <w:p w14:paraId="79F81735" w14:textId="5CE040D9" w:rsidR="004E2C39" w:rsidRDefault="003633FC"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4E2C39" w14:paraId="73F9E2DF" w14:textId="2BD01530" w:rsidTr="00136EE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943" w:type="dxa"/>
          </w:tcPr>
          <w:p w14:paraId="6638E6F4" w14:textId="43C4A486" w:rsidR="004E2C39" w:rsidRDefault="004E2C39" w:rsidP="004E2C39">
            <w:pPr>
              <w:rPr>
                <w:lang w:val="en-US"/>
              </w:rPr>
            </w:pPr>
            <w:r>
              <w:rPr>
                <w:lang w:val="en-US"/>
              </w:rPr>
              <w:lastRenderedPageBreak/>
              <w:t>workstation-01.nis.net</w:t>
            </w:r>
          </w:p>
        </w:tc>
        <w:tc>
          <w:tcPr>
            <w:tcW w:w="1090" w:type="dxa"/>
          </w:tcPr>
          <w:p w14:paraId="30010B37" w14:textId="1F10FE15"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10.0.0.10</w:t>
            </w:r>
          </w:p>
        </w:tc>
        <w:tc>
          <w:tcPr>
            <w:tcW w:w="1388" w:type="dxa"/>
          </w:tcPr>
          <w:p w14:paraId="3317F806" w14:textId="6E9862E9"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w:t>
            </w:r>
            <w:r w:rsidR="00C64F5A">
              <w:rPr>
                <w:lang w:val="en-US"/>
              </w:rPr>
              <w:t>10</w:t>
            </w:r>
            <w:r>
              <w:rPr>
                <w:lang w:val="en-US"/>
              </w:rPr>
              <w:t>/24</w:t>
            </w:r>
          </w:p>
        </w:tc>
        <w:tc>
          <w:tcPr>
            <w:tcW w:w="1506" w:type="dxa"/>
          </w:tcPr>
          <w:p w14:paraId="3992DD1D" w14:textId="008646C0"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183" w:type="dxa"/>
          </w:tcPr>
          <w:p w14:paraId="523980B1" w14:textId="00D27A0C"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397" w:type="dxa"/>
          </w:tcPr>
          <w:p w14:paraId="68C998F1" w14:textId="2E94AB06"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Linux 4.X|5.X</w:t>
            </w:r>
          </w:p>
        </w:tc>
      </w:tr>
      <w:tr w:rsidR="004E2C39" w14:paraId="5750354C" w14:textId="70513CAC" w:rsidTr="00136EED">
        <w:trPr>
          <w:trHeight w:val="284"/>
        </w:trPr>
        <w:tc>
          <w:tcPr>
            <w:cnfStyle w:val="001000000000" w:firstRow="0" w:lastRow="0" w:firstColumn="1" w:lastColumn="0" w:oddVBand="0" w:evenVBand="0" w:oddHBand="0" w:evenHBand="0" w:firstRowFirstColumn="0" w:firstRowLastColumn="0" w:lastRowFirstColumn="0" w:lastRowLastColumn="0"/>
            <w:tcW w:w="1943" w:type="dxa"/>
          </w:tcPr>
          <w:p w14:paraId="54817A46" w14:textId="71891855" w:rsidR="004E2C39" w:rsidRDefault="004E2C39" w:rsidP="004E2C39">
            <w:pPr>
              <w:rPr>
                <w:lang w:val="en-US"/>
              </w:rPr>
            </w:pPr>
            <w:r>
              <w:rPr>
                <w:lang w:val="en-US"/>
              </w:rPr>
              <w:t>workstation-02.nis.net</w:t>
            </w:r>
          </w:p>
        </w:tc>
        <w:tc>
          <w:tcPr>
            <w:tcW w:w="1090" w:type="dxa"/>
          </w:tcPr>
          <w:p w14:paraId="063CB39D" w14:textId="42BC90EB"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10.0.0.11</w:t>
            </w:r>
          </w:p>
        </w:tc>
        <w:tc>
          <w:tcPr>
            <w:tcW w:w="1388" w:type="dxa"/>
          </w:tcPr>
          <w:p w14:paraId="61C33BE4" w14:textId="6610B297"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w:t>
            </w:r>
            <w:r w:rsidR="00C64F5A">
              <w:rPr>
                <w:lang w:val="en-US"/>
              </w:rPr>
              <w:t>11</w:t>
            </w:r>
            <w:r>
              <w:rPr>
                <w:lang w:val="en-US"/>
              </w:rPr>
              <w:t>/24</w:t>
            </w:r>
          </w:p>
        </w:tc>
        <w:tc>
          <w:tcPr>
            <w:tcW w:w="1506" w:type="dxa"/>
          </w:tcPr>
          <w:p w14:paraId="19DD79F7" w14:textId="665FABEE"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183" w:type="dxa"/>
          </w:tcPr>
          <w:p w14:paraId="609CADEE" w14:textId="25A0BEBB"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397" w:type="dxa"/>
          </w:tcPr>
          <w:p w14:paraId="77917875" w14:textId="03A05171"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Linux 4.X|5.X</w:t>
            </w:r>
          </w:p>
        </w:tc>
      </w:tr>
      <w:tr w:rsidR="004E2C39" w14:paraId="5B73383D" w14:textId="79A23BD4" w:rsidTr="00136EE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943" w:type="dxa"/>
          </w:tcPr>
          <w:p w14:paraId="3B199274" w14:textId="194A0813" w:rsidR="004E2C39" w:rsidRDefault="004E2C39" w:rsidP="004E2C39">
            <w:pPr>
              <w:rPr>
                <w:lang w:val="en-US"/>
              </w:rPr>
            </w:pPr>
            <w:r>
              <w:rPr>
                <w:lang w:val="en-US"/>
              </w:rPr>
              <w:t>server-01.nis.net</w:t>
            </w:r>
          </w:p>
        </w:tc>
        <w:tc>
          <w:tcPr>
            <w:tcW w:w="1090" w:type="dxa"/>
          </w:tcPr>
          <w:p w14:paraId="5F1450EB" w14:textId="2E711197"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10.0.0.20</w:t>
            </w:r>
          </w:p>
        </w:tc>
        <w:tc>
          <w:tcPr>
            <w:tcW w:w="1388" w:type="dxa"/>
          </w:tcPr>
          <w:p w14:paraId="29712CFA" w14:textId="5AEF0C55"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w:t>
            </w:r>
            <w:r w:rsidR="00C64F5A">
              <w:rPr>
                <w:lang w:val="en-US"/>
              </w:rPr>
              <w:t>20</w:t>
            </w:r>
            <w:r>
              <w:rPr>
                <w:lang w:val="en-US"/>
              </w:rPr>
              <w:t>/24</w:t>
            </w:r>
          </w:p>
        </w:tc>
        <w:tc>
          <w:tcPr>
            <w:tcW w:w="1506" w:type="dxa"/>
          </w:tcPr>
          <w:p w14:paraId="75D731FB" w14:textId="4B2D3EC9"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183" w:type="dxa"/>
          </w:tcPr>
          <w:p w14:paraId="5BA56F1B" w14:textId="22C1D165"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397" w:type="dxa"/>
          </w:tcPr>
          <w:p w14:paraId="5FDE2754" w14:textId="0A5C58F4"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Linux 4.X|5.Xs</w:t>
            </w:r>
          </w:p>
        </w:tc>
      </w:tr>
      <w:tr w:rsidR="004E2C39" w14:paraId="618D1C89" w14:textId="77777777" w:rsidTr="00136EED">
        <w:trPr>
          <w:trHeight w:val="284"/>
        </w:trPr>
        <w:tc>
          <w:tcPr>
            <w:cnfStyle w:val="001000000000" w:firstRow="0" w:lastRow="0" w:firstColumn="1" w:lastColumn="0" w:oddVBand="0" w:evenVBand="0" w:oddHBand="0" w:evenHBand="0" w:firstRowFirstColumn="0" w:firstRowLastColumn="0" w:lastRowFirstColumn="0" w:lastRowLastColumn="0"/>
            <w:tcW w:w="1943" w:type="dxa"/>
          </w:tcPr>
          <w:p w14:paraId="3220F759" w14:textId="6BF664F7" w:rsidR="004E2C39" w:rsidRDefault="004E2C39" w:rsidP="004E2C39">
            <w:pPr>
              <w:rPr>
                <w:lang w:val="en-US"/>
              </w:rPr>
            </w:pPr>
            <w:r>
              <w:rPr>
                <w:lang w:val="en-US"/>
              </w:rPr>
              <w:t>server-02.nis.net</w:t>
            </w:r>
          </w:p>
        </w:tc>
        <w:tc>
          <w:tcPr>
            <w:tcW w:w="1090" w:type="dxa"/>
          </w:tcPr>
          <w:p w14:paraId="35BDF0F1" w14:textId="7CAF4CBB"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10.0.0.21</w:t>
            </w:r>
          </w:p>
        </w:tc>
        <w:tc>
          <w:tcPr>
            <w:tcW w:w="1388" w:type="dxa"/>
          </w:tcPr>
          <w:p w14:paraId="52D11EB3" w14:textId="074B96E1"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w:t>
            </w:r>
            <w:r w:rsidR="00C64F5A">
              <w:rPr>
                <w:lang w:val="en-US"/>
              </w:rPr>
              <w:t>21</w:t>
            </w:r>
            <w:r>
              <w:rPr>
                <w:lang w:val="en-US"/>
              </w:rPr>
              <w:t>/24</w:t>
            </w:r>
          </w:p>
        </w:tc>
        <w:tc>
          <w:tcPr>
            <w:tcW w:w="1506" w:type="dxa"/>
          </w:tcPr>
          <w:p w14:paraId="3B938801" w14:textId="0967154A"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183" w:type="dxa"/>
          </w:tcPr>
          <w:p w14:paraId="25D55313" w14:textId="008ADD49"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397" w:type="dxa"/>
          </w:tcPr>
          <w:p w14:paraId="03E0C909" w14:textId="66929E1C" w:rsidR="004E2C39" w:rsidRDefault="004E2C39" w:rsidP="004E2C39">
            <w:pPr>
              <w:cnfStyle w:val="000000000000" w:firstRow="0" w:lastRow="0" w:firstColumn="0" w:lastColumn="0" w:oddVBand="0" w:evenVBand="0" w:oddHBand="0" w:evenHBand="0" w:firstRowFirstColumn="0" w:firstRowLastColumn="0" w:lastRowFirstColumn="0" w:lastRowLastColumn="0"/>
              <w:rPr>
                <w:lang w:val="en-US"/>
              </w:rPr>
            </w:pPr>
            <w:r>
              <w:rPr>
                <w:lang w:val="en-US"/>
              </w:rPr>
              <w:t>Linux 4.X|5.X</w:t>
            </w:r>
          </w:p>
        </w:tc>
      </w:tr>
      <w:tr w:rsidR="004E2C39" w14:paraId="29CC4A0E" w14:textId="2F7887B6" w:rsidTr="003633F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943" w:type="dxa"/>
          </w:tcPr>
          <w:p w14:paraId="6E415EEA" w14:textId="1AE086FD" w:rsidR="004E2C39" w:rsidRDefault="004E2C39" w:rsidP="004E2C39">
            <w:pPr>
              <w:rPr>
                <w:lang w:val="en-US"/>
              </w:rPr>
            </w:pPr>
            <w:r>
              <w:rPr>
                <w:lang w:val="en-US"/>
              </w:rPr>
              <w:t>adminserver.nis.net</w:t>
            </w:r>
          </w:p>
        </w:tc>
        <w:tc>
          <w:tcPr>
            <w:tcW w:w="1090" w:type="dxa"/>
          </w:tcPr>
          <w:p w14:paraId="5CE32048" w14:textId="6735324B"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10.0.0.30</w:t>
            </w:r>
          </w:p>
        </w:tc>
        <w:tc>
          <w:tcPr>
            <w:tcW w:w="1388" w:type="dxa"/>
          </w:tcPr>
          <w:p w14:paraId="105A4BF1" w14:textId="4DD014FE"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w:t>
            </w:r>
            <w:r w:rsidR="00C64F5A">
              <w:rPr>
                <w:lang w:val="en-US"/>
              </w:rPr>
              <w:t>30</w:t>
            </w:r>
            <w:r>
              <w:rPr>
                <w:lang w:val="en-US"/>
              </w:rPr>
              <w:t>/24</w:t>
            </w:r>
          </w:p>
        </w:tc>
        <w:tc>
          <w:tcPr>
            <w:tcW w:w="1506" w:type="dxa"/>
          </w:tcPr>
          <w:p w14:paraId="73201199" w14:textId="2087CCFA"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183" w:type="dxa"/>
          </w:tcPr>
          <w:p w14:paraId="30500B80" w14:textId="6A57DD38"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397" w:type="dxa"/>
          </w:tcPr>
          <w:p w14:paraId="3DFB1527" w14:textId="7ED76499" w:rsidR="004E2C39" w:rsidRDefault="004E2C39" w:rsidP="004E2C39">
            <w:pPr>
              <w:cnfStyle w:val="000000100000" w:firstRow="0" w:lastRow="0" w:firstColumn="0" w:lastColumn="0" w:oddVBand="0" w:evenVBand="0" w:oddHBand="1" w:evenHBand="0" w:firstRowFirstColumn="0" w:firstRowLastColumn="0" w:lastRowFirstColumn="0" w:lastRowLastColumn="0"/>
              <w:rPr>
                <w:lang w:val="en-US"/>
              </w:rPr>
            </w:pPr>
            <w:r>
              <w:rPr>
                <w:lang w:val="en-US"/>
              </w:rPr>
              <w:t>Linux 4.X|5.X</w:t>
            </w:r>
          </w:p>
        </w:tc>
      </w:tr>
      <w:tr w:rsidR="00F85591" w14:paraId="1977FDDA" w14:textId="69D44F61" w:rsidTr="00136EED">
        <w:trPr>
          <w:trHeight w:val="284"/>
        </w:trPr>
        <w:tc>
          <w:tcPr>
            <w:cnfStyle w:val="001000000000" w:firstRow="0" w:lastRow="0" w:firstColumn="1" w:lastColumn="0" w:oddVBand="0" w:evenVBand="0" w:oddHBand="0" w:evenHBand="0" w:firstRowFirstColumn="0" w:firstRowLastColumn="0" w:lastRowFirstColumn="0" w:lastRowLastColumn="0"/>
            <w:tcW w:w="1943" w:type="dxa"/>
          </w:tcPr>
          <w:p w14:paraId="1D41BCCD" w14:textId="61FB22CE" w:rsidR="00F85591" w:rsidRDefault="00F85591" w:rsidP="00F85591">
            <w:pPr>
              <w:rPr>
                <w:lang w:val="en-US"/>
              </w:rPr>
            </w:pPr>
            <w:r>
              <w:rPr>
                <w:lang w:val="en-US"/>
              </w:rPr>
              <w:t>adminstation.nis.net</w:t>
            </w:r>
          </w:p>
        </w:tc>
        <w:tc>
          <w:tcPr>
            <w:tcW w:w="1090" w:type="dxa"/>
          </w:tcPr>
          <w:p w14:paraId="7DF4C369" w14:textId="6214A201" w:rsidR="00F85591" w:rsidRDefault="00F85591" w:rsidP="00F85591">
            <w:pPr>
              <w:cnfStyle w:val="000000000000" w:firstRow="0" w:lastRow="0" w:firstColumn="0" w:lastColumn="0" w:oddVBand="0" w:evenVBand="0" w:oddHBand="0" w:evenHBand="0" w:firstRowFirstColumn="0" w:firstRowLastColumn="0" w:lastRowFirstColumn="0" w:lastRowLastColumn="0"/>
              <w:rPr>
                <w:lang w:val="en-US"/>
              </w:rPr>
            </w:pPr>
            <w:r>
              <w:rPr>
                <w:lang w:val="en-US"/>
              </w:rPr>
              <w:t>10.0.0.31</w:t>
            </w:r>
          </w:p>
        </w:tc>
        <w:tc>
          <w:tcPr>
            <w:tcW w:w="1388" w:type="dxa"/>
          </w:tcPr>
          <w:p w14:paraId="31F9832A" w14:textId="76B3EB77" w:rsidR="00F85591" w:rsidRDefault="00F85591" w:rsidP="00F85591">
            <w:pPr>
              <w:cnfStyle w:val="000000000000" w:firstRow="0" w:lastRow="0" w:firstColumn="0" w:lastColumn="0" w:oddVBand="0" w:evenVBand="0" w:oddHBand="0" w:evenHBand="0" w:firstRowFirstColumn="0" w:firstRowLastColumn="0" w:lastRowFirstColumn="0" w:lastRowLastColumn="0"/>
              <w:rPr>
                <w:lang w:val="en-US"/>
              </w:rPr>
            </w:pPr>
            <w:r>
              <w:rPr>
                <w:lang w:val="en-US"/>
              </w:rPr>
              <w:t>10.0.0.</w:t>
            </w:r>
            <w:r w:rsidR="00C64F5A">
              <w:rPr>
                <w:lang w:val="en-US"/>
              </w:rPr>
              <w:t>31</w:t>
            </w:r>
            <w:r>
              <w:rPr>
                <w:lang w:val="en-US"/>
              </w:rPr>
              <w:t>/24</w:t>
            </w:r>
          </w:p>
        </w:tc>
        <w:tc>
          <w:tcPr>
            <w:tcW w:w="1506" w:type="dxa"/>
          </w:tcPr>
          <w:p w14:paraId="4C29AB03" w14:textId="4FD228FB" w:rsidR="00F85591" w:rsidRDefault="00F85591" w:rsidP="00F85591">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183" w:type="dxa"/>
          </w:tcPr>
          <w:p w14:paraId="75927A3D" w14:textId="64FECCDE" w:rsidR="00F85591" w:rsidRDefault="00F85591" w:rsidP="00F85591">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397" w:type="dxa"/>
          </w:tcPr>
          <w:p w14:paraId="10F62358" w14:textId="1EB2BF41" w:rsidR="00F85591" w:rsidRDefault="003633FC" w:rsidP="00F85591">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Kali Linux</w:t>
            </w:r>
          </w:p>
        </w:tc>
      </w:tr>
    </w:tbl>
    <w:p w14:paraId="376C8CFB" w14:textId="66C3090D" w:rsidR="0096615B" w:rsidRPr="00B62384" w:rsidRDefault="00D360B7" w:rsidP="00537373">
      <w:pPr>
        <w:pStyle w:val="Caption"/>
        <w:rPr>
          <w:lang w:val="fr-BE"/>
        </w:rPr>
      </w:pPr>
      <w:bookmarkStart w:id="2" w:name="_Hlk177958248"/>
      <w:r w:rsidRPr="00B62384">
        <w:rPr>
          <w:lang w:val="fr-BE"/>
        </w:rPr>
        <w:t xml:space="preserve">Table </w:t>
      </w:r>
      <w:r>
        <w:fldChar w:fldCharType="begin"/>
      </w:r>
      <w:r w:rsidRPr="00B62384">
        <w:rPr>
          <w:lang w:val="fr-BE"/>
        </w:rPr>
        <w:instrText xml:space="preserve"> SEQ Table \* ARABIC </w:instrText>
      </w:r>
      <w:r>
        <w:fldChar w:fldCharType="separate"/>
      </w:r>
      <w:r w:rsidRPr="00B62384">
        <w:rPr>
          <w:noProof/>
          <w:lang w:val="fr-BE"/>
        </w:rPr>
        <w:t>1</w:t>
      </w:r>
      <w:r>
        <w:fldChar w:fldCharType="end"/>
      </w:r>
      <w:r w:rsidRPr="00B62384">
        <w:rPr>
          <w:lang w:val="fr-BE"/>
        </w:rPr>
        <w:t xml:space="preserve"> Host </w:t>
      </w:r>
      <w:r w:rsidR="00B62384" w:rsidRPr="00B62384">
        <w:rPr>
          <w:lang w:val="fr-BE"/>
        </w:rPr>
        <w:t>documentation</w:t>
      </w:r>
      <w:r w:rsidRPr="00B62384">
        <w:rPr>
          <w:lang w:val="fr-BE"/>
        </w:rPr>
        <w:t xml:space="preserve"> (</w:t>
      </w:r>
      <w:r w:rsidR="00FB205E">
        <w:rPr>
          <w:lang w:val="fr-BE"/>
        </w:rPr>
        <w:t xml:space="preserve">initial </w:t>
      </w:r>
      <w:r w:rsidRPr="00B62384">
        <w:rPr>
          <w:lang w:val="fr-BE"/>
        </w:rPr>
        <w:t>nmap info)</w:t>
      </w:r>
      <w:bookmarkEnd w:id="2"/>
    </w:p>
    <w:p w14:paraId="58D40DFA" w14:textId="5FB55C93" w:rsidR="003633FC" w:rsidRDefault="00A4258D" w:rsidP="003633FC">
      <w:pPr>
        <w:pStyle w:val="ListParagraph"/>
        <w:numPr>
          <w:ilvl w:val="0"/>
          <w:numId w:val="31"/>
        </w:numPr>
        <w:rPr>
          <w:lang w:val="en-US"/>
        </w:rPr>
      </w:pPr>
      <w:r>
        <w:rPr>
          <w:lang w:val="en-US"/>
        </w:rPr>
        <w:t xml:space="preserve">Log in </w:t>
      </w:r>
      <w:r w:rsidR="00B5468A">
        <w:rPr>
          <w:lang w:val="en-US"/>
        </w:rPr>
        <w:t xml:space="preserve">directly </w:t>
      </w:r>
      <w:r>
        <w:rPr>
          <w:lang w:val="en-US"/>
        </w:rPr>
        <w:t xml:space="preserve">to the </w:t>
      </w:r>
      <w:r w:rsidR="00C80A24">
        <w:rPr>
          <w:lang w:val="en-US"/>
        </w:rPr>
        <w:t xml:space="preserve">terminal of the </w:t>
      </w:r>
      <w:r w:rsidR="00537373">
        <w:rPr>
          <w:lang w:val="en-US"/>
        </w:rPr>
        <w:t>individual</w:t>
      </w:r>
      <w:r>
        <w:rPr>
          <w:lang w:val="en-US"/>
        </w:rPr>
        <w:t xml:space="preserve"> hosts</w:t>
      </w:r>
      <w:r w:rsidR="00D37CD7">
        <w:rPr>
          <w:lang w:val="en-US"/>
        </w:rPr>
        <w:t xml:space="preserve"> </w:t>
      </w:r>
      <w:r>
        <w:rPr>
          <w:lang w:val="en-US"/>
        </w:rPr>
        <w:t>to gain more information.</w:t>
      </w:r>
      <w:r w:rsidR="00D41771">
        <w:rPr>
          <w:lang w:val="en-US"/>
        </w:rPr>
        <w:t xml:space="preserve"> </w:t>
      </w:r>
      <w:r w:rsidR="00C80A24">
        <w:rPr>
          <w:lang w:val="en-US"/>
        </w:rPr>
        <w:t xml:space="preserve">Here you can use the </w:t>
      </w:r>
      <w:r w:rsidR="00985694">
        <w:rPr>
          <w:lang w:val="en-US"/>
        </w:rPr>
        <w:t xml:space="preserve">local </w:t>
      </w:r>
      <w:r w:rsidR="00C80A24">
        <w:rPr>
          <w:lang w:val="en-US"/>
        </w:rPr>
        <w:t xml:space="preserve">root user account, </w:t>
      </w:r>
      <w:r w:rsidR="00985694">
        <w:rPr>
          <w:lang w:val="en-US"/>
        </w:rPr>
        <w:t>as documented in the VM notes.</w:t>
      </w:r>
      <w:r w:rsidR="006550F7">
        <w:rPr>
          <w:lang w:val="en-US"/>
        </w:rPr>
        <w:t xml:space="preserve"> Now fill out the </w:t>
      </w:r>
      <w:r w:rsidR="00FB205E">
        <w:rPr>
          <w:lang w:val="en-US"/>
        </w:rPr>
        <w:t>complete table below</w:t>
      </w:r>
      <w:r w:rsidR="009C7A24">
        <w:rPr>
          <w:lang w:val="en-US"/>
        </w:rPr>
        <w:t xml:space="preserve"> (and add more details w.r.t. the OS)</w:t>
      </w:r>
      <w:r w:rsidR="00FB205E">
        <w:rPr>
          <w:lang w:val="en-US"/>
        </w:rPr>
        <w:t>:</w:t>
      </w:r>
    </w:p>
    <w:p w14:paraId="56CBC367" w14:textId="2B6A526C" w:rsidR="003633FC" w:rsidRPr="001C40B6" w:rsidRDefault="003633FC" w:rsidP="003633FC">
      <w:pPr>
        <w:pStyle w:val="ListParagraph"/>
        <w:rPr>
          <w:color w:val="FF0000"/>
          <w:lang w:val="en-US"/>
        </w:rPr>
      </w:pPr>
      <w:r w:rsidRPr="001C40B6">
        <w:rPr>
          <w:color w:val="FF0000"/>
          <w:lang w:val="en-US"/>
        </w:rPr>
        <w:t>uname -sr (to find the version of Linux and the release)</w:t>
      </w:r>
      <w:r w:rsidR="008C552B">
        <w:rPr>
          <w:color w:val="FF0000"/>
          <w:lang w:val="en-US"/>
        </w:rPr>
        <w:t xml:space="preserve"> / uname -a</w:t>
      </w:r>
    </w:p>
    <w:p w14:paraId="2BE3795C" w14:textId="00F45BD8" w:rsidR="003633FC" w:rsidRPr="00F31D9D" w:rsidRDefault="0097061C" w:rsidP="003633FC">
      <w:pPr>
        <w:ind w:left="360"/>
        <w:rPr>
          <w:color w:val="FF0000"/>
          <w:lang w:val="en-US"/>
        </w:rPr>
      </w:pPr>
      <w:r>
        <w:rPr>
          <w:lang w:val="en-US"/>
        </w:rPr>
        <w:tab/>
      </w:r>
      <w:r w:rsidRPr="00F31D9D">
        <w:rPr>
          <w:color w:val="FF0000"/>
          <w:lang w:val="en-US"/>
        </w:rPr>
        <w:t>traceroute google.com (to check the hops it does to find default gateway)</w:t>
      </w:r>
    </w:p>
    <w:p w14:paraId="6EE47FAB" w14:textId="7A644E32" w:rsidR="00DE51C5" w:rsidRPr="00F31D9D" w:rsidRDefault="00DE51C5" w:rsidP="003633FC">
      <w:pPr>
        <w:ind w:left="360"/>
        <w:rPr>
          <w:color w:val="FF0000"/>
          <w:lang w:val="en-US"/>
        </w:rPr>
      </w:pPr>
      <w:r w:rsidRPr="00F31D9D">
        <w:rPr>
          <w:color w:val="FF0000"/>
          <w:lang w:val="en-US"/>
        </w:rPr>
        <w:tab/>
        <w:t>cat /etc/os-release (to find the version of linux used, and not Kernel)</w:t>
      </w:r>
    </w:p>
    <w:tbl>
      <w:tblPr>
        <w:tblStyle w:val="GridTable4-Accent1"/>
        <w:tblW w:w="9507" w:type="dxa"/>
        <w:tblLook w:val="04A0" w:firstRow="1" w:lastRow="0" w:firstColumn="1" w:lastColumn="0" w:noHBand="0" w:noVBand="1"/>
      </w:tblPr>
      <w:tblGrid>
        <w:gridCol w:w="1944"/>
        <w:gridCol w:w="1081"/>
        <w:gridCol w:w="1387"/>
        <w:gridCol w:w="1520"/>
        <w:gridCol w:w="1280"/>
        <w:gridCol w:w="2295"/>
      </w:tblGrid>
      <w:tr w:rsidR="00923152" w14:paraId="054B02A6" w14:textId="77777777" w:rsidTr="00B83969">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584" w:type="dxa"/>
          </w:tcPr>
          <w:p w14:paraId="6D3C4956" w14:textId="77777777" w:rsidR="00FB205E" w:rsidRDefault="00FB205E" w:rsidP="00B83969">
            <w:pPr>
              <w:rPr>
                <w:lang w:val="en-US"/>
              </w:rPr>
            </w:pPr>
            <w:r>
              <w:rPr>
                <w:lang w:val="en-US"/>
              </w:rPr>
              <w:t>hostname</w:t>
            </w:r>
          </w:p>
        </w:tc>
        <w:tc>
          <w:tcPr>
            <w:tcW w:w="1105" w:type="dxa"/>
          </w:tcPr>
          <w:p w14:paraId="3CD6496D" w14:textId="77777777" w:rsidR="00FB205E" w:rsidRDefault="00FB205E" w:rsidP="00B83969">
            <w:pPr>
              <w:cnfStyle w:val="100000000000" w:firstRow="1" w:lastRow="0" w:firstColumn="0" w:lastColumn="0" w:oddVBand="0" w:evenVBand="0" w:oddHBand="0" w:evenHBand="0" w:firstRowFirstColumn="0" w:firstRowLastColumn="0" w:lastRowFirstColumn="0" w:lastRowLastColumn="0"/>
              <w:rPr>
                <w:lang w:val="en-US"/>
              </w:rPr>
            </w:pPr>
            <w:r>
              <w:rPr>
                <w:lang w:val="en-US"/>
              </w:rPr>
              <w:t>IP address</w:t>
            </w:r>
          </w:p>
        </w:tc>
        <w:tc>
          <w:tcPr>
            <w:tcW w:w="1417" w:type="dxa"/>
          </w:tcPr>
          <w:p w14:paraId="03CBA4B5" w14:textId="77777777" w:rsidR="00FB205E" w:rsidRDefault="00FB205E" w:rsidP="00B83969">
            <w:pPr>
              <w:cnfStyle w:val="100000000000" w:firstRow="1" w:lastRow="0" w:firstColumn="0" w:lastColumn="0" w:oddVBand="0" w:evenVBand="0" w:oddHBand="0" w:evenHBand="0" w:firstRowFirstColumn="0" w:firstRowLastColumn="0" w:lastRowFirstColumn="0" w:lastRowLastColumn="0"/>
              <w:rPr>
                <w:lang w:val="en-US"/>
              </w:rPr>
            </w:pPr>
            <w:r>
              <w:rPr>
                <w:lang w:val="en-US"/>
              </w:rPr>
              <w:t>Subnet mask</w:t>
            </w:r>
          </w:p>
        </w:tc>
        <w:tc>
          <w:tcPr>
            <w:tcW w:w="1575" w:type="dxa"/>
          </w:tcPr>
          <w:p w14:paraId="367A5985" w14:textId="77777777" w:rsidR="00FB205E" w:rsidRDefault="00FB205E" w:rsidP="00B83969">
            <w:pPr>
              <w:cnfStyle w:val="100000000000" w:firstRow="1" w:lastRow="0" w:firstColumn="0" w:lastColumn="0" w:oddVBand="0" w:evenVBand="0" w:oddHBand="0" w:evenHBand="0" w:firstRowFirstColumn="0" w:firstRowLastColumn="0" w:lastRowFirstColumn="0" w:lastRowLastColumn="0"/>
              <w:rPr>
                <w:lang w:val="en-US"/>
              </w:rPr>
            </w:pPr>
            <w:r>
              <w:rPr>
                <w:lang w:val="en-US"/>
              </w:rPr>
              <w:t>Default Gateway</w:t>
            </w:r>
          </w:p>
        </w:tc>
        <w:tc>
          <w:tcPr>
            <w:tcW w:w="1260" w:type="dxa"/>
          </w:tcPr>
          <w:p w14:paraId="0EC90BC7" w14:textId="77777777" w:rsidR="00FB205E" w:rsidRDefault="00FB205E" w:rsidP="00B83969">
            <w:pPr>
              <w:cnfStyle w:val="100000000000" w:firstRow="1" w:lastRow="0" w:firstColumn="0" w:lastColumn="0" w:oddVBand="0" w:evenVBand="0" w:oddHBand="0" w:evenHBand="0" w:firstRowFirstColumn="0" w:firstRowLastColumn="0" w:lastRowFirstColumn="0" w:lastRowLastColumn="0"/>
              <w:rPr>
                <w:lang w:val="en-US"/>
              </w:rPr>
            </w:pPr>
            <w:r>
              <w:rPr>
                <w:lang w:val="en-US"/>
              </w:rPr>
              <w:t>DNS</w:t>
            </w:r>
          </w:p>
        </w:tc>
        <w:tc>
          <w:tcPr>
            <w:tcW w:w="2566" w:type="dxa"/>
          </w:tcPr>
          <w:p w14:paraId="51D57735" w14:textId="77777777" w:rsidR="00FB205E" w:rsidRPr="00FB2FCD" w:rsidRDefault="00FB205E" w:rsidP="00B8396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Operating System</w:t>
            </w:r>
          </w:p>
        </w:tc>
      </w:tr>
      <w:tr w:rsidR="00923152" w14:paraId="57281147" w14:textId="77777777" w:rsidTr="00B83969">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84" w:type="dxa"/>
          </w:tcPr>
          <w:p w14:paraId="29B15E57" w14:textId="5543B374" w:rsidR="001C40B6" w:rsidRDefault="001C40B6" w:rsidP="001C40B6">
            <w:pPr>
              <w:rPr>
                <w:lang w:val="en-US"/>
              </w:rPr>
            </w:pPr>
            <w:r>
              <w:rPr>
                <w:lang w:val="en-US"/>
              </w:rPr>
              <w:t>OPNsense.nis.net</w:t>
            </w:r>
          </w:p>
        </w:tc>
        <w:tc>
          <w:tcPr>
            <w:tcW w:w="1105" w:type="dxa"/>
          </w:tcPr>
          <w:p w14:paraId="147D06C0" w14:textId="3C69959A" w:rsidR="001C40B6" w:rsidRDefault="00542766"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417" w:type="dxa"/>
          </w:tcPr>
          <w:p w14:paraId="1B78B0BF" w14:textId="5DAF99BB" w:rsidR="001C40B6" w:rsidRDefault="00542766"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w:t>
            </w:r>
            <w:r w:rsidR="00E04E42">
              <w:rPr>
                <w:lang w:val="en-US"/>
              </w:rPr>
              <w:t>5/24</w:t>
            </w:r>
          </w:p>
        </w:tc>
        <w:tc>
          <w:tcPr>
            <w:tcW w:w="1575" w:type="dxa"/>
          </w:tcPr>
          <w:p w14:paraId="00213D52" w14:textId="1D4A64B0" w:rsidR="001C40B6" w:rsidRDefault="0097061C"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192.168.16.1</w:t>
            </w:r>
          </w:p>
        </w:tc>
        <w:tc>
          <w:tcPr>
            <w:tcW w:w="1260" w:type="dxa"/>
          </w:tcPr>
          <w:p w14:paraId="163A3388" w14:textId="7FFC4117" w:rsidR="001C40B6" w:rsidRDefault="00923152"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127.0.0.1 + 192.168.16.5</w:t>
            </w:r>
          </w:p>
        </w:tc>
        <w:tc>
          <w:tcPr>
            <w:tcW w:w="2566" w:type="dxa"/>
          </w:tcPr>
          <w:p w14:paraId="51D7997C" w14:textId="7B6D114B" w:rsidR="001C40B6" w:rsidRDefault="00BE2CBA"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FreeBSD 14.1-RELEASE-p3</w:t>
            </w:r>
          </w:p>
        </w:tc>
      </w:tr>
      <w:tr w:rsidR="0097061C" w14:paraId="3C2923F6" w14:textId="77777777" w:rsidTr="00B83969">
        <w:trPr>
          <w:trHeight w:val="284"/>
        </w:trPr>
        <w:tc>
          <w:tcPr>
            <w:cnfStyle w:val="001000000000" w:firstRow="0" w:lastRow="0" w:firstColumn="1" w:lastColumn="0" w:oddVBand="0" w:evenVBand="0" w:oddHBand="0" w:evenHBand="0" w:firstRowFirstColumn="0" w:firstRowLastColumn="0" w:lastRowFirstColumn="0" w:lastRowLastColumn="0"/>
            <w:tcW w:w="1584" w:type="dxa"/>
          </w:tcPr>
          <w:p w14:paraId="372BBE0A" w14:textId="1E95E0F2" w:rsidR="001C40B6" w:rsidRDefault="003660FB" w:rsidP="001C40B6">
            <w:pPr>
              <w:rPr>
                <w:lang w:val="en-US"/>
              </w:rPr>
            </w:pPr>
            <w:r>
              <w:rPr>
                <w:lang w:val="en-US"/>
              </w:rPr>
              <w:t>network.nis.nit</w:t>
            </w:r>
          </w:p>
        </w:tc>
        <w:tc>
          <w:tcPr>
            <w:tcW w:w="1105" w:type="dxa"/>
          </w:tcPr>
          <w:p w14:paraId="24265908" w14:textId="430CD76E" w:rsidR="001C40B6" w:rsidRDefault="00021EE5"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10.0.0.6</w:t>
            </w:r>
          </w:p>
        </w:tc>
        <w:tc>
          <w:tcPr>
            <w:tcW w:w="1417" w:type="dxa"/>
          </w:tcPr>
          <w:p w14:paraId="6E3241C0" w14:textId="507A9DD9" w:rsidR="001C40B6" w:rsidRDefault="009E1901"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10.0.0.6/24</w:t>
            </w:r>
          </w:p>
        </w:tc>
        <w:tc>
          <w:tcPr>
            <w:tcW w:w="1575" w:type="dxa"/>
          </w:tcPr>
          <w:p w14:paraId="19114549" w14:textId="78005F8D" w:rsidR="001C40B6" w:rsidRDefault="007D1C6D"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260" w:type="dxa"/>
          </w:tcPr>
          <w:p w14:paraId="469BAF9A" w14:textId="0533BCFF" w:rsidR="001C40B6" w:rsidRDefault="007D1C6D"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566" w:type="dxa"/>
          </w:tcPr>
          <w:p w14:paraId="77FD3CD4" w14:textId="77777777" w:rsidR="001C40B6" w:rsidRDefault="003660FB"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Linux 6.8.12-1-pve</w:t>
            </w:r>
          </w:p>
          <w:p w14:paraId="5DAC759E" w14:textId="2C68284D" w:rsidR="003E5C8A" w:rsidRDefault="003E5C8A"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Alpine Linux 3.19</w:t>
            </w:r>
          </w:p>
        </w:tc>
      </w:tr>
      <w:tr w:rsidR="00923152" w14:paraId="414704D9" w14:textId="77777777" w:rsidTr="00B83969">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84" w:type="dxa"/>
          </w:tcPr>
          <w:p w14:paraId="11556DFC" w14:textId="6BB67EDE" w:rsidR="001C40B6" w:rsidRDefault="008F1A9F" w:rsidP="001C40B6">
            <w:pPr>
              <w:rPr>
                <w:lang w:val="en-US"/>
              </w:rPr>
            </w:pPr>
            <w:r>
              <w:rPr>
                <w:lang w:val="en-US"/>
              </w:rPr>
              <w:t>workstation-01.nis.net</w:t>
            </w:r>
          </w:p>
        </w:tc>
        <w:tc>
          <w:tcPr>
            <w:tcW w:w="1105" w:type="dxa"/>
          </w:tcPr>
          <w:p w14:paraId="15691951" w14:textId="47928EC6" w:rsidR="001C40B6" w:rsidRDefault="008F1A9F"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10.0.0.10</w:t>
            </w:r>
          </w:p>
        </w:tc>
        <w:tc>
          <w:tcPr>
            <w:tcW w:w="1417" w:type="dxa"/>
          </w:tcPr>
          <w:p w14:paraId="7BFCF7D0" w14:textId="2AF5262B" w:rsidR="001C40B6" w:rsidRDefault="003504A4"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10.0.0.10/24</w:t>
            </w:r>
          </w:p>
        </w:tc>
        <w:tc>
          <w:tcPr>
            <w:tcW w:w="1575" w:type="dxa"/>
          </w:tcPr>
          <w:p w14:paraId="32BBDA07" w14:textId="56D29D15" w:rsidR="001C40B6" w:rsidRDefault="003504A4"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260" w:type="dxa"/>
          </w:tcPr>
          <w:p w14:paraId="6BA814EF" w14:textId="0BC5B997" w:rsidR="001C40B6" w:rsidRDefault="003504A4"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566" w:type="dxa"/>
          </w:tcPr>
          <w:p w14:paraId="6EA94828" w14:textId="77777777" w:rsidR="00DE51C5" w:rsidRDefault="002B4E66"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Alpine Linux 3.1</w:t>
            </w:r>
            <w:r w:rsidR="00DE51C5">
              <w:rPr>
                <w:lang w:val="en-US"/>
              </w:rPr>
              <w:t>9</w:t>
            </w:r>
          </w:p>
          <w:p w14:paraId="2A37FF39" w14:textId="6588AB49" w:rsidR="00F31D9D" w:rsidRDefault="00C205F9"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Linux 6.8.12-1-pve</w:t>
            </w:r>
          </w:p>
        </w:tc>
      </w:tr>
      <w:tr w:rsidR="0097061C" w14:paraId="322A18B3" w14:textId="77777777" w:rsidTr="00B83969">
        <w:trPr>
          <w:trHeight w:val="284"/>
        </w:trPr>
        <w:tc>
          <w:tcPr>
            <w:cnfStyle w:val="001000000000" w:firstRow="0" w:lastRow="0" w:firstColumn="1" w:lastColumn="0" w:oddVBand="0" w:evenVBand="0" w:oddHBand="0" w:evenHBand="0" w:firstRowFirstColumn="0" w:firstRowLastColumn="0" w:lastRowFirstColumn="0" w:lastRowLastColumn="0"/>
            <w:tcW w:w="1584" w:type="dxa"/>
          </w:tcPr>
          <w:p w14:paraId="5C91DC2F" w14:textId="2CA3DB84" w:rsidR="001C40B6" w:rsidRDefault="00FB09FD" w:rsidP="001C40B6">
            <w:pPr>
              <w:rPr>
                <w:lang w:val="en-US"/>
              </w:rPr>
            </w:pPr>
            <w:r>
              <w:rPr>
                <w:lang w:val="en-US"/>
              </w:rPr>
              <w:t>workstation-02.nis.net</w:t>
            </w:r>
          </w:p>
        </w:tc>
        <w:tc>
          <w:tcPr>
            <w:tcW w:w="1105" w:type="dxa"/>
          </w:tcPr>
          <w:p w14:paraId="62B8F1BB" w14:textId="5B594760" w:rsidR="001C40B6" w:rsidRDefault="008F1A9F"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10.0.0.11</w:t>
            </w:r>
          </w:p>
        </w:tc>
        <w:tc>
          <w:tcPr>
            <w:tcW w:w="1417" w:type="dxa"/>
          </w:tcPr>
          <w:p w14:paraId="6C1E7A08" w14:textId="75FBE2DD" w:rsidR="001C40B6" w:rsidRDefault="00C205F9"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10.0.0.11/24</w:t>
            </w:r>
          </w:p>
        </w:tc>
        <w:tc>
          <w:tcPr>
            <w:tcW w:w="1575" w:type="dxa"/>
          </w:tcPr>
          <w:p w14:paraId="683C82B5" w14:textId="7ABA43A9" w:rsidR="001C40B6" w:rsidRDefault="00D65B4E"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260" w:type="dxa"/>
          </w:tcPr>
          <w:p w14:paraId="746F590E" w14:textId="02DEA162" w:rsidR="001C40B6" w:rsidRDefault="00A446D6"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566" w:type="dxa"/>
          </w:tcPr>
          <w:p w14:paraId="0333DC7D" w14:textId="77777777" w:rsidR="001C40B6" w:rsidRDefault="00FB09FD"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Alpine Linux 3.19</w:t>
            </w:r>
          </w:p>
          <w:p w14:paraId="6EB85F3A" w14:textId="779E5ABC" w:rsidR="00FB09FD" w:rsidRDefault="00FB09FD"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Linux 6.8.12-1-pve</w:t>
            </w:r>
          </w:p>
        </w:tc>
      </w:tr>
      <w:tr w:rsidR="00923152" w14:paraId="6CFD162A" w14:textId="77777777" w:rsidTr="00B83969">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84" w:type="dxa"/>
          </w:tcPr>
          <w:p w14:paraId="26E5EC8E" w14:textId="0CBE218A" w:rsidR="001C40B6" w:rsidRDefault="005464B4" w:rsidP="001C40B6">
            <w:pPr>
              <w:rPr>
                <w:lang w:val="en-US"/>
              </w:rPr>
            </w:pPr>
            <w:r>
              <w:rPr>
                <w:lang w:val="en-US"/>
              </w:rPr>
              <w:t>server-01.nis.net</w:t>
            </w:r>
          </w:p>
        </w:tc>
        <w:tc>
          <w:tcPr>
            <w:tcW w:w="1105" w:type="dxa"/>
          </w:tcPr>
          <w:p w14:paraId="5DB0DE06" w14:textId="7754FED9" w:rsidR="001C40B6" w:rsidRDefault="008F1A9F"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10.0.0.20</w:t>
            </w:r>
          </w:p>
        </w:tc>
        <w:tc>
          <w:tcPr>
            <w:tcW w:w="1417" w:type="dxa"/>
          </w:tcPr>
          <w:p w14:paraId="65426F3C" w14:textId="2925DF75" w:rsidR="001C40B6" w:rsidRDefault="00EB2878"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10.0.0.20/24</w:t>
            </w:r>
          </w:p>
        </w:tc>
        <w:tc>
          <w:tcPr>
            <w:tcW w:w="1575" w:type="dxa"/>
          </w:tcPr>
          <w:p w14:paraId="40B22F95" w14:textId="78288299" w:rsidR="001C40B6" w:rsidRDefault="00D96762"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260" w:type="dxa"/>
          </w:tcPr>
          <w:p w14:paraId="0ED8385B" w14:textId="3B8137ED" w:rsidR="001C40B6" w:rsidRDefault="00D96762"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566" w:type="dxa"/>
          </w:tcPr>
          <w:p w14:paraId="461080F9" w14:textId="77777777" w:rsidR="001C40B6" w:rsidRDefault="000404BB"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Alpine Linux 3.19</w:t>
            </w:r>
          </w:p>
          <w:p w14:paraId="17F6AAA4" w14:textId="2BD3C1C4" w:rsidR="000404BB" w:rsidRDefault="000404BB"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Linux 6.8.12-1-pve</w:t>
            </w:r>
          </w:p>
        </w:tc>
      </w:tr>
      <w:tr w:rsidR="0097061C" w14:paraId="6B143D99" w14:textId="77777777" w:rsidTr="00B83969">
        <w:trPr>
          <w:trHeight w:val="284"/>
        </w:trPr>
        <w:tc>
          <w:tcPr>
            <w:cnfStyle w:val="001000000000" w:firstRow="0" w:lastRow="0" w:firstColumn="1" w:lastColumn="0" w:oddVBand="0" w:evenVBand="0" w:oddHBand="0" w:evenHBand="0" w:firstRowFirstColumn="0" w:firstRowLastColumn="0" w:lastRowFirstColumn="0" w:lastRowLastColumn="0"/>
            <w:tcW w:w="1584" w:type="dxa"/>
          </w:tcPr>
          <w:p w14:paraId="140262C5" w14:textId="22ABCDFD" w:rsidR="001C40B6" w:rsidRDefault="005464B4" w:rsidP="001C40B6">
            <w:pPr>
              <w:rPr>
                <w:lang w:val="en-US"/>
              </w:rPr>
            </w:pPr>
            <w:r>
              <w:rPr>
                <w:lang w:val="en-US"/>
              </w:rPr>
              <w:t>server-02.nis.net</w:t>
            </w:r>
          </w:p>
        </w:tc>
        <w:tc>
          <w:tcPr>
            <w:tcW w:w="1105" w:type="dxa"/>
          </w:tcPr>
          <w:p w14:paraId="3A93EDF1" w14:textId="56B36AD6" w:rsidR="001C40B6" w:rsidRDefault="008F1A9F"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10.0.0.21</w:t>
            </w:r>
          </w:p>
        </w:tc>
        <w:tc>
          <w:tcPr>
            <w:tcW w:w="1417" w:type="dxa"/>
          </w:tcPr>
          <w:p w14:paraId="581C103D" w14:textId="515EB560" w:rsidR="001737F4" w:rsidRDefault="001737F4"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10.0.0.21/24</w:t>
            </w:r>
          </w:p>
        </w:tc>
        <w:tc>
          <w:tcPr>
            <w:tcW w:w="1575" w:type="dxa"/>
          </w:tcPr>
          <w:p w14:paraId="47A7DE42" w14:textId="279FE53A" w:rsidR="001C40B6" w:rsidRDefault="001D6399"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260" w:type="dxa"/>
          </w:tcPr>
          <w:p w14:paraId="0E066B9D" w14:textId="22942A8A" w:rsidR="001C40B6" w:rsidRDefault="001D6399"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566" w:type="dxa"/>
          </w:tcPr>
          <w:p w14:paraId="299FD984" w14:textId="77777777" w:rsidR="001C40B6" w:rsidRDefault="00D96762"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Alpine Linux 3.19</w:t>
            </w:r>
          </w:p>
          <w:p w14:paraId="275B0D26" w14:textId="74686F39" w:rsidR="00D96762" w:rsidRDefault="00D96762"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Linux 6.8.12-1-pve</w:t>
            </w:r>
          </w:p>
        </w:tc>
      </w:tr>
      <w:tr w:rsidR="00923152" w14:paraId="080B696C" w14:textId="77777777" w:rsidTr="00B83969">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84" w:type="dxa"/>
          </w:tcPr>
          <w:p w14:paraId="028C0BC6" w14:textId="0FE191A8" w:rsidR="001C40B6" w:rsidRDefault="001D07F3" w:rsidP="001C40B6">
            <w:pPr>
              <w:rPr>
                <w:lang w:val="en-US"/>
              </w:rPr>
            </w:pPr>
            <w:r>
              <w:rPr>
                <w:lang w:val="en-US"/>
              </w:rPr>
              <w:t>adminserver.nis.net</w:t>
            </w:r>
          </w:p>
        </w:tc>
        <w:tc>
          <w:tcPr>
            <w:tcW w:w="1105" w:type="dxa"/>
          </w:tcPr>
          <w:p w14:paraId="51AC61B4" w14:textId="7CA9B867" w:rsidR="001C40B6" w:rsidRDefault="008F1A9F"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10.0.0.30</w:t>
            </w:r>
          </w:p>
        </w:tc>
        <w:tc>
          <w:tcPr>
            <w:tcW w:w="1417" w:type="dxa"/>
          </w:tcPr>
          <w:p w14:paraId="5D2D07C3" w14:textId="7FF92C2E" w:rsidR="001C40B6" w:rsidRDefault="001D07F3"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10.0.0.30/24</w:t>
            </w:r>
          </w:p>
        </w:tc>
        <w:tc>
          <w:tcPr>
            <w:tcW w:w="1575" w:type="dxa"/>
          </w:tcPr>
          <w:p w14:paraId="238FBEB9" w14:textId="46559C44" w:rsidR="001C40B6" w:rsidRDefault="008762CF" w:rsidP="008762CF">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260" w:type="dxa"/>
          </w:tcPr>
          <w:p w14:paraId="5C9494D9" w14:textId="7B31FE58" w:rsidR="001C40B6" w:rsidRDefault="008762CF"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566" w:type="dxa"/>
          </w:tcPr>
          <w:p w14:paraId="65BF4159" w14:textId="77777777" w:rsidR="001C40B6" w:rsidRDefault="001D6399"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Ubuntu 22.04.4 LTS</w:t>
            </w:r>
          </w:p>
          <w:p w14:paraId="4B1F3A46" w14:textId="5D58BC29" w:rsidR="008762CF" w:rsidRDefault="008762CF" w:rsidP="001C40B6">
            <w:pPr>
              <w:cnfStyle w:val="000000100000" w:firstRow="0" w:lastRow="0" w:firstColumn="0" w:lastColumn="0" w:oddVBand="0" w:evenVBand="0" w:oddHBand="1" w:evenHBand="0" w:firstRowFirstColumn="0" w:firstRowLastColumn="0" w:lastRowFirstColumn="0" w:lastRowLastColumn="0"/>
              <w:rPr>
                <w:lang w:val="en-US"/>
              </w:rPr>
            </w:pPr>
            <w:r>
              <w:rPr>
                <w:lang w:val="en-US"/>
              </w:rPr>
              <w:t>Linux 6.8.12-1-pve</w:t>
            </w:r>
          </w:p>
        </w:tc>
      </w:tr>
      <w:tr w:rsidR="0097061C" w14:paraId="3C41DECE" w14:textId="77777777" w:rsidTr="00B83969">
        <w:trPr>
          <w:trHeight w:val="284"/>
        </w:trPr>
        <w:tc>
          <w:tcPr>
            <w:cnfStyle w:val="001000000000" w:firstRow="0" w:lastRow="0" w:firstColumn="1" w:lastColumn="0" w:oddVBand="0" w:evenVBand="0" w:oddHBand="0" w:evenHBand="0" w:firstRowFirstColumn="0" w:firstRowLastColumn="0" w:lastRowFirstColumn="0" w:lastRowLastColumn="0"/>
            <w:tcW w:w="1584" w:type="dxa"/>
          </w:tcPr>
          <w:p w14:paraId="38D80D7B" w14:textId="4A3A0507" w:rsidR="001C40B6" w:rsidRDefault="00923152" w:rsidP="001C40B6">
            <w:pPr>
              <w:rPr>
                <w:lang w:val="en-US"/>
              </w:rPr>
            </w:pPr>
            <w:r>
              <w:rPr>
                <w:lang w:val="en-US"/>
              </w:rPr>
              <w:t>adminstation.nis.net</w:t>
            </w:r>
          </w:p>
        </w:tc>
        <w:tc>
          <w:tcPr>
            <w:tcW w:w="1105" w:type="dxa"/>
          </w:tcPr>
          <w:p w14:paraId="5389F8D4" w14:textId="16B2B1FE" w:rsidR="001C40B6" w:rsidRDefault="00E04E42"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10.0.0.31</w:t>
            </w:r>
          </w:p>
        </w:tc>
        <w:tc>
          <w:tcPr>
            <w:tcW w:w="1417" w:type="dxa"/>
          </w:tcPr>
          <w:p w14:paraId="6F1BD25A" w14:textId="7EB216FD" w:rsidR="001C40B6" w:rsidRDefault="00E04E42"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10.0.0.31/24</w:t>
            </w:r>
          </w:p>
        </w:tc>
        <w:tc>
          <w:tcPr>
            <w:tcW w:w="1575" w:type="dxa"/>
          </w:tcPr>
          <w:p w14:paraId="1961B1C5" w14:textId="6BC21F2A" w:rsidR="001C40B6" w:rsidRDefault="007A0A64"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260" w:type="dxa"/>
          </w:tcPr>
          <w:p w14:paraId="53ED9BC5" w14:textId="5987CC06" w:rsidR="001C40B6" w:rsidRDefault="007A0A64" w:rsidP="001C40B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566" w:type="dxa"/>
          </w:tcPr>
          <w:p w14:paraId="1001CA7A" w14:textId="77777777" w:rsidR="001C40B6" w:rsidRDefault="00923152" w:rsidP="001C40B6">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Linux 6.8.11-amd64</w:t>
            </w:r>
          </w:p>
          <w:p w14:paraId="5D7DC029" w14:textId="3D163307" w:rsidR="00785309" w:rsidRDefault="00785309" w:rsidP="001C40B6">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Kali GNU/Linux 2024.2</w:t>
            </w:r>
          </w:p>
        </w:tc>
      </w:tr>
    </w:tbl>
    <w:p w14:paraId="16633371" w14:textId="65A13FDD" w:rsidR="006550F7" w:rsidRPr="00537373" w:rsidRDefault="00FB205E" w:rsidP="00537373">
      <w:pPr>
        <w:pStyle w:val="Caption"/>
        <w:rPr>
          <w:lang w:val="fr-BE"/>
        </w:rPr>
      </w:pPr>
      <w:r w:rsidRPr="00B62384">
        <w:rPr>
          <w:lang w:val="fr-BE"/>
        </w:rPr>
        <w:t xml:space="preserve">Table </w:t>
      </w:r>
      <w:r>
        <w:fldChar w:fldCharType="begin"/>
      </w:r>
      <w:r w:rsidRPr="00B62384">
        <w:rPr>
          <w:lang w:val="fr-BE"/>
        </w:rPr>
        <w:instrText xml:space="preserve"> SEQ Table \* ARABIC </w:instrText>
      </w:r>
      <w:r>
        <w:fldChar w:fldCharType="separate"/>
      </w:r>
      <w:r>
        <w:rPr>
          <w:noProof/>
          <w:lang w:val="fr-BE"/>
        </w:rPr>
        <w:t>2</w:t>
      </w:r>
      <w:r>
        <w:fldChar w:fldCharType="end"/>
      </w:r>
      <w:r w:rsidRPr="00B62384">
        <w:rPr>
          <w:lang w:val="fr-BE"/>
        </w:rPr>
        <w:t xml:space="preserve"> Host documentation (</w:t>
      </w:r>
      <w:r w:rsidR="0088448D">
        <w:rPr>
          <w:lang w:val="fr-BE"/>
        </w:rPr>
        <w:t>initial complete information</w:t>
      </w:r>
      <w:r w:rsidRPr="00B62384">
        <w:rPr>
          <w:lang w:val="fr-BE"/>
        </w:rPr>
        <w:t>)</w:t>
      </w:r>
    </w:p>
    <w:p w14:paraId="374DD200" w14:textId="77777777" w:rsidR="0046480C" w:rsidRPr="00FC3B40" w:rsidRDefault="0046480C" w:rsidP="0046480C">
      <w:pPr>
        <w:rPr>
          <w:lang w:val="en-US"/>
        </w:rPr>
      </w:pPr>
    </w:p>
    <w:p w14:paraId="48F5C691" w14:textId="77777777" w:rsidR="00B36718" w:rsidRPr="00FC3B40" w:rsidRDefault="00B36718" w:rsidP="00FE5BC4">
      <w:pPr>
        <w:rPr>
          <w:lang w:val="en-US"/>
        </w:rPr>
      </w:pPr>
    </w:p>
    <w:p w14:paraId="4B9FC5A8" w14:textId="684F1430" w:rsidR="00B36718" w:rsidRDefault="006E264B" w:rsidP="00C0211F">
      <w:pPr>
        <w:pStyle w:val="Heading1"/>
      </w:pPr>
      <w:r>
        <w:t>Accessing the</w:t>
      </w:r>
      <w:r w:rsidR="00C0211F">
        <w:t xml:space="preserve"> VMs</w:t>
      </w:r>
      <w:r>
        <w:t xml:space="preserve"> over SSH</w:t>
      </w:r>
    </w:p>
    <w:p w14:paraId="5C2BBCA0" w14:textId="77777777" w:rsidR="00944C99" w:rsidRDefault="00944C99" w:rsidP="00944C99">
      <w:pPr>
        <w:pStyle w:val="ListParagraph"/>
        <w:rPr>
          <w:lang w:val="en-US"/>
        </w:rPr>
      </w:pPr>
    </w:p>
    <w:p w14:paraId="008016E1" w14:textId="4F53C7FB" w:rsidR="00944C99" w:rsidRDefault="00944C99" w:rsidP="00794EDC">
      <w:pPr>
        <w:pStyle w:val="ListParagraph"/>
        <w:numPr>
          <w:ilvl w:val="0"/>
          <w:numId w:val="31"/>
        </w:numPr>
        <w:rPr>
          <w:lang w:val="en-US"/>
        </w:rPr>
      </w:pPr>
      <w:r w:rsidRPr="00FC3B40">
        <w:rPr>
          <w:lang w:val="en-US"/>
        </w:rPr>
        <w:t xml:space="preserve">Create </w:t>
      </w:r>
      <w:r>
        <w:rPr>
          <w:lang w:val="en-US"/>
        </w:rPr>
        <w:t>a</w:t>
      </w:r>
      <w:r w:rsidRPr="00FC3B40">
        <w:rPr>
          <w:lang w:val="en-US"/>
        </w:rPr>
        <w:t xml:space="preserve"> </w:t>
      </w:r>
      <w:r>
        <w:rPr>
          <w:lang w:val="en-US"/>
        </w:rPr>
        <w:t xml:space="preserve">local </w:t>
      </w:r>
      <w:r w:rsidRPr="00FC3B40">
        <w:rPr>
          <w:lang w:val="en-US"/>
        </w:rPr>
        <w:t>personal user a</w:t>
      </w:r>
      <w:r>
        <w:rPr>
          <w:lang w:val="en-US"/>
        </w:rPr>
        <w:t xml:space="preserve">ccount (again based on your first name) with administrator rights on all hosts. </w:t>
      </w:r>
      <w:r>
        <w:rPr>
          <w:lang w:val="en-US"/>
        </w:rPr>
        <w:br/>
      </w:r>
      <w:r w:rsidRPr="009C7A24">
        <w:rPr>
          <w:b/>
          <w:bCs/>
          <w:lang w:val="en-US"/>
        </w:rPr>
        <w:t>Hint:</w:t>
      </w:r>
      <w:r>
        <w:rPr>
          <w:lang w:val="en-US"/>
        </w:rPr>
        <w:t xml:space="preserve"> You may need to look up how administrator rights work on each of the Operating Systems of the different hosts.</w:t>
      </w:r>
    </w:p>
    <w:p w14:paraId="1E135918" w14:textId="570F638C" w:rsidR="00E84FCC" w:rsidRDefault="00063C55" w:rsidP="00E84FCC">
      <w:pPr>
        <w:pStyle w:val="ListParagraph"/>
        <w:rPr>
          <w:color w:val="FF0000"/>
          <w:lang w:val="en-US"/>
        </w:rPr>
      </w:pPr>
      <w:r w:rsidRPr="00063C55">
        <w:rPr>
          <w:color w:val="FF0000"/>
          <w:lang w:val="en-US"/>
        </w:rPr>
        <w:t>for the network.nis.net it needs to start the service of ssh. (</w:t>
      </w:r>
      <w:r w:rsidRPr="00063C55">
        <w:rPr>
          <w:color w:val="FF0000"/>
          <w:u w:val="single"/>
          <w:lang w:val="en-US"/>
        </w:rPr>
        <w:t>service sshd start</w:t>
      </w:r>
      <w:r w:rsidRPr="00063C55">
        <w:rPr>
          <w:color w:val="FF0000"/>
          <w:lang w:val="en-US"/>
        </w:rPr>
        <w:t>)</w:t>
      </w:r>
    </w:p>
    <w:p w14:paraId="3B704C36" w14:textId="71D794B1" w:rsidR="00E640BB" w:rsidRDefault="00E640BB" w:rsidP="00E84FCC">
      <w:pPr>
        <w:pStyle w:val="ListParagraph"/>
        <w:rPr>
          <w:color w:val="FF0000"/>
          <w:lang w:val="en-US"/>
        </w:rPr>
      </w:pPr>
      <w:r>
        <w:rPr>
          <w:color w:val="FF0000"/>
          <w:lang w:val="en-US"/>
        </w:rPr>
        <w:t>for Alpine Linux, to add a user to the</w:t>
      </w:r>
      <w:r w:rsidR="0012337A">
        <w:rPr>
          <w:color w:val="FF0000"/>
          <w:lang w:val="en-US"/>
        </w:rPr>
        <w:t xml:space="preserve"> administrator privileges, do:</w:t>
      </w:r>
    </w:p>
    <w:p w14:paraId="6ACE7CD7" w14:textId="3AFB6954" w:rsidR="001C5FD2" w:rsidRPr="00FD22F5" w:rsidRDefault="0012337A" w:rsidP="001C5FD2">
      <w:pPr>
        <w:pStyle w:val="ListParagraph"/>
        <w:numPr>
          <w:ilvl w:val="0"/>
          <w:numId w:val="35"/>
        </w:numPr>
        <w:rPr>
          <w:color w:val="FF0000"/>
          <w:lang w:val="en-US"/>
        </w:rPr>
      </w:pPr>
      <w:r>
        <w:rPr>
          <w:color w:val="FF0000"/>
          <w:lang w:val="en-US"/>
        </w:rPr>
        <w:t xml:space="preserve">adduser serafim (type password - </w:t>
      </w:r>
      <w:r w:rsidR="002B0A1C">
        <w:rPr>
          <w:color w:val="FF0000"/>
          <w:lang w:val="en-US"/>
        </w:rPr>
        <w:t>ciobanu</w:t>
      </w:r>
      <w:r>
        <w:rPr>
          <w:color w:val="FF0000"/>
          <w:lang w:val="en-US"/>
        </w:rPr>
        <w:t>)</w:t>
      </w:r>
      <w:r w:rsidR="009854F9">
        <w:rPr>
          <w:color w:val="FF0000"/>
          <w:lang w:val="en-US"/>
        </w:rPr>
        <w:t xml:space="preserve">, and also for Alpine you can technically do everything via using </w:t>
      </w:r>
      <w:r w:rsidR="009854F9" w:rsidRPr="009854F9">
        <w:rPr>
          <w:color w:val="FF0000"/>
          <w:u w:val="single"/>
          <w:lang w:val="en-US"/>
        </w:rPr>
        <w:t>doas</w:t>
      </w:r>
      <w:r w:rsidR="009854F9">
        <w:rPr>
          <w:color w:val="FF0000"/>
          <w:lang w:val="en-US"/>
        </w:rPr>
        <w:t xml:space="preserve"> instead of </w:t>
      </w:r>
      <w:r w:rsidR="009854F9" w:rsidRPr="009854F9">
        <w:rPr>
          <w:color w:val="FF0000"/>
          <w:u w:val="single"/>
          <w:lang w:val="en-US"/>
        </w:rPr>
        <w:t>sudo</w:t>
      </w:r>
    </w:p>
    <w:p w14:paraId="6B59D1D8" w14:textId="77777777" w:rsidR="00FD22F5" w:rsidRDefault="00FD22F5" w:rsidP="00FD22F5">
      <w:pPr>
        <w:pStyle w:val="ListParagraph"/>
        <w:rPr>
          <w:color w:val="FF0000"/>
          <w:u w:val="single"/>
          <w:lang w:val="en-US"/>
        </w:rPr>
      </w:pPr>
    </w:p>
    <w:p w14:paraId="3E2B90F3" w14:textId="5154BE56" w:rsidR="00FD22F5" w:rsidRDefault="00FD22F5" w:rsidP="00FD22F5">
      <w:pPr>
        <w:pStyle w:val="ListParagraph"/>
        <w:rPr>
          <w:color w:val="FF0000"/>
          <w:u w:val="single"/>
          <w:lang w:val="en-US"/>
        </w:rPr>
      </w:pPr>
      <w:r>
        <w:rPr>
          <w:color w:val="FF0000"/>
          <w:u w:val="single"/>
          <w:lang w:val="en-US"/>
        </w:rPr>
        <w:t>for Ubuntu:</w:t>
      </w:r>
    </w:p>
    <w:p w14:paraId="717AF9FE" w14:textId="358E6D16" w:rsidR="00FD22F5" w:rsidRDefault="00FD22F5" w:rsidP="00FD22F5">
      <w:pPr>
        <w:pStyle w:val="ListParagraph"/>
        <w:numPr>
          <w:ilvl w:val="0"/>
          <w:numId w:val="35"/>
        </w:numPr>
        <w:rPr>
          <w:color w:val="FF0000"/>
          <w:lang w:val="en-US"/>
        </w:rPr>
      </w:pPr>
      <w:r>
        <w:rPr>
          <w:color w:val="FF0000"/>
          <w:lang w:val="en-US"/>
        </w:rPr>
        <w:t>adduser serafim</w:t>
      </w:r>
    </w:p>
    <w:p w14:paraId="5AE06E0B" w14:textId="70677CDF" w:rsidR="00FD22F5" w:rsidRDefault="00FD22F5" w:rsidP="00FD22F5">
      <w:pPr>
        <w:pStyle w:val="ListParagraph"/>
        <w:numPr>
          <w:ilvl w:val="0"/>
          <w:numId w:val="35"/>
        </w:numPr>
        <w:rPr>
          <w:color w:val="FF0000"/>
          <w:lang w:val="en-US"/>
        </w:rPr>
      </w:pPr>
      <w:r>
        <w:rPr>
          <w:color w:val="FF0000"/>
          <w:lang w:val="en-US"/>
        </w:rPr>
        <w:t>usermod -aG sudo serafim</w:t>
      </w:r>
    </w:p>
    <w:p w14:paraId="16B9C2AE" w14:textId="1D6B0BE7" w:rsidR="00815987" w:rsidRDefault="00815987" w:rsidP="00FD22F5">
      <w:pPr>
        <w:pStyle w:val="ListParagraph"/>
        <w:numPr>
          <w:ilvl w:val="0"/>
          <w:numId w:val="35"/>
        </w:numPr>
        <w:rPr>
          <w:color w:val="FF0000"/>
          <w:lang w:val="en-US"/>
        </w:rPr>
      </w:pPr>
      <w:r>
        <w:rPr>
          <w:color w:val="FF0000"/>
          <w:lang w:val="en-US"/>
        </w:rPr>
        <w:t>groups serafim</w:t>
      </w:r>
    </w:p>
    <w:p w14:paraId="3B665FC6" w14:textId="26AF30F6" w:rsidR="00853F6C" w:rsidRDefault="00853F6C" w:rsidP="00853F6C">
      <w:pPr>
        <w:pStyle w:val="ListParagraph"/>
        <w:rPr>
          <w:color w:val="FF0000"/>
          <w:lang w:val="en-US"/>
        </w:rPr>
      </w:pPr>
      <w:r>
        <w:rPr>
          <w:color w:val="FF0000"/>
          <w:lang w:val="en-US"/>
        </w:rPr>
        <w:lastRenderedPageBreak/>
        <w:t>for FreeBSD:</w:t>
      </w:r>
    </w:p>
    <w:p w14:paraId="5DE72C00" w14:textId="1E34A4D0" w:rsidR="00853F6C" w:rsidRDefault="00853F6C" w:rsidP="00853F6C">
      <w:pPr>
        <w:pStyle w:val="ListParagraph"/>
        <w:numPr>
          <w:ilvl w:val="0"/>
          <w:numId w:val="35"/>
        </w:numPr>
        <w:rPr>
          <w:color w:val="FF0000"/>
          <w:lang w:val="en-US"/>
        </w:rPr>
      </w:pPr>
      <w:r>
        <w:rPr>
          <w:color w:val="FF0000"/>
          <w:lang w:val="en-US"/>
        </w:rPr>
        <w:t>adduser (and provide all the information)</w:t>
      </w:r>
    </w:p>
    <w:p w14:paraId="61F282E1" w14:textId="7A34A762" w:rsidR="00AF3942" w:rsidRDefault="00AF3942" w:rsidP="00853F6C">
      <w:pPr>
        <w:pStyle w:val="ListParagraph"/>
        <w:numPr>
          <w:ilvl w:val="0"/>
          <w:numId w:val="35"/>
        </w:numPr>
        <w:rPr>
          <w:color w:val="FF0000"/>
          <w:lang w:val="en-US"/>
        </w:rPr>
      </w:pPr>
      <w:r>
        <w:rPr>
          <w:color w:val="FF0000"/>
          <w:lang w:val="en-US"/>
        </w:rPr>
        <w:t>pw usermod serafim -G wheel</w:t>
      </w:r>
    </w:p>
    <w:p w14:paraId="78558AEE" w14:textId="2F7A6E3C" w:rsidR="00AF3942" w:rsidRPr="00853F6C" w:rsidRDefault="00AF3942" w:rsidP="00853F6C">
      <w:pPr>
        <w:pStyle w:val="ListParagraph"/>
        <w:numPr>
          <w:ilvl w:val="0"/>
          <w:numId w:val="35"/>
        </w:numPr>
        <w:rPr>
          <w:color w:val="FF0000"/>
          <w:lang w:val="en-US"/>
        </w:rPr>
      </w:pPr>
      <w:r>
        <w:rPr>
          <w:color w:val="FF0000"/>
          <w:lang w:val="en-US"/>
        </w:rPr>
        <w:t>id serafim</w:t>
      </w:r>
    </w:p>
    <w:p w14:paraId="4C079E51" w14:textId="2B3438C5" w:rsidR="001C5FD2" w:rsidRDefault="001C5FD2" w:rsidP="001C5FD2">
      <w:pPr>
        <w:rPr>
          <w:color w:val="FF0000"/>
          <w:lang w:val="en-US"/>
        </w:rPr>
      </w:pPr>
    </w:p>
    <w:p w14:paraId="7B5C32D8" w14:textId="5BD87D08" w:rsidR="001C5FD2" w:rsidRDefault="001C5FD2" w:rsidP="001C5FD2">
      <w:pPr>
        <w:rPr>
          <w:color w:val="FF0000"/>
          <w:lang w:val="en-US"/>
        </w:rPr>
      </w:pPr>
      <w:r>
        <w:rPr>
          <w:color w:val="FF0000"/>
          <w:lang w:val="en-US"/>
        </w:rPr>
        <w:t>Checklist:</w:t>
      </w:r>
    </w:p>
    <w:p w14:paraId="3CB8CABE" w14:textId="35A47CC6" w:rsidR="001C5FD2" w:rsidRDefault="001C5FD2" w:rsidP="001C5FD2">
      <w:pPr>
        <w:pStyle w:val="ListParagraph"/>
        <w:numPr>
          <w:ilvl w:val="0"/>
          <w:numId w:val="35"/>
        </w:numPr>
        <w:rPr>
          <w:color w:val="FF0000"/>
          <w:lang w:val="en-US"/>
        </w:rPr>
      </w:pPr>
      <w:r>
        <w:rPr>
          <w:color w:val="FF0000"/>
          <w:lang w:val="en-US"/>
        </w:rPr>
        <w:t>network.nis.net DONE</w:t>
      </w:r>
      <w:r w:rsidR="00B6352E">
        <w:rPr>
          <w:color w:val="FF0000"/>
          <w:lang w:val="en-US"/>
        </w:rPr>
        <w:t xml:space="preserve"> (ssh </w:t>
      </w:r>
      <w:hyperlink r:id="rId26" w:history="1">
        <w:r w:rsidR="00695671" w:rsidRPr="00505181">
          <w:rPr>
            <w:rStyle w:val="Hyperlink"/>
            <w:lang w:val="en-US"/>
          </w:rPr>
          <w:t>serafim@network.nis.net</w:t>
        </w:r>
      </w:hyperlink>
      <w:r w:rsidR="004D0981">
        <w:rPr>
          <w:color w:val="FF0000"/>
          <w:lang w:val="en-US"/>
        </w:rPr>
        <w:t xml:space="preserve"> | THE SERVICE NEEDS TO BE MANUALLY STARTED EVERY TIME</w:t>
      </w:r>
      <w:r w:rsidR="00B6352E">
        <w:rPr>
          <w:color w:val="FF0000"/>
          <w:lang w:val="en-US"/>
        </w:rPr>
        <w:t>)</w:t>
      </w:r>
    </w:p>
    <w:p w14:paraId="0047E7C0" w14:textId="0663BA31" w:rsidR="00695671" w:rsidRDefault="00695671" w:rsidP="001C5FD2">
      <w:pPr>
        <w:pStyle w:val="ListParagraph"/>
        <w:numPr>
          <w:ilvl w:val="0"/>
          <w:numId w:val="35"/>
        </w:numPr>
        <w:rPr>
          <w:color w:val="FF0000"/>
          <w:lang w:val="en-US"/>
        </w:rPr>
      </w:pPr>
      <w:r>
        <w:rPr>
          <w:color w:val="FF0000"/>
          <w:lang w:val="en-US"/>
        </w:rPr>
        <w:t>workstation-01.nis.net DONE</w:t>
      </w:r>
    </w:p>
    <w:p w14:paraId="597B8686" w14:textId="1F7053DE" w:rsidR="00AB3277" w:rsidRPr="00AB3277" w:rsidRDefault="00AB3277" w:rsidP="00AB3277">
      <w:pPr>
        <w:pStyle w:val="ListParagraph"/>
        <w:numPr>
          <w:ilvl w:val="0"/>
          <w:numId w:val="35"/>
        </w:numPr>
        <w:rPr>
          <w:color w:val="FF0000"/>
          <w:lang w:val="en-US"/>
        </w:rPr>
      </w:pPr>
      <w:r>
        <w:rPr>
          <w:color w:val="FF0000"/>
          <w:lang w:val="en-US"/>
        </w:rPr>
        <w:t>workstation-02.nis.net DONE</w:t>
      </w:r>
    </w:p>
    <w:p w14:paraId="7F19D27F" w14:textId="42FE7C5B" w:rsidR="004D0981" w:rsidRDefault="00717D53" w:rsidP="001C5FD2">
      <w:pPr>
        <w:pStyle w:val="ListParagraph"/>
        <w:numPr>
          <w:ilvl w:val="0"/>
          <w:numId w:val="35"/>
        </w:numPr>
        <w:rPr>
          <w:color w:val="FF0000"/>
          <w:lang w:val="en-US"/>
        </w:rPr>
      </w:pPr>
      <w:r>
        <w:rPr>
          <w:color w:val="FF0000"/>
          <w:lang w:val="en-US"/>
        </w:rPr>
        <w:t>server-01.nis.net</w:t>
      </w:r>
      <w:r w:rsidR="009D3142">
        <w:rPr>
          <w:color w:val="FF0000"/>
          <w:lang w:val="en-US"/>
        </w:rPr>
        <w:t xml:space="preserve"> DONE</w:t>
      </w:r>
    </w:p>
    <w:p w14:paraId="61C8DD7D" w14:textId="315834B3" w:rsidR="00FD22F5" w:rsidRDefault="00717D53" w:rsidP="00FD22F5">
      <w:pPr>
        <w:pStyle w:val="ListParagraph"/>
        <w:numPr>
          <w:ilvl w:val="0"/>
          <w:numId w:val="35"/>
        </w:numPr>
        <w:rPr>
          <w:color w:val="FF0000"/>
          <w:lang w:val="en-US"/>
        </w:rPr>
      </w:pPr>
      <w:r>
        <w:rPr>
          <w:color w:val="FF0000"/>
          <w:lang w:val="en-US"/>
        </w:rPr>
        <w:t>server-02.nis.net</w:t>
      </w:r>
      <w:r w:rsidR="001947A7">
        <w:rPr>
          <w:color w:val="FF0000"/>
          <w:lang w:val="en-US"/>
        </w:rPr>
        <w:t xml:space="preserve"> DONE</w:t>
      </w:r>
    </w:p>
    <w:p w14:paraId="297278CE" w14:textId="21213C56" w:rsidR="00FD22F5" w:rsidRDefault="00FD22F5" w:rsidP="00FD22F5">
      <w:pPr>
        <w:pStyle w:val="ListParagraph"/>
        <w:numPr>
          <w:ilvl w:val="0"/>
          <w:numId w:val="35"/>
        </w:numPr>
        <w:rPr>
          <w:color w:val="FF0000"/>
          <w:lang w:val="en-US"/>
        </w:rPr>
      </w:pPr>
      <w:r>
        <w:rPr>
          <w:color w:val="FF0000"/>
          <w:lang w:val="en-US"/>
        </w:rPr>
        <w:t>adminserver.nis.net DONE</w:t>
      </w:r>
    </w:p>
    <w:p w14:paraId="0121103A" w14:textId="6962E379" w:rsidR="00FD22F5" w:rsidRPr="00AB6102" w:rsidRDefault="000E75F2" w:rsidP="00FD22F5">
      <w:pPr>
        <w:pStyle w:val="ListParagraph"/>
        <w:numPr>
          <w:ilvl w:val="0"/>
          <w:numId w:val="35"/>
        </w:numPr>
        <w:rPr>
          <w:color w:val="FF0000"/>
          <w:lang w:val="en-US"/>
        </w:rPr>
      </w:pPr>
      <w:r>
        <w:rPr>
          <w:color w:val="FF0000"/>
          <w:lang w:val="en-US"/>
        </w:rPr>
        <w:t>firewall.nis.net (OPNsense.nis.net)</w:t>
      </w:r>
      <w:r w:rsidR="008023B5">
        <w:rPr>
          <w:color w:val="FF0000"/>
          <w:lang w:val="en-US"/>
        </w:rPr>
        <w:t xml:space="preserve"> DONE</w:t>
      </w:r>
    </w:p>
    <w:p w14:paraId="030A56A3" w14:textId="77777777" w:rsidR="00FD22F5" w:rsidRPr="00FD22F5" w:rsidRDefault="00FD22F5" w:rsidP="00FD22F5">
      <w:pPr>
        <w:rPr>
          <w:color w:val="FF0000"/>
          <w:lang w:val="en-US"/>
        </w:rPr>
      </w:pPr>
    </w:p>
    <w:p w14:paraId="3D109B40" w14:textId="77777777" w:rsidR="00944C99" w:rsidRDefault="00944C99" w:rsidP="00794EDC">
      <w:pPr>
        <w:pStyle w:val="ListParagraph"/>
        <w:numPr>
          <w:ilvl w:val="0"/>
          <w:numId w:val="31"/>
        </w:numPr>
        <w:rPr>
          <w:lang w:val="en-US"/>
        </w:rPr>
      </w:pPr>
      <w:r>
        <w:rPr>
          <w:lang w:val="en-US"/>
        </w:rPr>
        <w:t xml:space="preserve">Now go back to the adminstation host, and ensure that you can remotely log in to the other hosts over SSH from this machine. </w:t>
      </w:r>
    </w:p>
    <w:p w14:paraId="3A96064E" w14:textId="5D64A80E" w:rsidR="00BE6C9D" w:rsidRPr="00F85F40" w:rsidRDefault="00BE6C9D" w:rsidP="00944C99">
      <w:pPr>
        <w:pStyle w:val="ListParagraph"/>
        <w:rPr>
          <w:color w:val="FF0000"/>
          <w:lang w:val="en-US"/>
        </w:rPr>
      </w:pPr>
      <w:r w:rsidRPr="00F85F40">
        <w:rPr>
          <w:color w:val="FF0000"/>
          <w:lang w:val="en-US"/>
        </w:rPr>
        <w:t>Every SSH connection works, except for the network.nis.net it is always needed to start the service again (if shutdown).</w:t>
      </w:r>
      <w:r w:rsidR="00F85F40">
        <w:rPr>
          <w:color w:val="FF0000"/>
          <w:lang w:val="en-US"/>
        </w:rPr>
        <w:t xml:space="preserve"> </w:t>
      </w:r>
      <w:r w:rsidR="0095313E" w:rsidRPr="0095313E">
        <w:rPr>
          <w:color w:val="FF0000"/>
          <w:u w:val="single"/>
          <w:lang w:val="en-US"/>
        </w:rPr>
        <w:t>doas service sshd start</w:t>
      </w:r>
    </w:p>
    <w:p w14:paraId="57485F85" w14:textId="4850F75B" w:rsidR="007424E8" w:rsidRPr="007424E8" w:rsidRDefault="00A65559" w:rsidP="001619AB">
      <w:pPr>
        <w:pStyle w:val="ListParagraph"/>
        <w:ind w:left="0"/>
      </w:pPr>
      <w:r>
        <w:t xml:space="preserve">Even though it is possible to log in over SSH using </w:t>
      </w:r>
      <w:r w:rsidR="00CA48F0">
        <w:t xml:space="preserve">classic username-password authentication (as you probably did in </w:t>
      </w:r>
      <w:r w:rsidR="007A3587">
        <w:t xml:space="preserve">question 9), current best practices recommend </w:t>
      </w:r>
      <w:r w:rsidR="005B79D4">
        <w:t xml:space="preserve">using </w:t>
      </w:r>
      <w:r w:rsidR="007424E8" w:rsidRPr="007424E8">
        <w:t>public key authentication</w:t>
      </w:r>
      <w:r w:rsidR="005B79D4">
        <w:t xml:space="preserve">. This </w:t>
      </w:r>
      <w:r w:rsidR="00492730">
        <w:t xml:space="preserve">authentication method </w:t>
      </w:r>
      <w:r w:rsidR="005B79D4">
        <w:t>is preferred</w:t>
      </w:r>
      <w:r w:rsidR="007424E8" w:rsidRPr="007424E8">
        <w:t xml:space="preserve"> over simple passwords </w:t>
      </w:r>
      <w:r w:rsidR="00492730">
        <w:t xml:space="preserve">for multiple reasons, </w:t>
      </w:r>
      <w:r w:rsidR="00A15C0C">
        <w:t xml:space="preserve">but mainly </w:t>
      </w:r>
      <w:r w:rsidR="007424E8" w:rsidRPr="007424E8">
        <w:t>security</w:t>
      </w:r>
      <w:r w:rsidR="00A15C0C">
        <w:t xml:space="preserve"> is an important factor</w:t>
      </w:r>
      <w:r w:rsidR="007424E8" w:rsidRPr="007424E8">
        <w:t>. Public key authentication provides cryptographic strength that even extremely long passwords can not offer</w:t>
      </w:r>
      <w:r w:rsidR="007A72A2">
        <w:t>, and</w:t>
      </w:r>
      <w:r w:rsidR="007424E8" w:rsidRPr="007424E8">
        <w:t xml:space="preserve"> it frees the users from remembering complicated passwords (or worse yet, writing them down).</w:t>
      </w:r>
      <w:r w:rsidR="00695F32">
        <w:t xml:space="preserve"> </w:t>
      </w:r>
      <w:r w:rsidR="007424E8" w:rsidRPr="007424E8">
        <w:t>In addition to security</w:t>
      </w:r>
      <w:r w:rsidR="007D1644">
        <w:t>,</w:t>
      </w:r>
      <w:r w:rsidR="007424E8" w:rsidRPr="007424E8">
        <w:t xml:space="preserve"> public key authentication also offers usability benefits </w:t>
      </w:r>
      <w:r w:rsidR="007D1644">
        <w:t xml:space="preserve">because it allows </w:t>
      </w:r>
      <w:r w:rsidR="007424E8" w:rsidRPr="007424E8">
        <w:t>implement</w:t>
      </w:r>
      <w:r w:rsidR="007D1644">
        <w:t>ing</w:t>
      </w:r>
      <w:r w:rsidR="007424E8" w:rsidRPr="007424E8">
        <w:t xml:space="preserve"> single sign-on across</w:t>
      </w:r>
      <w:r w:rsidR="0003107E">
        <w:t xml:space="preserve"> multiple servers, and </w:t>
      </w:r>
      <w:r w:rsidR="007424E8" w:rsidRPr="007424E8">
        <w:t xml:space="preserve"> automated, passwordless login </w:t>
      </w:r>
      <w:r w:rsidR="0028179D">
        <w:t xml:space="preserve">to simplify </w:t>
      </w:r>
      <w:r w:rsidR="007D692A">
        <w:t>executing scripts.</w:t>
      </w:r>
    </w:p>
    <w:p w14:paraId="1F1D138C" w14:textId="77777777" w:rsidR="00944C99" w:rsidRPr="007424E8" w:rsidRDefault="00944C99" w:rsidP="007424E8">
      <w:pPr>
        <w:pStyle w:val="ListParagraph"/>
      </w:pPr>
    </w:p>
    <w:p w14:paraId="52025EB8" w14:textId="77777777" w:rsidR="00611154" w:rsidRDefault="00B0632A" w:rsidP="004E4CEA">
      <w:pPr>
        <w:pStyle w:val="ListParagraph"/>
        <w:numPr>
          <w:ilvl w:val="0"/>
          <w:numId w:val="31"/>
        </w:numPr>
        <w:rPr>
          <w:lang w:val="en-US"/>
        </w:rPr>
      </w:pPr>
      <w:r>
        <w:rPr>
          <w:lang w:val="en-US"/>
        </w:rPr>
        <w:t xml:space="preserve">On </w:t>
      </w:r>
      <w:r w:rsidR="009E3906">
        <w:rPr>
          <w:lang w:val="en-US"/>
        </w:rPr>
        <w:t xml:space="preserve">the adminstation host, create an SSH keypair for your </w:t>
      </w:r>
      <w:r w:rsidR="0038151E">
        <w:rPr>
          <w:lang w:val="en-US"/>
        </w:rPr>
        <w:t>personal user account</w:t>
      </w:r>
      <w:r w:rsidR="00301B81">
        <w:rPr>
          <w:lang w:val="en-US"/>
        </w:rPr>
        <w:t xml:space="preserve">. Use </w:t>
      </w:r>
      <w:r w:rsidR="00ED2EA8">
        <w:rPr>
          <w:lang w:val="en-US"/>
        </w:rPr>
        <w:t xml:space="preserve">the ecdsa algorithm </w:t>
      </w:r>
      <w:r w:rsidR="004E4CEA">
        <w:rPr>
          <w:lang w:val="en-US"/>
        </w:rPr>
        <w:t>with a keylength of 521 bits to generate the key</w:t>
      </w:r>
      <w:r w:rsidR="00DC38AA">
        <w:rPr>
          <w:lang w:val="en-US"/>
        </w:rPr>
        <w:t>pair</w:t>
      </w:r>
      <w:r w:rsidR="004E4CEA">
        <w:rPr>
          <w:lang w:val="en-US"/>
        </w:rPr>
        <w:t>.</w:t>
      </w:r>
    </w:p>
    <w:p w14:paraId="707580FD" w14:textId="2D8E4422" w:rsidR="004E4CEA" w:rsidRPr="00611154" w:rsidRDefault="00611154" w:rsidP="00611154">
      <w:pPr>
        <w:pStyle w:val="ListParagraph"/>
        <w:rPr>
          <w:lang w:val="en-US"/>
        </w:rPr>
      </w:pPr>
      <w:r w:rsidRPr="00314ED7">
        <w:rPr>
          <w:color w:val="FF0000"/>
          <w:lang w:val="en-US"/>
        </w:rPr>
        <w:t>ssh-keygen -t ecdsa -b 521</w:t>
      </w:r>
      <w:r w:rsidR="0025238D" w:rsidRPr="00611154">
        <w:rPr>
          <w:lang w:val="en-US"/>
        </w:rPr>
        <w:br/>
      </w:r>
      <w:r w:rsidRPr="00611154">
        <w:rPr>
          <w:noProof/>
          <w:lang w:val="en-US"/>
        </w:rPr>
        <w:drawing>
          <wp:inline distT="0" distB="0" distL="0" distR="0" wp14:anchorId="09C9C68D" wp14:editId="5F0AE199">
            <wp:extent cx="4477375" cy="2848373"/>
            <wp:effectExtent l="0" t="0" r="0" b="9525"/>
            <wp:docPr id="750468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68767" name="Picture 1" descr="A screenshot of a computer&#10;&#10;Description automatically generated"/>
                    <pic:cNvPicPr/>
                  </pic:nvPicPr>
                  <pic:blipFill>
                    <a:blip r:embed="rId27"/>
                    <a:stretch>
                      <a:fillRect/>
                    </a:stretch>
                  </pic:blipFill>
                  <pic:spPr>
                    <a:xfrm>
                      <a:off x="0" y="0"/>
                      <a:ext cx="4477375" cy="2848373"/>
                    </a:xfrm>
                    <a:prstGeom prst="rect">
                      <a:avLst/>
                    </a:prstGeom>
                  </pic:spPr>
                </pic:pic>
              </a:graphicData>
            </a:graphic>
          </wp:inline>
        </w:drawing>
      </w:r>
      <w:r w:rsidR="0025238D" w:rsidRPr="00611154">
        <w:rPr>
          <w:lang w:val="en-US"/>
        </w:rPr>
        <w:br/>
        <w:t xml:space="preserve">Where are the </w:t>
      </w:r>
      <w:r w:rsidR="00823AEC" w:rsidRPr="00611154">
        <w:rPr>
          <w:lang w:val="en-US"/>
        </w:rPr>
        <w:t>keypair files located on the host?</w:t>
      </w:r>
    </w:p>
    <w:p w14:paraId="78E54AAA" w14:textId="2CB222DB" w:rsidR="00182D7F" w:rsidRDefault="00067493" w:rsidP="00182D7F">
      <w:pPr>
        <w:pStyle w:val="ListParagraph"/>
        <w:rPr>
          <w:color w:val="FF0000"/>
          <w:lang w:val="en-US"/>
        </w:rPr>
      </w:pPr>
      <w:r w:rsidRPr="00067493">
        <w:rPr>
          <w:color w:val="FF0000"/>
          <w:lang w:val="en-US"/>
        </w:rPr>
        <w:t>in ~/.ssh</w:t>
      </w:r>
    </w:p>
    <w:p w14:paraId="1B97B61B" w14:textId="6744453F" w:rsidR="005C7157" w:rsidRPr="00067493" w:rsidRDefault="005C7157" w:rsidP="00182D7F">
      <w:pPr>
        <w:pStyle w:val="ListParagraph"/>
        <w:rPr>
          <w:color w:val="FF0000"/>
          <w:lang w:val="en-US"/>
        </w:rPr>
      </w:pPr>
      <w:r w:rsidRPr="005C7157">
        <w:rPr>
          <w:noProof/>
          <w:color w:val="FF0000"/>
          <w:lang w:val="en-US"/>
        </w:rPr>
        <w:lastRenderedPageBreak/>
        <w:drawing>
          <wp:inline distT="0" distB="0" distL="0" distR="0" wp14:anchorId="41215F9F" wp14:editId="11D1663B">
            <wp:extent cx="3972479" cy="1552792"/>
            <wp:effectExtent l="0" t="0" r="0" b="9525"/>
            <wp:docPr id="8247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6206" name="Picture 1" descr="A screenshot of a computer&#10;&#10;Description automatically generated"/>
                    <pic:cNvPicPr/>
                  </pic:nvPicPr>
                  <pic:blipFill>
                    <a:blip r:embed="rId28"/>
                    <a:stretch>
                      <a:fillRect/>
                    </a:stretch>
                  </pic:blipFill>
                  <pic:spPr>
                    <a:xfrm>
                      <a:off x="0" y="0"/>
                      <a:ext cx="3972479" cy="1552792"/>
                    </a:xfrm>
                    <a:prstGeom prst="rect">
                      <a:avLst/>
                    </a:prstGeom>
                  </pic:spPr>
                </pic:pic>
              </a:graphicData>
            </a:graphic>
          </wp:inline>
        </w:drawing>
      </w:r>
    </w:p>
    <w:p w14:paraId="24371F9F" w14:textId="77777777" w:rsidR="002C68F8" w:rsidRDefault="00A41CFC" w:rsidP="004E4CEA">
      <w:pPr>
        <w:pStyle w:val="ListParagraph"/>
        <w:numPr>
          <w:ilvl w:val="0"/>
          <w:numId w:val="31"/>
        </w:numPr>
        <w:rPr>
          <w:lang w:val="en-US"/>
        </w:rPr>
      </w:pPr>
      <w:r>
        <w:rPr>
          <w:lang w:val="en-US"/>
        </w:rPr>
        <w:t xml:space="preserve">Now set up the </w:t>
      </w:r>
      <w:r w:rsidR="00300BA5">
        <w:rPr>
          <w:lang w:val="en-US"/>
        </w:rPr>
        <w:t>other hosts, so you can use</w:t>
      </w:r>
      <w:r w:rsidR="009E76FD">
        <w:rPr>
          <w:lang w:val="en-US"/>
        </w:rPr>
        <w:t xml:space="preserve"> your newly generated keypair </w:t>
      </w:r>
      <w:r w:rsidR="00812E58">
        <w:rPr>
          <w:lang w:val="en-US"/>
        </w:rPr>
        <w:t xml:space="preserve">to log in </w:t>
      </w:r>
      <w:r w:rsidR="00B55476">
        <w:rPr>
          <w:lang w:val="en-US"/>
        </w:rPr>
        <w:t>with</w:t>
      </w:r>
      <w:r w:rsidR="00812E58">
        <w:rPr>
          <w:lang w:val="en-US"/>
        </w:rPr>
        <w:t xml:space="preserve"> SS</w:t>
      </w:r>
      <w:r w:rsidR="00B55476">
        <w:rPr>
          <w:lang w:val="en-US"/>
        </w:rPr>
        <w:t xml:space="preserve">H </w:t>
      </w:r>
      <w:r w:rsidR="00812E58">
        <w:rPr>
          <w:lang w:val="en-US"/>
        </w:rPr>
        <w:t xml:space="preserve">from the adminstation </w:t>
      </w:r>
      <w:r w:rsidR="00B55476">
        <w:rPr>
          <w:lang w:val="en-US"/>
        </w:rPr>
        <w:t>using</w:t>
      </w:r>
      <w:r w:rsidR="00300BA5">
        <w:rPr>
          <w:lang w:val="en-US"/>
        </w:rPr>
        <w:t xml:space="preserve"> </w:t>
      </w:r>
      <w:r w:rsidR="00052707">
        <w:rPr>
          <w:lang w:val="en-US"/>
        </w:rPr>
        <w:t>public key authentication</w:t>
      </w:r>
      <w:r w:rsidR="00812E58">
        <w:rPr>
          <w:lang w:val="en-US"/>
        </w:rPr>
        <w:t xml:space="preserve">. </w:t>
      </w:r>
      <w:r w:rsidR="009E76FD">
        <w:rPr>
          <w:lang w:val="en-US"/>
        </w:rPr>
        <w:t xml:space="preserve"> </w:t>
      </w:r>
      <w:r w:rsidR="00E83EDC">
        <w:rPr>
          <w:lang w:val="en-US"/>
        </w:rPr>
        <w:t xml:space="preserve">Also test whether SSH </w:t>
      </w:r>
      <w:r w:rsidR="0025238D">
        <w:rPr>
          <w:lang w:val="en-US"/>
        </w:rPr>
        <w:t xml:space="preserve">login </w:t>
      </w:r>
      <w:r w:rsidR="00082868">
        <w:rPr>
          <w:lang w:val="en-US"/>
        </w:rPr>
        <w:t>in this way (i.e. without password)</w:t>
      </w:r>
      <w:r w:rsidR="00E70A05">
        <w:rPr>
          <w:lang w:val="en-US"/>
        </w:rPr>
        <w:t xml:space="preserve"> </w:t>
      </w:r>
      <w:r w:rsidR="00E83EDC">
        <w:rPr>
          <w:lang w:val="en-US"/>
        </w:rPr>
        <w:t>works</w:t>
      </w:r>
      <w:r w:rsidR="00E70A05">
        <w:rPr>
          <w:lang w:val="en-US"/>
        </w:rPr>
        <w:t>.</w:t>
      </w:r>
      <w:r w:rsidR="00781E32">
        <w:rPr>
          <w:lang w:val="en-US"/>
        </w:rPr>
        <w:br/>
        <w:t xml:space="preserve">hint: open-ssh includes a tool </w:t>
      </w:r>
      <w:r w:rsidR="00E70A05">
        <w:rPr>
          <w:lang w:val="en-US"/>
        </w:rPr>
        <w:t xml:space="preserve">which </w:t>
      </w:r>
      <w:r w:rsidR="00587651">
        <w:rPr>
          <w:lang w:val="en-US"/>
        </w:rPr>
        <w:t>will</w:t>
      </w:r>
      <w:r w:rsidR="00781E32">
        <w:rPr>
          <w:lang w:val="en-US"/>
        </w:rPr>
        <w:t xml:space="preserve"> simplif</w:t>
      </w:r>
      <w:r w:rsidR="00587651">
        <w:rPr>
          <w:lang w:val="en-US"/>
        </w:rPr>
        <w:t>y</w:t>
      </w:r>
      <w:r w:rsidR="00781E32">
        <w:rPr>
          <w:lang w:val="en-US"/>
        </w:rPr>
        <w:t xml:space="preserve"> </w:t>
      </w:r>
      <w:r w:rsidR="00453808">
        <w:rPr>
          <w:lang w:val="en-US"/>
        </w:rPr>
        <w:t>copying</w:t>
      </w:r>
      <w:r w:rsidR="00781E32">
        <w:rPr>
          <w:lang w:val="en-US"/>
        </w:rPr>
        <w:t xml:space="preserve"> the relevant key</w:t>
      </w:r>
      <w:r w:rsidR="00165C5F">
        <w:rPr>
          <w:lang w:val="en-US"/>
        </w:rPr>
        <w:t xml:space="preserve"> from adminstation</w:t>
      </w:r>
      <w:r w:rsidR="00781E32">
        <w:rPr>
          <w:lang w:val="en-US"/>
        </w:rPr>
        <w:t xml:space="preserve"> </w:t>
      </w:r>
      <w:r w:rsidR="00453808">
        <w:rPr>
          <w:lang w:val="en-US"/>
        </w:rPr>
        <w:t xml:space="preserve">to the remote servers. </w:t>
      </w:r>
    </w:p>
    <w:p w14:paraId="364DA9BF" w14:textId="08B5096C" w:rsidR="006774C9" w:rsidRPr="002C68F8" w:rsidRDefault="0025238D" w:rsidP="002C68F8">
      <w:pPr>
        <w:pStyle w:val="ListParagraph"/>
        <w:rPr>
          <w:color w:val="FF0000"/>
          <w:lang w:val="en-US"/>
        </w:rPr>
      </w:pPr>
      <w:r>
        <w:rPr>
          <w:lang w:val="en-US"/>
        </w:rPr>
        <w:br/>
      </w:r>
      <w:r w:rsidR="006774C9" w:rsidRPr="002C68F8">
        <w:rPr>
          <w:color w:val="FF0000"/>
          <w:lang w:val="en-US"/>
        </w:rPr>
        <w:t xml:space="preserve">Magic command is </w:t>
      </w:r>
      <w:r w:rsidR="006774C9" w:rsidRPr="002C68F8">
        <w:rPr>
          <w:color w:val="FF0000"/>
          <w:u w:val="single"/>
          <w:lang w:val="en-US"/>
        </w:rPr>
        <w:t>ssh-copy-id serafim@host</w:t>
      </w:r>
    </w:p>
    <w:p w14:paraId="13463D94" w14:textId="77777777" w:rsidR="002C68F8" w:rsidRPr="002C68F8" w:rsidRDefault="006774C9" w:rsidP="006774C9">
      <w:pPr>
        <w:pStyle w:val="ListParagraph"/>
        <w:rPr>
          <w:color w:val="FF0000"/>
          <w:lang w:val="en-US"/>
        </w:rPr>
      </w:pPr>
      <w:r w:rsidRPr="002C68F8">
        <w:rPr>
          <w:color w:val="FF0000"/>
          <w:lang w:val="en-US"/>
        </w:rPr>
        <w:t>ssh-copy-id serafim@server-02.nis.net , then it prompts you for the password of the user, and then adds it.</w:t>
      </w:r>
    </w:p>
    <w:p w14:paraId="643040B1" w14:textId="77777777" w:rsidR="00EB5A54" w:rsidRDefault="00EB5A54" w:rsidP="006774C9">
      <w:pPr>
        <w:pStyle w:val="ListParagraph"/>
        <w:rPr>
          <w:lang w:val="en-US"/>
        </w:rPr>
      </w:pPr>
    </w:p>
    <w:p w14:paraId="00CFE028" w14:textId="77777777" w:rsidR="00EB5A54" w:rsidRPr="00542B2E" w:rsidRDefault="00EB5A54" w:rsidP="006774C9">
      <w:pPr>
        <w:pStyle w:val="ListParagraph"/>
        <w:rPr>
          <w:color w:val="FF0000"/>
          <w:lang w:val="en-US"/>
        </w:rPr>
      </w:pPr>
      <w:r w:rsidRPr="00542B2E">
        <w:rPr>
          <w:color w:val="FF0000"/>
          <w:lang w:val="en-US"/>
        </w:rPr>
        <w:t>CHECKLIST:</w:t>
      </w:r>
    </w:p>
    <w:p w14:paraId="6D6F6371" w14:textId="77777777" w:rsidR="00EB5A54" w:rsidRPr="00542B2E" w:rsidRDefault="00EB5A54" w:rsidP="00EB5A54">
      <w:pPr>
        <w:pStyle w:val="ListParagraph"/>
        <w:numPr>
          <w:ilvl w:val="0"/>
          <w:numId w:val="35"/>
        </w:numPr>
        <w:rPr>
          <w:color w:val="FF0000"/>
          <w:lang w:val="en-US"/>
        </w:rPr>
      </w:pPr>
      <w:r w:rsidRPr="00542B2E">
        <w:rPr>
          <w:color w:val="FF0000"/>
          <w:lang w:val="en-US"/>
        </w:rPr>
        <w:t>server-02 DONE</w:t>
      </w:r>
    </w:p>
    <w:p w14:paraId="670B5643" w14:textId="28B5029F" w:rsidR="00EB5A54" w:rsidRPr="00542B2E" w:rsidRDefault="00EB5A54" w:rsidP="00EB5A54">
      <w:pPr>
        <w:pStyle w:val="ListParagraph"/>
        <w:numPr>
          <w:ilvl w:val="0"/>
          <w:numId w:val="35"/>
        </w:numPr>
        <w:rPr>
          <w:color w:val="FF0000"/>
          <w:lang w:val="en-US"/>
        </w:rPr>
      </w:pPr>
      <w:r w:rsidRPr="00542B2E">
        <w:rPr>
          <w:color w:val="FF0000"/>
          <w:lang w:val="en-US"/>
        </w:rPr>
        <w:t>server-01 DONE</w:t>
      </w:r>
    </w:p>
    <w:p w14:paraId="7B81A15F" w14:textId="49329A05" w:rsidR="00EB5A54" w:rsidRPr="00542B2E" w:rsidRDefault="00EB5A54" w:rsidP="00EB5A54">
      <w:pPr>
        <w:pStyle w:val="ListParagraph"/>
        <w:numPr>
          <w:ilvl w:val="0"/>
          <w:numId w:val="35"/>
        </w:numPr>
        <w:rPr>
          <w:color w:val="FF0000"/>
          <w:lang w:val="en-US"/>
        </w:rPr>
      </w:pPr>
      <w:r w:rsidRPr="00542B2E">
        <w:rPr>
          <w:color w:val="FF0000"/>
          <w:lang w:val="en-US"/>
        </w:rPr>
        <w:t>workstation-01 DONE</w:t>
      </w:r>
    </w:p>
    <w:p w14:paraId="302AC755" w14:textId="1DA4938A" w:rsidR="00EB5A54" w:rsidRPr="00542B2E" w:rsidRDefault="00EB5A54" w:rsidP="00EB5A54">
      <w:pPr>
        <w:pStyle w:val="ListParagraph"/>
        <w:numPr>
          <w:ilvl w:val="0"/>
          <w:numId w:val="35"/>
        </w:numPr>
        <w:rPr>
          <w:color w:val="FF0000"/>
          <w:lang w:val="en-US"/>
        </w:rPr>
      </w:pPr>
      <w:r w:rsidRPr="00542B2E">
        <w:rPr>
          <w:color w:val="FF0000"/>
          <w:lang w:val="en-US"/>
        </w:rPr>
        <w:t>workstation-02 DONE</w:t>
      </w:r>
    </w:p>
    <w:p w14:paraId="1ED44653" w14:textId="32B4763C" w:rsidR="003758E6" w:rsidRPr="00542B2E" w:rsidRDefault="003758E6" w:rsidP="00EB5A54">
      <w:pPr>
        <w:pStyle w:val="ListParagraph"/>
        <w:numPr>
          <w:ilvl w:val="0"/>
          <w:numId w:val="35"/>
        </w:numPr>
        <w:rPr>
          <w:color w:val="FF0000"/>
          <w:lang w:val="en-US"/>
        </w:rPr>
      </w:pPr>
      <w:r w:rsidRPr="00542B2E">
        <w:rPr>
          <w:color w:val="FF0000"/>
          <w:lang w:val="en-US"/>
        </w:rPr>
        <w:t>network DONE</w:t>
      </w:r>
    </w:p>
    <w:p w14:paraId="432F1282" w14:textId="7921F8EE" w:rsidR="003758E6" w:rsidRPr="00542B2E" w:rsidRDefault="003758E6" w:rsidP="00EB5A54">
      <w:pPr>
        <w:pStyle w:val="ListParagraph"/>
        <w:numPr>
          <w:ilvl w:val="0"/>
          <w:numId w:val="35"/>
        </w:numPr>
        <w:rPr>
          <w:color w:val="FF0000"/>
          <w:lang w:val="en-US"/>
        </w:rPr>
      </w:pPr>
      <w:r w:rsidRPr="00542B2E">
        <w:rPr>
          <w:color w:val="FF0000"/>
          <w:lang w:val="en-US"/>
        </w:rPr>
        <w:t>adminserver DONE</w:t>
      </w:r>
    </w:p>
    <w:p w14:paraId="27DF76DD" w14:textId="7A8FE0D6" w:rsidR="00A46C0F" w:rsidRPr="00542B2E" w:rsidRDefault="00271EE6" w:rsidP="00EB5A54">
      <w:pPr>
        <w:pStyle w:val="ListParagraph"/>
        <w:numPr>
          <w:ilvl w:val="0"/>
          <w:numId w:val="35"/>
        </w:numPr>
        <w:rPr>
          <w:color w:val="FF0000"/>
          <w:lang w:val="en-US"/>
        </w:rPr>
      </w:pPr>
      <w:r w:rsidRPr="00542B2E">
        <w:rPr>
          <w:color w:val="FF0000"/>
          <w:lang w:val="en-US"/>
        </w:rPr>
        <w:t>OPNsense</w:t>
      </w:r>
      <w:r w:rsidR="00A46C0F" w:rsidRPr="00542B2E">
        <w:rPr>
          <w:color w:val="FF0000"/>
          <w:lang w:val="en-US"/>
        </w:rPr>
        <w:t xml:space="preserve"> DONE</w:t>
      </w:r>
    </w:p>
    <w:p w14:paraId="71296CCD" w14:textId="6546C548" w:rsidR="00182D7F" w:rsidRDefault="0025238D" w:rsidP="00EB5A54">
      <w:pPr>
        <w:pStyle w:val="ListParagraph"/>
        <w:rPr>
          <w:lang w:val="en-US"/>
        </w:rPr>
      </w:pPr>
      <w:r>
        <w:rPr>
          <w:lang w:val="en-US"/>
        </w:rPr>
        <w:br/>
      </w:r>
      <w:r w:rsidR="004D371D">
        <w:rPr>
          <w:lang w:val="en-US"/>
        </w:rPr>
        <w:t>Which key(</w:t>
      </w:r>
      <w:r w:rsidR="00DB5261">
        <w:rPr>
          <w:lang w:val="en-US"/>
        </w:rPr>
        <w:t>s)</w:t>
      </w:r>
      <w:r w:rsidR="004D371D">
        <w:rPr>
          <w:lang w:val="en-US"/>
        </w:rPr>
        <w:t xml:space="preserve"> is</w:t>
      </w:r>
      <w:r w:rsidR="00DB5261">
        <w:rPr>
          <w:lang w:val="en-US"/>
        </w:rPr>
        <w:t>/are</w:t>
      </w:r>
      <w:r w:rsidR="004D371D">
        <w:rPr>
          <w:lang w:val="en-US"/>
        </w:rPr>
        <w:t xml:space="preserve"> copied to</w:t>
      </w:r>
      <w:r w:rsidR="00DB5261">
        <w:rPr>
          <w:lang w:val="en-US"/>
        </w:rPr>
        <w:t xml:space="preserve"> the remote host? Only the public/private key, both or none?</w:t>
      </w:r>
    </w:p>
    <w:p w14:paraId="0D08F00F" w14:textId="77777777" w:rsidR="002C68F8" w:rsidRDefault="002C68F8" w:rsidP="006774C9">
      <w:pPr>
        <w:pStyle w:val="ListParagraph"/>
        <w:rPr>
          <w:lang w:val="en-US"/>
        </w:rPr>
      </w:pPr>
    </w:p>
    <w:p w14:paraId="0B7F9E21" w14:textId="6AFFFB2B" w:rsidR="002C68F8" w:rsidRPr="00CD7CC2" w:rsidRDefault="002C68F8" w:rsidP="006774C9">
      <w:pPr>
        <w:pStyle w:val="ListParagraph"/>
        <w:rPr>
          <w:color w:val="FF0000"/>
          <w:lang w:val="en-US"/>
        </w:rPr>
      </w:pPr>
      <w:r w:rsidRPr="00CD7CC2">
        <w:rPr>
          <w:color w:val="FF0000"/>
          <w:lang w:val="en-US"/>
        </w:rPr>
        <w:t xml:space="preserve">Only the public key is being transferred to the remote host, as then you leave the private key on the host, and </w:t>
      </w:r>
      <w:r w:rsidR="001C229B" w:rsidRPr="00CD7CC2">
        <w:rPr>
          <w:color w:val="FF0000"/>
          <w:lang w:val="en-US"/>
        </w:rPr>
        <w:t>can verify yourself when logging in.</w:t>
      </w:r>
    </w:p>
    <w:p w14:paraId="323DAC2A" w14:textId="77777777" w:rsidR="00453808" w:rsidRDefault="00453808" w:rsidP="00453808">
      <w:pPr>
        <w:pStyle w:val="ListParagraph"/>
        <w:rPr>
          <w:lang w:val="en-US"/>
        </w:rPr>
      </w:pPr>
    </w:p>
    <w:p w14:paraId="7C05DD09" w14:textId="0B070331" w:rsidR="004525B8" w:rsidRDefault="007A48E2" w:rsidP="004525B8">
      <w:pPr>
        <w:pStyle w:val="Heading1"/>
      </w:pPr>
      <w:r>
        <w:t>Personalizing</w:t>
      </w:r>
      <w:r w:rsidR="004525B8">
        <w:t xml:space="preserve"> the VM hostnames</w:t>
      </w:r>
    </w:p>
    <w:p w14:paraId="783E6ED3" w14:textId="77777777" w:rsidR="004525B8" w:rsidRPr="00453808" w:rsidRDefault="004525B8" w:rsidP="00453808">
      <w:pPr>
        <w:pStyle w:val="ListParagraph"/>
        <w:rPr>
          <w:lang w:val="en-US"/>
        </w:rPr>
      </w:pPr>
    </w:p>
    <w:p w14:paraId="054B03B2" w14:textId="086CC091" w:rsidR="006411A8" w:rsidRDefault="00C53E02" w:rsidP="00667AA0">
      <w:pPr>
        <w:pStyle w:val="ListParagraph"/>
        <w:numPr>
          <w:ilvl w:val="0"/>
          <w:numId w:val="31"/>
        </w:numPr>
        <w:rPr>
          <w:lang w:val="en-US"/>
        </w:rPr>
      </w:pPr>
      <w:r>
        <w:rPr>
          <w:lang w:val="en-US"/>
        </w:rPr>
        <w:t>Personalize</w:t>
      </w:r>
      <w:r w:rsidR="00DC0BF3">
        <w:rPr>
          <w:lang w:val="en-US"/>
        </w:rPr>
        <w:t xml:space="preserve"> the hostname of </w:t>
      </w:r>
      <w:r w:rsidR="00DC0BF3" w:rsidRPr="00C53E02">
        <w:rPr>
          <w:u w:val="single"/>
          <w:lang w:val="en-US"/>
        </w:rPr>
        <w:t>all the VMs</w:t>
      </w:r>
      <w:r w:rsidR="00DC0BF3">
        <w:rPr>
          <w:lang w:val="en-US"/>
        </w:rPr>
        <w:t xml:space="preserve"> </w:t>
      </w:r>
      <w:r w:rsidR="00A62E8A">
        <w:rPr>
          <w:lang w:val="en-US"/>
        </w:rPr>
        <w:t xml:space="preserve">so they include your </w:t>
      </w:r>
      <w:r w:rsidR="00467DAB">
        <w:rPr>
          <w:lang w:val="en-US"/>
        </w:rPr>
        <w:t xml:space="preserve">own </w:t>
      </w:r>
      <w:r w:rsidR="00A62E8A">
        <w:rPr>
          <w:lang w:val="en-US"/>
        </w:rPr>
        <w:t>first name</w:t>
      </w:r>
      <w:r w:rsidR="00467DAB">
        <w:rPr>
          <w:lang w:val="en-US"/>
        </w:rPr>
        <w:t xml:space="preserve">. For example the hostname of server-01 </w:t>
      </w:r>
      <w:r w:rsidR="005E0A9E">
        <w:rPr>
          <w:lang w:val="en-US"/>
        </w:rPr>
        <w:t>w</w:t>
      </w:r>
      <w:r w:rsidR="00467DAB">
        <w:rPr>
          <w:lang w:val="en-US"/>
        </w:rPr>
        <w:t>ould be</w:t>
      </w:r>
      <w:r w:rsidR="005E0A9E">
        <w:rPr>
          <w:lang w:val="en-US"/>
        </w:rPr>
        <w:t xml:space="preserve">come server-01-chris </w:t>
      </w:r>
      <w:r>
        <w:rPr>
          <w:lang w:val="en-US"/>
        </w:rPr>
        <w:t xml:space="preserve">(for a user called Chris). </w:t>
      </w:r>
      <w:r w:rsidR="00E74738">
        <w:rPr>
          <w:lang w:val="en-US"/>
        </w:rPr>
        <w:t xml:space="preserve">Remember </w:t>
      </w:r>
      <w:r w:rsidR="00521D6E">
        <w:rPr>
          <w:lang w:val="en-US"/>
        </w:rPr>
        <w:t>that</w:t>
      </w:r>
      <w:r w:rsidR="00EE21FE">
        <w:rPr>
          <w:lang w:val="en-US"/>
        </w:rPr>
        <w:t xml:space="preserve"> this hostname</w:t>
      </w:r>
      <w:r w:rsidR="00521D6E">
        <w:rPr>
          <w:lang w:val="en-US"/>
        </w:rPr>
        <w:t xml:space="preserve"> should also be </w:t>
      </w:r>
      <w:r w:rsidR="00A43956">
        <w:rPr>
          <w:lang w:val="en-US"/>
        </w:rPr>
        <w:t>updated</w:t>
      </w:r>
      <w:r w:rsidR="00EE21FE">
        <w:rPr>
          <w:lang w:val="en-US"/>
        </w:rPr>
        <w:t xml:space="preserve"> </w:t>
      </w:r>
      <w:r w:rsidR="00521D6E">
        <w:rPr>
          <w:lang w:val="en-US"/>
        </w:rPr>
        <w:t>in an important local file</w:t>
      </w:r>
      <w:r w:rsidR="00A43956">
        <w:rPr>
          <w:lang w:val="en-US"/>
        </w:rPr>
        <w:t xml:space="preserve"> to avoid problems!</w:t>
      </w:r>
    </w:p>
    <w:p w14:paraId="37BE1A5A" w14:textId="77777777" w:rsidR="00667AA0" w:rsidRDefault="00667AA0" w:rsidP="00FA4A0F">
      <w:pPr>
        <w:pStyle w:val="ListParagraph"/>
        <w:rPr>
          <w:lang w:val="en-US"/>
        </w:rPr>
      </w:pPr>
    </w:p>
    <w:p w14:paraId="519E957F" w14:textId="6DB2007C" w:rsidR="00600BFD" w:rsidRDefault="00600BFD" w:rsidP="00FA4A0F">
      <w:pPr>
        <w:pStyle w:val="ListParagraph"/>
        <w:rPr>
          <w:lang w:val="en-US"/>
        </w:rPr>
      </w:pPr>
      <w:r w:rsidRPr="00C861F2">
        <w:rPr>
          <w:color w:val="FF0000"/>
          <w:lang w:val="en-US"/>
        </w:rPr>
        <w:t>23.09 - Kali seems to be the only one that persists the values set for /etc/hosts and /hostname.</w:t>
      </w:r>
    </w:p>
    <w:p w14:paraId="2CE8F29B" w14:textId="533EF311" w:rsidR="00600BFD" w:rsidRDefault="00600BFD" w:rsidP="00FA4A0F">
      <w:pPr>
        <w:pStyle w:val="ListParagraph"/>
        <w:rPr>
          <w:lang w:val="en-US"/>
        </w:rPr>
      </w:pPr>
      <w:r w:rsidRPr="00600BFD">
        <w:rPr>
          <w:noProof/>
          <w:lang w:val="en-US"/>
        </w:rPr>
        <w:drawing>
          <wp:inline distT="0" distB="0" distL="0" distR="0" wp14:anchorId="30FFA526" wp14:editId="0069EA80">
            <wp:extent cx="3781953" cy="1533739"/>
            <wp:effectExtent l="0" t="0" r="9525" b="9525"/>
            <wp:docPr id="2050316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16632" name="Picture 1" descr="A screenshot of a computer program&#10;&#10;Description automatically generated"/>
                    <pic:cNvPicPr/>
                  </pic:nvPicPr>
                  <pic:blipFill>
                    <a:blip r:embed="rId29"/>
                    <a:stretch>
                      <a:fillRect/>
                    </a:stretch>
                  </pic:blipFill>
                  <pic:spPr>
                    <a:xfrm>
                      <a:off x="0" y="0"/>
                      <a:ext cx="3781953" cy="1533739"/>
                    </a:xfrm>
                    <a:prstGeom prst="rect">
                      <a:avLst/>
                    </a:prstGeom>
                  </pic:spPr>
                </pic:pic>
              </a:graphicData>
            </a:graphic>
          </wp:inline>
        </w:drawing>
      </w:r>
    </w:p>
    <w:p w14:paraId="792A1C17" w14:textId="5F8487A1" w:rsidR="00EF429B" w:rsidRPr="00C861F2" w:rsidRDefault="00600BFD" w:rsidP="00EF429B">
      <w:pPr>
        <w:pStyle w:val="ListParagraph"/>
        <w:rPr>
          <w:color w:val="FF0000"/>
          <w:lang w:val="en-US"/>
        </w:rPr>
      </w:pPr>
      <w:r w:rsidRPr="00C861F2">
        <w:rPr>
          <w:color w:val="FF0000"/>
          <w:lang w:val="en-US"/>
        </w:rPr>
        <w:t>Alpine of server01 and 02 just do not want to save and apply the changes.</w:t>
      </w:r>
    </w:p>
    <w:p w14:paraId="058DEB7C" w14:textId="023C4155" w:rsidR="00EF429B" w:rsidRPr="00C861F2" w:rsidRDefault="00EF429B" w:rsidP="00EF429B">
      <w:pPr>
        <w:pStyle w:val="ListParagraph"/>
        <w:rPr>
          <w:color w:val="FF0000"/>
          <w:lang w:val="en-US"/>
        </w:rPr>
      </w:pPr>
      <w:r w:rsidRPr="00C861F2">
        <w:rPr>
          <w:color w:val="FF0000"/>
          <w:lang w:val="en-US"/>
        </w:rPr>
        <w:t>UPD 25: Seems like it is a problem of Proxmox and it is getting fixed. But OPNsense can be changed.</w:t>
      </w:r>
    </w:p>
    <w:p w14:paraId="4333AE96" w14:textId="02A00AFC" w:rsidR="00C66D4E" w:rsidRPr="00C861F2" w:rsidRDefault="00C66D4E" w:rsidP="00EF429B">
      <w:pPr>
        <w:pStyle w:val="ListParagraph"/>
        <w:rPr>
          <w:color w:val="FF0000"/>
          <w:lang w:val="en-US"/>
        </w:rPr>
      </w:pPr>
      <w:r w:rsidRPr="00C861F2">
        <w:rPr>
          <w:color w:val="FF0000"/>
          <w:lang w:val="en-US"/>
        </w:rPr>
        <w:lastRenderedPageBreak/>
        <w:t>To change the hostname on OPNsense</w:t>
      </w:r>
      <w:r w:rsidR="008C179D" w:rsidRPr="00C861F2">
        <w:rPr>
          <w:color w:val="FF0000"/>
          <w:lang w:val="en-US"/>
        </w:rPr>
        <w:t xml:space="preserve"> (FreeBSD)</w:t>
      </w:r>
      <w:r w:rsidRPr="00C861F2">
        <w:rPr>
          <w:color w:val="FF0000"/>
          <w:lang w:val="en-US"/>
        </w:rPr>
        <w:t xml:space="preserve"> - go to 10.0.0.5 via http firefox from Kali, then login with root or other admin, then System &gt; Settings &gt; General and look for Hostname field and change it. Give a reboot and done.</w:t>
      </w:r>
      <w:r w:rsidR="005969B6" w:rsidRPr="00C861F2">
        <w:rPr>
          <w:color w:val="FF0000"/>
          <w:lang w:val="en-US"/>
        </w:rPr>
        <w:t xml:space="preserve"> It only changes the /etc/hosts though.</w:t>
      </w:r>
    </w:p>
    <w:p w14:paraId="3DABC50B" w14:textId="5E613F5F" w:rsidR="00BF1297" w:rsidRDefault="00BF1297" w:rsidP="00EF429B">
      <w:pPr>
        <w:pStyle w:val="ListParagraph"/>
        <w:rPr>
          <w:lang w:val="en-US"/>
        </w:rPr>
      </w:pPr>
      <w:r w:rsidRPr="00BF1297">
        <w:rPr>
          <w:noProof/>
          <w:lang w:val="en-US"/>
        </w:rPr>
        <w:drawing>
          <wp:inline distT="0" distB="0" distL="0" distR="0" wp14:anchorId="53C91992" wp14:editId="4767F620">
            <wp:extent cx="5396230" cy="1204595"/>
            <wp:effectExtent l="0" t="0" r="0" b="0"/>
            <wp:docPr id="43027861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8613" name="Picture 1" descr="A computer screen with white text&#10;&#10;Description automatically generated"/>
                    <pic:cNvPicPr/>
                  </pic:nvPicPr>
                  <pic:blipFill>
                    <a:blip r:embed="rId30"/>
                    <a:stretch>
                      <a:fillRect/>
                    </a:stretch>
                  </pic:blipFill>
                  <pic:spPr>
                    <a:xfrm>
                      <a:off x="0" y="0"/>
                      <a:ext cx="5396230" cy="1204595"/>
                    </a:xfrm>
                    <a:prstGeom prst="rect">
                      <a:avLst/>
                    </a:prstGeom>
                  </pic:spPr>
                </pic:pic>
              </a:graphicData>
            </a:graphic>
          </wp:inline>
        </w:drawing>
      </w:r>
    </w:p>
    <w:p w14:paraId="3102FEB4" w14:textId="77777777" w:rsidR="005B2694" w:rsidRDefault="005B2694" w:rsidP="00EF429B">
      <w:pPr>
        <w:pStyle w:val="ListParagraph"/>
        <w:rPr>
          <w:lang w:val="en-US"/>
        </w:rPr>
      </w:pPr>
    </w:p>
    <w:p w14:paraId="144043CC" w14:textId="687894A8" w:rsidR="005B2694" w:rsidRPr="00687EC7" w:rsidRDefault="005B2694" w:rsidP="00EF429B">
      <w:pPr>
        <w:pStyle w:val="ListParagraph"/>
        <w:rPr>
          <w:color w:val="FF0000"/>
          <w:lang w:val="en-US"/>
        </w:rPr>
      </w:pPr>
      <w:r w:rsidRPr="00687EC7">
        <w:rPr>
          <w:color w:val="FF0000"/>
          <w:lang w:val="en-US"/>
        </w:rPr>
        <w:t>The whole issue was regarding the Proxmox being the problem with hosts. After that, it appeared that the -sP flag did not work afterwards, because the hostnames were getting overwritten due to another service, which comes from the DNS server on our network. In this case it is the 10.0.0.5 server, overwriting the hostnames.</w:t>
      </w:r>
    </w:p>
    <w:p w14:paraId="04A88E65" w14:textId="77777777" w:rsidR="00600BFD" w:rsidRPr="00667AA0" w:rsidRDefault="00600BFD" w:rsidP="00FA4A0F">
      <w:pPr>
        <w:pStyle w:val="ListParagraph"/>
        <w:rPr>
          <w:lang w:val="en-US"/>
        </w:rPr>
      </w:pPr>
    </w:p>
    <w:p w14:paraId="48655E99" w14:textId="740F2E74" w:rsidR="007056BD" w:rsidRDefault="00187E30" w:rsidP="00A43956">
      <w:pPr>
        <w:pStyle w:val="ListParagraph"/>
        <w:numPr>
          <w:ilvl w:val="0"/>
          <w:numId w:val="31"/>
        </w:numPr>
        <w:rPr>
          <w:lang w:val="en-US"/>
        </w:rPr>
      </w:pPr>
      <w:r>
        <w:rPr>
          <w:lang w:val="en-US"/>
        </w:rPr>
        <w:t xml:space="preserve">Now repeat the nmap scan </w:t>
      </w:r>
      <w:r w:rsidR="00943214">
        <w:rPr>
          <w:lang w:val="en-US"/>
        </w:rPr>
        <w:t xml:space="preserve">from question </w:t>
      </w:r>
      <w:r w:rsidR="00943214">
        <w:rPr>
          <w:lang w:val="en-US"/>
        </w:rPr>
        <w:fldChar w:fldCharType="begin"/>
      </w:r>
      <w:r w:rsidR="00943214">
        <w:rPr>
          <w:lang w:val="en-US"/>
        </w:rPr>
        <w:instrText xml:space="preserve"> REF _Ref177964373 \r \h </w:instrText>
      </w:r>
      <w:r w:rsidR="00943214">
        <w:rPr>
          <w:lang w:val="en-US"/>
        </w:rPr>
      </w:r>
      <w:r w:rsidR="00943214">
        <w:rPr>
          <w:lang w:val="en-US"/>
        </w:rPr>
        <w:fldChar w:fldCharType="separate"/>
      </w:r>
      <w:r w:rsidR="00943214">
        <w:rPr>
          <w:lang w:val="en-US"/>
        </w:rPr>
        <w:t>4</w:t>
      </w:r>
      <w:r w:rsidR="00943214">
        <w:rPr>
          <w:lang w:val="en-US"/>
        </w:rPr>
        <w:fldChar w:fldCharType="end"/>
      </w:r>
      <w:r w:rsidR="00943214">
        <w:rPr>
          <w:lang w:val="en-US"/>
        </w:rPr>
        <w:t xml:space="preserve"> which should give the hostn</w:t>
      </w:r>
      <w:r w:rsidR="00297C91">
        <w:rPr>
          <w:lang w:val="en-US"/>
        </w:rPr>
        <w:t>a</w:t>
      </w:r>
      <w:r w:rsidR="00943214">
        <w:rPr>
          <w:lang w:val="en-US"/>
        </w:rPr>
        <w:t>mes an</w:t>
      </w:r>
      <w:r w:rsidR="00297C91">
        <w:rPr>
          <w:lang w:val="en-US"/>
        </w:rPr>
        <w:t xml:space="preserve">d IP addresses </w:t>
      </w:r>
      <w:r w:rsidR="00C3008E">
        <w:rPr>
          <w:lang w:val="en-US"/>
        </w:rPr>
        <w:t>of the different hosts. Why have the hostnames not been updated?</w:t>
      </w:r>
      <w:r w:rsidR="007056BD">
        <w:rPr>
          <w:lang w:val="en-US"/>
        </w:rPr>
        <w:t xml:space="preserve"> (hint: look at the man page of nmap</w:t>
      </w:r>
      <w:r w:rsidR="00DA6FF8">
        <w:rPr>
          <w:lang w:val="en-US"/>
        </w:rPr>
        <w:t>).</w:t>
      </w:r>
      <w:r w:rsidR="00C3008E">
        <w:rPr>
          <w:lang w:val="en-US"/>
        </w:rPr>
        <w:t xml:space="preserve"> </w:t>
      </w:r>
      <w:r w:rsidR="008952EE">
        <w:rPr>
          <w:lang w:val="en-US"/>
        </w:rPr>
        <w:t xml:space="preserve">Change the </w:t>
      </w:r>
      <w:r w:rsidR="00AF0302">
        <w:rPr>
          <w:lang w:val="en-US"/>
        </w:rPr>
        <w:t>configuration of the relevant server process to update the detected hostnames.</w:t>
      </w:r>
    </w:p>
    <w:p w14:paraId="2627E560" w14:textId="1CC6FF0E" w:rsidR="00157DC2" w:rsidRDefault="00157DC2" w:rsidP="00157DC2">
      <w:pPr>
        <w:rPr>
          <w:lang w:val="en-US"/>
        </w:rPr>
      </w:pPr>
      <w:r w:rsidRPr="00157DC2">
        <w:rPr>
          <w:lang w:val="en-US"/>
        </w:rPr>
        <w:drawing>
          <wp:inline distT="0" distB="0" distL="0" distR="0" wp14:anchorId="19337D34" wp14:editId="547B8E4A">
            <wp:extent cx="5396230" cy="2425700"/>
            <wp:effectExtent l="0" t="0" r="0" b="0"/>
            <wp:docPr id="10073839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83964" name="Picture 1" descr="A computer screen shot of a computer&#10;&#10;Description automatically generated"/>
                    <pic:cNvPicPr/>
                  </pic:nvPicPr>
                  <pic:blipFill>
                    <a:blip r:embed="rId31"/>
                    <a:stretch>
                      <a:fillRect/>
                    </a:stretch>
                  </pic:blipFill>
                  <pic:spPr>
                    <a:xfrm>
                      <a:off x="0" y="0"/>
                      <a:ext cx="5396230" cy="2425700"/>
                    </a:xfrm>
                    <a:prstGeom prst="rect">
                      <a:avLst/>
                    </a:prstGeom>
                  </pic:spPr>
                </pic:pic>
              </a:graphicData>
            </a:graphic>
          </wp:inline>
        </w:drawing>
      </w:r>
    </w:p>
    <w:p w14:paraId="7FBAB438" w14:textId="529080B2" w:rsidR="00157DC2" w:rsidRPr="00157DC2" w:rsidRDefault="00157DC2" w:rsidP="00157DC2">
      <w:pPr>
        <w:rPr>
          <w:lang w:val="en-US"/>
        </w:rPr>
      </w:pPr>
      <w:r w:rsidRPr="00687EC7">
        <w:rPr>
          <w:color w:val="FF0000"/>
          <w:lang w:val="en-US"/>
        </w:rPr>
        <w:t xml:space="preserve">Could not even think to do a service scan on the OPNsense machine and see that </w:t>
      </w:r>
    </w:p>
    <w:p w14:paraId="041FA411" w14:textId="77777777" w:rsidR="00DA6FF8" w:rsidRPr="00DA6FF8" w:rsidRDefault="00DA6FF8" w:rsidP="00DA6FF8">
      <w:pPr>
        <w:pStyle w:val="ListParagraph"/>
        <w:rPr>
          <w:lang w:val="en-US"/>
        </w:rPr>
      </w:pPr>
    </w:p>
    <w:p w14:paraId="1D4BE868" w14:textId="378A2B54" w:rsidR="00DA6FF8" w:rsidRDefault="00686615" w:rsidP="00A43956">
      <w:pPr>
        <w:pStyle w:val="ListParagraph"/>
        <w:numPr>
          <w:ilvl w:val="0"/>
          <w:numId w:val="31"/>
        </w:numPr>
        <w:rPr>
          <w:lang w:val="en-US"/>
        </w:rPr>
      </w:pPr>
      <w:r>
        <w:rPr>
          <w:lang w:val="en-US"/>
        </w:rPr>
        <w:t xml:space="preserve">Run the nmap scan from question </w:t>
      </w:r>
      <w:r>
        <w:rPr>
          <w:lang w:val="en-US"/>
        </w:rPr>
        <w:fldChar w:fldCharType="begin"/>
      </w:r>
      <w:r>
        <w:rPr>
          <w:lang w:val="en-US"/>
        </w:rPr>
        <w:instrText xml:space="preserve"> REF _Ref177964373 \r \h </w:instrText>
      </w:r>
      <w:r>
        <w:rPr>
          <w:lang w:val="en-US"/>
        </w:rPr>
      </w:r>
      <w:r>
        <w:rPr>
          <w:lang w:val="en-US"/>
        </w:rPr>
        <w:fldChar w:fldCharType="separate"/>
      </w:r>
      <w:r>
        <w:rPr>
          <w:lang w:val="en-US"/>
        </w:rPr>
        <w:t>4</w:t>
      </w:r>
      <w:r>
        <w:rPr>
          <w:lang w:val="en-US"/>
        </w:rPr>
        <w:fldChar w:fldCharType="end"/>
      </w:r>
      <w:r w:rsidR="007C06CE">
        <w:rPr>
          <w:lang w:val="en-US"/>
        </w:rPr>
        <w:t xml:space="preserve"> one last time to verify that the shown hostnames are now correct</w:t>
      </w:r>
      <w:r w:rsidR="006E77C9">
        <w:rPr>
          <w:lang w:val="en-US"/>
        </w:rPr>
        <w:t>, and insert a screenshot below (command + output)</w:t>
      </w:r>
      <w:r w:rsidR="0036174E">
        <w:rPr>
          <w:lang w:val="en-US"/>
        </w:rPr>
        <w:t xml:space="preserve">. </w:t>
      </w:r>
      <w:r w:rsidR="001D4026">
        <w:rPr>
          <w:lang w:val="en-US"/>
        </w:rPr>
        <w:t>Finally</w:t>
      </w:r>
      <w:r w:rsidR="0036174E">
        <w:rPr>
          <w:lang w:val="en-US"/>
        </w:rPr>
        <w:t xml:space="preserve"> update </w:t>
      </w:r>
      <w:r w:rsidR="00704758">
        <w:rPr>
          <w:lang w:val="en-US"/>
        </w:rPr>
        <w:t xml:space="preserve">this information in </w:t>
      </w:r>
      <w:r w:rsidR="0036174E">
        <w:rPr>
          <w:lang w:val="en-US"/>
        </w:rPr>
        <w:t xml:space="preserve">your host documentation table </w:t>
      </w:r>
      <w:r w:rsidR="00BE2558">
        <w:rPr>
          <w:lang w:val="en-US"/>
        </w:rPr>
        <w:t xml:space="preserve">in </w:t>
      </w:r>
      <w:r w:rsidR="00BE2558">
        <w:rPr>
          <w:lang w:val="en-US"/>
        </w:rPr>
        <w:fldChar w:fldCharType="begin"/>
      </w:r>
      <w:r w:rsidR="00BE2558">
        <w:rPr>
          <w:lang w:val="en-US"/>
        </w:rPr>
        <w:instrText xml:space="preserve"> REF _Ref177964810 \h </w:instrText>
      </w:r>
      <w:r w:rsidR="00BE2558">
        <w:rPr>
          <w:lang w:val="en-US"/>
        </w:rPr>
      </w:r>
      <w:r w:rsidR="00BE2558">
        <w:rPr>
          <w:lang w:val="en-US"/>
        </w:rPr>
        <w:fldChar w:fldCharType="separate"/>
      </w:r>
      <w:r w:rsidR="00BE2558" w:rsidRPr="00704758">
        <w:rPr>
          <w:lang w:val="en-US"/>
        </w:rPr>
        <w:t xml:space="preserve">Table </w:t>
      </w:r>
      <w:r w:rsidR="00BE2558" w:rsidRPr="00704758">
        <w:rPr>
          <w:noProof/>
          <w:lang w:val="en-US"/>
        </w:rPr>
        <w:t>3</w:t>
      </w:r>
      <w:r w:rsidR="00BE2558">
        <w:rPr>
          <w:lang w:val="en-US"/>
        </w:rPr>
        <w:fldChar w:fldCharType="end"/>
      </w:r>
      <w:r w:rsidR="00704758">
        <w:rPr>
          <w:lang w:val="en-US"/>
        </w:rPr>
        <w:t xml:space="preserve"> below</w:t>
      </w:r>
      <w:r w:rsidR="00BE2558">
        <w:rPr>
          <w:lang w:val="en-US"/>
        </w:rPr>
        <w:t>.</w:t>
      </w:r>
    </w:p>
    <w:p w14:paraId="201C0391" w14:textId="5191AFF4" w:rsidR="001D21AC" w:rsidRPr="001D21AC" w:rsidRDefault="001D21AC" w:rsidP="001D21AC">
      <w:pPr>
        <w:rPr>
          <w:color w:val="FF0000"/>
          <w:lang w:val="en-US"/>
        </w:rPr>
      </w:pPr>
      <w:r w:rsidRPr="001D21AC">
        <w:rPr>
          <w:color w:val="FF0000"/>
          <w:lang w:val="en-US"/>
        </w:rPr>
        <w:t>Had to manually check every possible hosts file and hostname, and also Unbound DNS service overrides, so that it does look properly.</w:t>
      </w:r>
    </w:p>
    <w:p w14:paraId="7B75AB17" w14:textId="5032CACE" w:rsidR="001D21AC" w:rsidRPr="001D21AC" w:rsidRDefault="001D21AC" w:rsidP="001D21AC">
      <w:pPr>
        <w:rPr>
          <w:lang w:val="en-US"/>
        </w:rPr>
      </w:pPr>
      <w:r w:rsidRPr="001D21AC">
        <w:rPr>
          <w:lang w:val="en-US"/>
        </w:rPr>
        <w:lastRenderedPageBreak/>
        <w:drawing>
          <wp:inline distT="0" distB="0" distL="0" distR="0" wp14:anchorId="479B1967" wp14:editId="4F5641C1">
            <wp:extent cx="5396230" cy="4105910"/>
            <wp:effectExtent l="0" t="0" r="0" b="8890"/>
            <wp:docPr id="1486644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44774" name="Picture 1" descr="A screenshot of a computer&#10;&#10;Description automatically generated"/>
                    <pic:cNvPicPr/>
                  </pic:nvPicPr>
                  <pic:blipFill>
                    <a:blip r:embed="rId32"/>
                    <a:stretch>
                      <a:fillRect/>
                    </a:stretch>
                  </pic:blipFill>
                  <pic:spPr>
                    <a:xfrm>
                      <a:off x="0" y="0"/>
                      <a:ext cx="5396230" cy="4105910"/>
                    </a:xfrm>
                    <a:prstGeom prst="rect">
                      <a:avLst/>
                    </a:prstGeom>
                  </pic:spPr>
                </pic:pic>
              </a:graphicData>
            </a:graphic>
          </wp:inline>
        </w:drawing>
      </w:r>
    </w:p>
    <w:p w14:paraId="70DD8DD7" w14:textId="527AB457" w:rsidR="00A43956" w:rsidRPr="007056BD" w:rsidRDefault="008952EE" w:rsidP="007056BD">
      <w:pPr>
        <w:rPr>
          <w:lang w:val="en-US"/>
        </w:rPr>
      </w:pPr>
      <w:r w:rsidRPr="007056BD">
        <w:rPr>
          <w:lang w:val="en-US"/>
        </w:rPr>
        <w:t xml:space="preserve"> </w:t>
      </w:r>
    </w:p>
    <w:p w14:paraId="63B9FDA1" w14:textId="77777777" w:rsidR="00453808" w:rsidRPr="00453808" w:rsidRDefault="00453808" w:rsidP="00453808">
      <w:pPr>
        <w:pStyle w:val="ListParagraph"/>
        <w:rPr>
          <w:lang w:val="en-US"/>
        </w:rPr>
      </w:pPr>
    </w:p>
    <w:p w14:paraId="74F7DBD9" w14:textId="77777777" w:rsidR="00453808" w:rsidRDefault="00453808" w:rsidP="00453808">
      <w:pPr>
        <w:rPr>
          <w:lang w:val="en-US"/>
        </w:rPr>
      </w:pPr>
    </w:p>
    <w:p w14:paraId="73BC8E8E" w14:textId="42FDF0C8" w:rsidR="00FE3885" w:rsidRDefault="00FE3885" w:rsidP="00DA6FF8">
      <w:pPr>
        <w:rPr>
          <w:lang w:val="en-US"/>
        </w:rPr>
      </w:pPr>
    </w:p>
    <w:tbl>
      <w:tblPr>
        <w:tblStyle w:val="GridTable4-Accent1"/>
        <w:tblW w:w="9507" w:type="dxa"/>
        <w:tblLook w:val="04A0" w:firstRow="1" w:lastRow="0" w:firstColumn="1" w:lastColumn="0" w:noHBand="0" w:noVBand="1"/>
      </w:tblPr>
      <w:tblGrid>
        <w:gridCol w:w="1583"/>
        <w:gridCol w:w="1104"/>
        <w:gridCol w:w="1417"/>
        <w:gridCol w:w="1572"/>
        <w:gridCol w:w="1280"/>
        <w:gridCol w:w="2551"/>
      </w:tblGrid>
      <w:tr w:rsidR="00AF6F0C" w14:paraId="3B60E957" w14:textId="77777777" w:rsidTr="000C7F05">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583" w:type="dxa"/>
          </w:tcPr>
          <w:p w14:paraId="2F7F2AD6" w14:textId="77777777" w:rsidR="00AF6F0C" w:rsidRDefault="00AF6F0C" w:rsidP="00B83969">
            <w:pPr>
              <w:rPr>
                <w:lang w:val="en-US"/>
              </w:rPr>
            </w:pPr>
            <w:r>
              <w:rPr>
                <w:lang w:val="en-US"/>
              </w:rPr>
              <w:t>hostname</w:t>
            </w:r>
          </w:p>
        </w:tc>
        <w:tc>
          <w:tcPr>
            <w:tcW w:w="1104" w:type="dxa"/>
          </w:tcPr>
          <w:p w14:paraId="3C9B106F" w14:textId="77777777" w:rsidR="00AF6F0C" w:rsidRDefault="00AF6F0C" w:rsidP="00B83969">
            <w:pPr>
              <w:cnfStyle w:val="100000000000" w:firstRow="1" w:lastRow="0" w:firstColumn="0" w:lastColumn="0" w:oddVBand="0" w:evenVBand="0" w:oddHBand="0" w:evenHBand="0" w:firstRowFirstColumn="0" w:firstRowLastColumn="0" w:lastRowFirstColumn="0" w:lastRowLastColumn="0"/>
              <w:rPr>
                <w:lang w:val="en-US"/>
              </w:rPr>
            </w:pPr>
            <w:r>
              <w:rPr>
                <w:lang w:val="en-US"/>
              </w:rPr>
              <w:t>IP address</w:t>
            </w:r>
          </w:p>
        </w:tc>
        <w:tc>
          <w:tcPr>
            <w:tcW w:w="1417" w:type="dxa"/>
          </w:tcPr>
          <w:p w14:paraId="23D2511C" w14:textId="77777777" w:rsidR="00AF6F0C" w:rsidRDefault="00AF6F0C" w:rsidP="00B83969">
            <w:pPr>
              <w:cnfStyle w:val="100000000000" w:firstRow="1" w:lastRow="0" w:firstColumn="0" w:lastColumn="0" w:oddVBand="0" w:evenVBand="0" w:oddHBand="0" w:evenHBand="0" w:firstRowFirstColumn="0" w:firstRowLastColumn="0" w:lastRowFirstColumn="0" w:lastRowLastColumn="0"/>
              <w:rPr>
                <w:lang w:val="en-US"/>
              </w:rPr>
            </w:pPr>
            <w:r>
              <w:rPr>
                <w:lang w:val="en-US"/>
              </w:rPr>
              <w:t>Subnet mask</w:t>
            </w:r>
          </w:p>
        </w:tc>
        <w:tc>
          <w:tcPr>
            <w:tcW w:w="1572" w:type="dxa"/>
          </w:tcPr>
          <w:p w14:paraId="567E7065" w14:textId="77777777" w:rsidR="00AF6F0C" w:rsidRDefault="00AF6F0C" w:rsidP="00B83969">
            <w:pPr>
              <w:cnfStyle w:val="100000000000" w:firstRow="1" w:lastRow="0" w:firstColumn="0" w:lastColumn="0" w:oddVBand="0" w:evenVBand="0" w:oddHBand="0" w:evenHBand="0" w:firstRowFirstColumn="0" w:firstRowLastColumn="0" w:lastRowFirstColumn="0" w:lastRowLastColumn="0"/>
              <w:rPr>
                <w:lang w:val="en-US"/>
              </w:rPr>
            </w:pPr>
            <w:r>
              <w:rPr>
                <w:lang w:val="en-US"/>
              </w:rPr>
              <w:t>Default Gateway</w:t>
            </w:r>
          </w:p>
        </w:tc>
        <w:tc>
          <w:tcPr>
            <w:tcW w:w="1280" w:type="dxa"/>
          </w:tcPr>
          <w:p w14:paraId="4BAAA8A2" w14:textId="77777777" w:rsidR="00AF6F0C" w:rsidRDefault="00AF6F0C" w:rsidP="00B83969">
            <w:pPr>
              <w:cnfStyle w:val="100000000000" w:firstRow="1" w:lastRow="0" w:firstColumn="0" w:lastColumn="0" w:oddVBand="0" w:evenVBand="0" w:oddHBand="0" w:evenHBand="0" w:firstRowFirstColumn="0" w:firstRowLastColumn="0" w:lastRowFirstColumn="0" w:lastRowLastColumn="0"/>
              <w:rPr>
                <w:lang w:val="en-US"/>
              </w:rPr>
            </w:pPr>
            <w:r>
              <w:rPr>
                <w:lang w:val="en-US"/>
              </w:rPr>
              <w:t>DNS</w:t>
            </w:r>
          </w:p>
        </w:tc>
        <w:tc>
          <w:tcPr>
            <w:tcW w:w="2551" w:type="dxa"/>
          </w:tcPr>
          <w:p w14:paraId="6D1435CD" w14:textId="77777777" w:rsidR="00AF6F0C" w:rsidRPr="00FB2FCD" w:rsidRDefault="00AF6F0C" w:rsidP="00B8396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Operating System</w:t>
            </w:r>
          </w:p>
        </w:tc>
      </w:tr>
      <w:tr w:rsidR="00364927" w14:paraId="412C8A84" w14:textId="77777777" w:rsidTr="000C7F0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83" w:type="dxa"/>
          </w:tcPr>
          <w:p w14:paraId="1A39749C" w14:textId="77777777" w:rsidR="00364927" w:rsidRDefault="00364927" w:rsidP="00364927">
            <w:pPr>
              <w:rPr>
                <w:b w:val="0"/>
                <w:bCs w:val="0"/>
                <w:lang w:val="en-US"/>
              </w:rPr>
            </w:pPr>
            <w:r>
              <w:rPr>
                <w:lang w:val="en-US"/>
              </w:rPr>
              <w:t>OPNsense-serafim-ciobanu.nis.net</w:t>
            </w:r>
          </w:p>
          <w:p w14:paraId="0FE48FCA" w14:textId="04E4AD17" w:rsidR="00364927" w:rsidRDefault="00364927" w:rsidP="00364927">
            <w:pPr>
              <w:rPr>
                <w:lang w:val="en-US"/>
              </w:rPr>
            </w:pPr>
            <w:r>
              <w:rPr>
                <w:lang w:val="en-US"/>
              </w:rPr>
              <w:t>/ firewall.nis.net</w:t>
            </w:r>
          </w:p>
        </w:tc>
        <w:tc>
          <w:tcPr>
            <w:tcW w:w="1104" w:type="dxa"/>
          </w:tcPr>
          <w:p w14:paraId="4E6D0269" w14:textId="1E1CBE1B" w:rsidR="00364927" w:rsidRDefault="00364927" w:rsidP="00364927">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417" w:type="dxa"/>
          </w:tcPr>
          <w:p w14:paraId="105CB8E5" w14:textId="77777777" w:rsidR="00364927" w:rsidRDefault="00364927" w:rsidP="00364927">
            <w:pPr>
              <w:cnfStyle w:val="000000100000" w:firstRow="0" w:lastRow="0" w:firstColumn="0" w:lastColumn="0" w:oddVBand="0" w:evenVBand="0" w:oddHBand="1" w:evenHBand="0" w:firstRowFirstColumn="0" w:firstRowLastColumn="0" w:lastRowFirstColumn="0" w:lastRowLastColumn="0"/>
              <w:rPr>
                <w:lang w:val="en-US"/>
              </w:rPr>
            </w:pPr>
            <w:r>
              <w:rPr>
                <w:lang w:val="en-US"/>
              </w:rPr>
              <w:t>10.0.0.5/24</w:t>
            </w:r>
          </w:p>
          <w:p w14:paraId="470261AB" w14:textId="04CD2408" w:rsidR="00364927" w:rsidRDefault="00364927" w:rsidP="00364927">
            <w:pPr>
              <w:cnfStyle w:val="000000100000" w:firstRow="0" w:lastRow="0" w:firstColumn="0" w:lastColumn="0" w:oddVBand="0" w:evenVBand="0" w:oddHBand="1" w:evenHBand="0" w:firstRowFirstColumn="0" w:firstRowLastColumn="0" w:lastRowFirstColumn="0" w:lastRowLastColumn="0"/>
              <w:rPr>
                <w:lang w:val="en-US"/>
              </w:rPr>
            </w:pPr>
            <w:r>
              <w:rPr>
                <w:lang w:val="en-US"/>
              </w:rPr>
              <w:t>255.255.255.0</w:t>
            </w:r>
          </w:p>
        </w:tc>
        <w:tc>
          <w:tcPr>
            <w:tcW w:w="1572" w:type="dxa"/>
          </w:tcPr>
          <w:p w14:paraId="4169A9B3" w14:textId="49B1DE41" w:rsidR="00364927" w:rsidRDefault="00364927" w:rsidP="00364927">
            <w:pPr>
              <w:cnfStyle w:val="000000100000" w:firstRow="0" w:lastRow="0" w:firstColumn="0" w:lastColumn="0" w:oddVBand="0" w:evenVBand="0" w:oddHBand="1" w:evenHBand="0" w:firstRowFirstColumn="0" w:firstRowLastColumn="0" w:lastRowFirstColumn="0" w:lastRowLastColumn="0"/>
              <w:rPr>
                <w:lang w:val="en-US"/>
              </w:rPr>
            </w:pPr>
            <w:r>
              <w:rPr>
                <w:lang w:val="en-US"/>
              </w:rPr>
              <w:t>192.168.16.1</w:t>
            </w:r>
          </w:p>
        </w:tc>
        <w:tc>
          <w:tcPr>
            <w:tcW w:w="1280" w:type="dxa"/>
          </w:tcPr>
          <w:p w14:paraId="1C291B59" w14:textId="77777777" w:rsidR="00BE47D6" w:rsidRDefault="00BE47D6" w:rsidP="00364927">
            <w:pPr>
              <w:cnfStyle w:val="000000100000" w:firstRow="0" w:lastRow="0" w:firstColumn="0" w:lastColumn="0" w:oddVBand="0" w:evenVBand="0" w:oddHBand="1" w:evenHBand="0" w:firstRowFirstColumn="0" w:firstRowLastColumn="0" w:lastRowFirstColumn="0" w:lastRowLastColumn="0"/>
              <w:rPr>
                <w:lang w:val="en-US"/>
              </w:rPr>
            </w:pPr>
            <w:r>
              <w:rPr>
                <w:lang w:val="en-US"/>
              </w:rPr>
              <w:t>127.0.0.1</w:t>
            </w:r>
          </w:p>
          <w:p w14:paraId="0DA003EF" w14:textId="2EB0F69D" w:rsidR="00BE47D6" w:rsidRDefault="00BE47D6" w:rsidP="00364927">
            <w:pPr>
              <w:cnfStyle w:val="000000100000" w:firstRow="0" w:lastRow="0" w:firstColumn="0" w:lastColumn="0" w:oddVBand="0" w:evenVBand="0" w:oddHBand="1" w:evenHBand="0" w:firstRowFirstColumn="0" w:firstRowLastColumn="0" w:lastRowFirstColumn="0" w:lastRowLastColumn="0"/>
              <w:rPr>
                <w:lang w:val="en-US"/>
              </w:rPr>
            </w:pPr>
            <w:r>
              <w:rPr>
                <w:lang w:val="en-US"/>
              </w:rPr>
              <w:t>192.168.16.5</w:t>
            </w:r>
          </w:p>
        </w:tc>
        <w:tc>
          <w:tcPr>
            <w:tcW w:w="2551" w:type="dxa"/>
          </w:tcPr>
          <w:p w14:paraId="4EC39B60" w14:textId="3B92878E" w:rsidR="00364927" w:rsidRDefault="00364927" w:rsidP="00364927">
            <w:pPr>
              <w:cnfStyle w:val="000000100000" w:firstRow="0" w:lastRow="0" w:firstColumn="0" w:lastColumn="0" w:oddVBand="0" w:evenVBand="0" w:oddHBand="1" w:evenHBand="0" w:firstRowFirstColumn="0" w:firstRowLastColumn="0" w:lastRowFirstColumn="0" w:lastRowLastColumn="0"/>
              <w:rPr>
                <w:lang w:val="en-US"/>
              </w:rPr>
            </w:pPr>
            <w:r>
              <w:rPr>
                <w:lang w:val="en-US"/>
              </w:rPr>
              <w:t>FreeBSD 14.1-RELEASE-p3</w:t>
            </w:r>
          </w:p>
        </w:tc>
      </w:tr>
      <w:tr w:rsidR="00364927" w14:paraId="5980B78A" w14:textId="77777777" w:rsidTr="000C7F05">
        <w:trPr>
          <w:trHeight w:val="284"/>
        </w:trPr>
        <w:tc>
          <w:tcPr>
            <w:cnfStyle w:val="001000000000" w:firstRow="0" w:lastRow="0" w:firstColumn="1" w:lastColumn="0" w:oddVBand="0" w:evenVBand="0" w:oddHBand="0" w:evenHBand="0" w:firstRowFirstColumn="0" w:firstRowLastColumn="0" w:lastRowFirstColumn="0" w:lastRowLastColumn="0"/>
            <w:tcW w:w="1583" w:type="dxa"/>
          </w:tcPr>
          <w:p w14:paraId="64CABF38" w14:textId="413DA366" w:rsidR="00364927" w:rsidRDefault="00BE47D6" w:rsidP="00364927">
            <w:pPr>
              <w:rPr>
                <w:lang w:val="en-US"/>
              </w:rPr>
            </w:pPr>
            <w:r>
              <w:rPr>
                <w:lang w:val="en-US"/>
              </w:rPr>
              <w:t>network-serafim-ciobanu.nis.net</w:t>
            </w:r>
          </w:p>
        </w:tc>
        <w:tc>
          <w:tcPr>
            <w:tcW w:w="1104" w:type="dxa"/>
          </w:tcPr>
          <w:p w14:paraId="5116BC4E" w14:textId="01977A83" w:rsidR="00364927" w:rsidRDefault="00BE47D6" w:rsidP="00364927">
            <w:pPr>
              <w:cnfStyle w:val="000000000000" w:firstRow="0" w:lastRow="0" w:firstColumn="0" w:lastColumn="0" w:oddVBand="0" w:evenVBand="0" w:oddHBand="0" w:evenHBand="0" w:firstRowFirstColumn="0" w:firstRowLastColumn="0" w:lastRowFirstColumn="0" w:lastRowLastColumn="0"/>
              <w:rPr>
                <w:lang w:val="en-US"/>
              </w:rPr>
            </w:pPr>
            <w:r>
              <w:rPr>
                <w:lang w:val="en-US"/>
              </w:rPr>
              <w:t>10.0.0.6</w:t>
            </w:r>
          </w:p>
        </w:tc>
        <w:tc>
          <w:tcPr>
            <w:tcW w:w="1417" w:type="dxa"/>
          </w:tcPr>
          <w:p w14:paraId="76FE98D3" w14:textId="77777777" w:rsidR="00364927" w:rsidRDefault="00BE47D6" w:rsidP="00364927">
            <w:pPr>
              <w:cnfStyle w:val="000000000000" w:firstRow="0" w:lastRow="0" w:firstColumn="0" w:lastColumn="0" w:oddVBand="0" w:evenVBand="0" w:oddHBand="0" w:evenHBand="0" w:firstRowFirstColumn="0" w:firstRowLastColumn="0" w:lastRowFirstColumn="0" w:lastRowLastColumn="0"/>
              <w:rPr>
                <w:lang w:val="en-US"/>
              </w:rPr>
            </w:pPr>
            <w:r>
              <w:rPr>
                <w:lang w:val="en-US"/>
              </w:rPr>
              <w:t>10.0.0.6/24</w:t>
            </w:r>
          </w:p>
          <w:p w14:paraId="7042EAED" w14:textId="07476AAB" w:rsidR="00BE47D6" w:rsidRDefault="00BE47D6" w:rsidP="00364927">
            <w:pPr>
              <w:cnfStyle w:val="000000000000" w:firstRow="0" w:lastRow="0" w:firstColumn="0" w:lastColumn="0" w:oddVBand="0" w:evenVBand="0" w:oddHBand="0" w:evenHBand="0" w:firstRowFirstColumn="0" w:firstRowLastColumn="0" w:lastRowFirstColumn="0" w:lastRowLastColumn="0"/>
              <w:rPr>
                <w:lang w:val="en-US"/>
              </w:rPr>
            </w:pPr>
            <w:r>
              <w:rPr>
                <w:lang w:val="en-US"/>
              </w:rPr>
              <w:t>255.255.255.0</w:t>
            </w:r>
          </w:p>
        </w:tc>
        <w:tc>
          <w:tcPr>
            <w:tcW w:w="1572" w:type="dxa"/>
          </w:tcPr>
          <w:p w14:paraId="523B8A32" w14:textId="6CDFC696" w:rsidR="00364927" w:rsidRDefault="00F272C2" w:rsidP="00364927">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280" w:type="dxa"/>
          </w:tcPr>
          <w:p w14:paraId="513182FE" w14:textId="052D88C6" w:rsidR="00364927" w:rsidRDefault="00F272C2" w:rsidP="00364927">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551" w:type="dxa"/>
          </w:tcPr>
          <w:p w14:paraId="737B3A83" w14:textId="0D533027" w:rsidR="00364927" w:rsidRDefault="00F272C2" w:rsidP="00364927">
            <w:pPr>
              <w:cnfStyle w:val="000000000000" w:firstRow="0" w:lastRow="0" w:firstColumn="0" w:lastColumn="0" w:oddVBand="0" w:evenVBand="0" w:oddHBand="0" w:evenHBand="0" w:firstRowFirstColumn="0" w:firstRowLastColumn="0" w:lastRowFirstColumn="0" w:lastRowLastColumn="0"/>
              <w:rPr>
                <w:lang w:val="en-US"/>
              </w:rPr>
            </w:pPr>
            <w:r>
              <w:rPr>
                <w:lang w:val="en-US"/>
              </w:rPr>
              <w:t>Alpine Linux v3.19</w:t>
            </w:r>
          </w:p>
        </w:tc>
      </w:tr>
      <w:tr w:rsidR="000C7F05" w14:paraId="759F185D" w14:textId="77777777" w:rsidTr="000C7F0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83" w:type="dxa"/>
          </w:tcPr>
          <w:p w14:paraId="3A0DFE07" w14:textId="73D61963" w:rsidR="000C7F05" w:rsidRDefault="000C7F05" w:rsidP="000C7F05">
            <w:pPr>
              <w:rPr>
                <w:lang w:val="en-US"/>
              </w:rPr>
            </w:pPr>
            <w:r>
              <w:rPr>
                <w:lang w:val="en-US"/>
              </w:rPr>
              <w:t>workstation01-serafim-ciobanu</w:t>
            </w:r>
            <w:r w:rsidR="008C4800">
              <w:rPr>
                <w:lang w:val="en-US"/>
              </w:rPr>
              <w:t>.nis.net</w:t>
            </w:r>
          </w:p>
        </w:tc>
        <w:tc>
          <w:tcPr>
            <w:tcW w:w="1104" w:type="dxa"/>
          </w:tcPr>
          <w:p w14:paraId="45D724AA" w14:textId="5449E3EA" w:rsidR="000C7F05" w:rsidRDefault="000C7F05" w:rsidP="000C7F05">
            <w:pPr>
              <w:cnfStyle w:val="000000100000" w:firstRow="0" w:lastRow="0" w:firstColumn="0" w:lastColumn="0" w:oddVBand="0" w:evenVBand="0" w:oddHBand="1" w:evenHBand="0" w:firstRowFirstColumn="0" w:firstRowLastColumn="0" w:lastRowFirstColumn="0" w:lastRowLastColumn="0"/>
              <w:rPr>
                <w:lang w:val="en-US"/>
              </w:rPr>
            </w:pPr>
            <w:r>
              <w:rPr>
                <w:lang w:val="en-US"/>
              </w:rPr>
              <w:t>10.0.0.10</w:t>
            </w:r>
          </w:p>
        </w:tc>
        <w:tc>
          <w:tcPr>
            <w:tcW w:w="1417" w:type="dxa"/>
          </w:tcPr>
          <w:p w14:paraId="4CBB3B5E" w14:textId="77777777" w:rsidR="000C7F05" w:rsidRDefault="000C7F05" w:rsidP="000C7F05">
            <w:pPr>
              <w:cnfStyle w:val="000000100000" w:firstRow="0" w:lastRow="0" w:firstColumn="0" w:lastColumn="0" w:oddVBand="0" w:evenVBand="0" w:oddHBand="1" w:evenHBand="0" w:firstRowFirstColumn="0" w:firstRowLastColumn="0" w:lastRowFirstColumn="0" w:lastRowLastColumn="0"/>
              <w:rPr>
                <w:lang w:val="en-US"/>
              </w:rPr>
            </w:pPr>
            <w:r>
              <w:rPr>
                <w:lang w:val="en-US"/>
              </w:rPr>
              <w:t>10.0.0.10/24</w:t>
            </w:r>
          </w:p>
          <w:p w14:paraId="69A66A97" w14:textId="29FA258F" w:rsidR="000C7F05" w:rsidRDefault="000C7F05" w:rsidP="000C7F05">
            <w:pPr>
              <w:cnfStyle w:val="000000100000" w:firstRow="0" w:lastRow="0" w:firstColumn="0" w:lastColumn="0" w:oddVBand="0" w:evenVBand="0" w:oddHBand="1" w:evenHBand="0" w:firstRowFirstColumn="0" w:firstRowLastColumn="0" w:lastRowFirstColumn="0" w:lastRowLastColumn="0"/>
              <w:rPr>
                <w:lang w:val="en-US"/>
              </w:rPr>
            </w:pPr>
            <w:r>
              <w:rPr>
                <w:lang w:val="en-US"/>
              </w:rPr>
              <w:t>255.255.255.0</w:t>
            </w:r>
          </w:p>
        </w:tc>
        <w:tc>
          <w:tcPr>
            <w:tcW w:w="1572" w:type="dxa"/>
          </w:tcPr>
          <w:p w14:paraId="30542515" w14:textId="02C6AA92" w:rsidR="000C7F05" w:rsidRDefault="000C7F05" w:rsidP="000C7F05">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280" w:type="dxa"/>
          </w:tcPr>
          <w:p w14:paraId="271F64A2" w14:textId="3F4D5442" w:rsidR="000C7F05" w:rsidRDefault="000C7F05" w:rsidP="000C7F05">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551" w:type="dxa"/>
          </w:tcPr>
          <w:p w14:paraId="7A6451B2" w14:textId="00C0308F" w:rsidR="000C7F05" w:rsidRDefault="000C7F05" w:rsidP="000C7F05">
            <w:pPr>
              <w:cnfStyle w:val="000000100000" w:firstRow="0" w:lastRow="0" w:firstColumn="0" w:lastColumn="0" w:oddVBand="0" w:evenVBand="0" w:oddHBand="1" w:evenHBand="0" w:firstRowFirstColumn="0" w:firstRowLastColumn="0" w:lastRowFirstColumn="0" w:lastRowLastColumn="0"/>
              <w:rPr>
                <w:lang w:val="en-US"/>
              </w:rPr>
            </w:pPr>
            <w:r>
              <w:rPr>
                <w:lang w:val="en-US"/>
              </w:rPr>
              <w:t>Alpine Linux v3.19</w:t>
            </w:r>
          </w:p>
        </w:tc>
      </w:tr>
      <w:tr w:rsidR="00DD6EE3" w14:paraId="02DB2697" w14:textId="77777777" w:rsidTr="000C7F05">
        <w:trPr>
          <w:trHeight w:val="284"/>
        </w:trPr>
        <w:tc>
          <w:tcPr>
            <w:cnfStyle w:val="001000000000" w:firstRow="0" w:lastRow="0" w:firstColumn="1" w:lastColumn="0" w:oddVBand="0" w:evenVBand="0" w:oddHBand="0" w:evenHBand="0" w:firstRowFirstColumn="0" w:firstRowLastColumn="0" w:lastRowFirstColumn="0" w:lastRowLastColumn="0"/>
            <w:tcW w:w="1583" w:type="dxa"/>
          </w:tcPr>
          <w:p w14:paraId="7376ADFB" w14:textId="057BA784" w:rsidR="00DD6EE3" w:rsidRDefault="00DD6EE3" w:rsidP="00DD6EE3">
            <w:pPr>
              <w:rPr>
                <w:lang w:val="en-US"/>
              </w:rPr>
            </w:pPr>
            <w:r>
              <w:rPr>
                <w:lang w:val="en-US"/>
              </w:rPr>
              <w:t>workstation0</w:t>
            </w:r>
            <w:r>
              <w:rPr>
                <w:lang w:val="en-US"/>
              </w:rPr>
              <w:t>2</w:t>
            </w:r>
            <w:r>
              <w:rPr>
                <w:lang w:val="en-US"/>
              </w:rPr>
              <w:t>-serafim-ciobanu</w:t>
            </w:r>
            <w:r w:rsidR="008C4800">
              <w:rPr>
                <w:lang w:val="en-US"/>
              </w:rPr>
              <w:t>.nis.net</w:t>
            </w:r>
          </w:p>
        </w:tc>
        <w:tc>
          <w:tcPr>
            <w:tcW w:w="1104" w:type="dxa"/>
          </w:tcPr>
          <w:p w14:paraId="2AFD5C50" w14:textId="27D0CAAA" w:rsidR="00DD6EE3" w:rsidRDefault="00DD6EE3"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10.0.0.11</w:t>
            </w:r>
          </w:p>
        </w:tc>
        <w:tc>
          <w:tcPr>
            <w:tcW w:w="1417" w:type="dxa"/>
          </w:tcPr>
          <w:p w14:paraId="332CD583" w14:textId="77777777" w:rsidR="00DD6EE3" w:rsidRDefault="00DD6EE3"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10.0.0.11/24</w:t>
            </w:r>
          </w:p>
          <w:p w14:paraId="54CB32B7" w14:textId="6DBBCE17" w:rsidR="00DD6EE3" w:rsidRDefault="00DD6EE3"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255.255.255.0</w:t>
            </w:r>
          </w:p>
        </w:tc>
        <w:tc>
          <w:tcPr>
            <w:tcW w:w="1572" w:type="dxa"/>
          </w:tcPr>
          <w:p w14:paraId="12658587" w14:textId="7211E555" w:rsidR="00DD6EE3" w:rsidRDefault="00DD6EE3"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280" w:type="dxa"/>
          </w:tcPr>
          <w:p w14:paraId="5BC046DC" w14:textId="34FE4278" w:rsidR="00DD6EE3" w:rsidRDefault="00DD6EE3"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551" w:type="dxa"/>
          </w:tcPr>
          <w:p w14:paraId="7A6B5650" w14:textId="2FF23455" w:rsidR="00DD6EE3" w:rsidRDefault="00DD6EE3"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Alpine Linux v3.19</w:t>
            </w:r>
          </w:p>
        </w:tc>
      </w:tr>
      <w:tr w:rsidR="00DD6EE3" w14:paraId="444C5D63" w14:textId="77777777" w:rsidTr="000C7F0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83" w:type="dxa"/>
          </w:tcPr>
          <w:p w14:paraId="2C641525" w14:textId="76E3352B" w:rsidR="00DD6EE3" w:rsidRDefault="00DD6EE3" w:rsidP="00DD6EE3">
            <w:pPr>
              <w:rPr>
                <w:lang w:val="en-US"/>
              </w:rPr>
            </w:pPr>
            <w:r>
              <w:rPr>
                <w:lang w:val="en-US"/>
              </w:rPr>
              <w:t>server</w:t>
            </w:r>
            <w:r>
              <w:rPr>
                <w:lang w:val="en-US"/>
              </w:rPr>
              <w:t>01-serafim-ciobanu</w:t>
            </w:r>
            <w:r w:rsidR="008C4800">
              <w:rPr>
                <w:lang w:val="en-US"/>
              </w:rPr>
              <w:t>.nis.net</w:t>
            </w:r>
          </w:p>
        </w:tc>
        <w:tc>
          <w:tcPr>
            <w:tcW w:w="1104" w:type="dxa"/>
          </w:tcPr>
          <w:p w14:paraId="168BFF51" w14:textId="3EC02241" w:rsidR="00DD6EE3" w:rsidRDefault="008C4800"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10.0.0.20</w:t>
            </w:r>
          </w:p>
        </w:tc>
        <w:tc>
          <w:tcPr>
            <w:tcW w:w="1417" w:type="dxa"/>
          </w:tcPr>
          <w:p w14:paraId="7ADF1E15" w14:textId="77777777" w:rsidR="00DD6EE3" w:rsidRDefault="008C4800"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10.0.0.20/24</w:t>
            </w:r>
          </w:p>
          <w:p w14:paraId="13CE8CDD" w14:textId="7C70F595" w:rsidR="008C4800" w:rsidRDefault="008C4800"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255.255.255.0</w:t>
            </w:r>
          </w:p>
        </w:tc>
        <w:tc>
          <w:tcPr>
            <w:tcW w:w="1572" w:type="dxa"/>
          </w:tcPr>
          <w:p w14:paraId="75FEA3DE" w14:textId="26568ECC" w:rsidR="00DD6EE3" w:rsidRDefault="0079370A"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280" w:type="dxa"/>
          </w:tcPr>
          <w:p w14:paraId="44E17495" w14:textId="5C5E1A48" w:rsidR="00DD6EE3" w:rsidRDefault="00DD6EE3"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551" w:type="dxa"/>
          </w:tcPr>
          <w:p w14:paraId="18425890" w14:textId="4D116B31" w:rsidR="00DD6EE3" w:rsidRDefault="00DD6EE3"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Alpine Linux v3.19</w:t>
            </w:r>
          </w:p>
        </w:tc>
      </w:tr>
      <w:tr w:rsidR="00DD6EE3" w14:paraId="0F5CDFE2" w14:textId="77777777" w:rsidTr="000C7F05">
        <w:trPr>
          <w:trHeight w:val="284"/>
        </w:trPr>
        <w:tc>
          <w:tcPr>
            <w:cnfStyle w:val="001000000000" w:firstRow="0" w:lastRow="0" w:firstColumn="1" w:lastColumn="0" w:oddVBand="0" w:evenVBand="0" w:oddHBand="0" w:evenHBand="0" w:firstRowFirstColumn="0" w:firstRowLastColumn="0" w:lastRowFirstColumn="0" w:lastRowLastColumn="0"/>
            <w:tcW w:w="1583" w:type="dxa"/>
          </w:tcPr>
          <w:p w14:paraId="40A766F9" w14:textId="00D14225" w:rsidR="00DD6EE3" w:rsidRDefault="00DD6EE3" w:rsidP="00DD6EE3">
            <w:pPr>
              <w:rPr>
                <w:lang w:val="en-US"/>
              </w:rPr>
            </w:pPr>
            <w:r>
              <w:rPr>
                <w:lang w:val="en-US"/>
              </w:rPr>
              <w:t>server0</w:t>
            </w:r>
            <w:r>
              <w:rPr>
                <w:lang w:val="en-US"/>
              </w:rPr>
              <w:t>2</w:t>
            </w:r>
            <w:r>
              <w:rPr>
                <w:lang w:val="en-US"/>
              </w:rPr>
              <w:t>-serafim-ciobanu</w:t>
            </w:r>
            <w:r w:rsidR="008C4800">
              <w:rPr>
                <w:lang w:val="en-US"/>
              </w:rPr>
              <w:t>.nis.net</w:t>
            </w:r>
          </w:p>
        </w:tc>
        <w:tc>
          <w:tcPr>
            <w:tcW w:w="1104" w:type="dxa"/>
          </w:tcPr>
          <w:p w14:paraId="71262749" w14:textId="1EEA5817" w:rsidR="00DD6EE3" w:rsidRDefault="008C4800"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10.0.0.21</w:t>
            </w:r>
          </w:p>
        </w:tc>
        <w:tc>
          <w:tcPr>
            <w:tcW w:w="1417" w:type="dxa"/>
          </w:tcPr>
          <w:p w14:paraId="28ACEF80" w14:textId="77777777" w:rsidR="00DD6EE3" w:rsidRDefault="008C4800"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10.0.0.21/24</w:t>
            </w:r>
          </w:p>
          <w:p w14:paraId="5FBE0AA3" w14:textId="5A53D770" w:rsidR="008C4800" w:rsidRDefault="008C4800"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255.255.255.0</w:t>
            </w:r>
          </w:p>
        </w:tc>
        <w:tc>
          <w:tcPr>
            <w:tcW w:w="1572" w:type="dxa"/>
          </w:tcPr>
          <w:p w14:paraId="18AAF771" w14:textId="535B021B" w:rsidR="00DD6EE3" w:rsidRDefault="0079370A"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280" w:type="dxa"/>
          </w:tcPr>
          <w:p w14:paraId="71E376ED" w14:textId="6E7983B7" w:rsidR="00DD6EE3" w:rsidRDefault="00DD6EE3"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551" w:type="dxa"/>
          </w:tcPr>
          <w:p w14:paraId="3E5649E0" w14:textId="178B1534" w:rsidR="00DD6EE3" w:rsidRDefault="00DD6EE3" w:rsidP="00DD6EE3">
            <w:pPr>
              <w:cnfStyle w:val="000000000000" w:firstRow="0" w:lastRow="0" w:firstColumn="0" w:lastColumn="0" w:oddVBand="0" w:evenVBand="0" w:oddHBand="0" w:evenHBand="0" w:firstRowFirstColumn="0" w:firstRowLastColumn="0" w:lastRowFirstColumn="0" w:lastRowLastColumn="0"/>
              <w:rPr>
                <w:lang w:val="en-US"/>
              </w:rPr>
            </w:pPr>
            <w:r>
              <w:rPr>
                <w:lang w:val="en-US"/>
              </w:rPr>
              <w:t>Alpine Linux v3.19</w:t>
            </w:r>
          </w:p>
        </w:tc>
      </w:tr>
      <w:tr w:rsidR="00DD6EE3" w14:paraId="5231AD29" w14:textId="77777777" w:rsidTr="000C7F05">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83" w:type="dxa"/>
          </w:tcPr>
          <w:p w14:paraId="79059BD8" w14:textId="0E4962A3" w:rsidR="00DD6EE3" w:rsidRDefault="008C4800" w:rsidP="00DD6EE3">
            <w:pPr>
              <w:rPr>
                <w:lang w:val="en-US"/>
              </w:rPr>
            </w:pPr>
            <w:r>
              <w:rPr>
                <w:lang w:val="en-US"/>
              </w:rPr>
              <w:lastRenderedPageBreak/>
              <w:t>adminserver-serafim-ciobanu.nis.net</w:t>
            </w:r>
          </w:p>
        </w:tc>
        <w:tc>
          <w:tcPr>
            <w:tcW w:w="1104" w:type="dxa"/>
          </w:tcPr>
          <w:p w14:paraId="673896E4" w14:textId="60A84910" w:rsidR="00DD6EE3" w:rsidRDefault="001F62E0"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10.0.0.30</w:t>
            </w:r>
          </w:p>
        </w:tc>
        <w:tc>
          <w:tcPr>
            <w:tcW w:w="1417" w:type="dxa"/>
          </w:tcPr>
          <w:p w14:paraId="159CF000" w14:textId="77777777" w:rsidR="001F62E0" w:rsidRDefault="001F62E0"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10.0.0.30/24</w:t>
            </w:r>
          </w:p>
          <w:p w14:paraId="0101988D" w14:textId="2DD0241A" w:rsidR="001F62E0" w:rsidRDefault="001F62E0"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255.255.255.0</w:t>
            </w:r>
          </w:p>
        </w:tc>
        <w:tc>
          <w:tcPr>
            <w:tcW w:w="1572" w:type="dxa"/>
          </w:tcPr>
          <w:p w14:paraId="35460608" w14:textId="266BEBDA" w:rsidR="00DD6EE3" w:rsidRDefault="001F62E0"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1280" w:type="dxa"/>
          </w:tcPr>
          <w:p w14:paraId="5A622C36" w14:textId="7DDD928A" w:rsidR="00DD6EE3" w:rsidRDefault="001F62E0"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10.0.0.5</w:t>
            </w:r>
          </w:p>
        </w:tc>
        <w:tc>
          <w:tcPr>
            <w:tcW w:w="2551" w:type="dxa"/>
          </w:tcPr>
          <w:p w14:paraId="0346E7A7" w14:textId="6B5F05FB" w:rsidR="00DD6EE3" w:rsidRDefault="00630E3C" w:rsidP="00DD6EE3">
            <w:pPr>
              <w:cnfStyle w:val="000000100000" w:firstRow="0" w:lastRow="0" w:firstColumn="0" w:lastColumn="0" w:oddVBand="0" w:evenVBand="0" w:oddHBand="1" w:evenHBand="0" w:firstRowFirstColumn="0" w:firstRowLastColumn="0" w:lastRowFirstColumn="0" w:lastRowLastColumn="0"/>
              <w:rPr>
                <w:lang w:val="en-US"/>
              </w:rPr>
            </w:pPr>
            <w:r>
              <w:rPr>
                <w:lang w:val="en-US"/>
              </w:rPr>
              <w:t>Ubuntu 22.04.4 LTS</w:t>
            </w:r>
          </w:p>
        </w:tc>
      </w:tr>
      <w:tr w:rsidR="00686056" w14:paraId="09EF1162" w14:textId="77777777" w:rsidTr="000C7F05">
        <w:trPr>
          <w:trHeight w:val="284"/>
        </w:trPr>
        <w:tc>
          <w:tcPr>
            <w:cnfStyle w:val="001000000000" w:firstRow="0" w:lastRow="0" w:firstColumn="1" w:lastColumn="0" w:oddVBand="0" w:evenVBand="0" w:oddHBand="0" w:evenHBand="0" w:firstRowFirstColumn="0" w:firstRowLastColumn="0" w:lastRowFirstColumn="0" w:lastRowLastColumn="0"/>
            <w:tcW w:w="1583" w:type="dxa"/>
          </w:tcPr>
          <w:p w14:paraId="56CCE047" w14:textId="3420362D" w:rsidR="00686056" w:rsidRDefault="00686056" w:rsidP="00686056">
            <w:pPr>
              <w:rPr>
                <w:lang w:val="en-US"/>
              </w:rPr>
            </w:pPr>
            <w:r>
              <w:rPr>
                <w:lang w:val="en-US"/>
              </w:rPr>
              <w:t>admin</w:t>
            </w:r>
            <w:r>
              <w:rPr>
                <w:lang w:val="en-US"/>
              </w:rPr>
              <w:t>station</w:t>
            </w:r>
            <w:r>
              <w:rPr>
                <w:lang w:val="en-US"/>
              </w:rPr>
              <w:t>-serafim-ciobanu.nis.net</w:t>
            </w:r>
          </w:p>
        </w:tc>
        <w:tc>
          <w:tcPr>
            <w:tcW w:w="1104" w:type="dxa"/>
          </w:tcPr>
          <w:p w14:paraId="0CC4E13B" w14:textId="191A0792" w:rsidR="00686056" w:rsidRDefault="00686056" w:rsidP="00686056">
            <w:pPr>
              <w:cnfStyle w:val="000000000000" w:firstRow="0" w:lastRow="0" w:firstColumn="0" w:lastColumn="0" w:oddVBand="0" w:evenVBand="0" w:oddHBand="0" w:evenHBand="0" w:firstRowFirstColumn="0" w:firstRowLastColumn="0" w:lastRowFirstColumn="0" w:lastRowLastColumn="0"/>
              <w:rPr>
                <w:lang w:val="en-US"/>
              </w:rPr>
            </w:pPr>
            <w:r>
              <w:rPr>
                <w:lang w:val="en-US"/>
              </w:rPr>
              <w:t>10.0.0.31</w:t>
            </w:r>
          </w:p>
        </w:tc>
        <w:tc>
          <w:tcPr>
            <w:tcW w:w="1417" w:type="dxa"/>
          </w:tcPr>
          <w:p w14:paraId="00F0D272" w14:textId="77777777" w:rsidR="00686056" w:rsidRDefault="00686056" w:rsidP="00686056">
            <w:pPr>
              <w:cnfStyle w:val="000000000000" w:firstRow="0" w:lastRow="0" w:firstColumn="0" w:lastColumn="0" w:oddVBand="0" w:evenVBand="0" w:oddHBand="0" w:evenHBand="0" w:firstRowFirstColumn="0" w:firstRowLastColumn="0" w:lastRowFirstColumn="0" w:lastRowLastColumn="0"/>
              <w:rPr>
                <w:lang w:val="en-US"/>
              </w:rPr>
            </w:pPr>
            <w:r>
              <w:rPr>
                <w:lang w:val="en-US"/>
              </w:rPr>
              <w:t>10.0.0.31/24</w:t>
            </w:r>
          </w:p>
          <w:p w14:paraId="78015B50" w14:textId="6F6A8478" w:rsidR="00686056" w:rsidRDefault="00686056" w:rsidP="00686056">
            <w:pPr>
              <w:cnfStyle w:val="000000000000" w:firstRow="0" w:lastRow="0" w:firstColumn="0" w:lastColumn="0" w:oddVBand="0" w:evenVBand="0" w:oddHBand="0" w:evenHBand="0" w:firstRowFirstColumn="0" w:firstRowLastColumn="0" w:lastRowFirstColumn="0" w:lastRowLastColumn="0"/>
              <w:rPr>
                <w:lang w:val="en-US"/>
              </w:rPr>
            </w:pPr>
            <w:r>
              <w:rPr>
                <w:lang w:val="en-US"/>
              </w:rPr>
              <w:t>255.255.255.0</w:t>
            </w:r>
          </w:p>
        </w:tc>
        <w:tc>
          <w:tcPr>
            <w:tcW w:w="1572" w:type="dxa"/>
          </w:tcPr>
          <w:p w14:paraId="671905D2" w14:textId="574B05AD" w:rsidR="00686056" w:rsidRDefault="00686056" w:rsidP="0068605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1280" w:type="dxa"/>
          </w:tcPr>
          <w:p w14:paraId="46012992" w14:textId="768A29C1" w:rsidR="00686056" w:rsidRDefault="00686056" w:rsidP="00686056">
            <w:pPr>
              <w:cnfStyle w:val="000000000000" w:firstRow="0" w:lastRow="0" w:firstColumn="0" w:lastColumn="0" w:oddVBand="0" w:evenVBand="0" w:oddHBand="0" w:evenHBand="0" w:firstRowFirstColumn="0" w:firstRowLastColumn="0" w:lastRowFirstColumn="0" w:lastRowLastColumn="0"/>
              <w:rPr>
                <w:lang w:val="en-US"/>
              </w:rPr>
            </w:pPr>
            <w:r>
              <w:rPr>
                <w:lang w:val="en-US"/>
              </w:rPr>
              <w:t>10.0.0.5</w:t>
            </w:r>
          </w:p>
        </w:tc>
        <w:tc>
          <w:tcPr>
            <w:tcW w:w="2551" w:type="dxa"/>
          </w:tcPr>
          <w:p w14:paraId="35A4AF8A" w14:textId="421986AE" w:rsidR="00686056" w:rsidRDefault="00686056" w:rsidP="00686056">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Kali GNU/Linux Rolling 2024.2</w:t>
            </w:r>
          </w:p>
        </w:tc>
      </w:tr>
    </w:tbl>
    <w:p w14:paraId="030C9D60" w14:textId="23A075F4" w:rsidR="00AF6F0C" w:rsidRPr="00537373" w:rsidRDefault="00AF6F0C" w:rsidP="00AF6F0C">
      <w:pPr>
        <w:pStyle w:val="Caption"/>
        <w:rPr>
          <w:lang w:val="fr-BE"/>
        </w:rPr>
      </w:pPr>
      <w:bookmarkStart w:id="3" w:name="_Ref177964810"/>
      <w:r w:rsidRPr="00B62384">
        <w:rPr>
          <w:lang w:val="fr-BE"/>
        </w:rPr>
        <w:t xml:space="preserve">Table </w:t>
      </w:r>
      <w:r>
        <w:fldChar w:fldCharType="begin"/>
      </w:r>
      <w:r w:rsidRPr="00B62384">
        <w:rPr>
          <w:lang w:val="fr-BE"/>
        </w:rPr>
        <w:instrText xml:space="preserve"> SEQ Table \* ARABIC </w:instrText>
      </w:r>
      <w:r>
        <w:fldChar w:fldCharType="separate"/>
      </w:r>
      <w:r>
        <w:rPr>
          <w:noProof/>
          <w:lang w:val="fr-BE"/>
        </w:rPr>
        <w:t>3</w:t>
      </w:r>
      <w:r>
        <w:fldChar w:fldCharType="end"/>
      </w:r>
      <w:bookmarkEnd w:id="3"/>
      <w:r w:rsidRPr="00B62384">
        <w:rPr>
          <w:lang w:val="fr-BE"/>
        </w:rPr>
        <w:t xml:space="preserve"> Host documentation (</w:t>
      </w:r>
      <w:r w:rsidR="00401EB7">
        <w:rPr>
          <w:lang w:val="fr-BE"/>
        </w:rPr>
        <w:t>final</w:t>
      </w:r>
      <w:r>
        <w:rPr>
          <w:lang w:val="fr-BE"/>
        </w:rPr>
        <w:t xml:space="preserve"> complete information</w:t>
      </w:r>
      <w:r w:rsidRPr="00B62384">
        <w:rPr>
          <w:lang w:val="fr-BE"/>
        </w:rPr>
        <w:t>)</w:t>
      </w:r>
    </w:p>
    <w:p w14:paraId="4101DD90" w14:textId="77777777" w:rsidR="00FE3885" w:rsidRPr="00401EB7" w:rsidRDefault="00FE3885" w:rsidP="00591398">
      <w:pPr>
        <w:rPr>
          <w:lang w:val="fr-BE"/>
        </w:rPr>
      </w:pPr>
    </w:p>
    <w:p w14:paraId="625BFA93" w14:textId="77777777" w:rsidR="00591398" w:rsidRPr="00401EB7" w:rsidRDefault="00591398" w:rsidP="00591398">
      <w:pPr>
        <w:rPr>
          <w:lang w:val="fr-BE"/>
        </w:rPr>
      </w:pPr>
    </w:p>
    <w:p w14:paraId="50A2AD23" w14:textId="77777777" w:rsidR="00591398" w:rsidRPr="00401EB7" w:rsidRDefault="00591398" w:rsidP="00591398">
      <w:pPr>
        <w:rPr>
          <w:lang w:val="fr-BE"/>
        </w:rPr>
      </w:pPr>
    </w:p>
    <w:p w14:paraId="1D362092" w14:textId="77777777" w:rsidR="00591398" w:rsidRPr="00401EB7" w:rsidRDefault="00591398" w:rsidP="00591398">
      <w:pPr>
        <w:rPr>
          <w:lang w:val="fr-BE"/>
        </w:rPr>
      </w:pPr>
    </w:p>
    <w:p w14:paraId="5F48AC4B" w14:textId="77777777" w:rsidR="00591398" w:rsidRPr="00401EB7" w:rsidRDefault="00591398" w:rsidP="00591398">
      <w:pPr>
        <w:rPr>
          <w:lang w:val="fr-BE"/>
        </w:rPr>
      </w:pPr>
    </w:p>
    <w:p w14:paraId="35F47272" w14:textId="392C6201" w:rsidR="00591398" w:rsidRPr="00401EB7" w:rsidRDefault="00591398" w:rsidP="00591398">
      <w:pPr>
        <w:rPr>
          <w:lang w:val="fr-BE"/>
        </w:rPr>
        <w:sectPr w:rsidR="00591398" w:rsidRPr="00401EB7" w:rsidSect="00B15828">
          <w:pgSz w:w="11900" w:h="16840"/>
          <w:pgMar w:top="1418" w:right="1701" w:bottom="1701" w:left="1701" w:header="709" w:footer="850" w:gutter="0"/>
          <w:cols w:space="708"/>
          <w:docGrid w:linePitch="360"/>
        </w:sectPr>
      </w:pPr>
    </w:p>
    <w:p w14:paraId="22C5A17B" w14:textId="77777777" w:rsidR="00063AB5" w:rsidRPr="00401EB7" w:rsidRDefault="00063AB5" w:rsidP="00FE5BC4">
      <w:pPr>
        <w:rPr>
          <w:lang w:val="fr-BE"/>
        </w:rPr>
      </w:pPr>
    </w:p>
    <w:sectPr w:rsidR="00063AB5" w:rsidRPr="00401EB7" w:rsidSect="00B15828">
      <w:headerReference w:type="even" r:id="rId33"/>
      <w:headerReference w:type="default" r:id="rId34"/>
      <w:footerReference w:type="default" r:id="rId35"/>
      <w:headerReference w:type="first" r:id="rId36"/>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581DD" w14:textId="77777777" w:rsidR="002D0656" w:rsidRDefault="002D0656" w:rsidP="005B5C02">
      <w:r>
        <w:separator/>
      </w:r>
    </w:p>
    <w:p w14:paraId="2A53DF2B" w14:textId="77777777" w:rsidR="002D0656" w:rsidRDefault="002D0656"/>
    <w:p w14:paraId="6EA52D0A" w14:textId="77777777" w:rsidR="002D0656" w:rsidRDefault="002D0656" w:rsidP="00F52F7B"/>
  </w:endnote>
  <w:endnote w:type="continuationSeparator" w:id="0">
    <w:p w14:paraId="79E9CA49" w14:textId="77777777" w:rsidR="002D0656" w:rsidRDefault="002D0656" w:rsidP="005B5C02">
      <w:r>
        <w:continuationSeparator/>
      </w:r>
    </w:p>
    <w:p w14:paraId="19023979" w14:textId="77777777" w:rsidR="002D0656" w:rsidRDefault="002D0656"/>
    <w:p w14:paraId="0563A09E" w14:textId="77777777" w:rsidR="002D0656" w:rsidRDefault="002D0656" w:rsidP="00F52F7B"/>
  </w:endnote>
  <w:endnote w:type="continuationNotice" w:id="1">
    <w:p w14:paraId="036BA0AB" w14:textId="77777777" w:rsidR="002D0656" w:rsidRDefault="002D06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346C285A" w14:paraId="4C8297C7" w14:textId="77777777" w:rsidTr="346C285A">
      <w:trPr>
        <w:trHeight w:val="300"/>
      </w:trPr>
      <w:tc>
        <w:tcPr>
          <w:tcW w:w="2830" w:type="dxa"/>
        </w:tcPr>
        <w:p w14:paraId="728F321B" w14:textId="559504D7" w:rsidR="346C285A" w:rsidRDefault="346C285A" w:rsidP="346C285A">
          <w:pPr>
            <w:pStyle w:val="Header"/>
            <w:ind w:left="-115"/>
          </w:pPr>
        </w:p>
      </w:tc>
      <w:tc>
        <w:tcPr>
          <w:tcW w:w="2830" w:type="dxa"/>
        </w:tcPr>
        <w:p w14:paraId="559FA47F" w14:textId="334AD9B3" w:rsidR="346C285A" w:rsidRDefault="346C285A" w:rsidP="346C285A">
          <w:pPr>
            <w:pStyle w:val="Header"/>
            <w:jc w:val="center"/>
          </w:pPr>
        </w:p>
      </w:tc>
      <w:tc>
        <w:tcPr>
          <w:tcW w:w="2830" w:type="dxa"/>
        </w:tcPr>
        <w:p w14:paraId="57456910" w14:textId="5772EDD9" w:rsidR="346C285A" w:rsidRDefault="346C285A" w:rsidP="346C285A">
          <w:pPr>
            <w:pStyle w:val="Header"/>
            <w:ind w:right="-115"/>
            <w:jc w:val="right"/>
          </w:pPr>
        </w:p>
      </w:tc>
    </w:tr>
  </w:tbl>
  <w:p w14:paraId="33C62C4D" w14:textId="1C3F61DB" w:rsidR="346C285A" w:rsidRDefault="346C285A" w:rsidP="346C28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64F75" w14:textId="6EA06D78" w:rsidR="009F2197" w:rsidRPr="00C96365" w:rsidRDefault="346C285A" w:rsidP="346C285A">
    <w:pPr>
      <w:pStyle w:val="Footer"/>
      <w:jc w:val="right"/>
      <w:rPr>
        <w:rFonts w:ascii="Arial Rounded MT Bold" w:hAnsi="Arial Rounded MT Bold"/>
        <w:sz w:val="15"/>
        <w:szCs w:val="15"/>
        <w:lang w:val="en-US"/>
      </w:rPr>
    </w:pPr>
    <w:r w:rsidRPr="346C285A">
      <w:rPr>
        <w:rFonts w:ascii="Calibri" w:hAnsi="Calibri" w:cs="Calibri"/>
        <w:color w:val="000000" w:themeColor="text1"/>
        <w:sz w:val="15"/>
        <w:szCs w:val="15"/>
        <w:lang w:val="en-US"/>
      </w:rPr>
      <w:t>© Applied Computer Science, Howest University College</w:t>
    </w:r>
    <w:r w:rsidRPr="346C285A">
      <w:rPr>
        <w:rFonts w:ascii="Arial Rounded MT Bold" w:hAnsi="Arial Rounded MT Bold"/>
        <w:color w:val="000000" w:themeColor="text1"/>
        <w:sz w:val="15"/>
        <w:szCs w:val="15"/>
        <w:lang w:val="en-US"/>
      </w:rPr>
      <w:t xml:space="preserve"> </w:t>
    </w:r>
    <w:r w:rsidRPr="346C285A">
      <w:rPr>
        <w:rFonts w:ascii="Arial Rounded MT Bold" w:hAnsi="Arial Rounded MT Bold"/>
        <w:color w:val="44C8F5" w:themeColor="accent1"/>
        <w:sz w:val="15"/>
        <w:szCs w:val="15"/>
        <w:lang w:val="en-US"/>
      </w:rPr>
      <w:t xml:space="preserve">/ </w:t>
    </w:r>
    <w:r w:rsidR="00C80E1B" w:rsidRPr="346C285A">
      <w:rPr>
        <w:rFonts w:ascii="Calibri" w:hAnsi="Calibri" w:cs="Calibri"/>
        <w:b/>
        <w:bCs/>
        <w:color w:val="000000" w:themeColor="text1"/>
        <w:sz w:val="15"/>
        <w:szCs w:val="15"/>
        <w:lang w:val="en-US"/>
      </w:rPr>
      <w:fldChar w:fldCharType="begin"/>
    </w:r>
    <w:r w:rsidR="00C80E1B" w:rsidRPr="346C285A">
      <w:rPr>
        <w:rFonts w:ascii="Calibri" w:hAnsi="Calibri" w:cs="Calibri"/>
        <w:b/>
        <w:bCs/>
        <w:color w:val="000000" w:themeColor="text1"/>
        <w:sz w:val="15"/>
        <w:szCs w:val="15"/>
        <w:lang w:val="en-US"/>
      </w:rPr>
      <w:instrText xml:space="preserve"> PAGE  \* Arabic </w:instrText>
    </w:r>
    <w:r w:rsidR="00C80E1B" w:rsidRPr="346C285A">
      <w:rPr>
        <w:rFonts w:ascii="Calibri" w:hAnsi="Calibri" w:cs="Calibri"/>
        <w:b/>
        <w:bCs/>
        <w:color w:val="000000" w:themeColor="text1"/>
        <w:sz w:val="15"/>
        <w:szCs w:val="15"/>
      </w:rPr>
      <w:fldChar w:fldCharType="separate"/>
    </w:r>
    <w:r w:rsidRPr="346C285A">
      <w:rPr>
        <w:rFonts w:ascii="Calibri" w:hAnsi="Calibri" w:cs="Calibri"/>
        <w:b/>
        <w:bCs/>
        <w:color w:val="000000" w:themeColor="text1"/>
        <w:sz w:val="15"/>
        <w:szCs w:val="15"/>
        <w:lang w:val="en-US"/>
      </w:rPr>
      <w:t>7</w:t>
    </w:r>
    <w:r w:rsidR="00C80E1B" w:rsidRPr="346C285A">
      <w:rPr>
        <w:rFonts w:ascii="Calibri" w:hAnsi="Calibri" w:cs="Calibri"/>
        <w:b/>
        <w:bCs/>
        <w:color w:val="000000" w:themeColor="text1"/>
        <w:sz w:val="15"/>
        <w:szCs w:val="15"/>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05754" w14:textId="77777777" w:rsidR="002D0656" w:rsidRDefault="002D0656" w:rsidP="00DF4C21">
      <w:pPr>
        <w:pBdr>
          <w:bottom w:val="single" w:sz="8" w:space="1" w:color="595959" w:themeColor="text1" w:themeTint="A6"/>
        </w:pBdr>
      </w:pPr>
    </w:p>
  </w:footnote>
  <w:footnote w:type="continuationSeparator" w:id="0">
    <w:p w14:paraId="6341A46C" w14:textId="77777777" w:rsidR="002D0656" w:rsidRDefault="002D0656" w:rsidP="005B5C02">
      <w:r>
        <w:continuationSeparator/>
      </w:r>
    </w:p>
    <w:p w14:paraId="684DA4DD" w14:textId="77777777" w:rsidR="002D0656" w:rsidRDefault="002D0656"/>
    <w:p w14:paraId="05BAA621" w14:textId="77777777" w:rsidR="002D0656" w:rsidRDefault="002D0656" w:rsidP="00F52F7B"/>
  </w:footnote>
  <w:footnote w:type="continuationNotice" w:id="1">
    <w:p w14:paraId="3411BA0F" w14:textId="77777777" w:rsidR="002D0656" w:rsidRDefault="002D06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0E841" id="Rectangle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E7750" id="Rectangle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7300"/>
    <w:multiLevelType w:val="hybridMultilevel"/>
    <w:tmpl w:val="19A40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6F5043F"/>
    <w:multiLevelType w:val="hybridMultilevel"/>
    <w:tmpl w:val="211228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2250FA"/>
    <w:multiLevelType w:val="hybridMultilevel"/>
    <w:tmpl w:val="8FDC5D42"/>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3" w15:restartNumberingAfterBreak="0">
    <w:nsid w:val="100675B5"/>
    <w:multiLevelType w:val="hybridMultilevel"/>
    <w:tmpl w:val="BEA6596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32B00BC"/>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70E08"/>
    <w:multiLevelType w:val="hybridMultilevel"/>
    <w:tmpl w:val="20721B9C"/>
    <w:lvl w:ilvl="0" w:tplc="9D58AB88">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F524F53"/>
    <w:multiLevelType w:val="hybridMultilevel"/>
    <w:tmpl w:val="CF86C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10D3A41"/>
    <w:multiLevelType w:val="hybridMultilevel"/>
    <w:tmpl w:val="F26237D6"/>
    <w:lvl w:ilvl="0" w:tplc="4BB02092">
      <w:numFmt w:val="bullet"/>
      <w:lvlText w:val="-"/>
      <w:lvlJc w:val="left"/>
      <w:pPr>
        <w:ind w:left="720" w:hanging="360"/>
      </w:pPr>
      <w:rPr>
        <w:rFonts w:ascii="Calibri" w:eastAsiaTheme="minorHAnsi" w:hAnsi="Calibri" w:cs="Calibri"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8" w15:restartNumberingAfterBreak="0">
    <w:nsid w:val="22654417"/>
    <w:multiLevelType w:val="hybridMultilevel"/>
    <w:tmpl w:val="7BA2869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52120A8"/>
    <w:multiLevelType w:val="hybridMultilevel"/>
    <w:tmpl w:val="F89CFFE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5711033"/>
    <w:multiLevelType w:val="hybridMultilevel"/>
    <w:tmpl w:val="5A943680"/>
    <w:lvl w:ilvl="0" w:tplc="9D58AB88">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F7B30BF"/>
    <w:multiLevelType w:val="multilevel"/>
    <w:tmpl w:val="BCC6A1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93E33D4"/>
    <w:multiLevelType w:val="hybridMultilevel"/>
    <w:tmpl w:val="F9D4C6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FF1BD4"/>
    <w:multiLevelType w:val="hybridMultilevel"/>
    <w:tmpl w:val="76563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B6A1352"/>
    <w:multiLevelType w:val="hybridMultilevel"/>
    <w:tmpl w:val="4D70377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3F548A6"/>
    <w:multiLevelType w:val="hybridMultilevel"/>
    <w:tmpl w:val="A79A6E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6904248"/>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F147A0"/>
    <w:multiLevelType w:val="hybridMultilevel"/>
    <w:tmpl w:val="F4EEF5B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8" w15:restartNumberingAfterBreak="0">
    <w:nsid w:val="52723397"/>
    <w:multiLevelType w:val="hybridMultilevel"/>
    <w:tmpl w:val="BBFAD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4D11390"/>
    <w:multiLevelType w:val="hybridMultilevel"/>
    <w:tmpl w:val="F9C6E6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7726604"/>
    <w:multiLevelType w:val="hybridMultilevel"/>
    <w:tmpl w:val="1B40C5D0"/>
    <w:lvl w:ilvl="0" w:tplc="EAF8ACAE">
      <w:numFmt w:val="bullet"/>
      <w:lvlText w:val=""/>
      <w:lvlJc w:val="left"/>
      <w:pPr>
        <w:ind w:left="360" w:hanging="360"/>
      </w:pPr>
      <w:rPr>
        <w:rFonts w:ascii="Wingdings" w:eastAsiaTheme="minorHAnsi" w:hAnsi="Wingdings"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585333EE"/>
    <w:multiLevelType w:val="hybridMultilevel"/>
    <w:tmpl w:val="B896EF2C"/>
    <w:lvl w:ilvl="0" w:tplc="0813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DBD73B4"/>
    <w:multiLevelType w:val="hybridMultilevel"/>
    <w:tmpl w:val="19A40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3102FFE"/>
    <w:multiLevelType w:val="hybridMultilevel"/>
    <w:tmpl w:val="9C2239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5ED0377"/>
    <w:multiLevelType w:val="hybridMultilevel"/>
    <w:tmpl w:val="FF9C8E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8AA170A"/>
    <w:multiLevelType w:val="hybridMultilevel"/>
    <w:tmpl w:val="D0D2AC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6ADD5CB4"/>
    <w:multiLevelType w:val="hybridMultilevel"/>
    <w:tmpl w:val="7AB268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E0579B4"/>
    <w:multiLevelType w:val="hybridMultilevel"/>
    <w:tmpl w:val="7FAC61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25E4D23"/>
    <w:multiLevelType w:val="hybridMultilevel"/>
    <w:tmpl w:val="0FD47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3C17B37"/>
    <w:multiLevelType w:val="hybridMultilevel"/>
    <w:tmpl w:val="A256436E"/>
    <w:lvl w:ilvl="0" w:tplc="0813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5BF7043"/>
    <w:multiLevelType w:val="hybridMultilevel"/>
    <w:tmpl w:val="7656338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788D1251"/>
    <w:multiLevelType w:val="hybridMultilevel"/>
    <w:tmpl w:val="E124E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A491027"/>
    <w:multiLevelType w:val="hybridMultilevel"/>
    <w:tmpl w:val="B2BC425A"/>
    <w:lvl w:ilvl="0" w:tplc="20000003">
      <w:start w:val="1"/>
      <w:numFmt w:val="bullet"/>
      <w:lvlText w:val="o"/>
      <w:lvlJc w:val="left"/>
      <w:pPr>
        <w:ind w:left="765" w:hanging="360"/>
      </w:pPr>
      <w:rPr>
        <w:rFonts w:ascii="Courier New" w:hAnsi="Courier New" w:cs="Courier New"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34" w15:restartNumberingAfterBreak="0">
    <w:nsid w:val="7EDC012B"/>
    <w:multiLevelType w:val="hybridMultilevel"/>
    <w:tmpl w:val="844E47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31796126">
    <w:abstractNumId w:val="18"/>
  </w:num>
  <w:num w:numId="2" w16cid:durableId="204368159">
    <w:abstractNumId w:val="26"/>
  </w:num>
  <w:num w:numId="3" w16cid:durableId="2033872601">
    <w:abstractNumId w:val="28"/>
  </w:num>
  <w:num w:numId="4" w16cid:durableId="733939195">
    <w:abstractNumId w:val="8"/>
  </w:num>
  <w:num w:numId="5" w16cid:durableId="1765687824">
    <w:abstractNumId w:val="14"/>
  </w:num>
  <w:num w:numId="6" w16cid:durableId="1781604123">
    <w:abstractNumId w:val="3"/>
  </w:num>
  <w:num w:numId="7" w16cid:durableId="828599936">
    <w:abstractNumId w:val="19"/>
  </w:num>
  <w:num w:numId="8" w16cid:durableId="1579629869">
    <w:abstractNumId w:val="6"/>
  </w:num>
  <w:num w:numId="9" w16cid:durableId="2110003055">
    <w:abstractNumId w:val="11"/>
  </w:num>
  <w:num w:numId="10" w16cid:durableId="828524824">
    <w:abstractNumId w:val="29"/>
  </w:num>
  <w:num w:numId="11" w16cid:durableId="1151095045">
    <w:abstractNumId w:val="25"/>
  </w:num>
  <w:num w:numId="12" w16cid:durableId="1577668727">
    <w:abstractNumId w:val="27"/>
  </w:num>
  <w:num w:numId="13" w16cid:durableId="1164592827">
    <w:abstractNumId w:val="1"/>
  </w:num>
  <w:num w:numId="14" w16cid:durableId="1166290027">
    <w:abstractNumId w:val="32"/>
  </w:num>
  <w:num w:numId="15" w16cid:durableId="1473326069">
    <w:abstractNumId w:val="23"/>
  </w:num>
  <w:num w:numId="16" w16cid:durableId="1973945225">
    <w:abstractNumId w:val="21"/>
  </w:num>
  <w:num w:numId="17" w16cid:durableId="585767941">
    <w:abstractNumId w:val="30"/>
  </w:num>
  <w:num w:numId="18" w16cid:durableId="578559616">
    <w:abstractNumId w:val="24"/>
  </w:num>
  <w:num w:numId="19" w16cid:durableId="707602461">
    <w:abstractNumId w:val="2"/>
  </w:num>
  <w:num w:numId="20" w16cid:durableId="552354191">
    <w:abstractNumId w:val="15"/>
  </w:num>
  <w:num w:numId="21" w16cid:durableId="1402101766">
    <w:abstractNumId w:val="13"/>
  </w:num>
  <w:num w:numId="22" w16cid:durableId="936449912">
    <w:abstractNumId w:val="17"/>
  </w:num>
  <w:num w:numId="23" w16cid:durableId="1415780332">
    <w:abstractNumId w:val="31"/>
  </w:num>
  <w:num w:numId="24" w16cid:durableId="1967079711">
    <w:abstractNumId w:val="22"/>
  </w:num>
  <w:num w:numId="25" w16cid:durableId="643660106">
    <w:abstractNumId w:val="9"/>
  </w:num>
  <w:num w:numId="26" w16cid:durableId="708991402">
    <w:abstractNumId w:val="33"/>
  </w:num>
  <w:num w:numId="27" w16cid:durableId="584149987">
    <w:abstractNumId w:val="0"/>
  </w:num>
  <w:num w:numId="28" w16cid:durableId="146631624">
    <w:abstractNumId w:val="20"/>
  </w:num>
  <w:num w:numId="29" w16cid:durableId="881668963">
    <w:abstractNumId w:val="4"/>
  </w:num>
  <w:num w:numId="30" w16cid:durableId="1261332847">
    <w:abstractNumId w:val="16"/>
  </w:num>
  <w:num w:numId="31" w16cid:durableId="413405007">
    <w:abstractNumId w:val="34"/>
  </w:num>
  <w:num w:numId="32" w16cid:durableId="901063126">
    <w:abstractNumId w:val="5"/>
  </w:num>
  <w:num w:numId="33" w16cid:durableId="856041541">
    <w:abstractNumId w:val="10"/>
  </w:num>
  <w:num w:numId="34" w16cid:durableId="2099519531">
    <w:abstractNumId w:val="12"/>
  </w:num>
  <w:num w:numId="35" w16cid:durableId="94341583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3FA1"/>
    <w:rsid w:val="00006122"/>
    <w:rsid w:val="00010263"/>
    <w:rsid w:val="0001134C"/>
    <w:rsid w:val="00011F79"/>
    <w:rsid w:val="000152F1"/>
    <w:rsid w:val="00017708"/>
    <w:rsid w:val="000177E1"/>
    <w:rsid w:val="00020BD1"/>
    <w:rsid w:val="00021EE5"/>
    <w:rsid w:val="00025137"/>
    <w:rsid w:val="000251C0"/>
    <w:rsid w:val="00026213"/>
    <w:rsid w:val="00026E47"/>
    <w:rsid w:val="0003107E"/>
    <w:rsid w:val="000404BB"/>
    <w:rsid w:val="00041549"/>
    <w:rsid w:val="00047510"/>
    <w:rsid w:val="00047CF8"/>
    <w:rsid w:val="00050444"/>
    <w:rsid w:val="00052707"/>
    <w:rsid w:val="0005305A"/>
    <w:rsid w:val="00056190"/>
    <w:rsid w:val="0006271D"/>
    <w:rsid w:val="00063AB5"/>
    <w:rsid w:val="00063C55"/>
    <w:rsid w:val="000650E1"/>
    <w:rsid w:val="00067493"/>
    <w:rsid w:val="000700ED"/>
    <w:rsid w:val="00071FBD"/>
    <w:rsid w:val="0007385B"/>
    <w:rsid w:val="00076E20"/>
    <w:rsid w:val="00081748"/>
    <w:rsid w:val="0008252D"/>
    <w:rsid w:val="00082868"/>
    <w:rsid w:val="000862B7"/>
    <w:rsid w:val="00090D6E"/>
    <w:rsid w:val="00092461"/>
    <w:rsid w:val="00093911"/>
    <w:rsid w:val="00095583"/>
    <w:rsid w:val="00095C5A"/>
    <w:rsid w:val="00097FEA"/>
    <w:rsid w:val="000A057E"/>
    <w:rsid w:val="000A0D3B"/>
    <w:rsid w:val="000A2BED"/>
    <w:rsid w:val="000A3E79"/>
    <w:rsid w:val="000B0001"/>
    <w:rsid w:val="000B4D38"/>
    <w:rsid w:val="000B669F"/>
    <w:rsid w:val="000B690C"/>
    <w:rsid w:val="000C07B2"/>
    <w:rsid w:val="000C1368"/>
    <w:rsid w:val="000C7F05"/>
    <w:rsid w:val="000D13CD"/>
    <w:rsid w:val="000D2A80"/>
    <w:rsid w:val="000D381A"/>
    <w:rsid w:val="000D568D"/>
    <w:rsid w:val="000D6807"/>
    <w:rsid w:val="000D6C7F"/>
    <w:rsid w:val="000E24C4"/>
    <w:rsid w:val="000E2B60"/>
    <w:rsid w:val="000E75F2"/>
    <w:rsid w:val="000F4544"/>
    <w:rsid w:val="000F54D2"/>
    <w:rsid w:val="000F6083"/>
    <w:rsid w:val="00100461"/>
    <w:rsid w:val="00100929"/>
    <w:rsid w:val="00103B40"/>
    <w:rsid w:val="001210B5"/>
    <w:rsid w:val="0012337A"/>
    <w:rsid w:val="00124841"/>
    <w:rsid w:val="00125951"/>
    <w:rsid w:val="00130BF9"/>
    <w:rsid w:val="00131815"/>
    <w:rsid w:val="001323DA"/>
    <w:rsid w:val="0013266A"/>
    <w:rsid w:val="00133428"/>
    <w:rsid w:val="001345B1"/>
    <w:rsid w:val="00135232"/>
    <w:rsid w:val="00136EED"/>
    <w:rsid w:val="00141752"/>
    <w:rsid w:val="00141B3E"/>
    <w:rsid w:val="00142489"/>
    <w:rsid w:val="00143153"/>
    <w:rsid w:val="00143B9F"/>
    <w:rsid w:val="001471F7"/>
    <w:rsid w:val="001473C0"/>
    <w:rsid w:val="00150272"/>
    <w:rsid w:val="00150EC5"/>
    <w:rsid w:val="00152172"/>
    <w:rsid w:val="0015349B"/>
    <w:rsid w:val="00153589"/>
    <w:rsid w:val="00154298"/>
    <w:rsid w:val="001567EE"/>
    <w:rsid w:val="00157DC2"/>
    <w:rsid w:val="001619AB"/>
    <w:rsid w:val="00161A86"/>
    <w:rsid w:val="001656E0"/>
    <w:rsid w:val="00165C5F"/>
    <w:rsid w:val="00165EA0"/>
    <w:rsid w:val="00166D10"/>
    <w:rsid w:val="00167A48"/>
    <w:rsid w:val="001737F4"/>
    <w:rsid w:val="00176B0A"/>
    <w:rsid w:val="00176E38"/>
    <w:rsid w:val="001772A3"/>
    <w:rsid w:val="0018062A"/>
    <w:rsid w:val="00182D7F"/>
    <w:rsid w:val="00183C98"/>
    <w:rsid w:val="00186128"/>
    <w:rsid w:val="001864E2"/>
    <w:rsid w:val="00187E30"/>
    <w:rsid w:val="00190A97"/>
    <w:rsid w:val="00190AE2"/>
    <w:rsid w:val="00190E24"/>
    <w:rsid w:val="00191886"/>
    <w:rsid w:val="00192BEE"/>
    <w:rsid w:val="00192F39"/>
    <w:rsid w:val="001947A7"/>
    <w:rsid w:val="00194CB3"/>
    <w:rsid w:val="001961B8"/>
    <w:rsid w:val="001A00E4"/>
    <w:rsid w:val="001A421F"/>
    <w:rsid w:val="001A4BC9"/>
    <w:rsid w:val="001A4C6A"/>
    <w:rsid w:val="001A509D"/>
    <w:rsid w:val="001B0C90"/>
    <w:rsid w:val="001B3D08"/>
    <w:rsid w:val="001B3D9D"/>
    <w:rsid w:val="001B4993"/>
    <w:rsid w:val="001B7526"/>
    <w:rsid w:val="001C0428"/>
    <w:rsid w:val="001C229B"/>
    <w:rsid w:val="001C3DF9"/>
    <w:rsid w:val="001C40B6"/>
    <w:rsid w:val="001C5FD2"/>
    <w:rsid w:val="001C73C6"/>
    <w:rsid w:val="001D07F3"/>
    <w:rsid w:val="001D13A9"/>
    <w:rsid w:val="001D21AC"/>
    <w:rsid w:val="001D2A6D"/>
    <w:rsid w:val="001D3324"/>
    <w:rsid w:val="001D4026"/>
    <w:rsid w:val="001D6399"/>
    <w:rsid w:val="001D6D87"/>
    <w:rsid w:val="001D7000"/>
    <w:rsid w:val="001D742E"/>
    <w:rsid w:val="001D7AA7"/>
    <w:rsid w:val="001E4BE7"/>
    <w:rsid w:val="001E671E"/>
    <w:rsid w:val="001E7BED"/>
    <w:rsid w:val="001F0312"/>
    <w:rsid w:val="001F462D"/>
    <w:rsid w:val="001F4ABE"/>
    <w:rsid w:val="001F4D04"/>
    <w:rsid w:val="001F62E0"/>
    <w:rsid w:val="001F63AA"/>
    <w:rsid w:val="00203E78"/>
    <w:rsid w:val="0020485F"/>
    <w:rsid w:val="002058FA"/>
    <w:rsid w:val="0020633E"/>
    <w:rsid w:val="00207C64"/>
    <w:rsid w:val="002114EA"/>
    <w:rsid w:val="002140E9"/>
    <w:rsid w:val="00215556"/>
    <w:rsid w:val="002178D0"/>
    <w:rsid w:val="00220423"/>
    <w:rsid w:val="002207AA"/>
    <w:rsid w:val="00221AE7"/>
    <w:rsid w:val="00223A74"/>
    <w:rsid w:val="0022538A"/>
    <w:rsid w:val="00231232"/>
    <w:rsid w:val="00232D2E"/>
    <w:rsid w:val="00237D93"/>
    <w:rsid w:val="002408A4"/>
    <w:rsid w:val="00240C2C"/>
    <w:rsid w:val="00240D63"/>
    <w:rsid w:val="002416A6"/>
    <w:rsid w:val="00243A62"/>
    <w:rsid w:val="00247956"/>
    <w:rsid w:val="0025051A"/>
    <w:rsid w:val="00250C2B"/>
    <w:rsid w:val="0025238D"/>
    <w:rsid w:val="00254932"/>
    <w:rsid w:val="00254F03"/>
    <w:rsid w:val="0025692F"/>
    <w:rsid w:val="0026023A"/>
    <w:rsid w:val="002636F8"/>
    <w:rsid w:val="00266893"/>
    <w:rsid w:val="00267455"/>
    <w:rsid w:val="00267E51"/>
    <w:rsid w:val="00271536"/>
    <w:rsid w:val="00271EE6"/>
    <w:rsid w:val="002723B9"/>
    <w:rsid w:val="002723D7"/>
    <w:rsid w:val="00272C5C"/>
    <w:rsid w:val="002747EC"/>
    <w:rsid w:val="0027628D"/>
    <w:rsid w:val="002767EE"/>
    <w:rsid w:val="00277C6B"/>
    <w:rsid w:val="0028179D"/>
    <w:rsid w:val="002821EC"/>
    <w:rsid w:val="002831A6"/>
    <w:rsid w:val="0028358E"/>
    <w:rsid w:val="00283BA6"/>
    <w:rsid w:val="002856D8"/>
    <w:rsid w:val="00285A6C"/>
    <w:rsid w:val="00290321"/>
    <w:rsid w:val="00290DD0"/>
    <w:rsid w:val="002920AA"/>
    <w:rsid w:val="0029231B"/>
    <w:rsid w:val="002943ED"/>
    <w:rsid w:val="0029690A"/>
    <w:rsid w:val="002969B3"/>
    <w:rsid w:val="00297A80"/>
    <w:rsid w:val="00297C91"/>
    <w:rsid w:val="002A7731"/>
    <w:rsid w:val="002B0A1C"/>
    <w:rsid w:val="002B14C8"/>
    <w:rsid w:val="002B2CE0"/>
    <w:rsid w:val="002B4384"/>
    <w:rsid w:val="002B4939"/>
    <w:rsid w:val="002B4E66"/>
    <w:rsid w:val="002B4EC4"/>
    <w:rsid w:val="002B516C"/>
    <w:rsid w:val="002C1301"/>
    <w:rsid w:val="002C57FD"/>
    <w:rsid w:val="002C6179"/>
    <w:rsid w:val="002C61AD"/>
    <w:rsid w:val="002C68F8"/>
    <w:rsid w:val="002D0656"/>
    <w:rsid w:val="002D3184"/>
    <w:rsid w:val="002D4E7E"/>
    <w:rsid w:val="002D5A28"/>
    <w:rsid w:val="002D5FF6"/>
    <w:rsid w:val="002E0408"/>
    <w:rsid w:val="002E0A21"/>
    <w:rsid w:val="002E0F20"/>
    <w:rsid w:val="002E2248"/>
    <w:rsid w:val="002F0D8F"/>
    <w:rsid w:val="002F39FA"/>
    <w:rsid w:val="002F5F6A"/>
    <w:rsid w:val="00300AE9"/>
    <w:rsid w:val="00300BA5"/>
    <w:rsid w:val="00300CE0"/>
    <w:rsid w:val="00301B81"/>
    <w:rsid w:val="003023DC"/>
    <w:rsid w:val="003024A5"/>
    <w:rsid w:val="0030522C"/>
    <w:rsid w:val="0030548D"/>
    <w:rsid w:val="00305EE2"/>
    <w:rsid w:val="00305F20"/>
    <w:rsid w:val="00306AF5"/>
    <w:rsid w:val="00307CFB"/>
    <w:rsid w:val="003148EC"/>
    <w:rsid w:val="00314ED7"/>
    <w:rsid w:val="0031546E"/>
    <w:rsid w:val="00316229"/>
    <w:rsid w:val="0032500B"/>
    <w:rsid w:val="00325038"/>
    <w:rsid w:val="00326670"/>
    <w:rsid w:val="00327B03"/>
    <w:rsid w:val="003309E0"/>
    <w:rsid w:val="003338E0"/>
    <w:rsid w:val="003340AD"/>
    <w:rsid w:val="00335441"/>
    <w:rsid w:val="003369C0"/>
    <w:rsid w:val="00337048"/>
    <w:rsid w:val="00337E42"/>
    <w:rsid w:val="00340946"/>
    <w:rsid w:val="0034343C"/>
    <w:rsid w:val="0034392E"/>
    <w:rsid w:val="003454F5"/>
    <w:rsid w:val="003504A4"/>
    <w:rsid w:val="00354E39"/>
    <w:rsid w:val="0035648D"/>
    <w:rsid w:val="0036174E"/>
    <w:rsid w:val="00361F78"/>
    <w:rsid w:val="003633FC"/>
    <w:rsid w:val="00363BBB"/>
    <w:rsid w:val="00363D9D"/>
    <w:rsid w:val="003646FA"/>
    <w:rsid w:val="00364927"/>
    <w:rsid w:val="003660FB"/>
    <w:rsid w:val="003719FE"/>
    <w:rsid w:val="0037257E"/>
    <w:rsid w:val="0037442F"/>
    <w:rsid w:val="003758E6"/>
    <w:rsid w:val="00376EFE"/>
    <w:rsid w:val="003804BE"/>
    <w:rsid w:val="00380B2B"/>
    <w:rsid w:val="0038151E"/>
    <w:rsid w:val="0038325B"/>
    <w:rsid w:val="00384260"/>
    <w:rsid w:val="00384993"/>
    <w:rsid w:val="00390302"/>
    <w:rsid w:val="00391DE0"/>
    <w:rsid w:val="003959C1"/>
    <w:rsid w:val="00395F96"/>
    <w:rsid w:val="003966AB"/>
    <w:rsid w:val="00396930"/>
    <w:rsid w:val="0039744D"/>
    <w:rsid w:val="003A3A49"/>
    <w:rsid w:val="003A5154"/>
    <w:rsid w:val="003B1D0C"/>
    <w:rsid w:val="003B4864"/>
    <w:rsid w:val="003C35E4"/>
    <w:rsid w:val="003C40FD"/>
    <w:rsid w:val="003C4237"/>
    <w:rsid w:val="003C499B"/>
    <w:rsid w:val="003D0E79"/>
    <w:rsid w:val="003D46FE"/>
    <w:rsid w:val="003D7254"/>
    <w:rsid w:val="003D7D33"/>
    <w:rsid w:val="003E2706"/>
    <w:rsid w:val="003E5C8A"/>
    <w:rsid w:val="003E6132"/>
    <w:rsid w:val="003F254E"/>
    <w:rsid w:val="003F2893"/>
    <w:rsid w:val="003F320C"/>
    <w:rsid w:val="003F6AED"/>
    <w:rsid w:val="003F786D"/>
    <w:rsid w:val="003F7BC9"/>
    <w:rsid w:val="00401EB7"/>
    <w:rsid w:val="00404978"/>
    <w:rsid w:val="00412BA9"/>
    <w:rsid w:val="0041405A"/>
    <w:rsid w:val="00416F3D"/>
    <w:rsid w:val="00421179"/>
    <w:rsid w:val="00426C8B"/>
    <w:rsid w:val="00430492"/>
    <w:rsid w:val="0043179A"/>
    <w:rsid w:val="00432084"/>
    <w:rsid w:val="00433790"/>
    <w:rsid w:val="004343CF"/>
    <w:rsid w:val="00435984"/>
    <w:rsid w:val="00436C01"/>
    <w:rsid w:val="00441893"/>
    <w:rsid w:val="00442118"/>
    <w:rsid w:val="00443BF6"/>
    <w:rsid w:val="00447C2F"/>
    <w:rsid w:val="00451F44"/>
    <w:rsid w:val="004525B8"/>
    <w:rsid w:val="00453808"/>
    <w:rsid w:val="00453DA4"/>
    <w:rsid w:val="00456EB0"/>
    <w:rsid w:val="00460684"/>
    <w:rsid w:val="0046480C"/>
    <w:rsid w:val="00467DAB"/>
    <w:rsid w:val="00471682"/>
    <w:rsid w:val="00474399"/>
    <w:rsid w:val="0047713B"/>
    <w:rsid w:val="00480F85"/>
    <w:rsid w:val="0048337A"/>
    <w:rsid w:val="00485F99"/>
    <w:rsid w:val="004874DB"/>
    <w:rsid w:val="00487CB4"/>
    <w:rsid w:val="00492730"/>
    <w:rsid w:val="00495222"/>
    <w:rsid w:val="0049668C"/>
    <w:rsid w:val="00496E29"/>
    <w:rsid w:val="004A015B"/>
    <w:rsid w:val="004A32FB"/>
    <w:rsid w:val="004A3C04"/>
    <w:rsid w:val="004A4A73"/>
    <w:rsid w:val="004B2816"/>
    <w:rsid w:val="004B3E3C"/>
    <w:rsid w:val="004B3F8B"/>
    <w:rsid w:val="004C305F"/>
    <w:rsid w:val="004C388D"/>
    <w:rsid w:val="004C4497"/>
    <w:rsid w:val="004D03F5"/>
    <w:rsid w:val="004D042F"/>
    <w:rsid w:val="004D0981"/>
    <w:rsid w:val="004D285F"/>
    <w:rsid w:val="004D29DA"/>
    <w:rsid w:val="004D2CF3"/>
    <w:rsid w:val="004D3268"/>
    <w:rsid w:val="004D371D"/>
    <w:rsid w:val="004D46BC"/>
    <w:rsid w:val="004D4F16"/>
    <w:rsid w:val="004D60F9"/>
    <w:rsid w:val="004E2C39"/>
    <w:rsid w:val="004E40A8"/>
    <w:rsid w:val="004E4CEA"/>
    <w:rsid w:val="004E52A5"/>
    <w:rsid w:val="004F399F"/>
    <w:rsid w:val="00502744"/>
    <w:rsid w:val="00503473"/>
    <w:rsid w:val="00503B4E"/>
    <w:rsid w:val="0051021C"/>
    <w:rsid w:val="00510A7D"/>
    <w:rsid w:val="005122EF"/>
    <w:rsid w:val="00513337"/>
    <w:rsid w:val="00514CE1"/>
    <w:rsid w:val="00514EAD"/>
    <w:rsid w:val="00520B58"/>
    <w:rsid w:val="00521AAE"/>
    <w:rsid w:val="00521D6E"/>
    <w:rsid w:val="005233FD"/>
    <w:rsid w:val="005238B2"/>
    <w:rsid w:val="0052518C"/>
    <w:rsid w:val="00526604"/>
    <w:rsid w:val="00535F2F"/>
    <w:rsid w:val="00537373"/>
    <w:rsid w:val="00537CB3"/>
    <w:rsid w:val="005410A7"/>
    <w:rsid w:val="005414B5"/>
    <w:rsid w:val="00541835"/>
    <w:rsid w:val="0054228C"/>
    <w:rsid w:val="00542766"/>
    <w:rsid w:val="00542B2E"/>
    <w:rsid w:val="00542DB3"/>
    <w:rsid w:val="00543290"/>
    <w:rsid w:val="005449FD"/>
    <w:rsid w:val="00545DED"/>
    <w:rsid w:val="005464B4"/>
    <w:rsid w:val="00546672"/>
    <w:rsid w:val="00553AAB"/>
    <w:rsid w:val="0055416E"/>
    <w:rsid w:val="005553EB"/>
    <w:rsid w:val="005571C9"/>
    <w:rsid w:val="0055769E"/>
    <w:rsid w:val="00557ACD"/>
    <w:rsid w:val="00562A75"/>
    <w:rsid w:val="005700E9"/>
    <w:rsid w:val="00571145"/>
    <w:rsid w:val="00573E2E"/>
    <w:rsid w:val="00577F27"/>
    <w:rsid w:val="00583D0D"/>
    <w:rsid w:val="0058577A"/>
    <w:rsid w:val="00585AD5"/>
    <w:rsid w:val="00587651"/>
    <w:rsid w:val="00591398"/>
    <w:rsid w:val="00596006"/>
    <w:rsid w:val="005962EA"/>
    <w:rsid w:val="005969B6"/>
    <w:rsid w:val="005A23DC"/>
    <w:rsid w:val="005A3649"/>
    <w:rsid w:val="005A460A"/>
    <w:rsid w:val="005B0690"/>
    <w:rsid w:val="005B0B18"/>
    <w:rsid w:val="005B1BBB"/>
    <w:rsid w:val="005B2694"/>
    <w:rsid w:val="005B2F83"/>
    <w:rsid w:val="005B5C02"/>
    <w:rsid w:val="005B79D4"/>
    <w:rsid w:val="005C000D"/>
    <w:rsid w:val="005C1048"/>
    <w:rsid w:val="005C2D27"/>
    <w:rsid w:val="005C365D"/>
    <w:rsid w:val="005C7157"/>
    <w:rsid w:val="005D0FED"/>
    <w:rsid w:val="005D2ABC"/>
    <w:rsid w:val="005D770A"/>
    <w:rsid w:val="005E0A9E"/>
    <w:rsid w:val="005E0ACF"/>
    <w:rsid w:val="005E18B7"/>
    <w:rsid w:val="005E1903"/>
    <w:rsid w:val="005E1BF7"/>
    <w:rsid w:val="005E321A"/>
    <w:rsid w:val="005E5790"/>
    <w:rsid w:val="005E78C8"/>
    <w:rsid w:val="005F275E"/>
    <w:rsid w:val="005F2B10"/>
    <w:rsid w:val="005F6673"/>
    <w:rsid w:val="005F6944"/>
    <w:rsid w:val="005F6F05"/>
    <w:rsid w:val="005F7F7F"/>
    <w:rsid w:val="00600BFD"/>
    <w:rsid w:val="006019DC"/>
    <w:rsid w:val="006021D6"/>
    <w:rsid w:val="00603EBA"/>
    <w:rsid w:val="00604BE4"/>
    <w:rsid w:val="00605907"/>
    <w:rsid w:val="0060614B"/>
    <w:rsid w:val="00611154"/>
    <w:rsid w:val="006119E8"/>
    <w:rsid w:val="00611BA4"/>
    <w:rsid w:val="006173F7"/>
    <w:rsid w:val="006208CA"/>
    <w:rsid w:val="00620C3A"/>
    <w:rsid w:val="00624D4A"/>
    <w:rsid w:val="006252F2"/>
    <w:rsid w:val="0062637A"/>
    <w:rsid w:val="00626C0E"/>
    <w:rsid w:val="006277F9"/>
    <w:rsid w:val="00630E3C"/>
    <w:rsid w:val="006330B7"/>
    <w:rsid w:val="00637D04"/>
    <w:rsid w:val="006406B8"/>
    <w:rsid w:val="006411A8"/>
    <w:rsid w:val="00641D25"/>
    <w:rsid w:val="00643E6A"/>
    <w:rsid w:val="006464E6"/>
    <w:rsid w:val="00647C14"/>
    <w:rsid w:val="00652D87"/>
    <w:rsid w:val="006550F7"/>
    <w:rsid w:val="006625DA"/>
    <w:rsid w:val="00667977"/>
    <w:rsid w:val="00667AA0"/>
    <w:rsid w:val="006709C2"/>
    <w:rsid w:val="00673C0E"/>
    <w:rsid w:val="00674985"/>
    <w:rsid w:val="00674C44"/>
    <w:rsid w:val="00675D42"/>
    <w:rsid w:val="006774C9"/>
    <w:rsid w:val="00677697"/>
    <w:rsid w:val="00677DF4"/>
    <w:rsid w:val="00683B57"/>
    <w:rsid w:val="00685BC4"/>
    <w:rsid w:val="00686056"/>
    <w:rsid w:val="00686615"/>
    <w:rsid w:val="006871EB"/>
    <w:rsid w:val="00687EC7"/>
    <w:rsid w:val="00690425"/>
    <w:rsid w:val="0069344D"/>
    <w:rsid w:val="0069369D"/>
    <w:rsid w:val="00695671"/>
    <w:rsid w:val="006959EA"/>
    <w:rsid w:val="00695F32"/>
    <w:rsid w:val="006A0D1B"/>
    <w:rsid w:val="006A148F"/>
    <w:rsid w:val="006A2171"/>
    <w:rsid w:val="006A30F0"/>
    <w:rsid w:val="006A62CE"/>
    <w:rsid w:val="006B1337"/>
    <w:rsid w:val="006B1781"/>
    <w:rsid w:val="006B6FDD"/>
    <w:rsid w:val="006C0642"/>
    <w:rsid w:val="006C184C"/>
    <w:rsid w:val="006C3E6A"/>
    <w:rsid w:val="006D04E3"/>
    <w:rsid w:val="006D2CFC"/>
    <w:rsid w:val="006D415C"/>
    <w:rsid w:val="006D4777"/>
    <w:rsid w:val="006D50A2"/>
    <w:rsid w:val="006D604A"/>
    <w:rsid w:val="006D60FE"/>
    <w:rsid w:val="006E264B"/>
    <w:rsid w:val="006E6177"/>
    <w:rsid w:val="006E71F8"/>
    <w:rsid w:val="006E73B6"/>
    <w:rsid w:val="006E77C9"/>
    <w:rsid w:val="006F3F53"/>
    <w:rsid w:val="006F6C83"/>
    <w:rsid w:val="00701AF8"/>
    <w:rsid w:val="00704758"/>
    <w:rsid w:val="007056B1"/>
    <w:rsid w:val="007056BD"/>
    <w:rsid w:val="00705BBA"/>
    <w:rsid w:val="00707B35"/>
    <w:rsid w:val="0071125F"/>
    <w:rsid w:val="0071200A"/>
    <w:rsid w:val="007140F7"/>
    <w:rsid w:val="0071412F"/>
    <w:rsid w:val="00716E11"/>
    <w:rsid w:val="00717D53"/>
    <w:rsid w:val="007252B0"/>
    <w:rsid w:val="00725BCD"/>
    <w:rsid w:val="00726884"/>
    <w:rsid w:val="00731274"/>
    <w:rsid w:val="00732B30"/>
    <w:rsid w:val="00735080"/>
    <w:rsid w:val="00736248"/>
    <w:rsid w:val="00736623"/>
    <w:rsid w:val="007401C7"/>
    <w:rsid w:val="00740C4C"/>
    <w:rsid w:val="007424E8"/>
    <w:rsid w:val="00751E54"/>
    <w:rsid w:val="00753D87"/>
    <w:rsid w:val="00753FE3"/>
    <w:rsid w:val="0075704B"/>
    <w:rsid w:val="00765660"/>
    <w:rsid w:val="00770A18"/>
    <w:rsid w:val="00772698"/>
    <w:rsid w:val="00772F8E"/>
    <w:rsid w:val="00774475"/>
    <w:rsid w:val="00780443"/>
    <w:rsid w:val="00781E32"/>
    <w:rsid w:val="007829BD"/>
    <w:rsid w:val="00785309"/>
    <w:rsid w:val="007919BC"/>
    <w:rsid w:val="0079262C"/>
    <w:rsid w:val="0079370A"/>
    <w:rsid w:val="00793DE2"/>
    <w:rsid w:val="00794134"/>
    <w:rsid w:val="007949BB"/>
    <w:rsid w:val="00794EDC"/>
    <w:rsid w:val="007A0A64"/>
    <w:rsid w:val="007A3587"/>
    <w:rsid w:val="007A48E2"/>
    <w:rsid w:val="007A72A2"/>
    <w:rsid w:val="007B10FA"/>
    <w:rsid w:val="007B199D"/>
    <w:rsid w:val="007B3D8A"/>
    <w:rsid w:val="007B45EE"/>
    <w:rsid w:val="007B5960"/>
    <w:rsid w:val="007C06CE"/>
    <w:rsid w:val="007C09D7"/>
    <w:rsid w:val="007C37F0"/>
    <w:rsid w:val="007C5975"/>
    <w:rsid w:val="007C731B"/>
    <w:rsid w:val="007C73B6"/>
    <w:rsid w:val="007C7F60"/>
    <w:rsid w:val="007D05F5"/>
    <w:rsid w:val="007D10F2"/>
    <w:rsid w:val="007D1644"/>
    <w:rsid w:val="007D1BF8"/>
    <w:rsid w:val="007D1C6D"/>
    <w:rsid w:val="007D2426"/>
    <w:rsid w:val="007D5F4C"/>
    <w:rsid w:val="007D692A"/>
    <w:rsid w:val="007D7E55"/>
    <w:rsid w:val="007E2170"/>
    <w:rsid w:val="007E7CC5"/>
    <w:rsid w:val="007F00F4"/>
    <w:rsid w:val="007F0BB7"/>
    <w:rsid w:val="007F0FB9"/>
    <w:rsid w:val="007F6479"/>
    <w:rsid w:val="008003E9"/>
    <w:rsid w:val="008015CC"/>
    <w:rsid w:val="008023B5"/>
    <w:rsid w:val="0080379F"/>
    <w:rsid w:val="00810695"/>
    <w:rsid w:val="00811239"/>
    <w:rsid w:val="00812A3D"/>
    <w:rsid w:val="00812E58"/>
    <w:rsid w:val="00812EC2"/>
    <w:rsid w:val="00813D30"/>
    <w:rsid w:val="00814520"/>
    <w:rsid w:val="00815987"/>
    <w:rsid w:val="008203B3"/>
    <w:rsid w:val="00823AEC"/>
    <w:rsid w:val="00823E9D"/>
    <w:rsid w:val="00825849"/>
    <w:rsid w:val="00827C17"/>
    <w:rsid w:val="0083366C"/>
    <w:rsid w:val="00834C49"/>
    <w:rsid w:val="00835078"/>
    <w:rsid w:val="0083597E"/>
    <w:rsid w:val="00835EF7"/>
    <w:rsid w:val="00836A8A"/>
    <w:rsid w:val="008404F3"/>
    <w:rsid w:val="008443F3"/>
    <w:rsid w:val="00845442"/>
    <w:rsid w:val="00846B81"/>
    <w:rsid w:val="00847C81"/>
    <w:rsid w:val="008501D7"/>
    <w:rsid w:val="008521F1"/>
    <w:rsid w:val="00852DFB"/>
    <w:rsid w:val="00853F6C"/>
    <w:rsid w:val="00855362"/>
    <w:rsid w:val="00855C6B"/>
    <w:rsid w:val="00856449"/>
    <w:rsid w:val="0086050C"/>
    <w:rsid w:val="0086364E"/>
    <w:rsid w:val="008639F4"/>
    <w:rsid w:val="00863E4F"/>
    <w:rsid w:val="00863E8F"/>
    <w:rsid w:val="00864967"/>
    <w:rsid w:val="00867223"/>
    <w:rsid w:val="00867985"/>
    <w:rsid w:val="0087020D"/>
    <w:rsid w:val="00872799"/>
    <w:rsid w:val="008762CF"/>
    <w:rsid w:val="00880C44"/>
    <w:rsid w:val="0088448D"/>
    <w:rsid w:val="00890341"/>
    <w:rsid w:val="00891A37"/>
    <w:rsid w:val="008952EE"/>
    <w:rsid w:val="0089549C"/>
    <w:rsid w:val="00896D57"/>
    <w:rsid w:val="00896FBE"/>
    <w:rsid w:val="008A37F3"/>
    <w:rsid w:val="008A55F8"/>
    <w:rsid w:val="008A6BA9"/>
    <w:rsid w:val="008A6CE1"/>
    <w:rsid w:val="008B1650"/>
    <w:rsid w:val="008B4737"/>
    <w:rsid w:val="008B620C"/>
    <w:rsid w:val="008B7CB6"/>
    <w:rsid w:val="008C0B06"/>
    <w:rsid w:val="008C179D"/>
    <w:rsid w:val="008C4800"/>
    <w:rsid w:val="008C552B"/>
    <w:rsid w:val="008C6B13"/>
    <w:rsid w:val="008C6CA9"/>
    <w:rsid w:val="008D0054"/>
    <w:rsid w:val="008D1526"/>
    <w:rsid w:val="008D1910"/>
    <w:rsid w:val="008D46DE"/>
    <w:rsid w:val="008D6F0A"/>
    <w:rsid w:val="008D7002"/>
    <w:rsid w:val="008E169B"/>
    <w:rsid w:val="008E32D8"/>
    <w:rsid w:val="008E4E16"/>
    <w:rsid w:val="008E76B7"/>
    <w:rsid w:val="008F10D4"/>
    <w:rsid w:val="008F1A9F"/>
    <w:rsid w:val="008F51B7"/>
    <w:rsid w:val="00902CED"/>
    <w:rsid w:val="009043A3"/>
    <w:rsid w:val="00904636"/>
    <w:rsid w:val="00905487"/>
    <w:rsid w:val="00905BE9"/>
    <w:rsid w:val="00907024"/>
    <w:rsid w:val="00916F59"/>
    <w:rsid w:val="009217DE"/>
    <w:rsid w:val="0092180A"/>
    <w:rsid w:val="00922B9D"/>
    <w:rsid w:val="00923152"/>
    <w:rsid w:val="009238DC"/>
    <w:rsid w:val="00923967"/>
    <w:rsid w:val="00923FCC"/>
    <w:rsid w:val="009246FF"/>
    <w:rsid w:val="00927743"/>
    <w:rsid w:val="00933602"/>
    <w:rsid w:val="00937A52"/>
    <w:rsid w:val="00942C5B"/>
    <w:rsid w:val="00943214"/>
    <w:rsid w:val="00943A0F"/>
    <w:rsid w:val="00943ADC"/>
    <w:rsid w:val="00943F6B"/>
    <w:rsid w:val="00944C99"/>
    <w:rsid w:val="00945B4D"/>
    <w:rsid w:val="00947B93"/>
    <w:rsid w:val="00950595"/>
    <w:rsid w:val="0095313E"/>
    <w:rsid w:val="0095480F"/>
    <w:rsid w:val="00955DA1"/>
    <w:rsid w:val="00960A83"/>
    <w:rsid w:val="00963A49"/>
    <w:rsid w:val="00964433"/>
    <w:rsid w:val="0096615B"/>
    <w:rsid w:val="0097061C"/>
    <w:rsid w:val="0097119B"/>
    <w:rsid w:val="00971B3D"/>
    <w:rsid w:val="00972CFA"/>
    <w:rsid w:val="0097476A"/>
    <w:rsid w:val="00981047"/>
    <w:rsid w:val="00981722"/>
    <w:rsid w:val="009824C0"/>
    <w:rsid w:val="00982E52"/>
    <w:rsid w:val="009854F9"/>
    <w:rsid w:val="00985694"/>
    <w:rsid w:val="00986503"/>
    <w:rsid w:val="009925E7"/>
    <w:rsid w:val="009931B3"/>
    <w:rsid w:val="00993678"/>
    <w:rsid w:val="0099462B"/>
    <w:rsid w:val="009951C7"/>
    <w:rsid w:val="0099650B"/>
    <w:rsid w:val="009A0556"/>
    <w:rsid w:val="009A46D0"/>
    <w:rsid w:val="009B11A6"/>
    <w:rsid w:val="009B48FD"/>
    <w:rsid w:val="009B662D"/>
    <w:rsid w:val="009C21BC"/>
    <w:rsid w:val="009C2469"/>
    <w:rsid w:val="009C31C4"/>
    <w:rsid w:val="009C37C7"/>
    <w:rsid w:val="009C4B83"/>
    <w:rsid w:val="009C624B"/>
    <w:rsid w:val="009C7A24"/>
    <w:rsid w:val="009D1960"/>
    <w:rsid w:val="009D25F0"/>
    <w:rsid w:val="009D3142"/>
    <w:rsid w:val="009D377F"/>
    <w:rsid w:val="009D3915"/>
    <w:rsid w:val="009E0248"/>
    <w:rsid w:val="009E0BFC"/>
    <w:rsid w:val="009E1901"/>
    <w:rsid w:val="009E3906"/>
    <w:rsid w:val="009E3C80"/>
    <w:rsid w:val="009E559B"/>
    <w:rsid w:val="009E76FD"/>
    <w:rsid w:val="009E7844"/>
    <w:rsid w:val="009E7BE4"/>
    <w:rsid w:val="009F2197"/>
    <w:rsid w:val="009F4B94"/>
    <w:rsid w:val="009F5782"/>
    <w:rsid w:val="009F6C63"/>
    <w:rsid w:val="00A006E0"/>
    <w:rsid w:val="00A15C0C"/>
    <w:rsid w:val="00A163D7"/>
    <w:rsid w:val="00A17D90"/>
    <w:rsid w:val="00A234B2"/>
    <w:rsid w:val="00A23CF8"/>
    <w:rsid w:val="00A249D7"/>
    <w:rsid w:val="00A263F3"/>
    <w:rsid w:val="00A31692"/>
    <w:rsid w:val="00A34359"/>
    <w:rsid w:val="00A40FB2"/>
    <w:rsid w:val="00A416D8"/>
    <w:rsid w:val="00A41CFC"/>
    <w:rsid w:val="00A4258D"/>
    <w:rsid w:val="00A43956"/>
    <w:rsid w:val="00A446D6"/>
    <w:rsid w:val="00A446F7"/>
    <w:rsid w:val="00A46C0F"/>
    <w:rsid w:val="00A54819"/>
    <w:rsid w:val="00A57FC7"/>
    <w:rsid w:val="00A62E8A"/>
    <w:rsid w:val="00A62FB7"/>
    <w:rsid w:val="00A65559"/>
    <w:rsid w:val="00A669BC"/>
    <w:rsid w:val="00A67FCA"/>
    <w:rsid w:val="00A70978"/>
    <w:rsid w:val="00A733DB"/>
    <w:rsid w:val="00A746CF"/>
    <w:rsid w:val="00A74BEA"/>
    <w:rsid w:val="00A76778"/>
    <w:rsid w:val="00A76DB9"/>
    <w:rsid w:val="00A80568"/>
    <w:rsid w:val="00A82479"/>
    <w:rsid w:val="00A84A6B"/>
    <w:rsid w:val="00A85550"/>
    <w:rsid w:val="00A9023F"/>
    <w:rsid w:val="00A920D8"/>
    <w:rsid w:val="00A92A89"/>
    <w:rsid w:val="00A92C81"/>
    <w:rsid w:val="00A966A1"/>
    <w:rsid w:val="00A97506"/>
    <w:rsid w:val="00AA1225"/>
    <w:rsid w:val="00AA4C0A"/>
    <w:rsid w:val="00AA6C27"/>
    <w:rsid w:val="00AB0044"/>
    <w:rsid w:val="00AB3277"/>
    <w:rsid w:val="00AB6102"/>
    <w:rsid w:val="00AC392E"/>
    <w:rsid w:val="00AC6AE0"/>
    <w:rsid w:val="00AC6E1F"/>
    <w:rsid w:val="00AD0F01"/>
    <w:rsid w:val="00AD40F1"/>
    <w:rsid w:val="00AE22A2"/>
    <w:rsid w:val="00AE28D2"/>
    <w:rsid w:val="00AE442B"/>
    <w:rsid w:val="00AE4E21"/>
    <w:rsid w:val="00AE4ED5"/>
    <w:rsid w:val="00AE700C"/>
    <w:rsid w:val="00AE7209"/>
    <w:rsid w:val="00AF0302"/>
    <w:rsid w:val="00AF1766"/>
    <w:rsid w:val="00AF306F"/>
    <w:rsid w:val="00AF36FE"/>
    <w:rsid w:val="00AF3942"/>
    <w:rsid w:val="00AF445C"/>
    <w:rsid w:val="00AF52DD"/>
    <w:rsid w:val="00AF67DD"/>
    <w:rsid w:val="00AF6F0C"/>
    <w:rsid w:val="00AF7768"/>
    <w:rsid w:val="00B02B54"/>
    <w:rsid w:val="00B03FA6"/>
    <w:rsid w:val="00B0632A"/>
    <w:rsid w:val="00B069DD"/>
    <w:rsid w:val="00B13D69"/>
    <w:rsid w:val="00B141FB"/>
    <w:rsid w:val="00B15828"/>
    <w:rsid w:val="00B20E45"/>
    <w:rsid w:val="00B21A97"/>
    <w:rsid w:val="00B23039"/>
    <w:rsid w:val="00B25105"/>
    <w:rsid w:val="00B30D40"/>
    <w:rsid w:val="00B30EDE"/>
    <w:rsid w:val="00B31670"/>
    <w:rsid w:val="00B31E41"/>
    <w:rsid w:val="00B3386D"/>
    <w:rsid w:val="00B36718"/>
    <w:rsid w:val="00B3722C"/>
    <w:rsid w:val="00B37B2E"/>
    <w:rsid w:val="00B37BF9"/>
    <w:rsid w:val="00B37FBE"/>
    <w:rsid w:val="00B46953"/>
    <w:rsid w:val="00B46D5A"/>
    <w:rsid w:val="00B46E9B"/>
    <w:rsid w:val="00B53311"/>
    <w:rsid w:val="00B545E5"/>
    <w:rsid w:val="00B5468A"/>
    <w:rsid w:val="00B55053"/>
    <w:rsid w:val="00B55476"/>
    <w:rsid w:val="00B57CD1"/>
    <w:rsid w:val="00B62384"/>
    <w:rsid w:val="00B6352E"/>
    <w:rsid w:val="00B649AC"/>
    <w:rsid w:val="00B64A1D"/>
    <w:rsid w:val="00B64D58"/>
    <w:rsid w:val="00B64DB3"/>
    <w:rsid w:val="00B65BB9"/>
    <w:rsid w:val="00B66296"/>
    <w:rsid w:val="00B71B6D"/>
    <w:rsid w:val="00B7245D"/>
    <w:rsid w:val="00B72884"/>
    <w:rsid w:val="00B73FE5"/>
    <w:rsid w:val="00B7465F"/>
    <w:rsid w:val="00B76B21"/>
    <w:rsid w:val="00B77195"/>
    <w:rsid w:val="00B82B7B"/>
    <w:rsid w:val="00B86D04"/>
    <w:rsid w:val="00B95891"/>
    <w:rsid w:val="00BA0730"/>
    <w:rsid w:val="00BA7250"/>
    <w:rsid w:val="00BB36A8"/>
    <w:rsid w:val="00BB5171"/>
    <w:rsid w:val="00BC4ADC"/>
    <w:rsid w:val="00BC6666"/>
    <w:rsid w:val="00BD1F97"/>
    <w:rsid w:val="00BD293C"/>
    <w:rsid w:val="00BD2B73"/>
    <w:rsid w:val="00BD6EFB"/>
    <w:rsid w:val="00BD7A24"/>
    <w:rsid w:val="00BE2558"/>
    <w:rsid w:val="00BE27B5"/>
    <w:rsid w:val="00BE2CBA"/>
    <w:rsid w:val="00BE39BD"/>
    <w:rsid w:val="00BE47D6"/>
    <w:rsid w:val="00BE645A"/>
    <w:rsid w:val="00BE6C9D"/>
    <w:rsid w:val="00BF1297"/>
    <w:rsid w:val="00BF41F0"/>
    <w:rsid w:val="00C0211F"/>
    <w:rsid w:val="00C047FB"/>
    <w:rsid w:val="00C064DE"/>
    <w:rsid w:val="00C10803"/>
    <w:rsid w:val="00C112D3"/>
    <w:rsid w:val="00C1220E"/>
    <w:rsid w:val="00C205F9"/>
    <w:rsid w:val="00C20D04"/>
    <w:rsid w:val="00C225CF"/>
    <w:rsid w:val="00C239AB"/>
    <w:rsid w:val="00C3008E"/>
    <w:rsid w:val="00C32D3E"/>
    <w:rsid w:val="00C33611"/>
    <w:rsid w:val="00C36188"/>
    <w:rsid w:val="00C3777E"/>
    <w:rsid w:val="00C44E93"/>
    <w:rsid w:val="00C47C1B"/>
    <w:rsid w:val="00C504B1"/>
    <w:rsid w:val="00C50512"/>
    <w:rsid w:val="00C53E02"/>
    <w:rsid w:val="00C55CA6"/>
    <w:rsid w:val="00C62C32"/>
    <w:rsid w:val="00C62EBD"/>
    <w:rsid w:val="00C64463"/>
    <w:rsid w:val="00C64F5A"/>
    <w:rsid w:val="00C66D4E"/>
    <w:rsid w:val="00C70321"/>
    <w:rsid w:val="00C715A1"/>
    <w:rsid w:val="00C72637"/>
    <w:rsid w:val="00C73B63"/>
    <w:rsid w:val="00C759AD"/>
    <w:rsid w:val="00C76682"/>
    <w:rsid w:val="00C76700"/>
    <w:rsid w:val="00C80A24"/>
    <w:rsid w:val="00C80E1B"/>
    <w:rsid w:val="00C818B9"/>
    <w:rsid w:val="00C8397F"/>
    <w:rsid w:val="00C85F5F"/>
    <w:rsid w:val="00C861F2"/>
    <w:rsid w:val="00C956BB"/>
    <w:rsid w:val="00C96365"/>
    <w:rsid w:val="00CA3C48"/>
    <w:rsid w:val="00CA48F0"/>
    <w:rsid w:val="00CA656F"/>
    <w:rsid w:val="00CB22D4"/>
    <w:rsid w:val="00CB6101"/>
    <w:rsid w:val="00CB6D1C"/>
    <w:rsid w:val="00CB7017"/>
    <w:rsid w:val="00CC0452"/>
    <w:rsid w:val="00CC4B8F"/>
    <w:rsid w:val="00CC5B4E"/>
    <w:rsid w:val="00CC7DC1"/>
    <w:rsid w:val="00CD4551"/>
    <w:rsid w:val="00CD5B41"/>
    <w:rsid w:val="00CD70FF"/>
    <w:rsid w:val="00CD7CC2"/>
    <w:rsid w:val="00CE4078"/>
    <w:rsid w:val="00CF1A58"/>
    <w:rsid w:val="00CF3BBB"/>
    <w:rsid w:val="00CF76A5"/>
    <w:rsid w:val="00D01256"/>
    <w:rsid w:val="00D01C33"/>
    <w:rsid w:val="00D024FE"/>
    <w:rsid w:val="00D10007"/>
    <w:rsid w:val="00D10FC8"/>
    <w:rsid w:val="00D112EB"/>
    <w:rsid w:val="00D1207E"/>
    <w:rsid w:val="00D15746"/>
    <w:rsid w:val="00D1614B"/>
    <w:rsid w:val="00D179B0"/>
    <w:rsid w:val="00D21F2D"/>
    <w:rsid w:val="00D2440E"/>
    <w:rsid w:val="00D248C4"/>
    <w:rsid w:val="00D30470"/>
    <w:rsid w:val="00D32090"/>
    <w:rsid w:val="00D360B7"/>
    <w:rsid w:val="00D36E46"/>
    <w:rsid w:val="00D37645"/>
    <w:rsid w:val="00D37CD7"/>
    <w:rsid w:val="00D405AF"/>
    <w:rsid w:val="00D4098A"/>
    <w:rsid w:val="00D41353"/>
    <w:rsid w:val="00D41771"/>
    <w:rsid w:val="00D4266B"/>
    <w:rsid w:val="00D42F2B"/>
    <w:rsid w:val="00D4320D"/>
    <w:rsid w:val="00D44227"/>
    <w:rsid w:val="00D447EC"/>
    <w:rsid w:val="00D44E18"/>
    <w:rsid w:val="00D46D17"/>
    <w:rsid w:val="00D52551"/>
    <w:rsid w:val="00D56269"/>
    <w:rsid w:val="00D57EBB"/>
    <w:rsid w:val="00D62333"/>
    <w:rsid w:val="00D635C0"/>
    <w:rsid w:val="00D64995"/>
    <w:rsid w:val="00D65332"/>
    <w:rsid w:val="00D65B4E"/>
    <w:rsid w:val="00D67AF1"/>
    <w:rsid w:val="00D7176A"/>
    <w:rsid w:val="00D72393"/>
    <w:rsid w:val="00D73B58"/>
    <w:rsid w:val="00D74CE2"/>
    <w:rsid w:val="00D767FE"/>
    <w:rsid w:val="00D81420"/>
    <w:rsid w:val="00D820F4"/>
    <w:rsid w:val="00D87EBA"/>
    <w:rsid w:val="00D9085A"/>
    <w:rsid w:val="00D90A94"/>
    <w:rsid w:val="00D91675"/>
    <w:rsid w:val="00D91868"/>
    <w:rsid w:val="00D95A89"/>
    <w:rsid w:val="00D96762"/>
    <w:rsid w:val="00D97544"/>
    <w:rsid w:val="00DA1C94"/>
    <w:rsid w:val="00DA6FF8"/>
    <w:rsid w:val="00DA7D7F"/>
    <w:rsid w:val="00DB190E"/>
    <w:rsid w:val="00DB3EB8"/>
    <w:rsid w:val="00DB4FF8"/>
    <w:rsid w:val="00DB5261"/>
    <w:rsid w:val="00DB6D0D"/>
    <w:rsid w:val="00DC0BF3"/>
    <w:rsid w:val="00DC2CE7"/>
    <w:rsid w:val="00DC2FDF"/>
    <w:rsid w:val="00DC3184"/>
    <w:rsid w:val="00DC38AA"/>
    <w:rsid w:val="00DC63A3"/>
    <w:rsid w:val="00DC770C"/>
    <w:rsid w:val="00DD2C7B"/>
    <w:rsid w:val="00DD4722"/>
    <w:rsid w:val="00DD5396"/>
    <w:rsid w:val="00DD6E48"/>
    <w:rsid w:val="00DD6E64"/>
    <w:rsid w:val="00DD6EE3"/>
    <w:rsid w:val="00DD6F3B"/>
    <w:rsid w:val="00DD787F"/>
    <w:rsid w:val="00DE1307"/>
    <w:rsid w:val="00DE17F5"/>
    <w:rsid w:val="00DE2BFF"/>
    <w:rsid w:val="00DE3AF5"/>
    <w:rsid w:val="00DE514D"/>
    <w:rsid w:val="00DE51C5"/>
    <w:rsid w:val="00DE645B"/>
    <w:rsid w:val="00DE7BFD"/>
    <w:rsid w:val="00DF2ECF"/>
    <w:rsid w:val="00DF45A9"/>
    <w:rsid w:val="00DF4C21"/>
    <w:rsid w:val="00E00B63"/>
    <w:rsid w:val="00E011C7"/>
    <w:rsid w:val="00E02069"/>
    <w:rsid w:val="00E030A0"/>
    <w:rsid w:val="00E04D82"/>
    <w:rsid w:val="00E04E42"/>
    <w:rsid w:val="00E05907"/>
    <w:rsid w:val="00E07D0A"/>
    <w:rsid w:val="00E113DC"/>
    <w:rsid w:val="00E12A48"/>
    <w:rsid w:val="00E14693"/>
    <w:rsid w:val="00E169A8"/>
    <w:rsid w:val="00E30A65"/>
    <w:rsid w:val="00E31504"/>
    <w:rsid w:val="00E31D3A"/>
    <w:rsid w:val="00E36A5F"/>
    <w:rsid w:val="00E4522D"/>
    <w:rsid w:val="00E471A2"/>
    <w:rsid w:val="00E4741D"/>
    <w:rsid w:val="00E52547"/>
    <w:rsid w:val="00E532E5"/>
    <w:rsid w:val="00E534E7"/>
    <w:rsid w:val="00E543E6"/>
    <w:rsid w:val="00E55A19"/>
    <w:rsid w:val="00E560BE"/>
    <w:rsid w:val="00E6391E"/>
    <w:rsid w:val="00E640BB"/>
    <w:rsid w:val="00E6756A"/>
    <w:rsid w:val="00E70A05"/>
    <w:rsid w:val="00E717E5"/>
    <w:rsid w:val="00E728C6"/>
    <w:rsid w:val="00E74738"/>
    <w:rsid w:val="00E83EDC"/>
    <w:rsid w:val="00E84FCC"/>
    <w:rsid w:val="00E94881"/>
    <w:rsid w:val="00EA09AD"/>
    <w:rsid w:val="00EA0B11"/>
    <w:rsid w:val="00EA0D9E"/>
    <w:rsid w:val="00EA2BEC"/>
    <w:rsid w:val="00EA3257"/>
    <w:rsid w:val="00EA3718"/>
    <w:rsid w:val="00EA5ED6"/>
    <w:rsid w:val="00EA7A84"/>
    <w:rsid w:val="00EB2878"/>
    <w:rsid w:val="00EB2B9A"/>
    <w:rsid w:val="00EB2D9A"/>
    <w:rsid w:val="00EB3B57"/>
    <w:rsid w:val="00EB56A2"/>
    <w:rsid w:val="00EB58AC"/>
    <w:rsid w:val="00EB5A54"/>
    <w:rsid w:val="00EB6E0E"/>
    <w:rsid w:val="00EB71DB"/>
    <w:rsid w:val="00EC538D"/>
    <w:rsid w:val="00EC79BB"/>
    <w:rsid w:val="00ED2EA8"/>
    <w:rsid w:val="00ED7690"/>
    <w:rsid w:val="00EE21FE"/>
    <w:rsid w:val="00EE5CEE"/>
    <w:rsid w:val="00EE6018"/>
    <w:rsid w:val="00EE6849"/>
    <w:rsid w:val="00EE6DC7"/>
    <w:rsid w:val="00EF03FE"/>
    <w:rsid w:val="00EF059B"/>
    <w:rsid w:val="00EF07FF"/>
    <w:rsid w:val="00EF1C94"/>
    <w:rsid w:val="00EF429B"/>
    <w:rsid w:val="00F0044C"/>
    <w:rsid w:val="00F038C3"/>
    <w:rsid w:val="00F043F5"/>
    <w:rsid w:val="00F07908"/>
    <w:rsid w:val="00F135DF"/>
    <w:rsid w:val="00F13A94"/>
    <w:rsid w:val="00F2100B"/>
    <w:rsid w:val="00F21DB9"/>
    <w:rsid w:val="00F23D6C"/>
    <w:rsid w:val="00F25042"/>
    <w:rsid w:val="00F272C2"/>
    <w:rsid w:val="00F31D9D"/>
    <w:rsid w:val="00F32C48"/>
    <w:rsid w:val="00F354C3"/>
    <w:rsid w:val="00F42616"/>
    <w:rsid w:val="00F443FF"/>
    <w:rsid w:val="00F45A44"/>
    <w:rsid w:val="00F50294"/>
    <w:rsid w:val="00F51945"/>
    <w:rsid w:val="00F52F7B"/>
    <w:rsid w:val="00F561C9"/>
    <w:rsid w:val="00F5721D"/>
    <w:rsid w:val="00F57AF5"/>
    <w:rsid w:val="00F61763"/>
    <w:rsid w:val="00F61A1D"/>
    <w:rsid w:val="00F81C4A"/>
    <w:rsid w:val="00F838C4"/>
    <w:rsid w:val="00F85591"/>
    <w:rsid w:val="00F85F40"/>
    <w:rsid w:val="00F86657"/>
    <w:rsid w:val="00F902F1"/>
    <w:rsid w:val="00F917A5"/>
    <w:rsid w:val="00F930EC"/>
    <w:rsid w:val="00F945A4"/>
    <w:rsid w:val="00F95A7F"/>
    <w:rsid w:val="00FA0537"/>
    <w:rsid w:val="00FA1689"/>
    <w:rsid w:val="00FA4A0F"/>
    <w:rsid w:val="00FA4BCF"/>
    <w:rsid w:val="00FA52CF"/>
    <w:rsid w:val="00FA585E"/>
    <w:rsid w:val="00FA7DAE"/>
    <w:rsid w:val="00FB09FD"/>
    <w:rsid w:val="00FB205E"/>
    <w:rsid w:val="00FB231F"/>
    <w:rsid w:val="00FB2637"/>
    <w:rsid w:val="00FB2FCD"/>
    <w:rsid w:val="00FB4AF1"/>
    <w:rsid w:val="00FB4F79"/>
    <w:rsid w:val="00FB6764"/>
    <w:rsid w:val="00FC09FF"/>
    <w:rsid w:val="00FC2637"/>
    <w:rsid w:val="00FC27D3"/>
    <w:rsid w:val="00FC2A65"/>
    <w:rsid w:val="00FC3B40"/>
    <w:rsid w:val="00FC46F1"/>
    <w:rsid w:val="00FC6A05"/>
    <w:rsid w:val="00FC7D8E"/>
    <w:rsid w:val="00FD22F5"/>
    <w:rsid w:val="00FD7764"/>
    <w:rsid w:val="00FD7CCB"/>
    <w:rsid w:val="00FD7D51"/>
    <w:rsid w:val="00FE0194"/>
    <w:rsid w:val="00FE1083"/>
    <w:rsid w:val="00FE3885"/>
    <w:rsid w:val="00FE58D8"/>
    <w:rsid w:val="00FE5BC4"/>
    <w:rsid w:val="00FE7F4B"/>
    <w:rsid w:val="00FF08D3"/>
    <w:rsid w:val="00FF16AB"/>
    <w:rsid w:val="00FF35C4"/>
    <w:rsid w:val="045105B5"/>
    <w:rsid w:val="05AC2892"/>
    <w:rsid w:val="0F325BA2"/>
    <w:rsid w:val="13B4C3C9"/>
    <w:rsid w:val="19248CC0"/>
    <w:rsid w:val="19AA7FFC"/>
    <w:rsid w:val="2746C2D8"/>
    <w:rsid w:val="33DA28CE"/>
    <w:rsid w:val="346C285A"/>
    <w:rsid w:val="3E86E2D0"/>
    <w:rsid w:val="43DA3EB6"/>
    <w:rsid w:val="44150796"/>
    <w:rsid w:val="5288384C"/>
    <w:rsid w:val="53616E99"/>
    <w:rsid w:val="5487CAA4"/>
    <w:rsid w:val="60727B0F"/>
    <w:rsid w:val="6345507F"/>
    <w:rsid w:val="63C72A24"/>
    <w:rsid w:val="63D51461"/>
    <w:rsid w:val="6499D2B5"/>
    <w:rsid w:val="68C8BC96"/>
    <w:rsid w:val="6C005D58"/>
    <w:rsid w:val="7334D434"/>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2F7AA016-1B47-4534-83A4-0E0BA1D36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7B5"/>
    <w:rPr>
      <w:sz w:val="20"/>
    </w:rPr>
  </w:style>
  <w:style w:type="paragraph" w:styleId="Heading1">
    <w:name w:val="heading 1"/>
    <w:basedOn w:val="Heading2"/>
    <w:next w:val="Normal"/>
    <w:link w:val="Heading1Char"/>
    <w:uiPriority w:val="9"/>
    <w:qFormat/>
    <w:rsid w:val="00725BCD"/>
    <w:pPr>
      <w:pBdr>
        <w:bottom w:val="single" w:sz="18" w:space="1" w:color="44C8F5" w:themeColor="text2"/>
      </w:pBdr>
      <w:outlineLvl w:val="0"/>
    </w:pPr>
    <w:rPr>
      <w:color w:val="auto"/>
      <w:lang w:val="en-US"/>
    </w:rPr>
  </w:style>
  <w:style w:type="paragraph" w:styleId="Heading2">
    <w:name w:val="heading 2"/>
    <w:basedOn w:val="Normal"/>
    <w:next w:val="Normal"/>
    <w:link w:val="Heading2Char"/>
    <w:uiPriority w:val="9"/>
    <w:unhideWhenUsed/>
    <w:qFormat/>
    <w:rsid w:val="007252B0"/>
    <w:pPr>
      <w:keepNext/>
      <w:keepLines/>
      <w:outlineLvl w:val="1"/>
    </w:pPr>
    <w:rPr>
      <w:rFonts w:ascii="Arial Rounded MT Bold" w:eastAsiaTheme="majorEastAsia" w:hAnsi="Arial Rounded MT Bold" w:cstheme="majorBidi"/>
      <w:b/>
      <w:color w:val="ED008D" w:themeColor="accent2"/>
      <w:sz w:val="22"/>
      <w:szCs w:val="26"/>
    </w:rPr>
  </w:style>
  <w:style w:type="paragraph" w:styleId="Heading3">
    <w:name w:val="heading 3"/>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BCD"/>
    <w:rPr>
      <w:rFonts w:ascii="Arial Rounded MT Bold" w:eastAsiaTheme="majorEastAsia" w:hAnsi="Arial Rounded MT Bold" w:cstheme="majorBidi"/>
      <w:b/>
      <w:szCs w:val="26"/>
      <w:lang w:val="en-US"/>
    </w:rPr>
  </w:style>
  <w:style w:type="character" w:customStyle="1" w:styleId="Heading2Char">
    <w:name w:val="Heading 2 Char"/>
    <w:basedOn w:val="DefaultParagraphFont"/>
    <w:link w:val="Heading2"/>
    <w:uiPriority w:val="9"/>
    <w:rsid w:val="007252B0"/>
    <w:rPr>
      <w:rFonts w:ascii="Arial Rounded MT Bold" w:eastAsiaTheme="majorEastAsia" w:hAnsi="Arial Rounded MT Bold" w:cstheme="majorBidi"/>
      <w:b/>
      <w:color w:val="ED008D" w:themeColor="accent2"/>
      <w:szCs w:val="26"/>
    </w:rPr>
  </w:style>
  <w:style w:type="character" w:customStyle="1" w:styleId="Heading3Char">
    <w:name w:val="Heading 3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FollowedHyperlink">
    <w:name w:val="FollowedHyperlink"/>
    <w:basedOn w:val="DefaultParagraphFont"/>
    <w:uiPriority w:val="99"/>
    <w:semiHidden/>
    <w:unhideWhenUsed/>
    <w:rsid w:val="008A55F8"/>
    <w:rPr>
      <w:color w:val="000000" w:themeColor="followedHyperlink"/>
      <w:u w:val="single"/>
    </w:rPr>
  </w:style>
  <w:style w:type="paragraph" w:customStyle="1" w:styleId="Solutions">
    <w:name w:val="Solutions"/>
    <w:basedOn w:val="Normal"/>
    <w:qFormat/>
    <w:rsid w:val="00CA656F"/>
    <w:rPr>
      <w:color w:val="00B050"/>
      <w:lang w:val="en-US"/>
    </w:rPr>
  </w:style>
  <w:style w:type="paragraph" w:customStyle="1" w:styleId="Teacherinfo">
    <w:name w:val="Teacherinfo"/>
    <w:basedOn w:val="Normal"/>
    <w:link w:val="TeacherinfoChar"/>
    <w:qFormat/>
    <w:rsid w:val="002F5F6A"/>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2F5F6A"/>
    <w:rPr>
      <w:rFonts w:eastAsia="Times New Roman" w:cstheme="minorHAnsi"/>
      <w:snapToGrid w:val="0"/>
      <w:color w:val="FF0000"/>
      <w:spacing w:val="-3"/>
      <w:sz w:val="20"/>
      <w:szCs w:val="20"/>
      <w:lang w:val="en-US" w:eastAsia="nl-NL"/>
    </w:rPr>
  </w:style>
  <w:style w:type="paragraph" w:styleId="Caption">
    <w:name w:val="caption"/>
    <w:basedOn w:val="Normal"/>
    <w:next w:val="Normal"/>
    <w:uiPriority w:val="35"/>
    <w:unhideWhenUsed/>
    <w:qFormat/>
    <w:rsid w:val="00F135DF"/>
    <w:pPr>
      <w:spacing w:after="200"/>
    </w:pPr>
    <w:rPr>
      <w:i/>
      <w:iCs/>
      <w:color w:val="44C8F5" w:themeColor="text2"/>
      <w:sz w:val="18"/>
      <w:szCs w:val="18"/>
    </w:rPr>
  </w:style>
  <w:style w:type="table" w:styleId="GridTable4-Accent1">
    <w:name w:val="Grid Table 4 Accent 1"/>
    <w:basedOn w:val="TableNormal"/>
    <w:uiPriority w:val="49"/>
    <w:rsid w:val="00A920D8"/>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429419">
      <w:bodyDiv w:val="1"/>
      <w:marLeft w:val="0"/>
      <w:marRight w:val="0"/>
      <w:marTop w:val="0"/>
      <w:marBottom w:val="0"/>
      <w:divBdr>
        <w:top w:val="none" w:sz="0" w:space="0" w:color="auto"/>
        <w:left w:val="none" w:sz="0" w:space="0" w:color="auto"/>
        <w:bottom w:val="none" w:sz="0" w:space="0" w:color="auto"/>
        <w:right w:val="none" w:sz="0" w:space="0" w:color="auto"/>
      </w:divBdr>
    </w:div>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52543588">
      <w:bodyDiv w:val="1"/>
      <w:marLeft w:val="0"/>
      <w:marRight w:val="0"/>
      <w:marTop w:val="0"/>
      <w:marBottom w:val="0"/>
      <w:divBdr>
        <w:top w:val="none" w:sz="0" w:space="0" w:color="auto"/>
        <w:left w:val="none" w:sz="0" w:space="0" w:color="auto"/>
        <w:bottom w:val="none" w:sz="0" w:space="0" w:color="auto"/>
        <w:right w:val="none" w:sz="0" w:space="0" w:color="auto"/>
      </w:divBdr>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hyperlink" Target="mailto:serafim@network.nis.net" TargetMode="Externa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hyperlink" Target="http://serafim-ciobanu.co.edu.technet.howest.be:8006"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21904C26321E74DAB7868690364717E" ma:contentTypeVersion="12" ma:contentTypeDescription="Een nieuw document maken." ma:contentTypeScope="" ma:versionID="62b696b588efd9e2efc9a27f58965104">
  <xsd:schema xmlns:xsd="http://www.w3.org/2001/XMLSchema" xmlns:xs="http://www.w3.org/2001/XMLSchema" xmlns:p="http://schemas.microsoft.com/office/2006/metadata/properties" xmlns:ns2="30e318ab-e993-474e-bbbf-9c63541590af" xmlns:ns3="128482ec-0431-40d5-ab26-89ea2a4f3ccd" targetNamespace="http://schemas.microsoft.com/office/2006/metadata/properties" ma:root="true" ma:fieldsID="bda2d2354767dcd069998de6f25f2c2a" ns2:_="" ns3:_="">
    <xsd:import namespace="30e318ab-e993-474e-bbbf-9c63541590af"/>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e318ab-e993-474e-bbbf-9c6354159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30e318ab-e993-474e-bbbf-9c63541590a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39B20F2-1099-4A7B-8349-D2C78D0CDA34}">
  <ds:schemaRefs>
    <ds:schemaRef ds:uri="http://schemas.openxmlformats.org/officeDocument/2006/bibliography"/>
  </ds:schemaRefs>
</ds:datastoreItem>
</file>

<file path=customXml/itemProps2.xml><?xml version="1.0" encoding="utf-8"?>
<ds:datastoreItem xmlns:ds="http://schemas.openxmlformats.org/officeDocument/2006/customXml" ds:itemID="{4D31599C-3E96-47B1-9DFF-AAF644DFD3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e318ab-e993-474e-bbbf-9c63541590af"/>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128482ec-0431-40d5-ab26-89ea2a4f3ccd"/>
    <ds:schemaRef ds:uri="30e318ab-e993-474e-bbbf-9c63541590af"/>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698</TotalTime>
  <Pages>13</Pages>
  <Words>1806</Words>
  <Characters>10296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177</cp:revision>
  <cp:lastPrinted>2021-09-21T19:07:00Z</cp:lastPrinted>
  <dcterms:created xsi:type="dcterms:W3CDTF">2024-09-23T07:19:00Z</dcterms:created>
  <dcterms:modified xsi:type="dcterms:W3CDTF">2024-09-30T09:46:00Z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0x010100B21904C26321E74DAB7868690364717E</vt:lpwstr>
  </property>
  <property fmtid="{D5CDD505-2E9C-101B-9397-08002B2CF9AE}" pid="3" name="MediaServiceImageTags">
    <vt:lpwstr/>
  </property>
</Properties>
</file>