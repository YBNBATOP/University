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7955B8" w14:textId="3E7974BE" w:rsidR="006F6C83" w:rsidRDefault="006F6C83" w:rsidP="001C3DF9">
      <w:pPr>
        <w:rPr>
          <w:lang w:val="nl-NL"/>
        </w:rPr>
      </w:pPr>
    </w:p>
    <w:p w14:paraId="13DA6477" w14:textId="77777777" w:rsidR="006F6C83" w:rsidRDefault="006F6C83" w:rsidP="001C3DF9">
      <w:pPr>
        <w:rPr>
          <w:lang w:val="nl-NL"/>
        </w:rPr>
      </w:pPr>
    </w:p>
    <w:p w14:paraId="3C4CDCEE" w14:textId="77777777" w:rsidR="006F6C83" w:rsidRDefault="006F6C83" w:rsidP="001C3DF9">
      <w:pPr>
        <w:rPr>
          <w:lang w:val="nl-NL"/>
        </w:rPr>
      </w:pPr>
    </w:p>
    <w:p w14:paraId="6BC47D09" w14:textId="77777777" w:rsidR="006F6C83" w:rsidRDefault="006F6C83" w:rsidP="001C3DF9">
      <w:pPr>
        <w:rPr>
          <w:lang w:val="nl-NL"/>
        </w:rPr>
      </w:pPr>
    </w:p>
    <w:p w14:paraId="6BFDB5A8" w14:textId="77777777" w:rsidR="006F6C83" w:rsidRDefault="006F6C83" w:rsidP="001C3DF9">
      <w:pPr>
        <w:rPr>
          <w:lang w:val="nl-NL"/>
        </w:rPr>
      </w:pPr>
    </w:p>
    <w:p w14:paraId="7F2EE3BD" w14:textId="77777777" w:rsidR="006F6C83" w:rsidRDefault="006F6C83" w:rsidP="001C3DF9">
      <w:pPr>
        <w:rPr>
          <w:lang w:val="nl-NL"/>
        </w:rPr>
      </w:pPr>
    </w:p>
    <w:p w14:paraId="44E3D7A6" w14:textId="77777777" w:rsidR="006F6C83" w:rsidRDefault="006F6C83" w:rsidP="001C3DF9">
      <w:pPr>
        <w:rPr>
          <w:lang w:val="nl-NL"/>
        </w:rPr>
      </w:pPr>
    </w:p>
    <w:p w14:paraId="73D4DD3C" w14:textId="77777777" w:rsidR="006F6C83" w:rsidRDefault="006F6C83" w:rsidP="001C3DF9">
      <w:pPr>
        <w:rPr>
          <w:lang w:val="nl-NL"/>
        </w:rPr>
      </w:pPr>
    </w:p>
    <w:p w14:paraId="48383025" w14:textId="77777777" w:rsidR="006F6C83" w:rsidRDefault="006F6C83" w:rsidP="001C3DF9">
      <w:pPr>
        <w:rPr>
          <w:lang w:val="nl-NL"/>
        </w:rPr>
      </w:pPr>
    </w:p>
    <w:p w14:paraId="2E9BE444" w14:textId="77777777" w:rsidR="006F6C83" w:rsidRDefault="006F6C83" w:rsidP="001C3DF9">
      <w:pPr>
        <w:rPr>
          <w:lang w:val="nl-NL"/>
        </w:rPr>
      </w:pPr>
    </w:p>
    <w:p w14:paraId="2D90E2F7" w14:textId="77777777" w:rsidR="006F6C83" w:rsidRDefault="006F6C83" w:rsidP="001C3DF9">
      <w:pPr>
        <w:rPr>
          <w:lang w:val="nl-NL"/>
        </w:rPr>
      </w:pPr>
    </w:p>
    <w:p w14:paraId="2A5FE48A" w14:textId="77777777" w:rsidR="006F6C83" w:rsidRDefault="006F6C83" w:rsidP="001C3DF9">
      <w:pPr>
        <w:rPr>
          <w:lang w:val="nl-NL"/>
        </w:rPr>
      </w:pPr>
    </w:p>
    <w:p w14:paraId="3BCF4E8F" w14:textId="77777777" w:rsidR="006F6C83" w:rsidRDefault="006F6C83" w:rsidP="001C3DF9">
      <w:pPr>
        <w:rPr>
          <w:lang w:val="nl-NL"/>
        </w:rPr>
      </w:pPr>
    </w:p>
    <w:p w14:paraId="1B05A848" w14:textId="77777777" w:rsidR="006F6C83" w:rsidRDefault="006F6C83" w:rsidP="001C3DF9">
      <w:pPr>
        <w:rPr>
          <w:lang w:val="nl-NL"/>
        </w:rPr>
      </w:pPr>
    </w:p>
    <w:p w14:paraId="43158DF3" w14:textId="77777777" w:rsidR="006F6C83" w:rsidRDefault="006F6C83" w:rsidP="001C3DF9">
      <w:pPr>
        <w:rPr>
          <w:lang w:val="nl-NL"/>
        </w:rPr>
      </w:pPr>
    </w:p>
    <w:p w14:paraId="2CF37B2B" w14:textId="77777777" w:rsidR="006F6C83" w:rsidRDefault="006F6C83" w:rsidP="001C3DF9">
      <w:pPr>
        <w:rPr>
          <w:lang w:val="nl-NL"/>
        </w:rPr>
      </w:pPr>
    </w:p>
    <w:p w14:paraId="13C8FCF0" w14:textId="77777777" w:rsidR="006F6C83" w:rsidRDefault="006F6C83" w:rsidP="001C3DF9">
      <w:pPr>
        <w:rPr>
          <w:lang w:val="nl-NL"/>
        </w:rPr>
      </w:pPr>
    </w:p>
    <w:p w14:paraId="209C2E46" w14:textId="77777777" w:rsidR="006F6C83" w:rsidRDefault="006F6C83" w:rsidP="001C3DF9">
      <w:pPr>
        <w:rPr>
          <w:lang w:val="nl-NL"/>
        </w:rPr>
      </w:pPr>
    </w:p>
    <w:p w14:paraId="22A7F7EB" w14:textId="77777777" w:rsidR="009D377F" w:rsidRDefault="009D377F" w:rsidP="001C3DF9">
      <w:pPr>
        <w:rPr>
          <w:lang w:val="nl-NL"/>
        </w:rPr>
      </w:pPr>
    </w:p>
    <w:p w14:paraId="73C37809" w14:textId="785A5860" w:rsidR="00081748" w:rsidRPr="00300AE9" w:rsidRDefault="006E71F8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</w:pPr>
      <w:r w:rsidRPr="7A9169AB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Lab </w:t>
      </w:r>
      <w:r w:rsidR="4C8326DE" w:rsidRPr="7A9169AB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>04</w:t>
      </w:r>
      <w:r w:rsidRPr="7A9169AB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: </w:t>
      </w:r>
      <w:r w:rsidR="33E316BE" w:rsidRPr="7A9169AB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>Firewall</w:t>
      </w:r>
      <w:r w:rsidR="009F4EC6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 and NAT</w:t>
      </w:r>
    </w:p>
    <w:p w14:paraId="2CE0EBDB" w14:textId="77777777" w:rsidR="00081748" w:rsidRPr="00300AE9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en-US"/>
        </w:rPr>
      </w:pPr>
    </w:p>
    <w:p w14:paraId="5407E82D" w14:textId="73734E55" w:rsidR="0054228C" w:rsidRPr="007C7F60" w:rsidRDefault="006E71F8" w:rsidP="0054228C">
      <w:pPr>
        <w:jc w:val="right"/>
        <w:rPr>
          <w:rFonts w:ascii="Calibri" w:hAnsi="Calibri"/>
          <w:color w:val="FFFFFF" w:themeColor="background2"/>
          <w:sz w:val="40"/>
          <w:szCs w:val="40"/>
          <w:lang w:val="en-US"/>
        </w:rPr>
      </w:pPr>
      <w:r w:rsidRPr="346C285A">
        <w:rPr>
          <w:rFonts w:ascii="Calibri" w:hAnsi="Calibri"/>
          <w:color w:val="FFFFFF" w:themeColor="background2"/>
          <w:sz w:val="32"/>
          <w:szCs w:val="32"/>
          <w:lang w:val="en-US"/>
        </w:rPr>
        <w:t>Network Infrastructure Security</w:t>
      </w:r>
      <w:r w:rsidR="004D60F9" w:rsidRPr="346C285A">
        <w:rPr>
          <w:rFonts w:ascii="Calibri" w:hAnsi="Calibri"/>
          <w:color w:val="FFFFFF" w:themeColor="background2"/>
          <w:sz w:val="32"/>
          <w:szCs w:val="32"/>
          <w:lang w:val="en-US"/>
        </w:rPr>
        <w:t xml:space="preserve"> (CSP)</w:t>
      </w:r>
      <w:r w:rsidRPr="006B1337">
        <w:rPr>
          <w:lang w:val="en-US"/>
        </w:rPr>
        <w:br/>
      </w:r>
      <w:r w:rsidR="00300AE9" w:rsidRPr="346C285A">
        <w:rPr>
          <w:rFonts w:ascii="Calibri" w:hAnsi="Calibri"/>
          <w:color w:val="FFFFFF" w:themeColor="background2"/>
          <w:sz w:val="40"/>
          <w:szCs w:val="40"/>
          <w:lang w:val="en-US"/>
        </w:rPr>
        <w:t xml:space="preserve"> 20</w:t>
      </w:r>
      <w:r w:rsidR="00C10803" w:rsidRPr="346C285A">
        <w:rPr>
          <w:rFonts w:ascii="Calibri" w:hAnsi="Calibri"/>
          <w:color w:val="FFFFFF" w:themeColor="background2"/>
          <w:sz w:val="40"/>
          <w:szCs w:val="40"/>
          <w:lang w:val="en-US"/>
        </w:rPr>
        <w:t>2</w:t>
      </w:r>
      <w:r w:rsidR="6C005D58" w:rsidRPr="346C285A">
        <w:rPr>
          <w:rFonts w:ascii="Calibri" w:hAnsi="Calibri"/>
          <w:color w:val="FFFFFF" w:themeColor="background2"/>
          <w:sz w:val="40"/>
          <w:szCs w:val="40"/>
          <w:lang w:val="en-US"/>
        </w:rPr>
        <w:t>4</w:t>
      </w:r>
      <w:r w:rsidR="00300AE9" w:rsidRPr="346C285A">
        <w:rPr>
          <w:rFonts w:ascii="Calibri" w:hAnsi="Calibri"/>
          <w:color w:val="FFFFFF" w:themeColor="background2"/>
          <w:sz w:val="40"/>
          <w:szCs w:val="40"/>
          <w:lang w:val="en-US"/>
        </w:rPr>
        <w:t>-202</w:t>
      </w:r>
      <w:r w:rsidR="53616E99" w:rsidRPr="346C285A">
        <w:rPr>
          <w:rFonts w:ascii="Calibri" w:hAnsi="Calibri"/>
          <w:color w:val="FFFFFF" w:themeColor="background2"/>
          <w:sz w:val="40"/>
          <w:szCs w:val="40"/>
          <w:lang w:val="en-US"/>
        </w:rPr>
        <w:t>5</w:t>
      </w:r>
    </w:p>
    <w:p w14:paraId="460537A8" w14:textId="77777777" w:rsidR="0054228C" w:rsidRPr="007C7F60" w:rsidRDefault="0054228C" w:rsidP="0054228C">
      <w:pPr>
        <w:jc w:val="right"/>
        <w:rPr>
          <w:rFonts w:ascii="Calibri" w:hAnsi="Calibri"/>
          <w:color w:val="FFFFFF" w:themeColor="background2"/>
          <w:sz w:val="32"/>
          <w:szCs w:val="28"/>
          <w:lang w:val="en-US"/>
        </w:rPr>
      </w:pPr>
    </w:p>
    <w:p w14:paraId="4BC4EA54" w14:textId="60043709" w:rsidR="0054228C" w:rsidRPr="007C7F60" w:rsidRDefault="00A97506" w:rsidP="7A9169AB">
      <w:pPr>
        <w:jc w:val="right"/>
        <w:rPr>
          <w:rFonts w:ascii="Calibri" w:hAnsi="Calibri"/>
          <w:color w:val="FFFFFF" w:themeColor="background2"/>
          <w:sz w:val="24"/>
          <w:szCs w:val="24"/>
          <w:lang w:val="en-US"/>
        </w:rPr>
        <w:sectPr w:rsidR="0054228C" w:rsidRPr="007C7F60" w:rsidSect="00B15828">
          <w:headerReference w:type="default" r:id="rId11"/>
          <w:footerReference w:type="default" r:id="rId12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 w:rsidRPr="7A9169AB">
        <w:rPr>
          <w:rFonts w:ascii="Calibri" w:hAnsi="Calibri"/>
          <w:color w:val="FFFFFF" w:themeColor="background2"/>
          <w:sz w:val="24"/>
          <w:szCs w:val="24"/>
          <w:lang w:val="en-US"/>
        </w:rPr>
        <w:t xml:space="preserve">© </w:t>
      </w:r>
      <w:r w:rsidR="00A67FCA" w:rsidRPr="7A9169AB">
        <w:rPr>
          <w:rFonts w:ascii="Calibri" w:hAnsi="Calibri"/>
          <w:color w:val="FFFFFF" w:themeColor="background2"/>
          <w:sz w:val="24"/>
          <w:szCs w:val="24"/>
          <w:lang w:val="en-US"/>
        </w:rPr>
        <w:t xml:space="preserve">Henk </w:t>
      </w:r>
      <w:proofErr w:type="spellStart"/>
      <w:r w:rsidR="00A67FCA" w:rsidRPr="7A9169AB">
        <w:rPr>
          <w:rFonts w:ascii="Calibri" w:hAnsi="Calibri"/>
          <w:color w:val="FFFFFF" w:themeColor="background2"/>
          <w:sz w:val="24"/>
          <w:szCs w:val="24"/>
          <w:lang w:val="en-US"/>
        </w:rPr>
        <w:t>Brouck</w:t>
      </w:r>
      <w:r w:rsidR="0F325BA2" w:rsidRPr="7A9169AB">
        <w:rPr>
          <w:rFonts w:ascii="Calibri" w:hAnsi="Calibri"/>
          <w:color w:val="FFFFFF" w:themeColor="background2"/>
          <w:sz w:val="24"/>
          <w:szCs w:val="24"/>
          <w:lang w:val="en-US"/>
        </w:rPr>
        <w:t>x</w:t>
      </w:r>
      <w:r w:rsidR="00A67FCA" w:rsidRPr="7A9169AB">
        <w:rPr>
          <w:rFonts w:ascii="Calibri" w:hAnsi="Calibri"/>
          <w:color w:val="FFFFFF" w:themeColor="background2"/>
          <w:sz w:val="24"/>
          <w:szCs w:val="24"/>
          <w:lang w:val="en-US"/>
        </w:rPr>
        <w:t>on</w:t>
      </w:r>
      <w:proofErr w:type="spellEnd"/>
      <w:r w:rsidR="63C72A24" w:rsidRPr="7A9169AB">
        <w:rPr>
          <w:rFonts w:ascii="Calibri" w:hAnsi="Calibri"/>
          <w:color w:val="FFFFFF" w:themeColor="background2"/>
          <w:sz w:val="24"/>
          <w:szCs w:val="24"/>
          <w:lang w:val="en-US"/>
        </w:rPr>
        <w:t xml:space="preserve">, </w:t>
      </w:r>
      <w:r w:rsidR="42767E42" w:rsidRPr="7A9169AB">
        <w:rPr>
          <w:rFonts w:ascii="Calibri" w:hAnsi="Calibri"/>
          <w:color w:val="FFFFFF" w:themeColor="background2"/>
          <w:sz w:val="24"/>
          <w:szCs w:val="24"/>
          <w:lang w:val="en-US"/>
        </w:rPr>
        <w:t xml:space="preserve">Chris Roets, </w:t>
      </w:r>
      <w:r w:rsidR="63C72A24" w:rsidRPr="7A9169AB">
        <w:rPr>
          <w:rFonts w:ascii="Calibri" w:hAnsi="Calibri"/>
          <w:color w:val="FFFFFF" w:themeColor="background2"/>
          <w:sz w:val="24"/>
          <w:szCs w:val="24"/>
          <w:lang w:val="en-US"/>
        </w:rPr>
        <w:t>Nico Declerck</w:t>
      </w:r>
      <w:r w:rsidRPr="7A9169AB">
        <w:rPr>
          <w:rFonts w:ascii="Calibri" w:hAnsi="Calibri"/>
          <w:color w:val="FFFFFF" w:themeColor="background2"/>
          <w:sz w:val="24"/>
          <w:szCs w:val="24"/>
          <w:lang w:val="en-US"/>
        </w:rPr>
        <w:t xml:space="preserve"> </w:t>
      </w:r>
    </w:p>
    <w:p w14:paraId="5C5E7414" w14:textId="095E53FC" w:rsidR="001C3DF9" w:rsidRPr="00300AE9" w:rsidRDefault="009043A3" w:rsidP="007252B0">
      <w:pPr>
        <w:pStyle w:val="Heading1"/>
      </w:pPr>
      <w:r w:rsidRPr="007252B0">
        <w:lastRenderedPageBreak/>
        <w:t>Introduction</w:t>
      </w:r>
    </w:p>
    <w:p w14:paraId="2E97FBC2" w14:textId="77777777" w:rsidR="001C3DF9" w:rsidRPr="00300AE9" w:rsidRDefault="001C3DF9" w:rsidP="001C3DF9">
      <w:pPr>
        <w:rPr>
          <w:lang w:val="en-US"/>
        </w:rPr>
      </w:pPr>
    </w:p>
    <w:p w14:paraId="17A208D0" w14:textId="42317FED" w:rsidR="000177E1" w:rsidRPr="009F4EC6" w:rsidRDefault="000E24C4" w:rsidP="00DD5396">
      <w:pPr>
        <w:pStyle w:val="Heading2"/>
        <w:rPr>
          <w:lang w:val="en-US"/>
        </w:rPr>
      </w:pPr>
      <w:r w:rsidRPr="009F4EC6">
        <w:rPr>
          <w:lang w:val="en-US"/>
        </w:rPr>
        <w:t>Lab concept</w:t>
      </w:r>
    </w:p>
    <w:p w14:paraId="000571A8" w14:textId="704BE620" w:rsidR="000E24C4" w:rsidRDefault="00503B4E" w:rsidP="001C3DF9">
      <w:pPr>
        <w:rPr>
          <w:lang w:val="en-US"/>
        </w:rPr>
      </w:pPr>
      <w:r w:rsidRPr="346C285A">
        <w:rPr>
          <w:lang w:val="en-US"/>
        </w:rPr>
        <w:t>During this lab, we will</w:t>
      </w:r>
      <w:r w:rsidR="6499D2B5" w:rsidRPr="346C285A">
        <w:rPr>
          <w:lang w:val="en-US"/>
        </w:rPr>
        <w:t xml:space="preserve"> ...</w:t>
      </w:r>
    </w:p>
    <w:p w14:paraId="00CB73AE" w14:textId="77777777" w:rsidR="00731274" w:rsidRPr="009043A3" w:rsidRDefault="00731274" w:rsidP="001C3DF9">
      <w:pPr>
        <w:rPr>
          <w:lang w:val="en-US"/>
        </w:rPr>
      </w:pPr>
    </w:p>
    <w:p w14:paraId="1E004D07" w14:textId="275B9E0F" w:rsidR="000E24C4" w:rsidRPr="009043A3" w:rsidRDefault="000E24C4" w:rsidP="00DD5396">
      <w:pPr>
        <w:pStyle w:val="Heading2"/>
      </w:pPr>
      <w:r w:rsidRPr="009043A3">
        <w:t>Learning goals</w:t>
      </w:r>
    </w:p>
    <w:p w14:paraId="0D0C9425" w14:textId="02BFA44B" w:rsidR="009B11A6" w:rsidRDefault="002F37CF" w:rsidP="009B11A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Zone-based firewall configuration</w:t>
      </w:r>
    </w:p>
    <w:p w14:paraId="3EC3ED31" w14:textId="6DF39792" w:rsidR="00A35FEA" w:rsidRDefault="00A35FEA" w:rsidP="009B11A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Firewall rules for LAN and DMZ networks</w:t>
      </w:r>
    </w:p>
    <w:p w14:paraId="69B77FCB" w14:textId="368BD9B7" w:rsidR="00942C5B" w:rsidRDefault="00A35FEA" w:rsidP="009B11A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NAT</w:t>
      </w:r>
    </w:p>
    <w:p w14:paraId="6C719259" w14:textId="76FCE468" w:rsidR="00A35FEA" w:rsidRDefault="00A35FEA" w:rsidP="009B11A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Port forwarding </w:t>
      </w:r>
      <w:r w:rsidR="00525DF3">
        <w:rPr>
          <w:lang w:val="en-US"/>
        </w:rPr>
        <w:t xml:space="preserve">to </w:t>
      </w:r>
      <w:proofErr w:type="gramStart"/>
      <w:r w:rsidR="00525DF3">
        <w:rPr>
          <w:lang w:val="en-US"/>
        </w:rPr>
        <w:t>make</w:t>
      </w:r>
      <w:proofErr w:type="gramEnd"/>
      <w:r w:rsidR="00525DF3">
        <w:rPr>
          <w:lang w:val="en-US"/>
        </w:rPr>
        <w:t xml:space="preserve"> services available to the outside world</w:t>
      </w:r>
    </w:p>
    <w:p w14:paraId="2344D61B" w14:textId="534B4440" w:rsidR="00731274" w:rsidRPr="009043A3" w:rsidRDefault="00731274" w:rsidP="346C285A">
      <w:pPr>
        <w:rPr>
          <w:lang w:val="en-US"/>
        </w:rPr>
      </w:pPr>
    </w:p>
    <w:p w14:paraId="6D4B979D" w14:textId="18AB14E1" w:rsidR="000E24C4" w:rsidRPr="00404978" w:rsidRDefault="000E24C4" w:rsidP="00DD5396">
      <w:pPr>
        <w:pStyle w:val="Heading2"/>
      </w:pPr>
      <w:bookmarkStart w:id="0" w:name="_Ref82161134"/>
      <w:r w:rsidRPr="00404978">
        <w:t>Practicalities</w:t>
      </w:r>
      <w:r w:rsidR="006E6177">
        <w:t xml:space="preserve"> and prerequisites</w:t>
      </w:r>
      <w:bookmarkEnd w:id="0"/>
    </w:p>
    <w:p w14:paraId="4B2B12D2" w14:textId="525AEB88" w:rsidR="00E31504" w:rsidRDefault="13B4C3C9" w:rsidP="00E31504">
      <w:pPr>
        <w:rPr>
          <w:lang w:val="en-US"/>
        </w:rPr>
      </w:pPr>
      <w:r w:rsidRPr="346C285A">
        <w:rPr>
          <w:lang w:val="en-US"/>
        </w:rPr>
        <w:t>You will</w:t>
      </w:r>
      <w:r w:rsidR="00E31504" w:rsidRPr="346C285A">
        <w:rPr>
          <w:lang w:val="en-US"/>
        </w:rPr>
        <w:t xml:space="preserve"> need </w:t>
      </w:r>
      <w:r w:rsidR="006406B8" w:rsidRPr="346C285A">
        <w:rPr>
          <w:lang w:val="en-US"/>
        </w:rPr>
        <w:t xml:space="preserve">the </w:t>
      </w:r>
      <w:r w:rsidR="00E31504" w:rsidRPr="346C285A">
        <w:rPr>
          <w:lang w:val="en-US"/>
        </w:rPr>
        <w:t>following:</w:t>
      </w:r>
    </w:p>
    <w:p w14:paraId="2F0D0186" w14:textId="7FCC0506" w:rsidR="003C35E4" w:rsidRPr="006A0D1B" w:rsidRDefault="0099462B" w:rsidP="346C285A">
      <w:pPr>
        <w:pStyle w:val="ListParagraph"/>
        <w:numPr>
          <w:ilvl w:val="0"/>
          <w:numId w:val="7"/>
        </w:numPr>
        <w:spacing w:after="320" w:line="276" w:lineRule="auto"/>
        <w:rPr>
          <w:lang w:val="en-US"/>
        </w:rPr>
      </w:pPr>
      <w:r w:rsidRPr="346C285A">
        <w:rPr>
          <w:lang w:val="en-US"/>
        </w:rPr>
        <w:t xml:space="preserve">A laptop/desktop </w:t>
      </w:r>
      <w:r w:rsidR="001567EE" w:rsidRPr="346C285A">
        <w:rPr>
          <w:rFonts w:ascii="Segoe UI Emoji" w:eastAsia="Segoe UI Emoji" w:hAnsi="Segoe UI Emoji" w:cs="Segoe UI Emoji"/>
        </w:rPr>
        <w:t>😊</w:t>
      </w:r>
    </w:p>
    <w:p w14:paraId="2366C272" w14:textId="51CB4D0A" w:rsidR="002A7731" w:rsidRPr="006F3774" w:rsidRDefault="007B14FD" w:rsidP="000A4878">
      <w:pPr>
        <w:pStyle w:val="ListParagraph"/>
        <w:numPr>
          <w:ilvl w:val="0"/>
          <w:numId w:val="7"/>
        </w:numPr>
        <w:spacing w:after="320" w:line="276" w:lineRule="auto"/>
        <w:rPr>
          <w:lang w:val="en-US"/>
        </w:rPr>
      </w:pPr>
      <w:r w:rsidRPr="007B14FD">
        <w:rPr>
          <w:rFonts w:ascii="Segoe UI Emoji" w:eastAsia="Segoe UI Emoji" w:hAnsi="Segoe UI Emoji" w:cs="Segoe UI Emoji"/>
          <w:lang w:val="en-US"/>
        </w:rPr>
        <w:t>Your personal NIS environment, configured a</w:t>
      </w:r>
      <w:r>
        <w:rPr>
          <w:rFonts w:ascii="Segoe UI Emoji" w:eastAsia="Segoe UI Emoji" w:hAnsi="Segoe UI Emoji" w:cs="Segoe UI Emoji"/>
          <w:lang w:val="en-US"/>
        </w:rPr>
        <w:t xml:space="preserve">s </w:t>
      </w:r>
      <w:r w:rsidR="007C511D">
        <w:rPr>
          <w:rFonts w:ascii="Segoe UI Emoji" w:eastAsia="Segoe UI Emoji" w:hAnsi="Segoe UI Emoji" w:cs="Segoe UI Emoji"/>
          <w:lang w:val="en-US"/>
        </w:rPr>
        <w:t>required</w:t>
      </w:r>
      <w:r w:rsidR="00CF55B0">
        <w:rPr>
          <w:rFonts w:ascii="Segoe UI Emoji" w:eastAsia="Segoe UI Emoji" w:hAnsi="Segoe UI Emoji" w:cs="Segoe UI Emoji"/>
          <w:lang w:val="en-US"/>
        </w:rPr>
        <w:t xml:space="preserve"> at the end </w:t>
      </w:r>
      <w:proofErr w:type="gramStart"/>
      <w:r w:rsidR="00CF55B0">
        <w:rPr>
          <w:rFonts w:ascii="Segoe UI Emoji" w:eastAsia="Segoe UI Emoji" w:hAnsi="Segoe UI Emoji" w:cs="Segoe UI Emoji"/>
          <w:lang w:val="en-US"/>
        </w:rPr>
        <w:t>of  lab</w:t>
      </w:r>
      <w:proofErr w:type="gramEnd"/>
      <w:r w:rsidR="00CF55B0">
        <w:rPr>
          <w:rFonts w:ascii="Segoe UI Emoji" w:eastAsia="Segoe UI Emoji" w:hAnsi="Segoe UI Emoji" w:cs="Segoe UI Emoji"/>
          <w:lang w:val="en-US"/>
        </w:rPr>
        <w:t xml:space="preserve"> 3, e.g. with the </w:t>
      </w:r>
      <w:r w:rsidR="006F3774">
        <w:rPr>
          <w:rFonts w:ascii="Segoe UI Emoji" w:eastAsia="Segoe UI Emoji" w:hAnsi="Segoe UI Emoji" w:cs="Segoe UI Emoji"/>
          <w:lang w:val="en-US"/>
        </w:rPr>
        <w:t>following:</w:t>
      </w:r>
    </w:p>
    <w:p w14:paraId="56189446" w14:textId="1BE283EC" w:rsidR="004B6592" w:rsidRPr="004B6592" w:rsidRDefault="006F3774" w:rsidP="006F3774">
      <w:pPr>
        <w:pStyle w:val="ListParagraph"/>
        <w:numPr>
          <w:ilvl w:val="1"/>
          <w:numId w:val="7"/>
        </w:numPr>
        <w:spacing w:after="320" w:line="276" w:lineRule="auto"/>
        <w:rPr>
          <w:lang w:val="en-US"/>
        </w:rPr>
      </w:pPr>
      <w:r>
        <w:rPr>
          <w:rFonts w:ascii="Segoe UI Emoji" w:eastAsia="Segoe UI Emoji" w:hAnsi="Segoe UI Emoji" w:cs="Segoe UI Emoji"/>
          <w:lang w:val="en-US"/>
        </w:rPr>
        <w:t>3 VLANs (</w:t>
      </w:r>
      <w:r w:rsidR="004B6592" w:rsidRPr="000557CF">
        <w:rPr>
          <w:b/>
          <w:bCs/>
          <w:lang w:val="en-US"/>
        </w:rPr>
        <w:t>workstations</w:t>
      </w:r>
      <w:r w:rsidR="004B6592">
        <w:rPr>
          <w:lang w:val="en-US"/>
        </w:rPr>
        <w:t xml:space="preserve">, </w:t>
      </w:r>
      <w:r w:rsidR="004B6592" w:rsidRPr="000557CF">
        <w:rPr>
          <w:b/>
          <w:bCs/>
          <w:lang w:val="en-US"/>
        </w:rPr>
        <w:t>management</w:t>
      </w:r>
      <w:r w:rsidR="004B6592">
        <w:rPr>
          <w:lang w:val="en-US"/>
        </w:rPr>
        <w:t xml:space="preserve"> and </w:t>
      </w:r>
      <w:r w:rsidR="004B6592" w:rsidRPr="000557CF">
        <w:rPr>
          <w:b/>
          <w:bCs/>
          <w:lang w:val="en-US"/>
        </w:rPr>
        <w:t>DMZ</w:t>
      </w:r>
      <w:r>
        <w:rPr>
          <w:rFonts w:ascii="Segoe UI Emoji" w:eastAsia="Segoe UI Emoji" w:hAnsi="Segoe UI Emoji" w:cs="Segoe UI Emoji"/>
          <w:lang w:val="en-US"/>
        </w:rPr>
        <w:t>)</w:t>
      </w:r>
      <w:r w:rsidR="004633CF">
        <w:rPr>
          <w:rFonts w:ascii="Segoe UI Emoji" w:eastAsia="Segoe UI Emoji" w:hAnsi="Segoe UI Emoji" w:cs="Segoe UI Emoji"/>
          <w:lang w:val="en-US"/>
        </w:rPr>
        <w:t>, each with its own subnet</w:t>
      </w:r>
    </w:p>
    <w:p w14:paraId="47FAB21A" w14:textId="1F092136" w:rsidR="002A7731" w:rsidRPr="0086055D" w:rsidRDefault="003F240A" w:rsidP="004633CF">
      <w:pPr>
        <w:pStyle w:val="ListParagraph"/>
        <w:numPr>
          <w:ilvl w:val="1"/>
          <w:numId w:val="7"/>
        </w:numPr>
        <w:spacing w:after="320" w:line="276" w:lineRule="auto"/>
        <w:rPr>
          <w:lang w:val="en-US"/>
        </w:rPr>
      </w:pPr>
      <w:r>
        <w:rPr>
          <w:rFonts w:ascii="Segoe UI Emoji" w:eastAsia="Segoe UI Emoji" w:hAnsi="Segoe UI Emoji" w:cs="Segoe UI Emoji"/>
          <w:lang w:val="en-US"/>
        </w:rPr>
        <w:t xml:space="preserve">inter-VLAN routing enabled in such a way that all </w:t>
      </w:r>
      <w:r w:rsidR="004B6592">
        <w:rPr>
          <w:rFonts w:ascii="Segoe UI Emoji" w:eastAsia="Segoe UI Emoji" w:hAnsi="Segoe UI Emoji" w:cs="Segoe UI Emoji"/>
          <w:lang w:val="en-US"/>
        </w:rPr>
        <w:t xml:space="preserve">hosts can communicate with each other and have </w:t>
      </w:r>
      <w:r w:rsidR="00445ADA">
        <w:rPr>
          <w:rFonts w:ascii="Segoe UI Emoji" w:eastAsia="Segoe UI Emoji" w:hAnsi="Segoe UI Emoji" w:cs="Segoe UI Emoji"/>
          <w:lang w:val="en-US"/>
        </w:rPr>
        <w:t xml:space="preserve">working </w:t>
      </w:r>
      <w:r w:rsidR="004B6592">
        <w:rPr>
          <w:rFonts w:ascii="Segoe UI Emoji" w:eastAsia="Segoe UI Emoji" w:hAnsi="Segoe UI Emoji" w:cs="Segoe UI Emoji"/>
          <w:lang w:val="en-US"/>
        </w:rPr>
        <w:t xml:space="preserve">internet access </w:t>
      </w:r>
      <w:r w:rsidR="00445ADA">
        <w:rPr>
          <w:rFonts w:ascii="Segoe UI Emoji" w:eastAsia="Segoe UI Emoji" w:hAnsi="Segoe UI Emoji" w:cs="Segoe UI Emoji"/>
          <w:lang w:val="en-US"/>
        </w:rPr>
        <w:t>(</w:t>
      </w:r>
      <w:r w:rsidR="004B6592">
        <w:rPr>
          <w:rFonts w:ascii="Segoe UI Emoji" w:eastAsia="Segoe UI Emoji" w:hAnsi="Segoe UI Emoji" w:cs="Segoe UI Emoji"/>
          <w:lang w:val="en-US"/>
        </w:rPr>
        <w:t>through WAN</w:t>
      </w:r>
      <w:r w:rsidR="00445ADA">
        <w:rPr>
          <w:rFonts w:ascii="Segoe UI Emoji" w:eastAsia="Segoe UI Emoji" w:hAnsi="Segoe UI Emoji" w:cs="Segoe UI Emoji"/>
          <w:lang w:val="en-US"/>
        </w:rPr>
        <w:t>)</w:t>
      </w:r>
    </w:p>
    <w:p w14:paraId="6B6375AA" w14:textId="433A23AA" w:rsidR="0086055D" w:rsidRPr="005F4CD5" w:rsidRDefault="00F06C4E" w:rsidP="004633CF">
      <w:pPr>
        <w:pStyle w:val="ListParagraph"/>
        <w:numPr>
          <w:ilvl w:val="1"/>
          <w:numId w:val="7"/>
        </w:numPr>
        <w:spacing w:after="320" w:line="276" w:lineRule="auto"/>
        <w:rPr>
          <w:lang w:val="en-US"/>
        </w:rPr>
      </w:pPr>
      <w:r>
        <w:rPr>
          <w:rFonts w:ascii="Segoe UI Emoji" w:eastAsia="Segoe UI Emoji" w:hAnsi="Segoe UI Emoji" w:cs="Segoe UI Emoji"/>
          <w:lang w:val="en-US"/>
        </w:rPr>
        <w:t xml:space="preserve">correctly configured DNS overrides in the DNS server (firewall -&gt; </w:t>
      </w:r>
      <w:r w:rsidR="00F3060C">
        <w:rPr>
          <w:rFonts w:ascii="Segoe UI Emoji" w:eastAsia="Segoe UI Emoji" w:hAnsi="Segoe UI Emoji" w:cs="Segoe UI Emoji"/>
          <w:lang w:val="en-US"/>
        </w:rPr>
        <w:t>services -&gt; unbound DNS)</w:t>
      </w:r>
    </w:p>
    <w:p w14:paraId="2B0B3D18" w14:textId="77777777" w:rsidR="005F4CD5" w:rsidRDefault="005F4CD5" w:rsidP="005F4CD5">
      <w:pPr>
        <w:spacing w:after="320" w:line="276" w:lineRule="auto"/>
        <w:rPr>
          <w:lang w:val="en-US"/>
        </w:rPr>
      </w:pPr>
    </w:p>
    <w:p w14:paraId="0196C3C2" w14:textId="77777777" w:rsidR="005F4CD5" w:rsidRPr="005F4CD5" w:rsidRDefault="005F4CD5" w:rsidP="005F4CD5">
      <w:pPr>
        <w:spacing w:after="320" w:line="276" w:lineRule="auto"/>
        <w:rPr>
          <w:lang w:val="en-US"/>
        </w:rPr>
      </w:pPr>
    </w:p>
    <w:p w14:paraId="3980F6B3" w14:textId="77777777" w:rsidR="00795324" w:rsidRDefault="00795324">
      <w:pPr>
        <w:rPr>
          <w:rFonts w:ascii="Arial Rounded MT Bold" w:eastAsiaTheme="majorEastAsia" w:hAnsi="Arial Rounded MT Bold" w:cstheme="majorBidi"/>
          <w:b/>
          <w:sz w:val="22"/>
          <w:szCs w:val="26"/>
          <w:lang w:val="en-US"/>
        </w:rPr>
      </w:pPr>
      <w:r>
        <w:br w:type="page"/>
      </w:r>
    </w:p>
    <w:p w14:paraId="267385CB" w14:textId="4B9F4E05" w:rsidR="0039496C" w:rsidRDefault="0039496C" w:rsidP="0039496C">
      <w:pPr>
        <w:pStyle w:val="Heading1"/>
      </w:pPr>
      <w:r>
        <w:lastRenderedPageBreak/>
        <w:t>Firewall rule</w:t>
      </w:r>
      <w:r w:rsidR="002E7D90">
        <w:t xml:space="preserve">s – </w:t>
      </w:r>
      <w:r w:rsidR="00B97C78">
        <w:t xml:space="preserve">inspecting the </w:t>
      </w:r>
      <w:r w:rsidR="002E7D90">
        <w:t>initial configuration</w:t>
      </w:r>
    </w:p>
    <w:p w14:paraId="27AE12AD" w14:textId="77777777" w:rsidR="00B43EDA" w:rsidRDefault="00B43EDA" w:rsidP="00FD7D51">
      <w:pPr>
        <w:rPr>
          <w:lang w:val="en-US"/>
        </w:rPr>
      </w:pPr>
    </w:p>
    <w:p w14:paraId="0AF24853" w14:textId="7CAC16F5" w:rsidR="003C01B8" w:rsidRDefault="00B43EDA" w:rsidP="003C01B8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Log in to the web configuration interface of the firewall </w:t>
      </w:r>
      <w:r w:rsidR="000D248F">
        <w:rPr>
          <w:lang w:val="en-US"/>
        </w:rPr>
        <w:t>host, and</w:t>
      </w:r>
      <w:r w:rsidR="003C01B8">
        <w:rPr>
          <w:lang w:val="en-US"/>
        </w:rPr>
        <w:t xml:space="preserve"> make a backup of its </w:t>
      </w:r>
      <w:proofErr w:type="gramStart"/>
      <w:r w:rsidR="003C01B8">
        <w:rPr>
          <w:lang w:val="en-US"/>
        </w:rPr>
        <w:t>initial  configuration</w:t>
      </w:r>
      <w:proofErr w:type="gramEnd"/>
      <w:r w:rsidR="003C01B8">
        <w:rPr>
          <w:lang w:val="en-US"/>
        </w:rPr>
        <w:t xml:space="preserve"> (</w:t>
      </w:r>
      <w:r w:rsidR="00A30BBA">
        <w:rPr>
          <w:lang w:val="en-US"/>
        </w:rPr>
        <w:t>System -&gt; Configuration -&gt; Backups</w:t>
      </w:r>
      <w:r w:rsidR="009A3B3D">
        <w:rPr>
          <w:lang w:val="en-US"/>
        </w:rPr>
        <w:t xml:space="preserve"> -&gt; Download configuration)</w:t>
      </w:r>
      <w:r w:rsidR="00075139">
        <w:rPr>
          <w:lang w:val="en-US"/>
        </w:rPr>
        <w:t xml:space="preserve">. </w:t>
      </w:r>
    </w:p>
    <w:p w14:paraId="06D0ACD4" w14:textId="1ED9AE30" w:rsidR="003C01B8" w:rsidRPr="003C01B8" w:rsidRDefault="00100EE3" w:rsidP="003C01B8">
      <w:pPr>
        <w:ind w:left="360"/>
        <w:rPr>
          <w:lang w:val="en-US"/>
        </w:rPr>
      </w:pPr>
      <w:r w:rsidRPr="00100EE3">
        <w:rPr>
          <w:noProof/>
          <w:lang w:val="en-US"/>
        </w:rPr>
        <w:drawing>
          <wp:inline distT="0" distB="0" distL="0" distR="0" wp14:anchorId="1FFC1885" wp14:editId="4917BD8B">
            <wp:extent cx="4296375" cy="695422"/>
            <wp:effectExtent l="0" t="0" r="9525" b="9525"/>
            <wp:docPr id="12653476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4761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EBB9" w14:textId="77777777" w:rsidR="00CA0483" w:rsidRDefault="000D248F" w:rsidP="00B43EDA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 </w:t>
      </w:r>
      <w:r w:rsidR="00E75B33">
        <w:rPr>
          <w:lang w:val="en-US"/>
        </w:rPr>
        <w:t xml:space="preserve">investigate the firewall rules for the different </w:t>
      </w:r>
      <w:r w:rsidR="00353C9E">
        <w:rPr>
          <w:lang w:val="en-US"/>
        </w:rPr>
        <w:t>interfaces. Also look at the ‘floating’ rules</w:t>
      </w:r>
      <w:r w:rsidR="00591503">
        <w:rPr>
          <w:lang w:val="en-US"/>
        </w:rPr>
        <w:t xml:space="preserve"> </w:t>
      </w:r>
    </w:p>
    <w:p w14:paraId="6A5DEF0C" w14:textId="77777777" w:rsidR="00CA0483" w:rsidRPr="00CA0483" w:rsidRDefault="00CA0483" w:rsidP="00CA0483">
      <w:pPr>
        <w:pStyle w:val="ListParagraph"/>
        <w:rPr>
          <w:lang w:val="en-US"/>
        </w:rPr>
      </w:pPr>
    </w:p>
    <w:p w14:paraId="37DFF609" w14:textId="6302360E" w:rsidR="00075139" w:rsidRDefault="00591503" w:rsidP="00CA0483">
      <w:pPr>
        <w:pStyle w:val="ListParagraph"/>
        <w:numPr>
          <w:ilvl w:val="1"/>
          <w:numId w:val="41"/>
        </w:numPr>
        <w:rPr>
          <w:lang w:val="en-US"/>
        </w:rPr>
      </w:pPr>
      <w:proofErr w:type="gramStart"/>
      <w:r>
        <w:rPr>
          <w:lang w:val="en-US"/>
        </w:rPr>
        <w:t>what</w:t>
      </w:r>
      <w:proofErr w:type="gramEnd"/>
      <w:r>
        <w:rPr>
          <w:lang w:val="en-US"/>
        </w:rPr>
        <w:t xml:space="preserve"> are floating rules? </w:t>
      </w:r>
    </w:p>
    <w:p w14:paraId="6B399055" w14:textId="4F7A167F" w:rsidR="00891612" w:rsidRPr="00432AE6" w:rsidRDefault="00CF6649" w:rsidP="00CF6649">
      <w:pPr>
        <w:rPr>
          <w:color w:val="FF0000"/>
          <w:lang w:val="en-US"/>
        </w:rPr>
      </w:pPr>
      <w:proofErr w:type="gramStart"/>
      <w:r w:rsidRPr="00432AE6">
        <w:rPr>
          <w:color w:val="FF0000"/>
          <w:lang w:val="en-US"/>
        </w:rPr>
        <w:t>This rules</w:t>
      </w:r>
      <w:proofErr w:type="gramEnd"/>
      <w:r w:rsidRPr="00432AE6">
        <w:rPr>
          <w:color w:val="FF0000"/>
          <w:lang w:val="en-US"/>
        </w:rPr>
        <w:t xml:space="preserve"> can apply to more than one interface for example.</w:t>
      </w:r>
      <w:r w:rsidR="00085867" w:rsidRPr="00432AE6">
        <w:rPr>
          <w:color w:val="FF0000"/>
          <w:lang w:val="en-US"/>
        </w:rPr>
        <w:t xml:space="preserve"> It is like a </w:t>
      </w:r>
      <w:proofErr w:type="gramStart"/>
      <w:r w:rsidR="00085867" w:rsidRPr="00432AE6">
        <w:rPr>
          <w:color w:val="FF0000"/>
          <w:lang w:val="en-US"/>
        </w:rPr>
        <w:t>matching rules</w:t>
      </w:r>
      <w:proofErr w:type="gramEnd"/>
      <w:r w:rsidR="00085867" w:rsidRPr="00432AE6">
        <w:rPr>
          <w:color w:val="FF0000"/>
          <w:lang w:val="en-US"/>
        </w:rPr>
        <w:t>, that It works for if only something complies with its description.</w:t>
      </w:r>
    </w:p>
    <w:p w14:paraId="2454F531" w14:textId="3BD5A43D" w:rsidR="00CA0483" w:rsidRPr="00891612" w:rsidRDefault="00891612" w:rsidP="00CA0483">
      <w:pPr>
        <w:pStyle w:val="ListParagraph"/>
        <w:numPr>
          <w:ilvl w:val="1"/>
          <w:numId w:val="41"/>
        </w:numPr>
        <w:rPr>
          <w:lang w:val="en-US"/>
        </w:rPr>
      </w:pPr>
      <w:r>
        <w:rPr>
          <w:lang w:val="en-US"/>
        </w:rPr>
        <w:t>One of the rules has a description “</w:t>
      </w:r>
      <w:r w:rsidR="00826F75" w:rsidRPr="00826F75">
        <w:rPr>
          <w:lang w:val="en-US"/>
        </w:rPr>
        <w:t>a</w:t>
      </w:r>
      <w:r w:rsidR="00826F75">
        <w:rPr>
          <w:lang w:val="en-US"/>
        </w:rPr>
        <w:t>nti-lockout rule”. What is this rule used for?</w:t>
      </w:r>
    </w:p>
    <w:p w14:paraId="25EE80A0" w14:textId="4F004AAD" w:rsidR="00075139" w:rsidRPr="00432AE6" w:rsidRDefault="00274E48" w:rsidP="00075139">
      <w:pPr>
        <w:pStyle w:val="ListParagraph"/>
        <w:rPr>
          <w:color w:val="FF0000"/>
          <w:lang w:val="en-US"/>
        </w:rPr>
      </w:pPr>
      <w:r w:rsidRPr="00432AE6">
        <w:rPr>
          <w:color w:val="FF0000"/>
          <w:lang w:val="en-US"/>
        </w:rPr>
        <w:t>This is a rule that allows administrators not to get locked automatically whenever they mess something up.</w:t>
      </w:r>
    </w:p>
    <w:p w14:paraId="656D67EB" w14:textId="70F9BD4C" w:rsidR="0005524F" w:rsidRDefault="00591503" w:rsidP="00075139">
      <w:pPr>
        <w:pStyle w:val="ListParagraph"/>
        <w:numPr>
          <w:ilvl w:val="1"/>
          <w:numId w:val="41"/>
        </w:numPr>
        <w:rPr>
          <w:lang w:val="en-US"/>
        </w:rPr>
      </w:pPr>
      <w:r>
        <w:rPr>
          <w:lang w:val="en-US"/>
        </w:rPr>
        <w:t>What is the result of the current rules? What connections are (not) allowed?</w:t>
      </w:r>
      <w:r w:rsidR="00353C9E">
        <w:rPr>
          <w:lang w:val="en-US"/>
        </w:rPr>
        <w:t xml:space="preserve"> </w:t>
      </w:r>
    </w:p>
    <w:p w14:paraId="4D64F953" w14:textId="60258E81" w:rsidR="00075C69" w:rsidRDefault="00075C69" w:rsidP="00075C69">
      <w:pPr>
        <w:rPr>
          <w:lang w:val="en-US"/>
        </w:rPr>
      </w:pPr>
      <w:r w:rsidRPr="00075C69">
        <w:rPr>
          <w:noProof/>
          <w:lang w:val="en-US"/>
        </w:rPr>
        <w:drawing>
          <wp:inline distT="0" distB="0" distL="0" distR="0" wp14:anchorId="1BD8DBDC" wp14:editId="106843E9">
            <wp:extent cx="5396230" cy="3644265"/>
            <wp:effectExtent l="0" t="0" r="0" b="0"/>
            <wp:docPr id="772822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223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D189" w14:textId="31BFA4A8" w:rsidR="000168ED" w:rsidRPr="00432AE6" w:rsidRDefault="000168ED" w:rsidP="00075C69">
      <w:pPr>
        <w:rPr>
          <w:color w:val="FF0000"/>
          <w:lang w:val="en-US"/>
        </w:rPr>
      </w:pPr>
      <w:r w:rsidRPr="00432AE6">
        <w:rPr>
          <w:color w:val="FF0000"/>
          <w:lang w:val="en-US"/>
        </w:rPr>
        <w:t xml:space="preserve">For the VLANs, we allow all </w:t>
      </w:r>
      <w:proofErr w:type="gramStart"/>
      <w:r w:rsidRPr="00432AE6">
        <w:rPr>
          <w:color w:val="FF0000"/>
          <w:lang w:val="en-US"/>
        </w:rPr>
        <w:t>type</w:t>
      </w:r>
      <w:proofErr w:type="gramEnd"/>
      <w:r w:rsidRPr="00432AE6">
        <w:rPr>
          <w:color w:val="FF0000"/>
          <w:lang w:val="en-US"/>
        </w:rPr>
        <w:t xml:space="preserve"> of traffic.</w:t>
      </w:r>
      <w:r w:rsidR="008C3CFA" w:rsidRPr="00432AE6">
        <w:rPr>
          <w:color w:val="FF0000"/>
          <w:lang w:val="en-US"/>
        </w:rPr>
        <w:t xml:space="preserve"> For other types of floating </w:t>
      </w:r>
      <w:proofErr w:type="gramStart"/>
      <w:r w:rsidR="008C3CFA" w:rsidRPr="00432AE6">
        <w:rPr>
          <w:color w:val="FF0000"/>
          <w:lang w:val="en-US"/>
        </w:rPr>
        <w:t>rules</w:t>
      </w:r>
      <w:proofErr w:type="gramEnd"/>
      <w:r w:rsidR="008C3CFA" w:rsidRPr="00432AE6">
        <w:rPr>
          <w:color w:val="FF0000"/>
          <w:lang w:val="en-US"/>
        </w:rPr>
        <w:t xml:space="preserve"> we really have not much</w:t>
      </w:r>
      <w:r w:rsidR="0052539B" w:rsidRPr="00432AE6">
        <w:rPr>
          <w:color w:val="FF0000"/>
          <w:lang w:val="en-US"/>
        </w:rPr>
        <w:t xml:space="preserve">, like allow anything from firewall to others, disables </w:t>
      </w:r>
      <w:proofErr w:type="spellStart"/>
      <w:r w:rsidR="0052539B" w:rsidRPr="00432AE6">
        <w:rPr>
          <w:color w:val="FF0000"/>
          <w:lang w:val="en-US"/>
        </w:rPr>
        <w:t>sshlockout</w:t>
      </w:r>
      <w:proofErr w:type="spellEnd"/>
      <w:r w:rsidR="0052539B" w:rsidRPr="00432AE6">
        <w:rPr>
          <w:color w:val="FF0000"/>
          <w:lang w:val="en-US"/>
        </w:rPr>
        <w:t>, disabled all traffic ipv4/6 for port 0</w:t>
      </w:r>
    </w:p>
    <w:p w14:paraId="6ACF2283" w14:textId="77777777" w:rsidR="0055436F" w:rsidRDefault="0055436F" w:rsidP="00FD7D51">
      <w:pPr>
        <w:rPr>
          <w:lang w:val="en-US"/>
        </w:rPr>
      </w:pPr>
    </w:p>
    <w:p w14:paraId="4D9857C3" w14:textId="13F1322A" w:rsidR="00BE39BD" w:rsidRPr="0039496C" w:rsidRDefault="00BE39BD" w:rsidP="00BE39BD">
      <w:pPr>
        <w:spacing w:after="120" w:line="264" w:lineRule="auto"/>
        <w:rPr>
          <w:lang w:val="en-US"/>
        </w:rPr>
      </w:pPr>
    </w:p>
    <w:p w14:paraId="4BF58B70" w14:textId="1A238840" w:rsidR="00FE5BC4" w:rsidRDefault="000A6339" w:rsidP="00247DE2">
      <w:pPr>
        <w:pStyle w:val="Heading1"/>
      </w:pPr>
      <w:r>
        <w:t>Firewall configuration</w:t>
      </w:r>
      <w:r w:rsidR="00286B0E">
        <w:t xml:space="preserve"> part 1 </w:t>
      </w:r>
      <w:r w:rsidR="00667041">
        <w:t>–</w:t>
      </w:r>
      <w:r w:rsidR="00286B0E">
        <w:t xml:space="preserve"> </w:t>
      </w:r>
      <w:r w:rsidR="0055436F">
        <w:t xml:space="preserve">testing </w:t>
      </w:r>
      <w:r w:rsidR="00D7431D">
        <w:t>a</w:t>
      </w:r>
      <w:r w:rsidR="0005524F">
        <w:t xml:space="preserve"> simple rule</w:t>
      </w:r>
    </w:p>
    <w:p w14:paraId="7B8DC762" w14:textId="77777777" w:rsidR="00247DE2" w:rsidRDefault="00247DE2" w:rsidP="00247DE2">
      <w:pPr>
        <w:rPr>
          <w:lang w:val="en-US"/>
        </w:rPr>
      </w:pPr>
    </w:p>
    <w:p w14:paraId="37C0FEF6" w14:textId="52A88C8B" w:rsidR="00247DE2" w:rsidRDefault="00E13806" w:rsidP="00F858AE">
      <w:pPr>
        <w:pStyle w:val="ListParagraph"/>
        <w:numPr>
          <w:ilvl w:val="0"/>
          <w:numId w:val="41"/>
        </w:numPr>
        <w:rPr>
          <w:lang w:val="en-US"/>
        </w:rPr>
      </w:pPr>
      <w:r w:rsidRPr="00F858AE">
        <w:rPr>
          <w:lang w:val="en-US"/>
        </w:rPr>
        <w:t xml:space="preserve">Perform an </w:t>
      </w:r>
      <w:r w:rsidR="00AF179A">
        <w:rPr>
          <w:lang w:val="en-US"/>
        </w:rPr>
        <w:t>NMAP</w:t>
      </w:r>
      <w:r w:rsidRPr="00F858AE">
        <w:rPr>
          <w:lang w:val="en-US"/>
        </w:rPr>
        <w:t xml:space="preserve"> </w:t>
      </w:r>
      <w:r w:rsidR="00332D07" w:rsidRPr="00F858AE">
        <w:rPr>
          <w:lang w:val="en-US"/>
        </w:rPr>
        <w:t xml:space="preserve">scan of the </w:t>
      </w:r>
      <w:r w:rsidR="00F858AE" w:rsidRPr="00F858AE">
        <w:rPr>
          <w:lang w:val="en-US"/>
        </w:rPr>
        <w:t xml:space="preserve">complete </w:t>
      </w:r>
      <w:r w:rsidR="00332D07" w:rsidRPr="00357D3B">
        <w:rPr>
          <w:b/>
          <w:bCs/>
          <w:lang w:val="en-US"/>
        </w:rPr>
        <w:t>DMZ</w:t>
      </w:r>
      <w:r w:rsidR="00332D07" w:rsidRPr="00F858AE">
        <w:rPr>
          <w:lang w:val="en-US"/>
        </w:rPr>
        <w:t xml:space="preserve"> network </w:t>
      </w:r>
      <w:r w:rsidRPr="00F858AE">
        <w:rPr>
          <w:lang w:val="en-US"/>
        </w:rPr>
        <w:t xml:space="preserve">from </w:t>
      </w:r>
      <w:r w:rsidR="00332D07" w:rsidRPr="00F858AE">
        <w:rPr>
          <w:lang w:val="en-US"/>
        </w:rPr>
        <w:t>the workstation-01</w:t>
      </w:r>
      <w:r w:rsidR="00F858AE" w:rsidRPr="00F858AE">
        <w:rPr>
          <w:lang w:val="en-US"/>
        </w:rPr>
        <w:t xml:space="preserve"> host</w:t>
      </w:r>
      <w:r w:rsidR="00A95A7D">
        <w:rPr>
          <w:lang w:val="en-US"/>
        </w:rPr>
        <w:t>. What services can you see?</w:t>
      </w:r>
    </w:p>
    <w:p w14:paraId="654BC86F" w14:textId="76010995" w:rsidR="00981F7F" w:rsidRDefault="00981F7F" w:rsidP="00981F7F">
      <w:pPr>
        <w:ind w:left="360"/>
        <w:rPr>
          <w:lang w:val="en-US"/>
        </w:rPr>
      </w:pPr>
      <w:r w:rsidRPr="00981F7F">
        <w:rPr>
          <w:noProof/>
          <w:lang w:val="en-US"/>
        </w:rPr>
        <w:lastRenderedPageBreak/>
        <w:drawing>
          <wp:inline distT="0" distB="0" distL="0" distR="0" wp14:anchorId="20D984CE" wp14:editId="6B81B3B0">
            <wp:extent cx="5396230" cy="4237355"/>
            <wp:effectExtent l="0" t="0" r="0" b="0"/>
            <wp:docPr id="107873775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37757" name="Picture 1" descr="A computer screen shot of a black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9506" w14:textId="61973847" w:rsidR="00D60349" w:rsidRPr="00373890" w:rsidRDefault="00D60349" w:rsidP="00981F7F">
      <w:pPr>
        <w:ind w:left="360"/>
        <w:rPr>
          <w:color w:val="FF0000"/>
          <w:lang w:val="en-US"/>
        </w:rPr>
      </w:pPr>
      <w:r w:rsidRPr="00373890">
        <w:rPr>
          <w:color w:val="FF0000"/>
          <w:lang w:val="en-US"/>
        </w:rPr>
        <w:t>http services look to be up and running, the default gateway is probably the firewall.</w:t>
      </w:r>
    </w:p>
    <w:p w14:paraId="28AD43F2" w14:textId="77777777" w:rsidR="00A95A7D" w:rsidRPr="00A95A7D" w:rsidRDefault="00A95A7D" w:rsidP="00A95A7D">
      <w:pPr>
        <w:rPr>
          <w:lang w:val="en-US"/>
        </w:rPr>
      </w:pPr>
    </w:p>
    <w:p w14:paraId="7995D088" w14:textId="608CE265" w:rsidR="00A95A7D" w:rsidRDefault="006875F9" w:rsidP="00F858AE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Open the </w:t>
      </w:r>
      <w:r w:rsidR="008F7F07">
        <w:rPr>
          <w:lang w:val="en-US"/>
        </w:rPr>
        <w:t xml:space="preserve">web configuration interface of the </w:t>
      </w:r>
      <w:proofErr w:type="gramStart"/>
      <w:r w:rsidR="008F7F07" w:rsidRPr="00357D3B">
        <w:rPr>
          <w:b/>
          <w:bCs/>
          <w:lang w:val="en-US"/>
        </w:rPr>
        <w:t>firewall</w:t>
      </w:r>
      <w:r w:rsidR="008F7F07">
        <w:rPr>
          <w:lang w:val="en-US"/>
        </w:rPr>
        <w:t>, and</w:t>
      </w:r>
      <w:proofErr w:type="gramEnd"/>
      <w:r w:rsidR="008F7F07">
        <w:rPr>
          <w:lang w:val="en-US"/>
        </w:rPr>
        <w:t xml:space="preserve"> create a new firewall rule </w:t>
      </w:r>
      <w:r w:rsidR="00357D3B">
        <w:rPr>
          <w:lang w:val="en-US"/>
        </w:rPr>
        <w:t>for</w:t>
      </w:r>
      <w:r w:rsidR="008F7F07">
        <w:rPr>
          <w:lang w:val="en-US"/>
        </w:rPr>
        <w:t xml:space="preserve"> the </w:t>
      </w:r>
      <w:r w:rsidR="00357D3B" w:rsidRPr="00357D3B">
        <w:rPr>
          <w:b/>
          <w:bCs/>
          <w:lang w:val="en-US"/>
        </w:rPr>
        <w:t>workstations</w:t>
      </w:r>
      <w:r w:rsidR="00357D3B">
        <w:rPr>
          <w:lang w:val="en-US"/>
        </w:rPr>
        <w:t xml:space="preserve"> interface</w:t>
      </w:r>
      <w:r w:rsidR="0015319B">
        <w:rPr>
          <w:lang w:val="en-US"/>
        </w:rPr>
        <w:t xml:space="preserve"> (Firewall -&gt; Rules -&gt; </w:t>
      </w:r>
      <w:r w:rsidR="005B7691">
        <w:rPr>
          <w:lang w:val="en-US"/>
        </w:rPr>
        <w:t>workstations</w:t>
      </w:r>
      <w:r w:rsidR="0015319B">
        <w:rPr>
          <w:lang w:val="en-US"/>
        </w:rPr>
        <w:t>)</w:t>
      </w:r>
      <w:r w:rsidR="005B7691">
        <w:rPr>
          <w:lang w:val="en-US"/>
        </w:rPr>
        <w:t xml:space="preserve">. This rule </w:t>
      </w:r>
      <w:r w:rsidR="00C926C1">
        <w:rPr>
          <w:lang w:val="en-US"/>
        </w:rPr>
        <w:t xml:space="preserve">should </w:t>
      </w:r>
      <w:r w:rsidR="00C926C1" w:rsidRPr="00E67E92">
        <w:rPr>
          <w:b/>
          <w:bCs/>
          <w:lang w:val="en-US"/>
        </w:rPr>
        <w:t>block</w:t>
      </w:r>
      <w:r w:rsidR="00C926C1">
        <w:rPr>
          <w:lang w:val="en-US"/>
        </w:rPr>
        <w:t xml:space="preserve"> all </w:t>
      </w:r>
      <w:r w:rsidR="00DB54EC">
        <w:rPr>
          <w:lang w:val="en-US"/>
        </w:rPr>
        <w:t xml:space="preserve">incoming </w:t>
      </w:r>
      <w:r w:rsidR="009E17CD">
        <w:rPr>
          <w:lang w:val="en-US"/>
        </w:rPr>
        <w:t xml:space="preserve">IPv4 and IPv6 </w:t>
      </w:r>
      <w:r w:rsidR="00DB54EC">
        <w:rPr>
          <w:lang w:val="en-US"/>
        </w:rPr>
        <w:t xml:space="preserve">connections </w:t>
      </w:r>
      <w:r w:rsidR="00B35FD6">
        <w:rPr>
          <w:lang w:val="en-US"/>
        </w:rPr>
        <w:t>at</w:t>
      </w:r>
      <w:r w:rsidR="00DB54EC">
        <w:rPr>
          <w:lang w:val="en-US"/>
        </w:rPr>
        <w:t xml:space="preserve"> the </w:t>
      </w:r>
      <w:r w:rsidR="00DB54EC" w:rsidRPr="00B35FD6">
        <w:rPr>
          <w:b/>
          <w:bCs/>
          <w:lang w:val="en-US"/>
        </w:rPr>
        <w:t>workstations</w:t>
      </w:r>
      <w:r w:rsidR="00DB54EC">
        <w:rPr>
          <w:lang w:val="en-US"/>
        </w:rPr>
        <w:t xml:space="preserve"> interface, that are </w:t>
      </w:r>
      <w:r w:rsidR="00E77125">
        <w:rPr>
          <w:lang w:val="en-US"/>
        </w:rPr>
        <w:t xml:space="preserve">aimed at </w:t>
      </w:r>
      <w:r w:rsidR="00E77125" w:rsidRPr="00DB2255">
        <w:rPr>
          <w:b/>
          <w:bCs/>
          <w:lang w:val="en-US"/>
        </w:rPr>
        <w:t xml:space="preserve">TCP port </w:t>
      </w:r>
      <w:r w:rsidR="003314A4">
        <w:rPr>
          <w:b/>
          <w:bCs/>
          <w:lang w:val="en-US"/>
        </w:rPr>
        <w:t>22</w:t>
      </w:r>
      <w:r w:rsidR="00DB2255">
        <w:rPr>
          <w:b/>
          <w:bCs/>
          <w:lang w:val="en-US"/>
        </w:rPr>
        <w:t xml:space="preserve"> </w:t>
      </w:r>
      <w:r w:rsidR="00DB2255" w:rsidRPr="003A16FE">
        <w:rPr>
          <w:lang w:val="en-US"/>
        </w:rPr>
        <w:t xml:space="preserve">on </w:t>
      </w:r>
      <w:r w:rsidR="00DB2255">
        <w:rPr>
          <w:b/>
          <w:bCs/>
          <w:lang w:val="en-US"/>
        </w:rPr>
        <w:t xml:space="preserve">any </w:t>
      </w:r>
      <w:r w:rsidR="003A16FE">
        <w:rPr>
          <w:b/>
          <w:bCs/>
          <w:lang w:val="en-US"/>
        </w:rPr>
        <w:t xml:space="preserve">host </w:t>
      </w:r>
      <w:r w:rsidR="003A16FE" w:rsidRPr="003A16FE">
        <w:rPr>
          <w:lang w:val="en-US"/>
        </w:rPr>
        <w:t>in the</w:t>
      </w:r>
      <w:r w:rsidR="003A16FE">
        <w:rPr>
          <w:b/>
          <w:bCs/>
          <w:lang w:val="en-US"/>
        </w:rPr>
        <w:t xml:space="preserve"> DMZ </w:t>
      </w:r>
      <w:r w:rsidR="003A16FE" w:rsidRPr="003A16FE">
        <w:rPr>
          <w:lang w:val="en-US"/>
        </w:rPr>
        <w:t>network</w:t>
      </w:r>
      <w:r w:rsidR="003A16FE">
        <w:rPr>
          <w:lang w:val="en-US"/>
        </w:rPr>
        <w:t xml:space="preserve">. </w:t>
      </w:r>
      <w:r w:rsidR="003A3946">
        <w:rPr>
          <w:lang w:val="en-US"/>
        </w:rPr>
        <w:t xml:space="preserve">Make sure that </w:t>
      </w:r>
      <w:r w:rsidR="003F1EF3">
        <w:rPr>
          <w:lang w:val="en-US"/>
        </w:rPr>
        <w:t xml:space="preserve">the firewall logs </w:t>
      </w:r>
      <w:r w:rsidR="00B5236B">
        <w:rPr>
          <w:lang w:val="en-US"/>
        </w:rPr>
        <w:t>the connection attempts</w:t>
      </w:r>
      <w:r w:rsidR="003F1EF3">
        <w:rPr>
          <w:lang w:val="en-US"/>
        </w:rPr>
        <w:t xml:space="preserve"> that trigger this rule</w:t>
      </w:r>
      <w:r w:rsidR="00A247E8">
        <w:rPr>
          <w:rStyle w:val="FootnoteReference"/>
          <w:lang w:val="en-US"/>
        </w:rPr>
        <w:footnoteReference w:id="2"/>
      </w:r>
      <w:r w:rsidR="003F1EF3">
        <w:rPr>
          <w:lang w:val="en-US"/>
        </w:rPr>
        <w:t xml:space="preserve">. </w:t>
      </w:r>
    </w:p>
    <w:p w14:paraId="25E81D1C" w14:textId="77777777" w:rsidR="00B5236B" w:rsidRPr="00B5236B" w:rsidRDefault="00B5236B" w:rsidP="00B5236B">
      <w:pPr>
        <w:pStyle w:val="ListParagraph"/>
        <w:rPr>
          <w:lang w:val="en-US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198"/>
        <w:gridCol w:w="912"/>
        <w:gridCol w:w="1130"/>
        <w:gridCol w:w="1202"/>
        <w:gridCol w:w="1210"/>
        <w:gridCol w:w="1413"/>
        <w:gridCol w:w="1423"/>
      </w:tblGrid>
      <w:tr w:rsidR="00B5236B" w14:paraId="629E94A5" w14:textId="77777777" w:rsidTr="00DA45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</w:tcPr>
          <w:p w14:paraId="7E34E9E2" w14:textId="77777777" w:rsidR="00B5236B" w:rsidRDefault="00B5236B" w:rsidP="00DA453E">
            <w:pPr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912" w:type="dxa"/>
          </w:tcPr>
          <w:p w14:paraId="4EFD7D3C" w14:textId="77777777" w:rsidR="00B5236B" w:rsidRDefault="00B5236B" w:rsidP="00DA4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TCP/IP version</w:t>
            </w:r>
          </w:p>
        </w:tc>
        <w:tc>
          <w:tcPr>
            <w:tcW w:w="1130" w:type="dxa"/>
          </w:tcPr>
          <w:p w14:paraId="6DBA43A1" w14:textId="77777777" w:rsidR="00B5236B" w:rsidRDefault="00B5236B" w:rsidP="00DA4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protocol</w:t>
            </w:r>
          </w:p>
        </w:tc>
        <w:tc>
          <w:tcPr>
            <w:tcW w:w="1202" w:type="dxa"/>
          </w:tcPr>
          <w:p w14:paraId="1DC179B7" w14:textId="77777777" w:rsidR="00B5236B" w:rsidRDefault="00B5236B" w:rsidP="00DA4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source</w:t>
            </w:r>
          </w:p>
        </w:tc>
        <w:tc>
          <w:tcPr>
            <w:tcW w:w="1210" w:type="dxa"/>
          </w:tcPr>
          <w:p w14:paraId="22672FA2" w14:textId="77777777" w:rsidR="00B5236B" w:rsidRDefault="00B5236B" w:rsidP="00DA4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Source port(s)</w:t>
            </w:r>
          </w:p>
        </w:tc>
        <w:tc>
          <w:tcPr>
            <w:tcW w:w="1413" w:type="dxa"/>
          </w:tcPr>
          <w:p w14:paraId="6B9B1EA2" w14:textId="77777777" w:rsidR="00B5236B" w:rsidRDefault="00B5236B" w:rsidP="00DA4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destination</w:t>
            </w:r>
          </w:p>
        </w:tc>
        <w:tc>
          <w:tcPr>
            <w:tcW w:w="1423" w:type="dxa"/>
          </w:tcPr>
          <w:p w14:paraId="38F32350" w14:textId="77777777" w:rsidR="00B5236B" w:rsidRDefault="00B5236B" w:rsidP="00DA4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Destination port(s)</w:t>
            </w:r>
          </w:p>
        </w:tc>
      </w:tr>
      <w:tr w:rsidR="00B5236B" w14:paraId="697BCEC8" w14:textId="77777777" w:rsidTr="00DA45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</w:tcPr>
          <w:p w14:paraId="78B95CF3" w14:textId="286672EA" w:rsidR="00B5236B" w:rsidRDefault="00231C5A" w:rsidP="00DA453E">
            <w:pPr>
              <w:rPr>
                <w:lang w:val="en-US"/>
              </w:rPr>
            </w:pPr>
            <w:r>
              <w:rPr>
                <w:lang w:val="en-US"/>
              </w:rPr>
              <w:t>block</w:t>
            </w:r>
          </w:p>
        </w:tc>
        <w:tc>
          <w:tcPr>
            <w:tcW w:w="912" w:type="dxa"/>
          </w:tcPr>
          <w:p w14:paraId="7A2FBC67" w14:textId="315018F1" w:rsidR="00B5236B" w:rsidRDefault="00231C5A" w:rsidP="00DA45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IPv4+6</w:t>
            </w:r>
          </w:p>
        </w:tc>
        <w:tc>
          <w:tcPr>
            <w:tcW w:w="1130" w:type="dxa"/>
          </w:tcPr>
          <w:p w14:paraId="145BAB70" w14:textId="55395BD7" w:rsidR="00B5236B" w:rsidRDefault="009E3BE3" w:rsidP="00DA45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TCP</w:t>
            </w:r>
          </w:p>
        </w:tc>
        <w:tc>
          <w:tcPr>
            <w:tcW w:w="1202" w:type="dxa"/>
          </w:tcPr>
          <w:p w14:paraId="1BCCB072" w14:textId="14852DAF" w:rsidR="00B5236B" w:rsidRDefault="009E3BE3" w:rsidP="00DA45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210" w:type="dxa"/>
          </w:tcPr>
          <w:p w14:paraId="1699C734" w14:textId="54365F99" w:rsidR="00B5236B" w:rsidRDefault="009E3BE3" w:rsidP="00DA45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413" w:type="dxa"/>
          </w:tcPr>
          <w:p w14:paraId="247BDBCD" w14:textId="1CAF9675" w:rsidR="00B5236B" w:rsidRDefault="009E3BE3" w:rsidP="00DA45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DMZ net</w:t>
            </w:r>
          </w:p>
        </w:tc>
        <w:tc>
          <w:tcPr>
            <w:tcW w:w="1423" w:type="dxa"/>
          </w:tcPr>
          <w:p w14:paraId="3EAC0D02" w14:textId="03B2E20D" w:rsidR="00B5236B" w:rsidRDefault="009E3BE3" w:rsidP="00DA45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</w:tr>
    </w:tbl>
    <w:p w14:paraId="7D3C3496" w14:textId="77777777" w:rsidR="0024405B" w:rsidRDefault="0024405B" w:rsidP="00A615F3">
      <w:pPr>
        <w:rPr>
          <w:lang w:val="en-US"/>
        </w:rPr>
      </w:pPr>
    </w:p>
    <w:p w14:paraId="74C834F9" w14:textId="77160B24" w:rsidR="0024405B" w:rsidRDefault="0024405B" w:rsidP="00A615F3">
      <w:pPr>
        <w:rPr>
          <w:color w:val="FF0000"/>
          <w:lang w:val="en-US"/>
        </w:rPr>
      </w:pPr>
      <w:r w:rsidRPr="0024405B">
        <w:rPr>
          <w:color w:val="FF0000"/>
          <w:lang w:val="en-US"/>
        </w:rPr>
        <w:t>IN ORDER TO NOT GET LOCKED OUT AND DISABLE DEFAULT ALL ALLOWING RULES:</w:t>
      </w:r>
    </w:p>
    <w:p w14:paraId="76A53D3C" w14:textId="2E839AB1" w:rsidR="007E159B" w:rsidRPr="0024405B" w:rsidRDefault="007E159B" w:rsidP="00A615F3">
      <w:pPr>
        <w:rPr>
          <w:color w:val="FF0000"/>
          <w:lang w:val="en-US"/>
        </w:rPr>
      </w:pPr>
      <w:r>
        <w:rPr>
          <w:color w:val="FF0000"/>
          <w:lang w:val="en-US"/>
        </w:rPr>
        <w:t>Create a new rule</w:t>
      </w:r>
    </w:p>
    <w:p w14:paraId="65913B7D" w14:textId="77777777" w:rsidR="009E17CD" w:rsidRDefault="009E17CD" w:rsidP="00D5192C">
      <w:pPr>
        <w:rPr>
          <w:lang w:val="en-US"/>
        </w:rPr>
      </w:pPr>
    </w:p>
    <w:p w14:paraId="43C1CCDD" w14:textId="4D2FB55D" w:rsidR="00154A3A" w:rsidRDefault="00154A3A" w:rsidP="00D5192C">
      <w:pPr>
        <w:rPr>
          <w:lang w:val="en-US"/>
        </w:rPr>
      </w:pPr>
      <w:r w:rsidRPr="00154A3A">
        <w:rPr>
          <w:noProof/>
          <w:lang w:val="en-US"/>
        </w:rPr>
        <w:drawing>
          <wp:inline distT="0" distB="0" distL="0" distR="0" wp14:anchorId="3A4D80E2" wp14:editId="70742D03">
            <wp:extent cx="5396230" cy="1155065"/>
            <wp:effectExtent l="0" t="0" r="0" b="6985"/>
            <wp:docPr id="665248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4868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2AA8" w14:textId="58D7D3F7" w:rsidR="00EF0D0A" w:rsidRDefault="00EF0D0A" w:rsidP="00D5192C">
      <w:pPr>
        <w:rPr>
          <w:color w:val="FF0000"/>
          <w:lang w:val="en-US"/>
        </w:rPr>
      </w:pPr>
      <w:r w:rsidRPr="00A56CB5">
        <w:rPr>
          <w:color w:val="FF0000"/>
          <w:lang w:val="en-US"/>
        </w:rPr>
        <w:t xml:space="preserve">The idea is to create a new </w:t>
      </w:r>
      <w:proofErr w:type="gramStart"/>
      <w:r w:rsidRPr="00A56CB5">
        <w:rPr>
          <w:color w:val="FF0000"/>
          <w:lang w:val="en-US"/>
        </w:rPr>
        <w:t>rule,</w:t>
      </w:r>
      <w:proofErr w:type="gramEnd"/>
      <w:r w:rsidRPr="00A56CB5">
        <w:rPr>
          <w:color w:val="FF0000"/>
          <w:lang w:val="en-US"/>
        </w:rPr>
        <w:t xml:space="preserve"> that will allow to connect from the outer network, or from the inside.</w:t>
      </w:r>
    </w:p>
    <w:p w14:paraId="205E9970" w14:textId="4CD15246" w:rsidR="00B9303B" w:rsidRDefault="00B9303B" w:rsidP="00D5192C">
      <w:pPr>
        <w:rPr>
          <w:color w:val="FF0000"/>
          <w:lang w:val="en-US"/>
        </w:rPr>
      </w:pPr>
    </w:p>
    <w:p w14:paraId="42AD8D68" w14:textId="617349FF" w:rsidR="00B9303B" w:rsidRDefault="00B9303B" w:rsidP="00D5192C">
      <w:pPr>
        <w:rPr>
          <w:color w:val="FF0000"/>
          <w:lang w:val="en-US"/>
        </w:rPr>
      </w:pPr>
      <w:r>
        <w:rPr>
          <w:color w:val="FF0000"/>
          <w:lang w:val="en-US"/>
        </w:rPr>
        <w:lastRenderedPageBreak/>
        <w:t xml:space="preserve">Then I tried to perform the scan, and I had no results. That is because the “all allowing” rule got disabled, hence I had no way to see the processes. Now I </w:t>
      </w:r>
      <w:proofErr w:type="gramStart"/>
      <w:r>
        <w:rPr>
          <w:color w:val="FF0000"/>
          <w:lang w:val="en-US"/>
        </w:rPr>
        <w:t>added</w:t>
      </w:r>
      <w:proofErr w:type="gramEnd"/>
      <w:r>
        <w:rPr>
          <w:color w:val="FF0000"/>
          <w:lang w:val="en-US"/>
        </w:rPr>
        <w:t xml:space="preserve"> a rule for </w:t>
      </w:r>
      <w:proofErr w:type="spellStart"/>
      <w:r>
        <w:rPr>
          <w:color w:val="FF0000"/>
          <w:lang w:val="en-US"/>
        </w:rPr>
        <w:t>WorkstationVLAN</w:t>
      </w:r>
      <w:proofErr w:type="spellEnd"/>
      <w:r>
        <w:rPr>
          <w:color w:val="FF0000"/>
          <w:lang w:val="en-US"/>
        </w:rPr>
        <w:t>, towards DMZVLAN, that allows all type of traffic.</w:t>
      </w:r>
    </w:p>
    <w:p w14:paraId="244F9FFC" w14:textId="0941D358" w:rsidR="00532FF6" w:rsidRDefault="00532FF6" w:rsidP="00D5192C">
      <w:pPr>
        <w:rPr>
          <w:color w:val="FF0000"/>
          <w:lang w:val="en-US"/>
        </w:rPr>
      </w:pPr>
      <w:r w:rsidRPr="00532FF6">
        <w:rPr>
          <w:noProof/>
          <w:color w:val="FF0000"/>
          <w:lang w:val="en-US"/>
        </w:rPr>
        <w:drawing>
          <wp:inline distT="0" distB="0" distL="0" distR="0" wp14:anchorId="3D55893F" wp14:editId="5BD1BA69">
            <wp:extent cx="5396230" cy="880745"/>
            <wp:effectExtent l="0" t="0" r="0" b="0"/>
            <wp:docPr id="935568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688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161A" w14:textId="77777777" w:rsidR="00906BB9" w:rsidRDefault="00906BB9" w:rsidP="00D5192C">
      <w:pPr>
        <w:rPr>
          <w:color w:val="FF0000"/>
          <w:lang w:val="en-US"/>
        </w:rPr>
      </w:pPr>
    </w:p>
    <w:p w14:paraId="610A79AD" w14:textId="653E8AFF" w:rsidR="00906BB9" w:rsidRDefault="00906BB9" w:rsidP="00D5192C">
      <w:pPr>
        <w:rPr>
          <w:color w:val="FF0000"/>
          <w:lang w:val="en-US"/>
        </w:rPr>
      </w:pPr>
      <w:r w:rsidRPr="00906BB9">
        <w:rPr>
          <w:noProof/>
          <w:color w:val="FF0000"/>
          <w:lang w:val="en-US"/>
        </w:rPr>
        <w:drawing>
          <wp:inline distT="0" distB="0" distL="0" distR="0" wp14:anchorId="2B6736AC" wp14:editId="574D794F">
            <wp:extent cx="5396230" cy="6830695"/>
            <wp:effectExtent l="0" t="0" r="0" b="8255"/>
            <wp:docPr id="2062462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6277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8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523C" w14:textId="6F2FB052" w:rsidR="00800A07" w:rsidRDefault="00332536" w:rsidP="00D5192C">
      <w:pPr>
        <w:rPr>
          <w:color w:val="FF0000"/>
          <w:lang w:val="en-US"/>
        </w:rPr>
      </w:pPr>
      <w:r w:rsidRPr="00332536">
        <w:rPr>
          <w:noProof/>
          <w:color w:val="FF0000"/>
          <w:lang w:val="en-US"/>
        </w:rPr>
        <w:lastRenderedPageBreak/>
        <w:drawing>
          <wp:inline distT="0" distB="0" distL="0" distR="0" wp14:anchorId="3DAA48F0" wp14:editId="08F6FE25">
            <wp:extent cx="5396230" cy="2404110"/>
            <wp:effectExtent l="0" t="0" r="0" b="0"/>
            <wp:docPr id="1126557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5789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DF94" w14:textId="22D7CF21" w:rsidR="00800A07" w:rsidRPr="00A56CB5" w:rsidRDefault="003438CA" w:rsidP="00D5192C">
      <w:pPr>
        <w:rPr>
          <w:color w:val="FF0000"/>
          <w:lang w:val="en-US"/>
        </w:rPr>
      </w:pPr>
      <w:r>
        <w:rPr>
          <w:color w:val="FF0000"/>
          <w:lang w:val="en-US"/>
        </w:rPr>
        <w:t>The order of rules matters, as first it will allow everything, then it will block ssh, and go up by rules.</w:t>
      </w:r>
    </w:p>
    <w:p w14:paraId="3587DD17" w14:textId="281213A0" w:rsidR="0014538E" w:rsidRDefault="00DB1B5A" w:rsidP="0014538E">
      <w:pPr>
        <w:pStyle w:val="ListParagraph"/>
        <w:numPr>
          <w:ilvl w:val="0"/>
          <w:numId w:val="41"/>
        </w:numPr>
        <w:rPr>
          <w:lang w:val="en-US"/>
        </w:rPr>
      </w:pPr>
      <w:proofErr w:type="gramStart"/>
      <w:r>
        <w:rPr>
          <w:lang w:val="en-US"/>
        </w:rPr>
        <w:t>Again</w:t>
      </w:r>
      <w:proofErr w:type="gramEnd"/>
      <w:r>
        <w:rPr>
          <w:lang w:val="en-US"/>
        </w:rPr>
        <w:t xml:space="preserve"> p</w:t>
      </w:r>
      <w:r w:rsidR="0014538E" w:rsidRPr="00F858AE">
        <w:rPr>
          <w:lang w:val="en-US"/>
        </w:rPr>
        <w:t xml:space="preserve">erform an </w:t>
      </w:r>
      <w:r w:rsidR="0014538E">
        <w:rPr>
          <w:lang w:val="en-US"/>
        </w:rPr>
        <w:t>NMAP</w:t>
      </w:r>
      <w:r w:rsidR="0014538E" w:rsidRPr="00F858AE">
        <w:rPr>
          <w:lang w:val="en-US"/>
        </w:rPr>
        <w:t xml:space="preserve"> scan of the complete </w:t>
      </w:r>
      <w:r w:rsidR="0014538E" w:rsidRPr="00357D3B">
        <w:rPr>
          <w:b/>
          <w:bCs/>
          <w:lang w:val="en-US"/>
        </w:rPr>
        <w:t>DMZ</w:t>
      </w:r>
      <w:r w:rsidR="0014538E" w:rsidRPr="00F858AE">
        <w:rPr>
          <w:lang w:val="en-US"/>
        </w:rPr>
        <w:t xml:space="preserve"> network from the workstation-01 host</w:t>
      </w:r>
      <w:r w:rsidR="0014538E">
        <w:rPr>
          <w:lang w:val="en-US"/>
        </w:rPr>
        <w:t>. What services can you see</w:t>
      </w:r>
      <w:r w:rsidR="009974B4">
        <w:rPr>
          <w:lang w:val="en-US"/>
        </w:rPr>
        <w:t xml:space="preserve"> now</w:t>
      </w:r>
      <w:r w:rsidR="0014538E">
        <w:rPr>
          <w:lang w:val="en-US"/>
        </w:rPr>
        <w:t>?</w:t>
      </w:r>
      <w:r w:rsidR="009974B4">
        <w:rPr>
          <w:lang w:val="en-US"/>
        </w:rPr>
        <w:t xml:space="preserve"> If necessary, </w:t>
      </w:r>
      <w:r w:rsidR="00CA4EDA">
        <w:rPr>
          <w:lang w:val="en-US"/>
        </w:rPr>
        <w:t xml:space="preserve">modify the firewall rule until you reach the expected result (i.e. that the service on port </w:t>
      </w:r>
      <w:r w:rsidR="003314A4">
        <w:rPr>
          <w:lang w:val="en-US"/>
        </w:rPr>
        <w:t>22</w:t>
      </w:r>
      <w:r w:rsidR="00CA4EDA">
        <w:rPr>
          <w:lang w:val="en-US"/>
        </w:rPr>
        <w:t xml:space="preserve"> is no l</w:t>
      </w:r>
      <w:r w:rsidR="003314A4">
        <w:rPr>
          <w:lang w:val="en-US"/>
        </w:rPr>
        <w:t>o</w:t>
      </w:r>
      <w:r w:rsidR="00CA4EDA">
        <w:rPr>
          <w:lang w:val="en-US"/>
        </w:rPr>
        <w:t>nger available)</w:t>
      </w:r>
      <w:r w:rsidR="00D75288">
        <w:rPr>
          <w:lang w:val="en-US"/>
        </w:rPr>
        <w:t>. Keep in mind that the order of the rules is also important!!</w:t>
      </w:r>
    </w:p>
    <w:p w14:paraId="0E2F78FF" w14:textId="0002C24B" w:rsidR="00500069" w:rsidRDefault="00500069" w:rsidP="00500069">
      <w:pPr>
        <w:ind w:left="360"/>
        <w:rPr>
          <w:lang w:val="en-US"/>
        </w:rPr>
      </w:pPr>
    </w:p>
    <w:p w14:paraId="1F50DBEC" w14:textId="7AEBA2C7" w:rsidR="00E7299F" w:rsidRDefault="007E1BE1" w:rsidP="007E1BE1">
      <w:pPr>
        <w:rPr>
          <w:color w:val="FF0000"/>
          <w:lang w:val="en-US"/>
        </w:rPr>
      </w:pPr>
      <w:r w:rsidRPr="007E1BE1">
        <w:rPr>
          <w:noProof/>
          <w:color w:val="FF0000"/>
          <w:lang w:val="en-US"/>
        </w:rPr>
        <w:drawing>
          <wp:inline distT="0" distB="0" distL="0" distR="0" wp14:anchorId="3CD0AF58" wp14:editId="3515CF95">
            <wp:extent cx="5039428" cy="4163006"/>
            <wp:effectExtent l="0" t="0" r="8890" b="9525"/>
            <wp:docPr id="1256620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2023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BA57" w14:textId="4A20F92E" w:rsidR="00C9675F" w:rsidRPr="00300413" w:rsidRDefault="00C9675F" w:rsidP="007E1BE1">
      <w:pPr>
        <w:rPr>
          <w:color w:val="FF0000"/>
          <w:lang w:val="en-US"/>
        </w:rPr>
      </w:pPr>
      <w:r>
        <w:rPr>
          <w:color w:val="FF0000"/>
          <w:lang w:val="en-US"/>
        </w:rPr>
        <w:t>I finally see them working.</w:t>
      </w:r>
    </w:p>
    <w:p w14:paraId="204959A8" w14:textId="77777777" w:rsidR="0014538E" w:rsidRPr="0014538E" w:rsidRDefault="0014538E" w:rsidP="0014538E">
      <w:pPr>
        <w:pStyle w:val="ListParagraph"/>
        <w:rPr>
          <w:lang w:val="en-US"/>
        </w:rPr>
      </w:pPr>
    </w:p>
    <w:p w14:paraId="6F4497FE" w14:textId="0FDE78C6" w:rsidR="0014538E" w:rsidRDefault="0014538E" w:rsidP="00AE2A03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Now modify the </w:t>
      </w:r>
      <w:r w:rsidR="00DB1B5A">
        <w:rPr>
          <w:lang w:val="en-US"/>
        </w:rPr>
        <w:t xml:space="preserve">firewall rule to </w:t>
      </w:r>
      <w:r w:rsidR="00DB1B5A" w:rsidRPr="00DB1B5A">
        <w:rPr>
          <w:b/>
          <w:bCs/>
          <w:lang w:val="en-US"/>
        </w:rPr>
        <w:t>reject</w:t>
      </w:r>
      <w:r w:rsidR="003314A4">
        <w:rPr>
          <w:b/>
          <w:bCs/>
          <w:lang w:val="en-US"/>
        </w:rPr>
        <w:t xml:space="preserve"> </w:t>
      </w:r>
      <w:r w:rsidR="003314A4" w:rsidRPr="001106DE">
        <w:rPr>
          <w:lang w:val="en-US"/>
        </w:rPr>
        <w:t>the connections, instead of</w:t>
      </w:r>
      <w:r w:rsidR="003314A4">
        <w:rPr>
          <w:b/>
          <w:bCs/>
          <w:lang w:val="en-US"/>
        </w:rPr>
        <w:t xml:space="preserve"> </w:t>
      </w:r>
      <w:r w:rsidR="001106DE">
        <w:rPr>
          <w:b/>
          <w:bCs/>
          <w:lang w:val="en-US"/>
        </w:rPr>
        <w:t xml:space="preserve">blocking </w:t>
      </w:r>
      <w:r w:rsidR="001106DE" w:rsidRPr="001106DE">
        <w:rPr>
          <w:lang w:val="en-US"/>
        </w:rPr>
        <w:t>them</w:t>
      </w:r>
      <w:r w:rsidR="001106DE">
        <w:rPr>
          <w:lang w:val="en-US"/>
        </w:rPr>
        <w:t>.</w:t>
      </w:r>
    </w:p>
    <w:p w14:paraId="699CAE90" w14:textId="505851A7" w:rsidR="001A6667" w:rsidRPr="001C179D" w:rsidRDefault="001A6667" w:rsidP="001A6667">
      <w:pPr>
        <w:rPr>
          <w:color w:val="FF0000"/>
          <w:lang w:val="en-US"/>
        </w:rPr>
      </w:pPr>
      <w:r w:rsidRPr="001C179D">
        <w:rPr>
          <w:color w:val="FF0000"/>
          <w:lang w:val="en-US"/>
        </w:rPr>
        <w:t>In the rule, change from Block -&gt; Reject</w:t>
      </w:r>
    </w:p>
    <w:p w14:paraId="546467F1" w14:textId="77777777" w:rsidR="0014538E" w:rsidRDefault="0014538E" w:rsidP="009E17CD">
      <w:pPr>
        <w:pStyle w:val="ListParagraph"/>
        <w:rPr>
          <w:lang w:val="en-US"/>
        </w:rPr>
      </w:pPr>
    </w:p>
    <w:p w14:paraId="51CF6683" w14:textId="3CAE2EFB" w:rsidR="00AE2A03" w:rsidRDefault="001106DE" w:rsidP="00AE2A03">
      <w:pPr>
        <w:pStyle w:val="ListParagraph"/>
        <w:numPr>
          <w:ilvl w:val="0"/>
          <w:numId w:val="41"/>
        </w:numPr>
        <w:rPr>
          <w:lang w:val="en-US"/>
        </w:rPr>
      </w:pPr>
      <w:proofErr w:type="gramStart"/>
      <w:r>
        <w:rPr>
          <w:lang w:val="en-US"/>
        </w:rPr>
        <w:t>Again</w:t>
      </w:r>
      <w:proofErr w:type="gramEnd"/>
      <w:r>
        <w:rPr>
          <w:lang w:val="en-US"/>
        </w:rPr>
        <w:t xml:space="preserve"> p</w:t>
      </w:r>
      <w:r w:rsidR="0014538E" w:rsidRPr="00F858AE">
        <w:rPr>
          <w:lang w:val="en-US"/>
        </w:rPr>
        <w:t xml:space="preserve">erform an </w:t>
      </w:r>
      <w:r w:rsidR="0014538E">
        <w:rPr>
          <w:lang w:val="en-US"/>
        </w:rPr>
        <w:t>NMAP</w:t>
      </w:r>
      <w:r w:rsidR="0014538E" w:rsidRPr="00F858AE">
        <w:rPr>
          <w:lang w:val="en-US"/>
        </w:rPr>
        <w:t xml:space="preserve"> scan of the complete </w:t>
      </w:r>
      <w:r w:rsidR="0014538E" w:rsidRPr="00357D3B">
        <w:rPr>
          <w:b/>
          <w:bCs/>
          <w:lang w:val="en-US"/>
        </w:rPr>
        <w:t>DMZ</w:t>
      </w:r>
      <w:r w:rsidR="0014538E" w:rsidRPr="00F858AE">
        <w:rPr>
          <w:lang w:val="en-US"/>
        </w:rPr>
        <w:t xml:space="preserve"> network from the </w:t>
      </w:r>
      <w:r w:rsidR="0014538E" w:rsidRPr="001106DE">
        <w:rPr>
          <w:b/>
          <w:bCs/>
          <w:lang w:val="en-US"/>
        </w:rPr>
        <w:t>workstation-01</w:t>
      </w:r>
      <w:r w:rsidR="0014538E" w:rsidRPr="00F858AE">
        <w:rPr>
          <w:lang w:val="en-US"/>
        </w:rPr>
        <w:t xml:space="preserve"> host</w:t>
      </w:r>
      <w:r w:rsidR="0014538E">
        <w:rPr>
          <w:lang w:val="en-US"/>
        </w:rPr>
        <w:t xml:space="preserve">. </w:t>
      </w:r>
      <w:r>
        <w:rPr>
          <w:lang w:val="en-US"/>
        </w:rPr>
        <w:t xml:space="preserve">Can you see a difference </w:t>
      </w:r>
      <w:r w:rsidR="00AE2A03">
        <w:rPr>
          <w:lang w:val="en-US"/>
        </w:rPr>
        <w:t>compared to the previous scans?</w:t>
      </w:r>
    </w:p>
    <w:p w14:paraId="00FC1457" w14:textId="26630316" w:rsidR="00451E0A" w:rsidRDefault="00451E0A" w:rsidP="00451E0A">
      <w:pPr>
        <w:rPr>
          <w:lang w:val="en-US"/>
        </w:rPr>
      </w:pPr>
      <w:r w:rsidRPr="00451E0A">
        <w:rPr>
          <w:noProof/>
          <w:lang w:val="en-US"/>
        </w:rPr>
        <w:lastRenderedPageBreak/>
        <w:drawing>
          <wp:inline distT="0" distB="0" distL="0" distR="0" wp14:anchorId="3F7A2FA5" wp14:editId="5A7FF3A9">
            <wp:extent cx="5048955" cy="4067743"/>
            <wp:effectExtent l="0" t="0" r="0" b="9525"/>
            <wp:docPr id="158880050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00503" name="Picture 1" descr="A computer screen shot of a black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584A" w14:textId="15F35B06" w:rsidR="002C087E" w:rsidRPr="002C087E" w:rsidRDefault="002C087E" w:rsidP="00451E0A">
      <w:pPr>
        <w:rPr>
          <w:color w:val="FF0000"/>
          <w:lang w:val="en-US"/>
        </w:rPr>
      </w:pPr>
      <w:r w:rsidRPr="002C087E">
        <w:rPr>
          <w:color w:val="FF0000"/>
          <w:lang w:val="en-US"/>
        </w:rPr>
        <w:t xml:space="preserve">The services do not even </w:t>
      </w:r>
      <w:proofErr w:type="gramStart"/>
      <w:r w:rsidRPr="002C087E">
        <w:rPr>
          <w:color w:val="FF0000"/>
          <w:lang w:val="en-US"/>
        </w:rPr>
        <w:t>appear in</w:t>
      </w:r>
      <w:proofErr w:type="gramEnd"/>
      <w:r w:rsidRPr="002C087E">
        <w:rPr>
          <w:color w:val="FF0000"/>
          <w:lang w:val="en-US"/>
        </w:rPr>
        <w:t xml:space="preserve"> there.</w:t>
      </w:r>
    </w:p>
    <w:p w14:paraId="6F780C1C" w14:textId="77777777" w:rsidR="00795324" w:rsidRPr="00795324" w:rsidRDefault="00795324" w:rsidP="00795324">
      <w:pPr>
        <w:pStyle w:val="ListParagraph"/>
        <w:rPr>
          <w:lang w:val="en-US"/>
        </w:rPr>
      </w:pPr>
    </w:p>
    <w:p w14:paraId="17FD861C" w14:textId="1219C3CD" w:rsidR="00795324" w:rsidRDefault="00C31B11" w:rsidP="00AE2A03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Check in the logs of the firewall if you can see the </w:t>
      </w:r>
      <w:r w:rsidR="006A6F0B">
        <w:rPr>
          <w:lang w:val="en-US"/>
        </w:rPr>
        <w:t xml:space="preserve">blocked/rejected </w:t>
      </w:r>
      <w:r>
        <w:rPr>
          <w:lang w:val="en-US"/>
        </w:rPr>
        <w:t>connection attempts</w:t>
      </w:r>
      <w:r w:rsidR="006A6F0B">
        <w:rPr>
          <w:lang w:val="en-US"/>
        </w:rPr>
        <w:t>.</w:t>
      </w:r>
    </w:p>
    <w:p w14:paraId="707FBF25" w14:textId="673C6411" w:rsidR="00E5030A" w:rsidRDefault="00E5030A" w:rsidP="00E5030A">
      <w:pPr>
        <w:rPr>
          <w:lang w:val="en-US"/>
        </w:rPr>
      </w:pPr>
      <w:r w:rsidRPr="00E5030A">
        <w:rPr>
          <w:color w:val="FF0000"/>
          <w:lang w:val="en-US"/>
        </w:rPr>
        <w:t>Tried to check the live view, too lazy to filter, hence this looks like:</w:t>
      </w:r>
    </w:p>
    <w:p w14:paraId="7BCDFD2E" w14:textId="036680CC" w:rsidR="00E5030A" w:rsidRDefault="00E5030A" w:rsidP="00E5030A">
      <w:pPr>
        <w:rPr>
          <w:lang w:val="en-US"/>
        </w:rPr>
      </w:pPr>
      <w:r w:rsidRPr="00E5030A">
        <w:rPr>
          <w:noProof/>
          <w:lang w:val="en-US"/>
        </w:rPr>
        <w:drawing>
          <wp:inline distT="0" distB="0" distL="0" distR="0" wp14:anchorId="0E67C8E3" wp14:editId="3C0F88C1">
            <wp:extent cx="5396230" cy="615315"/>
            <wp:effectExtent l="0" t="0" r="0" b="0"/>
            <wp:docPr id="136592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232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6554" w14:textId="0E9EBD1A" w:rsidR="00E5030A" w:rsidRPr="00430A50" w:rsidRDefault="00E5030A" w:rsidP="00E5030A">
      <w:pPr>
        <w:rPr>
          <w:color w:val="FF0000"/>
          <w:lang w:val="en-US"/>
        </w:rPr>
      </w:pPr>
      <w:r w:rsidRPr="00430A50">
        <w:rPr>
          <w:color w:val="FF0000"/>
          <w:lang w:val="en-US"/>
        </w:rPr>
        <w:t>But it does work.</w:t>
      </w:r>
    </w:p>
    <w:p w14:paraId="53B356DF" w14:textId="77777777" w:rsidR="00AE2A03" w:rsidRPr="00AE2A03" w:rsidRDefault="00AE2A03" w:rsidP="00AE2A03">
      <w:pPr>
        <w:pStyle w:val="ListParagraph"/>
        <w:rPr>
          <w:lang w:val="en-US"/>
        </w:rPr>
      </w:pPr>
    </w:p>
    <w:p w14:paraId="3216A401" w14:textId="75739A65" w:rsidR="009E17CD" w:rsidRDefault="00AE2A03" w:rsidP="009E17CD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Remove the </w:t>
      </w:r>
      <w:r w:rsidR="00D75288">
        <w:rPr>
          <w:lang w:val="en-US"/>
        </w:rPr>
        <w:t>firewall rule.</w:t>
      </w:r>
    </w:p>
    <w:p w14:paraId="33804066" w14:textId="7508CC38" w:rsidR="00FB76EC" w:rsidRDefault="00FB76EC" w:rsidP="00FB76EC">
      <w:pPr>
        <w:rPr>
          <w:lang w:val="en-US"/>
        </w:rPr>
      </w:pPr>
      <w:r w:rsidRPr="00FB76EC">
        <w:rPr>
          <w:noProof/>
          <w:lang w:val="en-US"/>
        </w:rPr>
        <w:drawing>
          <wp:inline distT="0" distB="0" distL="0" distR="0" wp14:anchorId="6D8F7A1A" wp14:editId="1D54858A">
            <wp:extent cx="5396230" cy="968375"/>
            <wp:effectExtent l="0" t="0" r="0" b="3175"/>
            <wp:docPr id="405992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9271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B431" w14:textId="1D425B00" w:rsidR="009312F8" w:rsidRPr="009312F8" w:rsidRDefault="009312F8" w:rsidP="00FB76EC">
      <w:pPr>
        <w:rPr>
          <w:color w:val="FF0000"/>
          <w:lang w:val="en-US"/>
        </w:rPr>
      </w:pPr>
      <w:r w:rsidRPr="009312F8">
        <w:rPr>
          <w:color w:val="FF0000"/>
          <w:lang w:val="en-US"/>
        </w:rPr>
        <w:t>I disabled it for now.</w:t>
      </w:r>
    </w:p>
    <w:p w14:paraId="620A7AB6" w14:textId="77777777" w:rsidR="00174A23" w:rsidRDefault="00174A23" w:rsidP="00247DE2">
      <w:pPr>
        <w:rPr>
          <w:lang w:val="en-US"/>
        </w:rPr>
      </w:pPr>
    </w:p>
    <w:p w14:paraId="224A4132" w14:textId="77777777" w:rsidR="00247DE2" w:rsidRDefault="00247DE2" w:rsidP="00247DE2">
      <w:pPr>
        <w:rPr>
          <w:lang w:val="en-US"/>
        </w:rPr>
      </w:pPr>
    </w:p>
    <w:p w14:paraId="1AFD2C92" w14:textId="0B3AF535" w:rsidR="008B7C71" w:rsidRDefault="008B7C71" w:rsidP="008B7C71">
      <w:pPr>
        <w:pStyle w:val="Heading1"/>
      </w:pPr>
      <w:r>
        <w:t>Firewall configuration part 2 – firewall policy</w:t>
      </w:r>
    </w:p>
    <w:p w14:paraId="2E75AD78" w14:textId="77777777" w:rsidR="00247DE2" w:rsidRDefault="00247DE2" w:rsidP="00247DE2">
      <w:pPr>
        <w:rPr>
          <w:lang w:val="en-US"/>
        </w:rPr>
      </w:pPr>
    </w:p>
    <w:p w14:paraId="75C4F8BC" w14:textId="790474FE" w:rsidR="00247DE2" w:rsidRPr="00117D0A" w:rsidRDefault="0087230A" w:rsidP="00F858AE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Design a set of</w:t>
      </w:r>
      <w:r w:rsidR="00245D2E" w:rsidRPr="00117D0A">
        <w:rPr>
          <w:lang w:val="en-US"/>
        </w:rPr>
        <w:t xml:space="preserve"> firewall rules for the different zones, based on the following policies:</w:t>
      </w:r>
    </w:p>
    <w:p w14:paraId="1DF7F291" w14:textId="649A673C" w:rsidR="00062858" w:rsidRDefault="009B6497" w:rsidP="00062858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None of the internal networks</w:t>
      </w:r>
      <w:r w:rsidR="00953588">
        <w:rPr>
          <w:lang w:val="en-US"/>
        </w:rPr>
        <w:t xml:space="preserve"> (</w:t>
      </w:r>
      <w:r w:rsidR="00A1269B" w:rsidRPr="000557CF">
        <w:rPr>
          <w:b/>
          <w:bCs/>
          <w:lang w:val="en-US"/>
        </w:rPr>
        <w:t>workstations</w:t>
      </w:r>
      <w:r w:rsidR="00A1269B">
        <w:rPr>
          <w:lang w:val="en-US"/>
        </w:rPr>
        <w:t xml:space="preserve">, </w:t>
      </w:r>
      <w:r w:rsidR="00A1269B" w:rsidRPr="000557CF">
        <w:rPr>
          <w:b/>
          <w:bCs/>
          <w:lang w:val="en-US"/>
        </w:rPr>
        <w:t>management</w:t>
      </w:r>
      <w:r w:rsidR="00A1269B">
        <w:rPr>
          <w:lang w:val="en-US"/>
        </w:rPr>
        <w:t xml:space="preserve"> and </w:t>
      </w:r>
      <w:r w:rsidR="000557CF" w:rsidRPr="000557CF">
        <w:rPr>
          <w:b/>
          <w:bCs/>
          <w:lang w:val="en-US"/>
        </w:rPr>
        <w:t>DMZ</w:t>
      </w:r>
      <w:r w:rsidR="000557CF">
        <w:rPr>
          <w:lang w:val="en-US"/>
        </w:rPr>
        <w:t>)</w:t>
      </w:r>
      <w:r>
        <w:rPr>
          <w:lang w:val="en-US"/>
        </w:rPr>
        <w:t xml:space="preserve"> </w:t>
      </w:r>
      <w:r w:rsidR="00953588">
        <w:rPr>
          <w:lang w:val="en-US"/>
        </w:rPr>
        <w:t xml:space="preserve">should be </w:t>
      </w:r>
      <w:r w:rsidR="00356CAF">
        <w:rPr>
          <w:lang w:val="en-US"/>
        </w:rPr>
        <w:t xml:space="preserve">directly </w:t>
      </w:r>
      <w:r w:rsidR="00953588">
        <w:rPr>
          <w:lang w:val="en-US"/>
        </w:rPr>
        <w:t>accessible from th</w:t>
      </w:r>
      <w:r>
        <w:rPr>
          <w:lang w:val="en-US"/>
        </w:rPr>
        <w:t xml:space="preserve">e </w:t>
      </w:r>
      <w:r w:rsidRPr="00953588">
        <w:rPr>
          <w:b/>
          <w:bCs/>
          <w:lang w:val="en-US"/>
        </w:rPr>
        <w:t>WAN</w:t>
      </w:r>
      <w:r>
        <w:rPr>
          <w:lang w:val="en-US"/>
        </w:rPr>
        <w:t xml:space="preserve"> network</w:t>
      </w:r>
    </w:p>
    <w:p w14:paraId="7067848A" w14:textId="514CBD2B" w:rsidR="00961A42" w:rsidRPr="00D277EC" w:rsidRDefault="008B6739" w:rsidP="000264D6">
      <w:pPr>
        <w:rPr>
          <w:color w:val="FF0000"/>
          <w:lang w:val="en-US"/>
        </w:rPr>
      </w:pPr>
      <w:r w:rsidRPr="00D277EC">
        <w:rPr>
          <w:color w:val="FF0000"/>
          <w:lang w:val="en-US"/>
        </w:rPr>
        <w:t xml:space="preserve">I swear to all the Computer Science gods, I already restarted this first step a very big </w:t>
      </w:r>
      <w:proofErr w:type="gramStart"/>
      <w:r w:rsidRPr="00D277EC">
        <w:rPr>
          <w:color w:val="FF0000"/>
          <w:lang w:val="en-US"/>
        </w:rPr>
        <w:t>amount</w:t>
      </w:r>
      <w:proofErr w:type="gramEnd"/>
      <w:r w:rsidRPr="00D277EC">
        <w:rPr>
          <w:color w:val="FF0000"/>
          <w:lang w:val="en-US"/>
        </w:rPr>
        <w:t xml:space="preserve"> of times.</w:t>
      </w:r>
    </w:p>
    <w:p w14:paraId="4DC447C6" w14:textId="5C3ADE03" w:rsidR="008B6739" w:rsidRPr="00D277EC" w:rsidRDefault="008B6739" w:rsidP="000264D6">
      <w:pPr>
        <w:rPr>
          <w:color w:val="FF0000"/>
          <w:lang w:val="en-US"/>
        </w:rPr>
      </w:pPr>
      <w:r w:rsidRPr="00D277EC">
        <w:rPr>
          <w:color w:val="FF0000"/>
          <w:lang w:val="en-US"/>
        </w:rPr>
        <w:t xml:space="preserve">What I </w:t>
      </w:r>
      <w:proofErr w:type="gramStart"/>
      <w:r w:rsidRPr="00D277EC">
        <w:rPr>
          <w:color w:val="FF0000"/>
          <w:lang w:val="en-US"/>
        </w:rPr>
        <w:t>did,</w:t>
      </w:r>
      <w:proofErr w:type="gramEnd"/>
      <w:r w:rsidRPr="00D277EC">
        <w:rPr>
          <w:color w:val="FF0000"/>
          <w:lang w:val="en-US"/>
        </w:rPr>
        <w:t xml:space="preserve"> is that I removed all the rules that I had.</w:t>
      </w:r>
      <w:r w:rsidR="00592C88" w:rsidRPr="00D277EC">
        <w:rPr>
          <w:color w:val="FF0000"/>
          <w:lang w:val="en-US"/>
        </w:rPr>
        <w:t xml:space="preserve"> I also found out that I can not ping my firewall from my </w:t>
      </w:r>
      <w:proofErr w:type="gramStart"/>
      <w:r w:rsidR="00592C88" w:rsidRPr="00D277EC">
        <w:rPr>
          <w:color w:val="FF0000"/>
          <w:lang w:val="en-US"/>
        </w:rPr>
        <w:t>workstations</w:t>
      </w:r>
      <w:r w:rsidR="00207392" w:rsidRPr="00D277EC">
        <w:rPr>
          <w:color w:val="FF0000"/>
          <w:lang w:val="en-US"/>
        </w:rPr>
        <w:t>, but</w:t>
      </w:r>
      <w:proofErr w:type="gramEnd"/>
      <w:r w:rsidR="00207392" w:rsidRPr="00D277EC">
        <w:rPr>
          <w:color w:val="FF0000"/>
          <w:lang w:val="en-US"/>
        </w:rPr>
        <w:t xml:space="preserve"> can do it from other machines.</w:t>
      </w:r>
    </w:p>
    <w:p w14:paraId="704D4EE7" w14:textId="2B66EB6C" w:rsidR="00D23DB3" w:rsidRPr="00D277EC" w:rsidRDefault="00D23DB3" w:rsidP="000264D6">
      <w:pPr>
        <w:rPr>
          <w:color w:val="FF0000"/>
          <w:lang w:val="en-US"/>
        </w:rPr>
      </w:pPr>
      <w:r w:rsidRPr="00D277EC">
        <w:rPr>
          <w:color w:val="FF0000"/>
          <w:lang w:val="en-US"/>
        </w:rPr>
        <w:t xml:space="preserve">Next thing, I disabled the </w:t>
      </w:r>
      <w:r w:rsidR="00B337E9" w:rsidRPr="00D277EC">
        <w:rPr>
          <w:color w:val="FF0000"/>
          <w:lang w:val="en-US"/>
        </w:rPr>
        <w:t>floating rule allowing everything, all the traffic.</w:t>
      </w:r>
    </w:p>
    <w:p w14:paraId="2DE5D724" w14:textId="7F9B9035" w:rsidR="00433244" w:rsidRDefault="00433244" w:rsidP="000264D6">
      <w:pPr>
        <w:rPr>
          <w:lang w:val="en-US"/>
        </w:rPr>
      </w:pPr>
      <w:r w:rsidRPr="00433244">
        <w:rPr>
          <w:noProof/>
          <w:lang w:val="en-US"/>
        </w:rPr>
        <w:lastRenderedPageBreak/>
        <w:drawing>
          <wp:inline distT="0" distB="0" distL="0" distR="0" wp14:anchorId="0DF8395E" wp14:editId="06BD8539">
            <wp:extent cx="3362794" cy="1667108"/>
            <wp:effectExtent l="0" t="0" r="0" b="9525"/>
            <wp:docPr id="1509310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102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CD34" w14:textId="1E7FB84E" w:rsidR="00E2702F" w:rsidRPr="00D277EC" w:rsidRDefault="00E2702F" w:rsidP="000264D6">
      <w:pPr>
        <w:rPr>
          <w:color w:val="FF0000"/>
          <w:lang w:val="en-US"/>
        </w:rPr>
      </w:pPr>
      <w:r w:rsidRPr="00D277EC">
        <w:rPr>
          <w:color w:val="FF0000"/>
          <w:lang w:val="en-US"/>
        </w:rPr>
        <w:t xml:space="preserve">For EVERY SINGLE INTERFACE, I created another set of rules, that allows </w:t>
      </w:r>
      <w:proofErr w:type="gramStart"/>
      <w:r w:rsidRPr="00D277EC">
        <w:rPr>
          <w:color w:val="FF0000"/>
          <w:lang w:val="en-US"/>
        </w:rPr>
        <w:t>all the type</w:t>
      </w:r>
      <w:proofErr w:type="gramEnd"/>
      <w:r w:rsidRPr="00D277EC">
        <w:rPr>
          <w:color w:val="FF0000"/>
          <w:lang w:val="en-US"/>
        </w:rPr>
        <w:t xml:space="preserve"> of traffic, BOTH ways.</w:t>
      </w:r>
    </w:p>
    <w:p w14:paraId="75673F23" w14:textId="1581FB91" w:rsidR="001A7885" w:rsidRPr="00D277EC" w:rsidRDefault="001A7885" w:rsidP="000264D6">
      <w:pPr>
        <w:rPr>
          <w:color w:val="FF0000"/>
          <w:lang w:val="en-US"/>
        </w:rPr>
      </w:pPr>
      <w:r w:rsidRPr="00D277EC">
        <w:rPr>
          <w:color w:val="FF0000"/>
          <w:lang w:val="en-US"/>
        </w:rPr>
        <w:t>Like here</w:t>
      </w:r>
    </w:p>
    <w:p w14:paraId="35816216" w14:textId="56D1D826" w:rsidR="001A7885" w:rsidRDefault="001A7885" w:rsidP="000264D6">
      <w:pPr>
        <w:rPr>
          <w:lang w:val="en-US"/>
        </w:rPr>
      </w:pPr>
      <w:r w:rsidRPr="001A7885">
        <w:rPr>
          <w:noProof/>
          <w:lang w:val="en-US"/>
        </w:rPr>
        <w:drawing>
          <wp:inline distT="0" distB="0" distL="0" distR="0" wp14:anchorId="4B5DFFBF" wp14:editId="3D0C256C">
            <wp:extent cx="5396230" cy="886460"/>
            <wp:effectExtent l="0" t="0" r="0" b="8890"/>
            <wp:docPr id="423985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8555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8605" w14:textId="499769CA" w:rsidR="002565C0" w:rsidRDefault="002565C0" w:rsidP="000264D6">
      <w:pPr>
        <w:rPr>
          <w:color w:val="FF0000"/>
          <w:lang w:val="en-US"/>
        </w:rPr>
      </w:pPr>
      <w:r w:rsidRPr="00207EC9">
        <w:rPr>
          <w:color w:val="FF0000"/>
          <w:lang w:val="en-US"/>
        </w:rPr>
        <w:t>Then, I will disable from WAN to every other VLAN</w:t>
      </w:r>
      <w:r w:rsidR="00207EC9" w:rsidRPr="00207EC9">
        <w:rPr>
          <w:color w:val="FF0000"/>
          <w:lang w:val="en-US"/>
        </w:rPr>
        <w:t>.</w:t>
      </w:r>
    </w:p>
    <w:p w14:paraId="468F5E16" w14:textId="66ABD21D" w:rsidR="00207EC9" w:rsidRPr="000264D6" w:rsidRDefault="00207EC9" w:rsidP="000264D6">
      <w:pPr>
        <w:rPr>
          <w:lang w:val="en-US"/>
        </w:rPr>
      </w:pPr>
      <w:r w:rsidRPr="00207EC9">
        <w:rPr>
          <w:noProof/>
          <w:lang w:val="en-US"/>
        </w:rPr>
        <w:drawing>
          <wp:inline distT="0" distB="0" distL="0" distR="0" wp14:anchorId="68A88690" wp14:editId="34FB5E02">
            <wp:extent cx="5396230" cy="1619885"/>
            <wp:effectExtent l="0" t="0" r="0" b="0"/>
            <wp:docPr id="673556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5643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AD35" w14:textId="17315A4B" w:rsidR="000557CF" w:rsidRDefault="00391447" w:rsidP="00062858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Devices</w:t>
      </w:r>
      <w:r w:rsidR="00A27D94">
        <w:rPr>
          <w:lang w:val="en-US"/>
        </w:rPr>
        <w:t xml:space="preserve"> in the </w:t>
      </w:r>
      <w:r w:rsidR="00CB4E01">
        <w:rPr>
          <w:lang w:val="en-US"/>
        </w:rPr>
        <w:t xml:space="preserve">internal </w:t>
      </w:r>
      <w:r w:rsidR="00593FCE">
        <w:rPr>
          <w:lang w:val="en-US"/>
        </w:rPr>
        <w:t>networks (</w:t>
      </w:r>
      <w:r w:rsidRPr="00391447">
        <w:rPr>
          <w:b/>
          <w:bCs/>
          <w:lang w:val="en-US"/>
        </w:rPr>
        <w:t>workstations</w:t>
      </w:r>
      <w:r w:rsidR="00593FCE">
        <w:rPr>
          <w:b/>
          <w:bCs/>
          <w:lang w:val="en-US"/>
        </w:rPr>
        <w:t xml:space="preserve">, management and </w:t>
      </w:r>
      <w:r w:rsidR="00A85798">
        <w:rPr>
          <w:b/>
          <w:bCs/>
          <w:lang w:val="en-US"/>
        </w:rPr>
        <w:t>DMZ)</w:t>
      </w:r>
      <w:r>
        <w:rPr>
          <w:lang w:val="en-US"/>
        </w:rPr>
        <w:t xml:space="preserve"> </w:t>
      </w:r>
      <w:r w:rsidR="00CE1A2B">
        <w:rPr>
          <w:lang w:val="en-US"/>
        </w:rPr>
        <w:t>should</w:t>
      </w:r>
      <w:r>
        <w:rPr>
          <w:lang w:val="en-US"/>
        </w:rPr>
        <w:t xml:space="preserve"> have </w:t>
      </w:r>
      <w:r w:rsidR="00F540B7">
        <w:rPr>
          <w:lang w:val="en-US"/>
        </w:rPr>
        <w:t>almost unrestricted access to the internet (</w:t>
      </w:r>
      <w:r w:rsidR="00452B0A">
        <w:rPr>
          <w:lang w:val="en-US"/>
        </w:rPr>
        <w:t xml:space="preserve">through the </w:t>
      </w:r>
      <w:r w:rsidR="004B3F75" w:rsidRPr="004B3F75">
        <w:rPr>
          <w:b/>
          <w:bCs/>
          <w:lang w:val="en-US"/>
        </w:rPr>
        <w:t>WAN</w:t>
      </w:r>
      <w:r w:rsidR="00452B0A">
        <w:rPr>
          <w:lang w:val="en-US"/>
        </w:rPr>
        <w:t xml:space="preserve"> interface</w:t>
      </w:r>
      <w:proofErr w:type="gramStart"/>
      <w:r w:rsidR="00452B0A">
        <w:rPr>
          <w:lang w:val="en-US"/>
        </w:rPr>
        <w:t>)</w:t>
      </w:r>
      <w:r w:rsidR="004B3F75">
        <w:rPr>
          <w:lang w:val="en-US"/>
        </w:rPr>
        <w:t>, but</w:t>
      </w:r>
      <w:proofErr w:type="gramEnd"/>
      <w:r w:rsidR="004B3F75">
        <w:rPr>
          <w:lang w:val="en-US"/>
        </w:rPr>
        <w:t xml:space="preserve"> should</w:t>
      </w:r>
      <w:r w:rsidR="006539C5">
        <w:rPr>
          <w:lang w:val="en-US"/>
        </w:rPr>
        <w:t xml:space="preserve"> only be allowed </w:t>
      </w:r>
      <w:r w:rsidR="00716615">
        <w:rPr>
          <w:lang w:val="en-US"/>
        </w:rPr>
        <w:t xml:space="preserve">to use </w:t>
      </w:r>
      <w:r w:rsidR="00EE732D">
        <w:rPr>
          <w:lang w:val="en-US"/>
        </w:rPr>
        <w:t>our own</w:t>
      </w:r>
      <w:r w:rsidR="006539C5">
        <w:rPr>
          <w:lang w:val="en-US"/>
        </w:rPr>
        <w:t xml:space="preserve"> </w:t>
      </w:r>
      <w:r w:rsidR="00EF7D48">
        <w:rPr>
          <w:lang w:val="en-US"/>
        </w:rPr>
        <w:t>internal</w:t>
      </w:r>
      <w:r w:rsidR="00EE732D">
        <w:rPr>
          <w:lang w:val="en-US"/>
        </w:rPr>
        <w:t xml:space="preserve"> DNS server (</w:t>
      </w:r>
      <w:r w:rsidR="00185DE7">
        <w:rPr>
          <w:lang w:val="en-US"/>
        </w:rPr>
        <w:t>which is running on the firewall device).</w:t>
      </w:r>
    </w:p>
    <w:p w14:paraId="7EB5731F" w14:textId="3B73F7EE" w:rsidR="00CA031F" w:rsidRDefault="00CA031F" w:rsidP="00CA031F">
      <w:pPr>
        <w:rPr>
          <w:lang w:val="en-US"/>
        </w:rPr>
      </w:pPr>
      <w:r w:rsidRPr="00CA031F">
        <w:rPr>
          <w:lang w:val="en-US"/>
        </w:rPr>
        <w:drawing>
          <wp:inline distT="0" distB="0" distL="0" distR="0" wp14:anchorId="6AFB45BE" wp14:editId="66B3739C">
            <wp:extent cx="5396230" cy="991870"/>
            <wp:effectExtent l="0" t="0" r="0" b="0"/>
            <wp:docPr id="146095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506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6EAC" w14:textId="5027A90E" w:rsidR="00AD734A" w:rsidRDefault="00AD734A" w:rsidP="00CA031F">
      <w:pPr>
        <w:rPr>
          <w:lang w:val="en-US"/>
        </w:rPr>
      </w:pPr>
      <w:r w:rsidRPr="00AD734A">
        <w:rPr>
          <w:lang w:val="en-US"/>
        </w:rPr>
        <w:drawing>
          <wp:inline distT="0" distB="0" distL="0" distR="0" wp14:anchorId="1C8D7081" wp14:editId="199CEDB3">
            <wp:extent cx="5396230" cy="1358265"/>
            <wp:effectExtent l="0" t="0" r="0" b="0"/>
            <wp:docPr id="724907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0736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686B" w14:textId="20049600" w:rsidR="005720F6" w:rsidRDefault="005720F6" w:rsidP="00CA031F">
      <w:pPr>
        <w:rPr>
          <w:lang w:val="en-US"/>
        </w:rPr>
      </w:pPr>
      <w:r w:rsidRPr="005720F6">
        <w:rPr>
          <w:lang w:val="en-US"/>
        </w:rPr>
        <w:lastRenderedPageBreak/>
        <w:drawing>
          <wp:inline distT="0" distB="0" distL="0" distR="0" wp14:anchorId="6AFB47A7" wp14:editId="37A329EC">
            <wp:extent cx="5396230" cy="1516380"/>
            <wp:effectExtent l="0" t="0" r="0" b="7620"/>
            <wp:docPr id="668620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2033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378F" w14:textId="39F19470" w:rsidR="008C605B" w:rsidRDefault="008C605B" w:rsidP="00CA031F">
      <w:pPr>
        <w:rPr>
          <w:lang w:val="en-US"/>
        </w:rPr>
      </w:pPr>
      <w:r w:rsidRPr="008C605B">
        <w:rPr>
          <w:lang w:val="en-US"/>
        </w:rPr>
        <w:drawing>
          <wp:inline distT="0" distB="0" distL="0" distR="0" wp14:anchorId="03D8701F" wp14:editId="24F22287">
            <wp:extent cx="5396230" cy="1235710"/>
            <wp:effectExtent l="0" t="0" r="0" b="2540"/>
            <wp:docPr id="905190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9029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6069" w14:textId="605ABA3B" w:rsidR="00227E86" w:rsidRPr="00A447D9" w:rsidRDefault="00227E86" w:rsidP="00CA031F">
      <w:pPr>
        <w:rPr>
          <w:color w:val="FF0000"/>
          <w:lang w:val="en-US"/>
        </w:rPr>
      </w:pPr>
      <w:r w:rsidRPr="00A447D9">
        <w:rPr>
          <w:color w:val="FF0000"/>
          <w:lang w:val="en-US"/>
        </w:rPr>
        <w:t>This started working only after a couple of minutes, and I do not know why it is so slow. This does not make any sense to be this slow even in such an environment.</w:t>
      </w:r>
    </w:p>
    <w:p w14:paraId="5D972030" w14:textId="6C34A943" w:rsidR="00406D38" w:rsidRDefault="00406D38" w:rsidP="00406D38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Devices in the </w:t>
      </w:r>
      <w:r w:rsidRPr="00391447">
        <w:rPr>
          <w:b/>
          <w:bCs/>
          <w:lang w:val="en-US"/>
        </w:rPr>
        <w:t>workstations</w:t>
      </w:r>
      <w:r>
        <w:rPr>
          <w:lang w:val="en-US"/>
        </w:rPr>
        <w:t xml:space="preserve"> network </w:t>
      </w:r>
      <w:r w:rsidR="0042030E">
        <w:rPr>
          <w:lang w:val="en-US"/>
        </w:rPr>
        <w:t xml:space="preserve">should </w:t>
      </w:r>
      <w:r>
        <w:rPr>
          <w:lang w:val="en-US"/>
        </w:rPr>
        <w:t>have access to</w:t>
      </w:r>
      <w:r w:rsidR="00D744CE">
        <w:rPr>
          <w:lang w:val="en-US"/>
        </w:rPr>
        <w:t xml:space="preserve"> </w:t>
      </w:r>
      <w:r w:rsidR="0042030E">
        <w:rPr>
          <w:lang w:val="en-US"/>
        </w:rPr>
        <w:t xml:space="preserve">all </w:t>
      </w:r>
      <w:r w:rsidR="00D744CE">
        <w:rPr>
          <w:lang w:val="en-US"/>
        </w:rPr>
        <w:t>the</w:t>
      </w:r>
      <w:r>
        <w:rPr>
          <w:lang w:val="en-US"/>
        </w:rPr>
        <w:t xml:space="preserve"> websites that are hosted </w:t>
      </w:r>
      <w:r w:rsidR="00D744CE">
        <w:rPr>
          <w:lang w:val="en-US"/>
        </w:rPr>
        <w:t xml:space="preserve">in the </w:t>
      </w:r>
      <w:r w:rsidR="00D744CE" w:rsidRPr="00D744CE">
        <w:rPr>
          <w:b/>
          <w:bCs/>
          <w:lang w:val="en-US"/>
        </w:rPr>
        <w:t>DMZ</w:t>
      </w:r>
      <w:r w:rsidR="00D744CE">
        <w:rPr>
          <w:lang w:val="en-US"/>
        </w:rPr>
        <w:t xml:space="preserve"> network.</w:t>
      </w:r>
      <w:r w:rsidR="0042030E">
        <w:rPr>
          <w:lang w:val="en-US"/>
        </w:rPr>
        <w:t xml:space="preserve"> They should also be able to access </w:t>
      </w:r>
      <w:r w:rsidR="005B3167">
        <w:rPr>
          <w:lang w:val="en-US"/>
        </w:rPr>
        <w:t>server-01 through</w:t>
      </w:r>
      <w:r w:rsidR="0042030E">
        <w:rPr>
          <w:lang w:val="en-US"/>
        </w:rPr>
        <w:t xml:space="preserve"> </w:t>
      </w:r>
      <w:proofErr w:type="gramStart"/>
      <w:r w:rsidR="005B3167">
        <w:rPr>
          <w:lang w:val="en-US"/>
        </w:rPr>
        <w:t xml:space="preserve">ssh </w:t>
      </w:r>
      <w:r>
        <w:rPr>
          <w:lang w:val="en-US"/>
        </w:rPr>
        <w:t>.</w:t>
      </w:r>
      <w:proofErr w:type="gramEnd"/>
    </w:p>
    <w:p w14:paraId="2A398533" w14:textId="07281504" w:rsidR="003B6859" w:rsidRDefault="003B6859" w:rsidP="003B6859">
      <w:pPr>
        <w:rPr>
          <w:lang w:val="en-US"/>
        </w:rPr>
      </w:pPr>
      <w:r w:rsidRPr="003B6859">
        <w:rPr>
          <w:lang w:val="en-US"/>
        </w:rPr>
        <w:drawing>
          <wp:inline distT="0" distB="0" distL="0" distR="0" wp14:anchorId="27BAF1FA" wp14:editId="13327116">
            <wp:extent cx="5396230" cy="1844040"/>
            <wp:effectExtent l="0" t="0" r="0" b="3810"/>
            <wp:docPr id="2124954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5469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5DA1" w14:textId="11D8C368" w:rsidR="00286D3C" w:rsidRPr="003B6859" w:rsidRDefault="00286D3C" w:rsidP="003B6859">
      <w:pPr>
        <w:rPr>
          <w:lang w:val="en-US"/>
        </w:rPr>
      </w:pPr>
      <w:r w:rsidRPr="00286D3C">
        <w:rPr>
          <w:lang w:val="en-US"/>
        </w:rPr>
        <w:drawing>
          <wp:inline distT="0" distB="0" distL="0" distR="0" wp14:anchorId="43CD29D9" wp14:editId="3DE2AEC3">
            <wp:extent cx="5396230" cy="2629535"/>
            <wp:effectExtent l="0" t="0" r="0" b="0"/>
            <wp:docPr id="627693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9332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1DAE" w14:textId="2FB283A8" w:rsidR="00A85798" w:rsidRDefault="00A85798" w:rsidP="00A85798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Devices in the </w:t>
      </w:r>
      <w:r w:rsidR="006C4555">
        <w:rPr>
          <w:b/>
          <w:bCs/>
          <w:lang w:val="en-US"/>
        </w:rPr>
        <w:t>management</w:t>
      </w:r>
      <w:r>
        <w:rPr>
          <w:lang w:val="en-US"/>
        </w:rPr>
        <w:t xml:space="preserve"> network should have</w:t>
      </w:r>
      <w:r w:rsidR="00EF7D48">
        <w:rPr>
          <w:lang w:val="en-US"/>
        </w:rPr>
        <w:t xml:space="preserve"> full</w:t>
      </w:r>
      <w:r>
        <w:rPr>
          <w:lang w:val="en-US"/>
        </w:rPr>
        <w:t xml:space="preserve"> access to </w:t>
      </w:r>
      <w:r w:rsidR="00F021DE">
        <w:rPr>
          <w:lang w:val="en-US"/>
        </w:rPr>
        <w:t xml:space="preserve">the other internal </w:t>
      </w:r>
      <w:r>
        <w:rPr>
          <w:lang w:val="en-US"/>
        </w:rPr>
        <w:t>network</w:t>
      </w:r>
      <w:r w:rsidR="00F021DE">
        <w:rPr>
          <w:lang w:val="en-US"/>
        </w:rPr>
        <w:t>s (</w:t>
      </w:r>
      <w:r w:rsidR="00F021DE" w:rsidRPr="00391447">
        <w:rPr>
          <w:b/>
          <w:bCs/>
          <w:lang w:val="en-US"/>
        </w:rPr>
        <w:t>workstations</w:t>
      </w:r>
      <w:r w:rsidR="00F021DE">
        <w:rPr>
          <w:b/>
          <w:bCs/>
          <w:lang w:val="en-US"/>
        </w:rPr>
        <w:t>, DMZ</w:t>
      </w:r>
      <w:r w:rsidR="00F021DE" w:rsidRPr="006C4555">
        <w:rPr>
          <w:lang w:val="en-US"/>
        </w:rPr>
        <w:t>)</w:t>
      </w:r>
      <w:r>
        <w:rPr>
          <w:lang w:val="en-US"/>
        </w:rPr>
        <w:t xml:space="preserve">. </w:t>
      </w:r>
    </w:p>
    <w:p w14:paraId="4ADB886A" w14:textId="03A401EE" w:rsidR="00E20DCF" w:rsidRPr="00E20DCF" w:rsidRDefault="00E20DCF" w:rsidP="00E20DCF">
      <w:pPr>
        <w:rPr>
          <w:lang w:val="en-US"/>
        </w:rPr>
      </w:pPr>
      <w:r w:rsidRPr="00E20DCF">
        <w:rPr>
          <w:lang w:val="en-US"/>
        </w:rPr>
        <w:lastRenderedPageBreak/>
        <w:drawing>
          <wp:inline distT="0" distB="0" distL="0" distR="0" wp14:anchorId="45EABE02" wp14:editId="3FC28850">
            <wp:extent cx="5396230" cy="1776730"/>
            <wp:effectExtent l="0" t="0" r="0" b="0"/>
            <wp:docPr id="981187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8719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A382" w14:textId="39A2016E" w:rsidR="00406D38" w:rsidRDefault="00A85798" w:rsidP="00A85798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Devices in the </w:t>
      </w:r>
      <w:r w:rsidR="00082AE8">
        <w:rPr>
          <w:b/>
          <w:bCs/>
          <w:lang w:val="en-US"/>
        </w:rPr>
        <w:t>DMZ</w:t>
      </w:r>
      <w:r>
        <w:rPr>
          <w:lang w:val="en-US"/>
        </w:rPr>
        <w:t xml:space="preserve"> network should </w:t>
      </w:r>
      <w:r w:rsidR="00082AE8">
        <w:rPr>
          <w:lang w:val="en-US"/>
        </w:rPr>
        <w:t xml:space="preserve">not </w:t>
      </w:r>
      <w:r>
        <w:rPr>
          <w:lang w:val="en-US"/>
        </w:rPr>
        <w:t xml:space="preserve">have access to </w:t>
      </w:r>
      <w:r w:rsidR="00082AE8">
        <w:rPr>
          <w:lang w:val="en-US"/>
        </w:rPr>
        <w:t>the other internal networks (</w:t>
      </w:r>
      <w:r w:rsidR="00082AE8" w:rsidRPr="00391447">
        <w:rPr>
          <w:b/>
          <w:bCs/>
          <w:lang w:val="en-US"/>
        </w:rPr>
        <w:t>workstations</w:t>
      </w:r>
      <w:r w:rsidR="00082AE8">
        <w:rPr>
          <w:b/>
          <w:bCs/>
          <w:lang w:val="en-US"/>
        </w:rPr>
        <w:t>, management</w:t>
      </w:r>
      <w:r w:rsidR="00082AE8" w:rsidRPr="006C4555">
        <w:rPr>
          <w:lang w:val="en-US"/>
        </w:rPr>
        <w:t>)</w:t>
      </w:r>
      <w:r>
        <w:rPr>
          <w:lang w:val="en-US"/>
        </w:rPr>
        <w:t>.</w:t>
      </w:r>
    </w:p>
    <w:p w14:paraId="5CCE0D33" w14:textId="77777777" w:rsidR="00F431C3" w:rsidRDefault="00F431C3" w:rsidP="00F431C3">
      <w:pPr>
        <w:rPr>
          <w:lang w:val="en-US"/>
        </w:rPr>
      </w:pPr>
    </w:p>
    <w:p w14:paraId="063B0D49" w14:textId="4C260C24" w:rsidR="00F431C3" w:rsidRDefault="00F431C3" w:rsidP="00F431C3">
      <w:pPr>
        <w:rPr>
          <w:lang w:val="en-US"/>
        </w:rPr>
      </w:pPr>
      <w:r w:rsidRPr="00F431C3">
        <w:rPr>
          <w:lang w:val="en-US"/>
        </w:rPr>
        <w:drawing>
          <wp:inline distT="0" distB="0" distL="0" distR="0" wp14:anchorId="6AACA4BB" wp14:editId="7C388A19">
            <wp:extent cx="5229955" cy="771633"/>
            <wp:effectExtent l="0" t="0" r="0" b="9525"/>
            <wp:docPr id="197375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512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E4C1" w14:textId="72A8AA9A" w:rsidR="00F431C3" w:rsidRDefault="00F431C3" w:rsidP="00F431C3">
      <w:pPr>
        <w:rPr>
          <w:lang w:val="en-US"/>
        </w:rPr>
      </w:pPr>
      <w:r w:rsidRPr="00F431C3">
        <w:rPr>
          <w:lang w:val="en-US"/>
        </w:rPr>
        <w:drawing>
          <wp:inline distT="0" distB="0" distL="0" distR="0" wp14:anchorId="4BA5BF38" wp14:editId="30A5A920">
            <wp:extent cx="4315427" cy="704948"/>
            <wp:effectExtent l="0" t="0" r="9525" b="0"/>
            <wp:docPr id="148401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187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7185" w14:textId="4720D701" w:rsidR="00730C4A" w:rsidRDefault="00730C4A" w:rsidP="00F431C3">
      <w:pPr>
        <w:rPr>
          <w:lang w:val="en-US"/>
        </w:rPr>
      </w:pPr>
      <w:r w:rsidRPr="00730C4A">
        <w:rPr>
          <w:lang w:val="en-US"/>
        </w:rPr>
        <w:drawing>
          <wp:inline distT="0" distB="0" distL="0" distR="0" wp14:anchorId="51E522B2" wp14:editId="4C92C91D">
            <wp:extent cx="5396230" cy="1546860"/>
            <wp:effectExtent l="0" t="0" r="0" b="0"/>
            <wp:docPr id="705068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6835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A630" w14:textId="77C9B3F2" w:rsidR="00F431C3" w:rsidRPr="00F431C3" w:rsidRDefault="00F431C3" w:rsidP="00F431C3">
      <w:pPr>
        <w:rPr>
          <w:lang w:val="en-US"/>
        </w:rPr>
      </w:pPr>
    </w:p>
    <w:p w14:paraId="22CBBCB8" w14:textId="77777777" w:rsidR="00C64FE9" w:rsidRDefault="00C64FE9" w:rsidP="00C64FE9">
      <w:pPr>
        <w:rPr>
          <w:lang w:val="en-US"/>
        </w:rPr>
      </w:pPr>
    </w:p>
    <w:p w14:paraId="35A665A7" w14:textId="77777777" w:rsidR="003F1EF3" w:rsidRDefault="003F1EF3" w:rsidP="00C64FE9">
      <w:pPr>
        <w:rPr>
          <w:lang w:val="en-US"/>
        </w:rPr>
      </w:pPr>
    </w:p>
    <w:p w14:paraId="67C6B783" w14:textId="48220603" w:rsidR="003F1EF3" w:rsidRDefault="00A1531B" w:rsidP="00C64FE9">
      <w:pPr>
        <w:rPr>
          <w:lang w:val="en-US"/>
        </w:rPr>
      </w:pPr>
      <w:r>
        <w:rPr>
          <w:lang w:val="en-US"/>
        </w:rPr>
        <w:t>Workstations interface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042"/>
        <w:gridCol w:w="882"/>
        <w:gridCol w:w="1067"/>
        <w:gridCol w:w="1746"/>
        <w:gridCol w:w="1059"/>
        <w:gridCol w:w="1354"/>
        <w:gridCol w:w="1338"/>
      </w:tblGrid>
      <w:tr w:rsidR="00E65AA9" w14:paraId="70878418" w14:textId="77777777" w:rsidTr="00E532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</w:tcPr>
          <w:p w14:paraId="1CC2730E" w14:textId="04252409" w:rsidR="00E65AA9" w:rsidRDefault="00E65AA9" w:rsidP="00C64FE9">
            <w:pPr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907" w:type="dxa"/>
          </w:tcPr>
          <w:p w14:paraId="7441EB6E" w14:textId="23B00F7D" w:rsidR="00E65AA9" w:rsidRDefault="00E65AA9" w:rsidP="00C64F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TCP/IP version</w:t>
            </w:r>
          </w:p>
        </w:tc>
        <w:tc>
          <w:tcPr>
            <w:tcW w:w="1117" w:type="dxa"/>
          </w:tcPr>
          <w:p w14:paraId="3C0CBFCB" w14:textId="37B34A9B" w:rsidR="00E65AA9" w:rsidRDefault="00E65AA9" w:rsidP="00C64F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protocol</w:t>
            </w:r>
          </w:p>
        </w:tc>
        <w:tc>
          <w:tcPr>
            <w:tcW w:w="1303" w:type="dxa"/>
          </w:tcPr>
          <w:p w14:paraId="6AC4AEC2" w14:textId="184F7A1F" w:rsidR="00E65AA9" w:rsidRDefault="00E65AA9" w:rsidP="00C64F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source</w:t>
            </w:r>
          </w:p>
        </w:tc>
        <w:tc>
          <w:tcPr>
            <w:tcW w:w="1184" w:type="dxa"/>
          </w:tcPr>
          <w:p w14:paraId="16713E0B" w14:textId="4B5785CF" w:rsidR="00E65AA9" w:rsidRDefault="00E65AA9" w:rsidP="00C64F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Source port(s)</w:t>
            </w:r>
          </w:p>
        </w:tc>
        <w:tc>
          <w:tcPr>
            <w:tcW w:w="1398" w:type="dxa"/>
          </w:tcPr>
          <w:p w14:paraId="1165DF53" w14:textId="72265001" w:rsidR="00E65AA9" w:rsidRDefault="00E65AA9" w:rsidP="00C64F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destination</w:t>
            </w:r>
          </w:p>
        </w:tc>
        <w:tc>
          <w:tcPr>
            <w:tcW w:w="1408" w:type="dxa"/>
          </w:tcPr>
          <w:p w14:paraId="0C3536E4" w14:textId="3B5B2693" w:rsidR="00E65AA9" w:rsidRDefault="00E65AA9" w:rsidP="00C64F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Destination port(s)</w:t>
            </w:r>
          </w:p>
        </w:tc>
      </w:tr>
      <w:tr w:rsidR="00E53296" w14:paraId="08434AAB" w14:textId="77777777" w:rsidTr="00E53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</w:tcPr>
          <w:p w14:paraId="19E38090" w14:textId="29DACB60" w:rsidR="00E65AA9" w:rsidRDefault="00024F96" w:rsidP="00C64FE9">
            <w:pPr>
              <w:rPr>
                <w:lang w:val="en-US"/>
              </w:rPr>
            </w:pPr>
            <w:r>
              <w:rPr>
                <w:lang w:val="en-US"/>
              </w:rPr>
              <w:t>Block</w:t>
            </w:r>
          </w:p>
        </w:tc>
        <w:tc>
          <w:tcPr>
            <w:tcW w:w="907" w:type="dxa"/>
          </w:tcPr>
          <w:p w14:paraId="3665A9D9" w14:textId="62F67E52" w:rsidR="00E65AA9" w:rsidRDefault="00024F96" w:rsidP="00C64F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IPv4+6</w:t>
            </w:r>
          </w:p>
        </w:tc>
        <w:tc>
          <w:tcPr>
            <w:tcW w:w="1117" w:type="dxa"/>
          </w:tcPr>
          <w:p w14:paraId="740A24C2" w14:textId="41006CD4" w:rsidR="00E65AA9" w:rsidRDefault="00024F96" w:rsidP="00C64F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TCP/UDP</w:t>
            </w:r>
          </w:p>
        </w:tc>
        <w:tc>
          <w:tcPr>
            <w:tcW w:w="1303" w:type="dxa"/>
          </w:tcPr>
          <w:p w14:paraId="47C7C0E5" w14:textId="250349CE" w:rsidR="00E65AA9" w:rsidRDefault="00024F96" w:rsidP="00C64F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WorkstationsVLAN</w:t>
            </w:r>
            <w:proofErr w:type="spellEnd"/>
          </w:p>
        </w:tc>
        <w:tc>
          <w:tcPr>
            <w:tcW w:w="1184" w:type="dxa"/>
          </w:tcPr>
          <w:p w14:paraId="553FEDF4" w14:textId="0A331D89" w:rsidR="00E65AA9" w:rsidRDefault="00024F96" w:rsidP="00C64F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398" w:type="dxa"/>
          </w:tcPr>
          <w:p w14:paraId="10987E8A" w14:textId="27E381EE" w:rsidR="00E65AA9" w:rsidRDefault="00024F96" w:rsidP="00C64F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! This Firewall</w:t>
            </w:r>
          </w:p>
        </w:tc>
        <w:tc>
          <w:tcPr>
            <w:tcW w:w="1408" w:type="dxa"/>
          </w:tcPr>
          <w:p w14:paraId="453B1FE4" w14:textId="7F04448A" w:rsidR="00E65AA9" w:rsidRDefault="00024F96" w:rsidP="00C64F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53 (DNS)</w:t>
            </w:r>
          </w:p>
        </w:tc>
      </w:tr>
      <w:tr w:rsidR="00E65AA9" w14:paraId="5FB4FE1F" w14:textId="77777777" w:rsidTr="00E532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</w:tcPr>
          <w:p w14:paraId="1894379F" w14:textId="7E1030DE" w:rsidR="00E65AA9" w:rsidRDefault="00B403F3" w:rsidP="00C64FE9">
            <w:pPr>
              <w:rPr>
                <w:lang w:val="en-US"/>
              </w:rPr>
            </w:pPr>
            <w:r>
              <w:rPr>
                <w:lang w:val="en-US"/>
              </w:rPr>
              <w:t>Allow</w:t>
            </w:r>
          </w:p>
        </w:tc>
        <w:tc>
          <w:tcPr>
            <w:tcW w:w="907" w:type="dxa"/>
          </w:tcPr>
          <w:p w14:paraId="42E95597" w14:textId="6DBE2771" w:rsidR="00E65AA9" w:rsidRDefault="00B403F3" w:rsidP="00C64F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IPv4+6</w:t>
            </w:r>
          </w:p>
        </w:tc>
        <w:tc>
          <w:tcPr>
            <w:tcW w:w="1117" w:type="dxa"/>
          </w:tcPr>
          <w:p w14:paraId="655FB1D8" w14:textId="72DD2A8F" w:rsidR="00E65AA9" w:rsidRDefault="00B403F3" w:rsidP="00C64F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TCP/UDP</w:t>
            </w:r>
          </w:p>
        </w:tc>
        <w:tc>
          <w:tcPr>
            <w:tcW w:w="1303" w:type="dxa"/>
          </w:tcPr>
          <w:p w14:paraId="09269CC4" w14:textId="44A2FC00" w:rsidR="00E65AA9" w:rsidRDefault="00B403F3" w:rsidP="00C64F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WorkstationsVLAN</w:t>
            </w:r>
            <w:proofErr w:type="spellEnd"/>
          </w:p>
        </w:tc>
        <w:tc>
          <w:tcPr>
            <w:tcW w:w="1184" w:type="dxa"/>
          </w:tcPr>
          <w:p w14:paraId="2958C20D" w14:textId="3BAA69BC" w:rsidR="00E65AA9" w:rsidRDefault="00B403F3" w:rsidP="00C64F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398" w:type="dxa"/>
          </w:tcPr>
          <w:p w14:paraId="4D194510" w14:textId="55C5CEE3" w:rsidR="00E65AA9" w:rsidRDefault="00B403F3" w:rsidP="00C64F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This Firewall</w:t>
            </w:r>
          </w:p>
        </w:tc>
        <w:tc>
          <w:tcPr>
            <w:tcW w:w="1408" w:type="dxa"/>
          </w:tcPr>
          <w:p w14:paraId="5D7B5692" w14:textId="33A9F5DD" w:rsidR="00E65AA9" w:rsidRDefault="00B403F3" w:rsidP="00C64F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53 (DNS)</w:t>
            </w:r>
          </w:p>
        </w:tc>
      </w:tr>
      <w:tr w:rsidR="00E53296" w14:paraId="4F47B108" w14:textId="77777777" w:rsidTr="00E53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</w:tcPr>
          <w:p w14:paraId="3D85D85C" w14:textId="4E332BE3" w:rsidR="00E65AA9" w:rsidRDefault="001A191E" w:rsidP="00C64FE9">
            <w:pPr>
              <w:rPr>
                <w:lang w:val="en-US"/>
              </w:rPr>
            </w:pPr>
            <w:r>
              <w:rPr>
                <w:lang w:val="en-US"/>
              </w:rPr>
              <w:t>Allow</w:t>
            </w:r>
          </w:p>
        </w:tc>
        <w:tc>
          <w:tcPr>
            <w:tcW w:w="907" w:type="dxa"/>
          </w:tcPr>
          <w:p w14:paraId="316185F8" w14:textId="3E8EFF71" w:rsidR="00E65AA9" w:rsidRDefault="001A191E" w:rsidP="00C64F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IPv4+6</w:t>
            </w:r>
          </w:p>
        </w:tc>
        <w:tc>
          <w:tcPr>
            <w:tcW w:w="1117" w:type="dxa"/>
          </w:tcPr>
          <w:p w14:paraId="3189E4E9" w14:textId="1069BEE8" w:rsidR="00E65AA9" w:rsidRDefault="001A191E" w:rsidP="00C64F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TCP</w:t>
            </w:r>
          </w:p>
        </w:tc>
        <w:tc>
          <w:tcPr>
            <w:tcW w:w="1303" w:type="dxa"/>
          </w:tcPr>
          <w:p w14:paraId="52CA06E1" w14:textId="5E0D23EA" w:rsidR="00E65AA9" w:rsidRDefault="001A191E" w:rsidP="00C64F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WorkstationsVLAN</w:t>
            </w:r>
            <w:proofErr w:type="spellEnd"/>
          </w:p>
        </w:tc>
        <w:tc>
          <w:tcPr>
            <w:tcW w:w="1184" w:type="dxa"/>
          </w:tcPr>
          <w:p w14:paraId="2B76CE31" w14:textId="3927BEC5" w:rsidR="00E65AA9" w:rsidRDefault="001A191E" w:rsidP="00C64F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398" w:type="dxa"/>
          </w:tcPr>
          <w:p w14:paraId="07D0E939" w14:textId="0E8B916B" w:rsidR="00E65AA9" w:rsidRDefault="001A191E" w:rsidP="00C64F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DMZVLAN</w:t>
            </w:r>
          </w:p>
        </w:tc>
        <w:tc>
          <w:tcPr>
            <w:tcW w:w="1408" w:type="dxa"/>
          </w:tcPr>
          <w:p w14:paraId="748FE4C1" w14:textId="1DCAE0B6" w:rsidR="00E65AA9" w:rsidRDefault="001A191E" w:rsidP="00C64F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80-443</w:t>
            </w:r>
          </w:p>
        </w:tc>
      </w:tr>
      <w:tr w:rsidR="00E65AA9" w14:paraId="6008C38D" w14:textId="77777777" w:rsidTr="00E532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</w:tcPr>
          <w:p w14:paraId="0C5F4F8F" w14:textId="29E22AC6" w:rsidR="00E65AA9" w:rsidRDefault="0048701D" w:rsidP="00C64FE9">
            <w:pPr>
              <w:rPr>
                <w:lang w:val="en-US"/>
              </w:rPr>
            </w:pPr>
            <w:r>
              <w:rPr>
                <w:lang w:val="en-US"/>
              </w:rPr>
              <w:t>Allow</w:t>
            </w:r>
          </w:p>
        </w:tc>
        <w:tc>
          <w:tcPr>
            <w:tcW w:w="907" w:type="dxa"/>
          </w:tcPr>
          <w:p w14:paraId="48942861" w14:textId="359C5B8D" w:rsidR="00E65AA9" w:rsidRDefault="0048701D" w:rsidP="00C64F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IPv4</w:t>
            </w:r>
          </w:p>
        </w:tc>
        <w:tc>
          <w:tcPr>
            <w:tcW w:w="1117" w:type="dxa"/>
          </w:tcPr>
          <w:p w14:paraId="6DAD5322" w14:textId="12E028AD" w:rsidR="00E65AA9" w:rsidRDefault="0048701D" w:rsidP="00C64F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TCP</w:t>
            </w:r>
          </w:p>
        </w:tc>
        <w:tc>
          <w:tcPr>
            <w:tcW w:w="1303" w:type="dxa"/>
          </w:tcPr>
          <w:p w14:paraId="3F7BD7A6" w14:textId="200D41DD" w:rsidR="00E65AA9" w:rsidRDefault="0048701D" w:rsidP="00C64F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WorkstationsVLAN</w:t>
            </w:r>
            <w:proofErr w:type="spellEnd"/>
          </w:p>
        </w:tc>
        <w:tc>
          <w:tcPr>
            <w:tcW w:w="1184" w:type="dxa"/>
          </w:tcPr>
          <w:p w14:paraId="0D0CC5B6" w14:textId="37A4743B" w:rsidR="00E65AA9" w:rsidRDefault="0048701D" w:rsidP="00C64F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398" w:type="dxa"/>
          </w:tcPr>
          <w:p w14:paraId="3E0998C1" w14:textId="0F27D7D4" w:rsidR="00E65AA9" w:rsidRDefault="0048701D" w:rsidP="00C64F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10.0.0.82/29</w:t>
            </w:r>
          </w:p>
        </w:tc>
        <w:tc>
          <w:tcPr>
            <w:tcW w:w="1408" w:type="dxa"/>
          </w:tcPr>
          <w:p w14:paraId="11360274" w14:textId="7490CC4B" w:rsidR="00E65AA9" w:rsidRDefault="0048701D" w:rsidP="00C64F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22 (SSH)</w:t>
            </w:r>
          </w:p>
        </w:tc>
      </w:tr>
    </w:tbl>
    <w:p w14:paraId="34F80458" w14:textId="77777777" w:rsidR="00004E2A" w:rsidRDefault="00004E2A" w:rsidP="00C64FE9">
      <w:pPr>
        <w:rPr>
          <w:lang w:val="en-US"/>
        </w:rPr>
      </w:pPr>
    </w:p>
    <w:p w14:paraId="4A0367F9" w14:textId="70A56E64" w:rsidR="00004E2A" w:rsidRDefault="00004E2A" w:rsidP="008E7462">
      <w:pPr>
        <w:rPr>
          <w:lang w:val="en-US"/>
        </w:rPr>
      </w:pPr>
      <w:proofErr w:type="gramStart"/>
      <w:r w:rsidRPr="003B7363">
        <w:rPr>
          <w:color w:val="FF0000"/>
          <w:lang w:val="en-US"/>
        </w:rPr>
        <w:t>Don’t</w:t>
      </w:r>
      <w:proofErr w:type="gramEnd"/>
      <w:r w:rsidRPr="003B7363">
        <w:rPr>
          <w:color w:val="FF0000"/>
          <w:lang w:val="en-US"/>
        </w:rPr>
        <w:t xml:space="preserve"> know what is up with this but whatever, I can get access to first one at least.</w:t>
      </w:r>
    </w:p>
    <w:p w14:paraId="05DAE5D6" w14:textId="77777777" w:rsidR="006502D5" w:rsidRDefault="00004E2A" w:rsidP="008E7462">
      <w:pPr>
        <w:rPr>
          <w:lang w:val="en-US"/>
        </w:rPr>
      </w:pPr>
      <w:r w:rsidRPr="00004E2A">
        <w:rPr>
          <w:lang w:val="en-US"/>
        </w:rPr>
        <w:lastRenderedPageBreak/>
        <w:drawing>
          <wp:inline distT="0" distB="0" distL="0" distR="0" wp14:anchorId="4B5BB54B" wp14:editId="3758FADF">
            <wp:extent cx="5144218" cy="1819529"/>
            <wp:effectExtent l="0" t="0" r="0" b="9525"/>
            <wp:docPr id="1916956432" name="Picture 1" descr="A screenshot of a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56432" name="Picture 1" descr="A screenshot of a brows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DFB6" w14:textId="4EA52D1F" w:rsidR="006502D5" w:rsidRDefault="006502D5" w:rsidP="008E7462">
      <w:pPr>
        <w:rPr>
          <w:lang w:val="en-US"/>
        </w:rPr>
      </w:pPr>
      <w:r w:rsidRPr="006502D5">
        <w:rPr>
          <w:lang w:val="en-US"/>
        </w:rPr>
        <w:drawing>
          <wp:inline distT="0" distB="0" distL="0" distR="0" wp14:anchorId="31C0D0D5" wp14:editId="11E273CE">
            <wp:extent cx="5396230" cy="1844040"/>
            <wp:effectExtent l="0" t="0" r="0" b="3810"/>
            <wp:docPr id="1285444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4440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88CA" w14:textId="77777777" w:rsidR="00C73DA4" w:rsidRDefault="00C73DA4" w:rsidP="008E7462">
      <w:pPr>
        <w:rPr>
          <w:lang w:val="en-US"/>
        </w:rPr>
      </w:pPr>
    </w:p>
    <w:p w14:paraId="7ADDE0A7" w14:textId="77777777" w:rsidR="00C73DA4" w:rsidRDefault="00C73DA4" w:rsidP="008E7462">
      <w:pPr>
        <w:rPr>
          <w:lang w:val="en-US"/>
        </w:rPr>
      </w:pPr>
    </w:p>
    <w:p w14:paraId="36BEFED3" w14:textId="39B001FB" w:rsidR="008E7462" w:rsidRDefault="00DE63EC" w:rsidP="008E7462">
      <w:pPr>
        <w:rPr>
          <w:lang w:val="en-US"/>
        </w:rPr>
      </w:pPr>
      <w:r>
        <w:rPr>
          <w:lang w:val="en-US"/>
        </w:rPr>
        <w:t>Management</w:t>
      </w:r>
      <w:r w:rsidR="008E7462">
        <w:rPr>
          <w:lang w:val="en-US"/>
        </w:rPr>
        <w:t xml:space="preserve"> interface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914"/>
        <w:gridCol w:w="857"/>
        <w:gridCol w:w="1018"/>
        <w:gridCol w:w="1752"/>
        <w:gridCol w:w="934"/>
        <w:gridCol w:w="1746"/>
        <w:gridCol w:w="1267"/>
      </w:tblGrid>
      <w:tr w:rsidR="0053521F" w14:paraId="3FF92D48" w14:textId="77777777" w:rsidTr="005352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14:paraId="5842BCFE" w14:textId="77777777" w:rsidR="008E7462" w:rsidRDefault="008E7462" w:rsidP="00DA453E">
            <w:pPr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857" w:type="dxa"/>
          </w:tcPr>
          <w:p w14:paraId="13593C09" w14:textId="77777777" w:rsidR="008E7462" w:rsidRDefault="008E7462" w:rsidP="00DA4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TCP/IP version</w:t>
            </w:r>
          </w:p>
        </w:tc>
        <w:tc>
          <w:tcPr>
            <w:tcW w:w="1018" w:type="dxa"/>
          </w:tcPr>
          <w:p w14:paraId="6160DDFD" w14:textId="77777777" w:rsidR="008E7462" w:rsidRDefault="008E7462" w:rsidP="00DA4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protocol</w:t>
            </w:r>
          </w:p>
        </w:tc>
        <w:tc>
          <w:tcPr>
            <w:tcW w:w="1752" w:type="dxa"/>
          </w:tcPr>
          <w:p w14:paraId="5C312001" w14:textId="77777777" w:rsidR="008E7462" w:rsidRDefault="008E7462" w:rsidP="00DA4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source</w:t>
            </w:r>
          </w:p>
        </w:tc>
        <w:tc>
          <w:tcPr>
            <w:tcW w:w="934" w:type="dxa"/>
          </w:tcPr>
          <w:p w14:paraId="63A5B22F" w14:textId="77777777" w:rsidR="008E7462" w:rsidRDefault="008E7462" w:rsidP="00DA4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Source port(s)</w:t>
            </w:r>
          </w:p>
        </w:tc>
        <w:tc>
          <w:tcPr>
            <w:tcW w:w="1746" w:type="dxa"/>
          </w:tcPr>
          <w:p w14:paraId="66B19D86" w14:textId="77777777" w:rsidR="008E7462" w:rsidRDefault="008E7462" w:rsidP="00DA4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destination</w:t>
            </w:r>
          </w:p>
        </w:tc>
        <w:tc>
          <w:tcPr>
            <w:tcW w:w="1267" w:type="dxa"/>
          </w:tcPr>
          <w:p w14:paraId="46F4FF76" w14:textId="77777777" w:rsidR="008E7462" w:rsidRDefault="008E7462" w:rsidP="00DA4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Destination port(s)</w:t>
            </w:r>
          </w:p>
        </w:tc>
      </w:tr>
      <w:tr w:rsidR="0053521F" w14:paraId="3A8B5251" w14:textId="77777777" w:rsidTr="00535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14:paraId="4127306B" w14:textId="5F5AEC90" w:rsidR="00FA6B6E" w:rsidRDefault="00FA6B6E" w:rsidP="00FA6B6E">
            <w:pPr>
              <w:rPr>
                <w:lang w:val="en-US"/>
              </w:rPr>
            </w:pPr>
            <w:r>
              <w:rPr>
                <w:lang w:val="en-US"/>
              </w:rPr>
              <w:t>Block</w:t>
            </w:r>
          </w:p>
        </w:tc>
        <w:tc>
          <w:tcPr>
            <w:tcW w:w="857" w:type="dxa"/>
          </w:tcPr>
          <w:p w14:paraId="17793E7B" w14:textId="3E324547" w:rsidR="00FA6B6E" w:rsidRDefault="00FA6B6E" w:rsidP="00FA6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IPv4+6</w:t>
            </w:r>
          </w:p>
        </w:tc>
        <w:tc>
          <w:tcPr>
            <w:tcW w:w="1018" w:type="dxa"/>
          </w:tcPr>
          <w:p w14:paraId="215EC4B6" w14:textId="29987D07" w:rsidR="00FA6B6E" w:rsidRDefault="00FA6B6E" w:rsidP="00FA6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TCP/UDP</w:t>
            </w:r>
          </w:p>
        </w:tc>
        <w:tc>
          <w:tcPr>
            <w:tcW w:w="1752" w:type="dxa"/>
          </w:tcPr>
          <w:p w14:paraId="4BAD2D4B" w14:textId="33EDDDFE" w:rsidR="00FA6B6E" w:rsidRDefault="00FA6B6E" w:rsidP="00FA6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Management</w:t>
            </w:r>
            <w:r>
              <w:rPr>
                <w:lang w:val="en-US"/>
              </w:rPr>
              <w:t>VLAN</w:t>
            </w:r>
            <w:proofErr w:type="spellEnd"/>
          </w:p>
        </w:tc>
        <w:tc>
          <w:tcPr>
            <w:tcW w:w="934" w:type="dxa"/>
          </w:tcPr>
          <w:p w14:paraId="4DAF7268" w14:textId="7A24EFC3" w:rsidR="00FA6B6E" w:rsidRDefault="00FA6B6E" w:rsidP="00FA6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746" w:type="dxa"/>
          </w:tcPr>
          <w:p w14:paraId="5EC4E9A7" w14:textId="760EF51C" w:rsidR="00FA6B6E" w:rsidRDefault="00FA6B6E" w:rsidP="00FA6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! This Firewall</w:t>
            </w:r>
          </w:p>
        </w:tc>
        <w:tc>
          <w:tcPr>
            <w:tcW w:w="1267" w:type="dxa"/>
          </w:tcPr>
          <w:p w14:paraId="43449EC2" w14:textId="36DE3B51" w:rsidR="00FA6B6E" w:rsidRDefault="00FA6B6E" w:rsidP="00FA6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53 (DNS)</w:t>
            </w:r>
          </w:p>
        </w:tc>
      </w:tr>
      <w:tr w:rsidR="00FA6B6E" w14:paraId="71723CE6" w14:textId="77777777" w:rsidTr="00535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14:paraId="554AEDB5" w14:textId="06966DEB" w:rsidR="00FA6B6E" w:rsidRDefault="00FA6B6E" w:rsidP="00FA6B6E">
            <w:pPr>
              <w:rPr>
                <w:lang w:val="en-US"/>
              </w:rPr>
            </w:pPr>
            <w:r>
              <w:rPr>
                <w:lang w:val="en-US"/>
              </w:rPr>
              <w:t>Allow</w:t>
            </w:r>
          </w:p>
        </w:tc>
        <w:tc>
          <w:tcPr>
            <w:tcW w:w="857" w:type="dxa"/>
          </w:tcPr>
          <w:p w14:paraId="368E2EB1" w14:textId="54037B87" w:rsidR="00FA6B6E" w:rsidRDefault="00FA6B6E" w:rsidP="00FA6B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IPv4+6</w:t>
            </w:r>
          </w:p>
        </w:tc>
        <w:tc>
          <w:tcPr>
            <w:tcW w:w="1018" w:type="dxa"/>
          </w:tcPr>
          <w:p w14:paraId="07A21266" w14:textId="24A6DBDC" w:rsidR="00FA6B6E" w:rsidRDefault="00FA6B6E" w:rsidP="00FA6B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TCP/UDP</w:t>
            </w:r>
          </w:p>
        </w:tc>
        <w:tc>
          <w:tcPr>
            <w:tcW w:w="1752" w:type="dxa"/>
          </w:tcPr>
          <w:p w14:paraId="6FA87B37" w14:textId="62558D9E" w:rsidR="00FA6B6E" w:rsidRDefault="00FA6B6E" w:rsidP="00FA6B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Management</w:t>
            </w:r>
            <w:r>
              <w:rPr>
                <w:lang w:val="en-US"/>
              </w:rPr>
              <w:t>VLAN</w:t>
            </w:r>
            <w:proofErr w:type="spellEnd"/>
          </w:p>
        </w:tc>
        <w:tc>
          <w:tcPr>
            <w:tcW w:w="934" w:type="dxa"/>
          </w:tcPr>
          <w:p w14:paraId="2D8BD49C" w14:textId="23049055" w:rsidR="00FA6B6E" w:rsidRDefault="00FA6B6E" w:rsidP="00FA6B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746" w:type="dxa"/>
          </w:tcPr>
          <w:p w14:paraId="6868203D" w14:textId="0121DFE7" w:rsidR="00FA6B6E" w:rsidRDefault="00FA6B6E" w:rsidP="00FA6B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This Firewall</w:t>
            </w:r>
          </w:p>
        </w:tc>
        <w:tc>
          <w:tcPr>
            <w:tcW w:w="1267" w:type="dxa"/>
          </w:tcPr>
          <w:p w14:paraId="7DA9AD82" w14:textId="0B975E4A" w:rsidR="00FA6B6E" w:rsidRDefault="00FA6B6E" w:rsidP="00FA6B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53 (DNS)</w:t>
            </w:r>
          </w:p>
        </w:tc>
      </w:tr>
      <w:tr w:rsidR="0053521F" w14:paraId="6DD92C50" w14:textId="77777777" w:rsidTr="005352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14:paraId="46973A51" w14:textId="1C1B4F1A" w:rsidR="00FA6B6E" w:rsidRDefault="00A67874" w:rsidP="00FA6B6E">
            <w:pPr>
              <w:rPr>
                <w:lang w:val="en-US"/>
              </w:rPr>
            </w:pPr>
            <w:r>
              <w:rPr>
                <w:lang w:val="en-US"/>
              </w:rPr>
              <w:t>Allow</w:t>
            </w:r>
          </w:p>
        </w:tc>
        <w:tc>
          <w:tcPr>
            <w:tcW w:w="857" w:type="dxa"/>
          </w:tcPr>
          <w:p w14:paraId="32A50B85" w14:textId="7BC9A545" w:rsidR="00FA6B6E" w:rsidRDefault="00A67874" w:rsidP="00FA6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IPv4+6</w:t>
            </w:r>
          </w:p>
        </w:tc>
        <w:tc>
          <w:tcPr>
            <w:tcW w:w="1018" w:type="dxa"/>
          </w:tcPr>
          <w:p w14:paraId="00B7BBD8" w14:textId="01D64EB7" w:rsidR="00FA6B6E" w:rsidRDefault="00A67874" w:rsidP="00FA6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752" w:type="dxa"/>
          </w:tcPr>
          <w:p w14:paraId="23AE0EBC" w14:textId="1E0DCDCD" w:rsidR="00FA6B6E" w:rsidRDefault="00A67874" w:rsidP="00FA6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ManagementVLAN</w:t>
            </w:r>
            <w:proofErr w:type="spellEnd"/>
          </w:p>
        </w:tc>
        <w:tc>
          <w:tcPr>
            <w:tcW w:w="934" w:type="dxa"/>
          </w:tcPr>
          <w:p w14:paraId="6777FDCA" w14:textId="129CEA0C" w:rsidR="00FA6B6E" w:rsidRDefault="00A67874" w:rsidP="00FA6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746" w:type="dxa"/>
          </w:tcPr>
          <w:p w14:paraId="01501C45" w14:textId="234DB3FD" w:rsidR="00FA6B6E" w:rsidRDefault="00A67874" w:rsidP="00FA6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DMZVLAN</w:t>
            </w:r>
          </w:p>
        </w:tc>
        <w:tc>
          <w:tcPr>
            <w:tcW w:w="1267" w:type="dxa"/>
          </w:tcPr>
          <w:p w14:paraId="795931D2" w14:textId="76FEC74D" w:rsidR="00FA6B6E" w:rsidRDefault="00A67874" w:rsidP="00FA6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FA1E11" w14:paraId="34C49FD5" w14:textId="77777777" w:rsidTr="005352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14:paraId="3F85FB83" w14:textId="00218426" w:rsidR="00FA1E11" w:rsidRDefault="00FA1E11" w:rsidP="00FA1E11">
            <w:pPr>
              <w:rPr>
                <w:lang w:val="en-US"/>
              </w:rPr>
            </w:pPr>
            <w:r>
              <w:rPr>
                <w:lang w:val="en-US"/>
              </w:rPr>
              <w:t>Allow</w:t>
            </w:r>
          </w:p>
        </w:tc>
        <w:tc>
          <w:tcPr>
            <w:tcW w:w="857" w:type="dxa"/>
          </w:tcPr>
          <w:p w14:paraId="120EB393" w14:textId="20D7614D" w:rsidR="00FA1E11" w:rsidRDefault="00FA1E11" w:rsidP="00FA1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IPv4+6</w:t>
            </w:r>
          </w:p>
        </w:tc>
        <w:tc>
          <w:tcPr>
            <w:tcW w:w="1018" w:type="dxa"/>
          </w:tcPr>
          <w:p w14:paraId="590BBFDB" w14:textId="01BC82FF" w:rsidR="00FA1E11" w:rsidRDefault="00FA1E11" w:rsidP="00FA1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752" w:type="dxa"/>
          </w:tcPr>
          <w:p w14:paraId="32CC09E7" w14:textId="37FA1F18" w:rsidR="00FA1E11" w:rsidRDefault="00FA1E11" w:rsidP="00FA1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ManagementVLAN</w:t>
            </w:r>
            <w:proofErr w:type="spellEnd"/>
          </w:p>
        </w:tc>
        <w:tc>
          <w:tcPr>
            <w:tcW w:w="934" w:type="dxa"/>
          </w:tcPr>
          <w:p w14:paraId="58A4B87C" w14:textId="1187A6E1" w:rsidR="00FA1E11" w:rsidRDefault="00FA1E11" w:rsidP="00FA1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746" w:type="dxa"/>
          </w:tcPr>
          <w:p w14:paraId="42465785" w14:textId="7EA6E621" w:rsidR="00FA1E11" w:rsidRDefault="00FA1E11" w:rsidP="00FA1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WorkstationsVLAN</w:t>
            </w:r>
            <w:proofErr w:type="spellEnd"/>
          </w:p>
        </w:tc>
        <w:tc>
          <w:tcPr>
            <w:tcW w:w="1267" w:type="dxa"/>
          </w:tcPr>
          <w:p w14:paraId="1F98676E" w14:textId="20A712E1" w:rsidR="00FA1E11" w:rsidRDefault="00FA1E11" w:rsidP="00FA1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14:paraId="25867FC0" w14:textId="77777777" w:rsidR="008E7462" w:rsidRDefault="008E7462" w:rsidP="008E7462">
      <w:pPr>
        <w:rPr>
          <w:lang w:val="en-US"/>
        </w:rPr>
      </w:pPr>
    </w:p>
    <w:p w14:paraId="33DFA824" w14:textId="45B27990" w:rsidR="008E7462" w:rsidRDefault="00DE63EC" w:rsidP="008E7462">
      <w:pPr>
        <w:rPr>
          <w:lang w:val="en-US"/>
        </w:rPr>
      </w:pPr>
      <w:r>
        <w:rPr>
          <w:lang w:val="en-US"/>
        </w:rPr>
        <w:t>DMZ</w:t>
      </w:r>
      <w:r w:rsidR="008E7462">
        <w:rPr>
          <w:lang w:val="en-US"/>
        </w:rPr>
        <w:t xml:space="preserve"> interface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101"/>
        <w:gridCol w:w="893"/>
        <w:gridCol w:w="1091"/>
        <w:gridCol w:w="1167"/>
        <w:gridCol w:w="1115"/>
        <w:gridCol w:w="1752"/>
        <w:gridCol w:w="1369"/>
      </w:tblGrid>
      <w:tr w:rsidR="008E7462" w14:paraId="3159AEC2" w14:textId="77777777" w:rsidTr="00397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26423A2E" w14:textId="77777777" w:rsidR="008E7462" w:rsidRDefault="008E7462" w:rsidP="00DA453E">
            <w:pPr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893" w:type="dxa"/>
          </w:tcPr>
          <w:p w14:paraId="55BECD07" w14:textId="77777777" w:rsidR="008E7462" w:rsidRDefault="008E7462" w:rsidP="00DA4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TCP/IP version</w:t>
            </w:r>
          </w:p>
        </w:tc>
        <w:tc>
          <w:tcPr>
            <w:tcW w:w="1092" w:type="dxa"/>
          </w:tcPr>
          <w:p w14:paraId="13CC68FA" w14:textId="77777777" w:rsidR="008E7462" w:rsidRDefault="008E7462" w:rsidP="00DA4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protocol</w:t>
            </w:r>
          </w:p>
        </w:tc>
        <w:tc>
          <w:tcPr>
            <w:tcW w:w="1168" w:type="dxa"/>
          </w:tcPr>
          <w:p w14:paraId="23E3F3B9" w14:textId="77777777" w:rsidR="008E7462" w:rsidRDefault="008E7462" w:rsidP="00DA4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source</w:t>
            </w:r>
          </w:p>
        </w:tc>
        <w:tc>
          <w:tcPr>
            <w:tcW w:w="1117" w:type="dxa"/>
          </w:tcPr>
          <w:p w14:paraId="7B09BCD2" w14:textId="77777777" w:rsidR="008E7462" w:rsidRDefault="008E7462" w:rsidP="00DA4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Source port(s)</w:t>
            </w:r>
          </w:p>
        </w:tc>
        <w:tc>
          <w:tcPr>
            <w:tcW w:w="1746" w:type="dxa"/>
          </w:tcPr>
          <w:p w14:paraId="3F9DC278" w14:textId="77777777" w:rsidR="008E7462" w:rsidRDefault="008E7462" w:rsidP="00DA4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destination</w:t>
            </w:r>
          </w:p>
        </w:tc>
        <w:tc>
          <w:tcPr>
            <w:tcW w:w="1370" w:type="dxa"/>
          </w:tcPr>
          <w:p w14:paraId="223A4AF0" w14:textId="77777777" w:rsidR="008E7462" w:rsidRDefault="008E7462" w:rsidP="00DA4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Destination port(s)</w:t>
            </w:r>
          </w:p>
        </w:tc>
      </w:tr>
      <w:tr w:rsidR="00FA6B6E" w14:paraId="56E2F0B8" w14:textId="77777777" w:rsidTr="003970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58920C96" w14:textId="486FB5BD" w:rsidR="00FA6B6E" w:rsidRDefault="00FA6B6E" w:rsidP="00FA6B6E">
            <w:pPr>
              <w:rPr>
                <w:lang w:val="en-US"/>
              </w:rPr>
            </w:pPr>
            <w:r>
              <w:rPr>
                <w:lang w:val="en-US"/>
              </w:rPr>
              <w:t>Block</w:t>
            </w:r>
          </w:p>
        </w:tc>
        <w:tc>
          <w:tcPr>
            <w:tcW w:w="893" w:type="dxa"/>
          </w:tcPr>
          <w:p w14:paraId="75F9B499" w14:textId="009BF85F" w:rsidR="00FA6B6E" w:rsidRDefault="00FA6B6E" w:rsidP="00FA6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IPv4+6</w:t>
            </w:r>
          </w:p>
        </w:tc>
        <w:tc>
          <w:tcPr>
            <w:tcW w:w="1092" w:type="dxa"/>
          </w:tcPr>
          <w:p w14:paraId="0792572F" w14:textId="7A93FD6B" w:rsidR="00FA6B6E" w:rsidRDefault="00FA6B6E" w:rsidP="00FA6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TCP/UDP</w:t>
            </w:r>
          </w:p>
        </w:tc>
        <w:tc>
          <w:tcPr>
            <w:tcW w:w="1168" w:type="dxa"/>
          </w:tcPr>
          <w:p w14:paraId="14275475" w14:textId="58D530FA" w:rsidR="00FA6B6E" w:rsidRDefault="00FA6B6E" w:rsidP="00FA6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DMZ</w:t>
            </w:r>
            <w:r>
              <w:rPr>
                <w:lang w:val="en-US"/>
              </w:rPr>
              <w:t>VLAN</w:t>
            </w:r>
          </w:p>
        </w:tc>
        <w:tc>
          <w:tcPr>
            <w:tcW w:w="1117" w:type="dxa"/>
          </w:tcPr>
          <w:p w14:paraId="43DFD0B0" w14:textId="07EF548D" w:rsidR="00FA6B6E" w:rsidRDefault="00FA6B6E" w:rsidP="00FA6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746" w:type="dxa"/>
          </w:tcPr>
          <w:p w14:paraId="7C55D503" w14:textId="038B6AE9" w:rsidR="00FA6B6E" w:rsidRDefault="00FA6B6E" w:rsidP="00FA6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! This Firewall</w:t>
            </w:r>
          </w:p>
        </w:tc>
        <w:tc>
          <w:tcPr>
            <w:tcW w:w="1370" w:type="dxa"/>
          </w:tcPr>
          <w:p w14:paraId="03D9D592" w14:textId="16911D47" w:rsidR="00FA6B6E" w:rsidRDefault="00FA6B6E" w:rsidP="00FA6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53 (DNS)</w:t>
            </w:r>
          </w:p>
        </w:tc>
      </w:tr>
      <w:tr w:rsidR="00FA6B6E" w14:paraId="51991961" w14:textId="77777777" w:rsidTr="00397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5B39A2E7" w14:textId="581CDBD9" w:rsidR="00FA6B6E" w:rsidRDefault="00FA6B6E" w:rsidP="00FA6B6E">
            <w:pPr>
              <w:rPr>
                <w:lang w:val="en-US"/>
              </w:rPr>
            </w:pPr>
            <w:r>
              <w:rPr>
                <w:lang w:val="en-US"/>
              </w:rPr>
              <w:t>Allow</w:t>
            </w:r>
          </w:p>
        </w:tc>
        <w:tc>
          <w:tcPr>
            <w:tcW w:w="893" w:type="dxa"/>
          </w:tcPr>
          <w:p w14:paraId="4D2B4C83" w14:textId="662AF05E" w:rsidR="00FA6B6E" w:rsidRDefault="00FA6B6E" w:rsidP="00FA6B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IPv4+6</w:t>
            </w:r>
          </w:p>
        </w:tc>
        <w:tc>
          <w:tcPr>
            <w:tcW w:w="1092" w:type="dxa"/>
          </w:tcPr>
          <w:p w14:paraId="11231A34" w14:textId="18542C81" w:rsidR="00FA6B6E" w:rsidRDefault="00FA6B6E" w:rsidP="00FA6B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TCP/UDP</w:t>
            </w:r>
          </w:p>
        </w:tc>
        <w:tc>
          <w:tcPr>
            <w:tcW w:w="1168" w:type="dxa"/>
          </w:tcPr>
          <w:p w14:paraId="0AB103DA" w14:textId="0A73A9BA" w:rsidR="00FA6B6E" w:rsidRDefault="00FA6B6E" w:rsidP="00FA6B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DMZ</w:t>
            </w:r>
            <w:r>
              <w:rPr>
                <w:lang w:val="en-US"/>
              </w:rPr>
              <w:t>VLAN</w:t>
            </w:r>
          </w:p>
        </w:tc>
        <w:tc>
          <w:tcPr>
            <w:tcW w:w="1117" w:type="dxa"/>
          </w:tcPr>
          <w:p w14:paraId="43ED7632" w14:textId="4A318742" w:rsidR="00FA6B6E" w:rsidRDefault="00FA6B6E" w:rsidP="00FA6B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746" w:type="dxa"/>
          </w:tcPr>
          <w:p w14:paraId="07DC3841" w14:textId="691ED567" w:rsidR="00FA6B6E" w:rsidRDefault="00FA6B6E" w:rsidP="00FA6B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This Firewall</w:t>
            </w:r>
          </w:p>
        </w:tc>
        <w:tc>
          <w:tcPr>
            <w:tcW w:w="1370" w:type="dxa"/>
          </w:tcPr>
          <w:p w14:paraId="2666D228" w14:textId="5EEDB5DF" w:rsidR="00FA6B6E" w:rsidRDefault="00FA6B6E" w:rsidP="00FA6B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53 (DNS)</w:t>
            </w:r>
          </w:p>
        </w:tc>
      </w:tr>
      <w:tr w:rsidR="00FA6B6E" w14:paraId="453B156A" w14:textId="77777777" w:rsidTr="003970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796F77B3" w14:textId="36B86359" w:rsidR="00FA6B6E" w:rsidRDefault="00397090" w:rsidP="00FA6B6E">
            <w:pPr>
              <w:rPr>
                <w:lang w:val="en-US"/>
              </w:rPr>
            </w:pPr>
            <w:r>
              <w:rPr>
                <w:lang w:val="en-US"/>
              </w:rPr>
              <w:t>Block</w:t>
            </w:r>
          </w:p>
        </w:tc>
        <w:tc>
          <w:tcPr>
            <w:tcW w:w="893" w:type="dxa"/>
          </w:tcPr>
          <w:p w14:paraId="44500996" w14:textId="726A8EA8" w:rsidR="00FA6B6E" w:rsidRDefault="00397090" w:rsidP="00FA6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IPv4+6</w:t>
            </w:r>
          </w:p>
        </w:tc>
        <w:tc>
          <w:tcPr>
            <w:tcW w:w="1092" w:type="dxa"/>
          </w:tcPr>
          <w:p w14:paraId="4D8C8733" w14:textId="121A3862" w:rsidR="00FA6B6E" w:rsidRDefault="00397090" w:rsidP="00FA6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168" w:type="dxa"/>
          </w:tcPr>
          <w:p w14:paraId="232B82DA" w14:textId="625775E6" w:rsidR="00FA6B6E" w:rsidRDefault="00397090" w:rsidP="00FA6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DMZVLAN</w:t>
            </w:r>
          </w:p>
        </w:tc>
        <w:tc>
          <w:tcPr>
            <w:tcW w:w="1117" w:type="dxa"/>
          </w:tcPr>
          <w:p w14:paraId="57479812" w14:textId="5052ED84" w:rsidR="00FA6B6E" w:rsidRDefault="00397090" w:rsidP="00FA6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746" w:type="dxa"/>
          </w:tcPr>
          <w:p w14:paraId="70A1D130" w14:textId="1A52118B" w:rsidR="00FA6B6E" w:rsidRDefault="00397090" w:rsidP="00FA6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WorkstationsVLAN</w:t>
            </w:r>
            <w:proofErr w:type="spellEnd"/>
          </w:p>
        </w:tc>
        <w:tc>
          <w:tcPr>
            <w:tcW w:w="1370" w:type="dxa"/>
          </w:tcPr>
          <w:p w14:paraId="0AE318CD" w14:textId="5977CDB2" w:rsidR="00FA6B6E" w:rsidRDefault="00397090" w:rsidP="00FA6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397090" w14:paraId="54A64378" w14:textId="77777777" w:rsidTr="003970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2" w:type="dxa"/>
          </w:tcPr>
          <w:p w14:paraId="06B14C0B" w14:textId="209F8FBC" w:rsidR="00397090" w:rsidRDefault="00397090" w:rsidP="00397090">
            <w:pPr>
              <w:rPr>
                <w:lang w:val="en-US"/>
              </w:rPr>
            </w:pPr>
            <w:r>
              <w:rPr>
                <w:lang w:val="en-US"/>
              </w:rPr>
              <w:t>Block</w:t>
            </w:r>
          </w:p>
        </w:tc>
        <w:tc>
          <w:tcPr>
            <w:tcW w:w="893" w:type="dxa"/>
          </w:tcPr>
          <w:p w14:paraId="5ABEEEE0" w14:textId="2459D9E5" w:rsidR="00397090" w:rsidRDefault="00397090" w:rsidP="003970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IPv4+6</w:t>
            </w:r>
          </w:p>
        </w:tc>
        <w:tc>
          <w:tcPr>
            <w:tcW w:w="1092" w:type="dxa"/>
          </w:tcPr>
          <w:p w14:paraId="69DF0002" w14:textId="2608DB51" w:rsidR="00397090" w:rsidRDefault="00397090" w:rsidP="003970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168" w:type="dxa"/>
          </w:tcPr>
          <w:p w14:paraId="2B103780" w14:textId="3CD283F3" w:rsidR="00397090" w:rsidRDefault="00397090" w:rsidP="003970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DMZVLAN</w:t>
            </w:r>
          </w:p>
        </w:tc>
        <w:tc>
          <w:tcPr>
            <w:tcW w:w="1117" w:type="dxa"/>
          </w:tcPr>
          <w:p w14:paraId="282DFD1F" w14:textId="731CCCBA" w:rsidR="00397090" w:rsidRDefault="00397090" w:rsidP="003970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746" w:type="dxa"/>
          </w:tcPr>
          <w:p w14:paraId="07545D04" w14:textId="0F457803" w:rsidR="00397090" w:rsidRDefault="00397090" w:rsidP="003970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ManagementVLAN</w:t>
            </w:r>
            <w:proofErr w:type="spellEnd"/>
          </w:p>
        </w:tc>
        <w:tc>
          <w:tcPr>
            <w:tcW w:w="1370" w:type="dxa"/>
          </w:tcPr>
          <w:p w14:paraId="4A811242" w14:textId="61D45292" w:rsidR="00397090" w:rsidRDefault="00397090" w:rsidP="003970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14:paraId="0977361A" w14:textId="77777777" w:rsidR="008E7462" w:rsidRDefault="008E7462" w:rsidP="008E7462">
      <w:pPr>
        <w:rPr>
          <w:lang w:val="en-US"/>
        </w:rPr>
      </w:pPr>
    </w:p>
    <w:p w14:paraId="6AEE6E50" w14:textId="29A3FFA7" w:rsidR="00DE63EC" w:rsidRDefault="00DE63EC" w:rsidP="00DE63EC">
      <w:pPr>
        <w:rPr>
          <w:lang w:val="en-US"/>
        </w:rPr>
      </w:pPr>
      <w:r>
        <w:rPr>
          <w:lang w:val="en-US"/>
        </w:rPr>
        <w:t>WAN interface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116"/>
        <w:gridCol w:w="897"/>
        <w:gridCol w:w="1091"/>
        <w:gridCol w:w="1122"/>
        <w:gridCol w:w="1132"/>
        <w:gridCol w:w="1752"/>
        <w:gridCol w:w="1378"/>
      </w:tblGrid>
      <w:tr w:rsidR="00DE63EC" w14:paraId="2C5587FC" w14:textId="77777777" w:rsidTr="005417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8" w:type="dxa"/>
          </w:tcPr>
          <w:p w14:paraId="580AED92" w14:textId="77777777" w:rsidR="00DE63EC" w:rsidRDefault="00DE63EC" w:rsidP="00DA453E">
            <w:pPr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897" w:type="dxa"/>
          </w:tcPr>
          <w:p w14:paraId="3648D348" w14:textId="77777777" w:rsidR="00DE63EC" w:rsidRDefault="00DE63EC" w:rsidP="00DA4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TCP/IP version</w:t>
            </w:r>
          </w:p>
        </w:tc>
        <w:tc>
          <w:tcPr>
            <w:tcW w:w="1092" w:type="dxa"/>
          </w:tcPr>
          <w:p w14:paraId="22DE3172" w14:textId="77777777" w:rsidR="00DE63EC" w:rsidRDefault="00DE63EC" w:rsidP="00DA4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protocol</w:t>
            </w:r>
          </w:p>
        </w:tc>
        <w:tc>
          <w:tcPr>
            <w:tcW w:w="1123" w:type="dxa"/>
          </w:tcPr>
          <w:p w14:paraId="411BB669" w14:textId="77777777" w:rsidR="00DE63EC" w:rsidRDefault="00DE63EC" w:rsidP="00DA4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source</w:t>
            </w:r>
          </w:p>
        </w:tc>
        <w:tc>
          <w:tcPr>
            <w:tcW w:w="1133" w:type="dxa"/>
          </w:tcPr>
          <w:p w14:paraId="5F31A55F" w14:textId="77777777" w:rsidR="00DE63EC" w:rsidRDefault="00DE63EC" w:rsidP="00DA4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Source port(s)</w:t>
            </w:r>
          </w:p>
        </w:tc>
        <w:tc>
          <w:tcPr>
            <w:tcW w:w="1746" w:type="dxa"/>
          </w:tcPr>
          <w:p w14:paraId="0EA21571" w14:textId="77777777" w:rsidR="00DE63EC" w:rsidRDefault="00DE63EC" w:rsidP="00DA4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destination</w:t>
            </w:r>
          </w:p>
        </w:tc>
        <w:tc>
          <w:tcPr>
            <w:tcW w:w="1379" w:type="dxa"/>
          </w:tcPr>
          <w:p w14:paraId="7B1D410D" w14:textId="77777777" w:rsidR="00DE63EC" w:rsidRDefault="00DE63EC" w:rsidP="00DA45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Destination port(s)</w:t>
            </w:r>
          </w:p>
        </w:tc>
      </w:tr>
      <w:tr w:rsidR="00DE63EC" w14:paraId="7247C6E7" w14:textId="77777777" w:rsidTr="005417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8" w:type="dxa"/>
          </w:tcPr>
          <w:p w14:paraId="684E968D" w14:textId="783803FD" w:rsidR="00DE63EC" w:rsidRPr="00541794" w:rsidRDefault="00541794" w:rsidP="00DA453E">
            <w:pPr>
              <w:rPr>
                <w:lang w:val="en-GB"/>
              </w:rPr>
            </w:pPr>
            <w:r>
              <w:rPr>
                <w:lang w:val="en-GB"/>
              </w:rPr>
              <w:t>Block</w:t>
            </w:r>
          </w:p>
        </w:tc>
        <w:tc>
          <w:tcPr>
            <w:tcW w:w="897" w:type="dxa"/>
          </w:tcPr>
          <w:p w14:paraId="29F28E6B" w14:textId="2322E36C" w:rsidR="00DE63EC" w:rsidRDefault="00541794" w:rsidP="00DA45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IPv4+6</w:t>
            </w:r>
          </w:p>
        </w:tc>
        <w:tc>
          <w:tcPr>
            <w:tcW w:w="1092" w:type="dxa"/>
          </w:tcPr>
          <w:p w14:paraId="594E67A0" w14:textId="0C7B6EB2" w:rsidR="00DE63EC" w:rsidRDefault="00541794" w:rsidP="00DA45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123" w:type="dxa"/>
          </w:tcPr>
          <w:p w14:paraId="2FEA4D47" w14:textId="33C54F60" w:rsidR="00DE63EC" w:rsidRDefault="00541794" w:rsidP="00DA45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WAN</w:t>
            </w:r>
          </w:p>
        </w:tc>
        <w:tc>
          <w:tcPr>
            <w:tcW w:w="1133" w:type="dxa"/>
          </w:tcPr>
          <w:p w14:paraId="4AA362B3" w14:textId="3382E141" w:rsidR="00DE63EC" w:rsidRDefault="00541794" w:rsidP="00DA45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746" w:type="dxa"/>
          </w:tcPr>
          <w:p w14:paraId="790E58EC" w14:textId="2748BC12" w:rsidR="00DE63EC" w:rsidRDefault="00541794" w:rsidP="00DA45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WorkstationsVLAN</w:t>
            </w:r>
            <w:proofErr w:type="spellEnd"/>
          </w:p>
        </w:tc>
        <w:tc>
          <w:tcPr>
            <w:tcW w:w="1379" w:type="dxa"/>
          </w:tcPr>
          <w:p w14:paraId="36764527" w14:textId="4305A315" w:rsidR="00DE63EC" w:rsidRDefault="00541794" w:rsidP="00DA45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41794" w14:paraId="59B1F537" w14:textId="77777777" w:rsidTr="005417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8" w:type="dxa"/>
          </w:tcPr>
          <w:p w14:paraId="46A66EAC" w14:textId="440A531D" w:rsidR="00541794" w:rsidRDefault="00541794" w:rsidP="00541794">
            <w:pPr>
              <w:rPr>
                <w:lang w:val="en-US"/>
              </w:rPr>
            </w:pPr>
            <w:r>
              <w:rPr>
                <w:lang w:val="en-GB"/>
              </w:rPr>
              <w:t>Block</w:t>
            </w:r>
          </w:p>
        </w:tc>
        <w:tc>
          <w:tcPr>
            <w:tcW w:w="897" w:type="dxa"/>
          </w:tcPr>
          <w:p w14:paraId="79F0A5E8" w14:textId="5B236B21" w:rsidR="00541794" w:rsidRDefault="00541794" w:rsidP="005417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IPv4+6</w:t>
            </w:r>
          </w:p>
        </w:tc>
        <w:tc>
          <w:tcPr>
            <w:tcW w:w="1092" w:type="dxa"/>
          </w:tcPr>
          <w:p w14:paraId="2019A4ED" w14:textId="78D1CAE5" w:rsidR="00541794" w:rsidRDefault="00541794" w:rsidP="005417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123" w:type="dxa"/>
          </w:tcPr>
          <w:p w14:paraId="12D8E474" w14:textId="2361A157" w:rsidR="00541794" w:rsidRDefault="00541794" w:rsidP="005417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WAN</w:t>
            </w:r>
          </w:p>
        </w:tc>
        <w:tc>
          <w:tcPr>
            <w:tcW w:w="1133" w:type="dxa"/>
          </w:tcPr>
          <w:p w14:paraId="25C0ED24" w14:textId="73773AAE" w:rsidR="00541794" w:rsidRDefault="00541794" w:rsidP="005417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746" w:type="dxa"/>
          </w:tcPr>
          <w:p w14:paraId="75563DFD" w14:textId="5F61C876" w:rsidR="00541794" w:rsidRDefault="00541794" w:rsidP="005417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DMZ</w:t>
            </w:r>
            <w:r>
              <w:rPr>
                <w:lang w:val="en-US"/>
              </w:rPr>
              <w:t>VLAN</w:t>
            </w:r>
          </w:p>
        </w:tc>
        <w:tc>
          <w:tcPr>
            <w:tcW w:w="1379" w:type="dxa"/>
          </w:tcPr>
          <w:p w14:paraId="089510CB" w14:textId="3530F7A3" w:rsidR="00541794" w:rsidRDefault="00541794" w:rsidP="005417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41794" w14:paraId="2AEF6F4D" w14:textId="77777777" w:rsidTr="005417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8" w:type="dxa"/>
          </w:tcPr>
          <w:p w14:paraId="1B192509" w14:textId="1A65B253" w:rsidR="00541794" w:rsidRDefault="00541794" w:rsidP="00541794">
            <w:pPr>
              <w:rPr>
                <w:lang w:val="en-US"/>
              </w:rPr>
            </w:pPr>
            <w:r>
              <w:rPr>
                <w:lang w:val="en-GB"/>
              </w:rPr>
              <w:t>Block</w:t>
            </w:r>
          </w:p>
        </w:tc>
        <w:tc>
          <w:tcPr>
            <w:tcW w:w="897" w:type="dxa"/>
          </w:tcPr>
          <w:p w14:paraId="2EAE8CE2" w14:textId="4A76E6A7" w:rsidR="00541794" w:rsidRDefault="00541794" w:rsidP="005417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IPv4+6</w:t>
            </w:r>
          </w:p>
        </w:tc>
        <w:tc>
          <w:tcPr>
            <w:tcW w:w="1092" w:type="dxa"/>
          </w:tcPr>
          <w:p w14:paraId="795F7FEE" w14:textId="4E7B7FF7" w:rsidR="00541794" w:rsidRDefault="00541794" w:rsidP="005417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123" w:type="dxa"/>
          </w:tcPr>
          <w:p w14:paraId="5FBBD8C0" w14:textId="72E904C3" w:rsidR="00541794" w:rsidRDefault="00541794" w:rsidP="005417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WAN</w:t>
            </w:r>
          </w:p>
        </w:tc>
        <w:tc>
          <w:tcPr>
            <w:tcW w:w="1133" w:type="dxa"/>
          </w:tcPr>
          <w:p w14:paraId="4477315D" w14:textId="7068AB77" w:rsidR="00541794" w:rsidRDefault="00541794" w:rsidP="005417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746" w:type="dxa"/>
          </w:tcPr>
          <w:p w14:paraId="2BADA10A" w14:textId="073FF8A6" w:rsidR="00541794" w:rsidRDefault="00D975B7" w:rsidP="005417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Management</w:t>
            </w:r>
            <w:r w:rsidR="00541794">
              <w:rPr>
                <w:lang w:val="en-US"/>
              </w:rPr>
              <w:t>VLAN</w:t>
            </w:r>
            <w:proofErr w:type="spellEnd"/>
          </w:p>
        </w:tc>
        <w:tc>
          <w:tcPr>
            <w:tcW w:w="1379" w:type="dxa"/>
          </w:tcPr>
          <w:p w14:paraId="3F07D7D2" w14:textId="263999A0" w:rsidR="00541794" w:rsidRDefault="00541794" w:rsidP="005417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41794" w14:paraId="24B14651" w14:textId="77777777" w:rsidTr="005417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8" w:type="dxa"/>
          </w:tcPr>
          <w:p w14:paraId="3E8DB8E9" w14:textId="7D16CD97" w:rsidR="00541794" w:rsidRDefault="00240E86" w:rsidP="00541794">
            <w:pPr>
              <w:rPr>
                <w:lang w:val="en-US"/>
              </w:rPr>
            </w:pPr>
            <w:r>
              <w:rPr>
                <w:lang w:val="en-US"/>
              </w:rPr>
              <w:t>Allow</w:t>
            </w:r>
          </w:p>
        </w:tc>
        <w:tc>
          <w:tcPr>
            <w:tcW w:w="897" w:type="dxa"/>
          </w:tcPr>
          <w:p w14:paraId="5DFB979D" w14:textId="45D2488C" w:rsidR="00541794" w:rsidRDefault="00240E86" w:rsidP="005417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IPv4+6</w:t>
            </w:r>
          </w:p>
        </w:tc>
        <w:tc>
          <w:tcPr>
            <w:tcW w:w="1092" w:type="dxa"/>
          </w:tcPr>
          <w:p w14:paraId="17F43B21" w14:textId="2F360517" w:rsidR="00541794" w:rsidRDefault="00240E86" w:rsidP="005417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123" w:type="dxa"/>
          </w:tcPr>
          <w:p w14:paraId="0F8D1358" w14:textId="466E2237" w:rsidR="00541794" w:rsidRDefault="00240E86" w:rsidP="005417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133" w:type="dxa"/>
          </w:tcPr>
          <w:p w14:paraId="322BCCD8" w14:textId="0A23702D" w:rsidR="00541794" w:rsidRDefault="00240E86" w:rsidP="005417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746" w:type="dxa"/>
          </w:tcPr>
          <w:p w14:paraId="555E44F2" w14:textId="0C9319CF" w:rsidR="00541794" w:rsidRDefault="00240E86" w:rsidP="005417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379" w:type="dxa"/>
          </w:tcPr>
          <w:p w14:paraId="1C87E6E3" w14:textId="0251DB2B" w:rsidR="00541794" w:rsidRDefault="00240E86" w:rsidP="005417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14:paraId="0F7E48C9" w14:textId="77777777" w:rsidR="003F1EF3" w:rsidRDefault="003F1EF3" w:rsidP="00C64FE9">
      <w:pPr>
        <w:rPr>
          <w:lang w:val="en-US"/>
        </w:rPr>
      </w:pPr>
    </w:p>
    <w:p w14:paraId="5BF2338E" w14:textId="27AA9C28" w:rsidR="0001133E" w:rsidRPr="00C64FE9" w:rsidRDefault="0001133E" w:rsidP="00C64FE9">
      <w:pPr>
        <w:rPr>
          <w:lang w:val="en-US"/>
        </w:rPr>
      </w:pPr>
      <w:r w:rsidRPr="0001133E">
        <w:rPr>
          <w:lang w:val="en-US"/>
        </w:rPr>
        <w:lastRenderedPageBreak/>
        <w:drawing>
          <wp:inline distT="0" distB="0" distL="0" distR="0" wp14:anchorId="573572E9" wp14:editId="3DE1A24E">
            <wp:extent cx="5396230" cy="3310255"/>
            <wp:effectExtent l="0" t="0" r="0" b="4445"/>
            <wp:docPr id="1130096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9674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9454" w14:textId="017949C5" w:rsidR="00247DE2" w:rsidRDefault="0087230A" w:rsidP="00334A60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Apply the</w:t>
      </w:r>
      <w:r w:rsidR="00F3060C">
        <w:rPr>
          <w:lang w:val="en-US"/>
        </w:rPr>
        <w:t xml:space="preserve"> designed</w:t>
      </w:r>
      <w:r>
        <w:rPr>
          <w:lang w:val="en-US"/>
        </w:rPr>
        <w:t xml:space="preserve"> rules </w:t>
      </w:r>
      <w:r w:rsidR="0086055D">
        <w:rPr>
          <w:lang w:val="en-US"/>
        </w:rPr>
        <w:t xml:space="preserve">in your </w:t>
      </w:r>
      <w:proofErr w:type="gramStart"/>
      <w:r w:rsidR="0086055D">
        <w:rPr>
          <w:lang w:val="en-US"/>
        </w:rPr>
        <w:t>environment, and</w:t>
      </w:r>
      <w:proofErr w:type="gramEnd"/>
      <w:r w:rsidR="0086055D">
        <w:rPr>
          <w:lang w:val="en-US"/>
        </w:rPr>
        <w:t xml:space="preserve"> verify/test them</w:t>
      </w:r>
      <w:r w:rsidR="006A6F0B">
        <w:rPr>
          <w:lang w:val="en-US"/>
        </w:rPr>
        <w:t>.</w:t>
      </w:r>
    </w:p>
    <w:p w14:paraId="52AA68B4" w14:textId="77777777" w:rsidR="00874534" w:rsidRDefault="00874534" w:rsidP="00874534">
      <w:pPr>
        <w:rPr>
          <w:lang w:val="en-US"/>
        </w:rPr>
      </w:pPr>
    </w:p>
    <w:p w14:paraId="15C2A6EB" w14:textId="61BE81A0" w:rsidR="00874534" w:rsidRPr="00874534" w:rsidRDefault="00874534" w:rsidP="00874534">
      <w:pPr>
        <w:rPr>
          <w:color w:val="FF0000"/>
          <w:lang w:val="en-US"/>
        </w:rPr>
      </w:pPr>
      <w:r w:rsidRPr="00874534">
        <w:rPr>
          <w:color w:val="FF0000"/>
          <w:lang w:val="en-US"/>
        </w:rPr>
        <w:t>OVERVIEW:</w:t>
      </w:r>
    </w:p>
    <w:p w14:paraId="156C3A99" w14:textId="77777777" w:rsidR="00874534" w:rsidRPr="00874534" w:rsidRDefault="00874534" w:rsidP="00874534">
      <w:pPr>
        <w:rPr>
          <w:lang w:val="en-US"/>
        </w:rPr>
      </w:pPr>
    </w:p>
    <w:p w14:paraId="7F75E327" w14:textId="259A77AB" w:rsidR="001B2CD3" w:rsidRDefault="001B2CD3" w:rsidP="001B2CD3">
      <w:pPr>
        <w:rPr>
          <w:lang w:val="en-US"/>
        </w:rPr>
      </w:pPr>
      <w:r w:rsidRPr="001B2CD3">
        <w:rPr>
          <w:lang w:val="en-US"/>
        </w:rPr>
        <w:drawing>
          <wp:inline distT="0" distB="0" distL="0" distR="0" wp14:anchorId="31ED90D9" wp14:editId="4F6DA424">
            <wp:extent cx="5396230" cy="1528445"/>
            <wp:effectExtent l="0" t="0" r="0" b="0"/>
            <wp:docPr id="187492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2198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A56D" w14:textId="7083E925" w:rsidR="006C1EB6" w:rsidRDefault="006C1EB6" w:rsidP="001B2CD3">
      <w:pPr>
        <w:rPr>
          <w:lang w:val="en-US"/>
        </w:rPr>
      </w:pPr>
      <w:r w:rsidRPr="006C1EB6">
        <w:rPr>
          <w:lang w:val="en-US"/>
        </w:rPr>
        <w:drawing>
          <wp:inline distT="0" distB="0" distL="0" distR="0" wp14:anchorId="0F94234F" wp14:editId="4BAF080B">
            <wp:extent cx="5396230" cy="1288415"/>
            <wp:effectExtent l="0" t="0" r="0" b="6985"/>
            <wp:docPr id="408378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7888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A35E" w14:textId="5939D275" w:rsidR="00D432C5" w:rsidRDefault="00D432C5" w:rsidP="001B2CD3">
      <w:pPr>
        <w:rPr>
          <w:lang w:val="en-US"/>
        </w:rPr>
      </w:pPr>
      <w:r w:rsidRPr="00D432C5">
        <w:rPr>
          <w:lang w:val="en-US"/>
        </w:rPr>
        <w:drawing>
          <wp:inline distT="0" distB="0" distL="0" distR="0" wp14:anchorId="1A4BCA8B" wp14:editId="4D89D809">
            <wp:extent cx="5396230" cy="1518920"/>
            <wp:effectExtent l="0" t="0" r="0" b="5080"/>
            <wp:docPr id="1610828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2888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BE3" w14:textId="0DE6CE42" w:rsidR="003159DC" w:rsidRDefault="003159DC" w:rsidP="001B2CD3">
      <w:pPr>
        <w:rPr>
          <w:lang w:val="en-US"/>
        </w:rPr>
      </w:pPr>
      <w:r w:rsidRPr="003159DC">
        <w:rPr>
          <w:lang w:val="en-US"/>
        </w:rPr>
        <w:lastRenderedPageBreak/>
        <w:drawing>
          <wp:inline distT="0" distB="0" distL="0" distR="0" wp14:anchorId="6A8382CB" wp14:editId="2B59735F">
            <wp:extent cx="5396230" cy="1466850"/>
            <wp:effectExtent l="0" t="0" r="0" b="0"/>
            <wp:docPr id="615731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3136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39E1" w14:textId="511AA497" w:rsidR="00AB5834" w:rsidRDefault="00AB5834" w:rsidP="001B2CD3">
      <w:pPr>
        <w:rPr>
          <w:lang w:val="en-US"/>
        </w:rPr>
      </w:pPr>
      <w:r w:rsidRPr="00AB5834">
        <w:rPr>
          <w:lang w:val="en-US"/>
        </w:rPr>
        <w:drawing>
          <wp:inline distT="0" distB="0" distL="0" distR="0" wp14:anchorId="06290E79" wp14:editId="64836A06">
            <wp:extent cx="5396230" cy="1410335"/>
            <wp:effectExtent l="0" t="0" r="0" b="0"/>
            <wp:docPr id="589130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3085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2B4E" w14:textId="3FBD44AB" w:rsidR="008701A0" w:rsidRPr="001B2CD3" w:rsidRDefault="008701A0" w:rsidP="001B2CD3">
      <w:pPr>
        <w:rPr>
          <w:lang w:val="en-US"/>
        </w:rPr>
      </w:pPr>
      <w:r w:rsidRPr="009B0363">
        <w:rPr>
          <w:color w:val="FF0000"/>
          <w:lang w:val="en-US"/>
        </w:rPr>
        <w:t>FLOATING RULE NOT DISABLED.</w:t>
      </w:r>
    </w:p>
    <w:p w14:paraId="2C9A8EDC" w14:textId="77777777" w:rsidR="004F05E7" w:rsidRDefault="004F05E7" w:rsidP="004F05E7">
      <w:pPr>
        <w:pStyle w:val="ListParagraph"/>
        <w:rPr>
          <w:lang w:val="en-US"/>
        </w:rPr>
      </w:pPr>
    </w:p>
    <w:p w14:paraId="2C6A28B3" w14:textId="1F62AEE8" w:rsidR="004F05E7" w:rsidRDefault="004F05E7" w:rsidP="00334A60">
      <w:pPr>
        <w:pStyle w:val="ListParagraph"/>
        <w:numPr>
          <w:ilvl w:val="0"/>
          <w:numId w:val="41"/>
        </w:numPr>
        <w:rPr>
          <w:b/>
          <w:bCs/>
          <w:lang w:val="en-US"/>
        </w:rPr>
      </w:pPr>
      <w:r>
        <w:rPr>
          <w:lang w:val="en-US"/>
        </w:rPr>
        <w:t>Make a screenshot</w:t>
      </w:r>
      <w:r w:rsidR="0095207E">
        <w:rPr>
          <w:lang w:val="en-US"/>
        </w:rPr>
        <w:t xml:space="preserve"> of the </w:t>
      </w:r>
      <w:r w:rsidR="008C50C0">
        <w:rPr>
          <w:lang w:val="en-US"/>
        </w:rPr>
        <w:t xml:space="preserve">firewall rules </w:t>
      </w:r>
      <w:r w:rsidR="0002243B">
        <w:rPr>
          <w:lang w:val="en-US"/>
        </w:rPr>
        <w:t xml:space="preserve">table </w:t>
      </w:r>
      <w:r w:rsidR="008C50C0">
        <w:rPr>
          <w:lang w:val="en-US"/>
        </w:rPr>
        <w:t xml:space="preserve">for the </w:t>
      </w:r>
      <w:r w:rsidR="008C50C0" w:rsidRPr="0002243B">
        <w:rPr>
          <w:b/>
          <w:bCs/>
          <w:lang w:val="en-US"/>
        </w:rPr>
        <w:t>workstations</w:t>
      </w:r>
      <w:r w:rsidR="008C50C0">
        <w:rPr>
          <w:lang w:val="en-US"/>
        </w:rPr>
        <w:t xml:space="preserve"> interface in the </w:t>
      </w:r>
      <w:r w:rsidR="003A41C8">
        <w:rPr>
          <w:lang w:val="en-US"/>
        </w:rPr>
        <w:t>firewall’s configuration</w:t>
      </w:r>
      <w:r>
        <w:rPr>
          <w:lang w:val="en-US"/>
        </w:rPr>
        <w:t xml:space="preserve"> </w:t>
      </w:r>
      <w:r w:rsidR="003A41C8">
        <w:rPr>
          <w:lang w:val="en-US"/>
        </w:rPr>
        <w:t xml:space="preserve">website. To prove that </w:t>
      </w:r>
      <w:r w:rsidR="008E6096">
        <w:rPr>
          <w:lang w:val="en-US"/>
        </w:rPr>
        <w:t xml:space="preserve">you performed this </w:t>
      </w:r>
      <w:proofErr w:type="gramStart"/>
      <w:r w:rsidR="008E6096">
        <w:rPr>
          <w:lang w:val="en-US"/>
        </w:rPr>
        <w:t>on</w:t>
      </w:r>
      <w:proofErr w:type="gramEnd"/>
      <w:r w:rsidR="008E6096">
        <w:rPr>
          <w:lang w:val="en-US"/>
        </w:rPr>
        <w:t xml:space="preserve"> your own environment, add your first name to the </w:t>
      </w:r>
      <w:r w:rsidR="0099678A">
        <w:rPr>
          <w:lang w:val="en-US"/>
        </w:rPr>
        <w:t>description</w:t>
      </w:r>
      <w:r w:rsidR="008E6096">
        <w:rPr>
          <w:lang w:val="en-US"/>
        </w:rPr>
        <w:t xml:space="preserve"> of the </w:t>
      </w:r>
      <w:r w:rsidR="00546BDA">
        <w:rPr>
          <w:lang w:val="en-US"/>
        </w:rPr>
        <w:t>rule that to allows access to server-01 through ssh</w:t>
      </w:r>
      <w:r w:rsidR="00546BDA" w:rsidRPr="0099678A">
        <w:rPr>
          <w:b/>
          <w:bCs/>
          <w:lang w:val="en-US"/>
        </w:rPr>
        <w:t xml:space="preserve">. Submit this </w:t>
      </w:r>
      <w:r w:rsidR="0099678A" w:rsidRPr="0099678A">
        <w:rPr>
          <w:b/>
          <w:bCs/>
          <w:lang w:val="en-US"/>
        </w:rPr>
        <w:t xml:space="preserve">screenshot </w:t>
      </w:r>
      <w:r w:rsidR="0002243B">
        <w:rPr>
          <w:b/>
          <w:bCs/>
          <w:lang w:val="en-US"/>
        </w:rPr>
        <w:t>on</w:t>
      </w:r>
      <w:r w:rsidR="0099678A" w:rsidRPr="0099678A">
        <w:rPr>
          <w:b/>
          <w:bCs/>
          <w:lang w:val="en-US"/>
        </w:rPr>
        <w:t xml:space="preserve"> Leho.</w:t>
      </w:r>
    </w:p>
    <w:p w14:paraId="66882601" w14:textId="28C023BE" w:rsidR="00E1341E" w:rsidRPr="00E1341E" w:rsidRDefault="00E1341E" w:rsidP="00E1341E">
      <w:pPr>
        <w:rPr>
          <w:b/>
          <w:bCs/>
          <w:lang w:val="en-US"/>
        </w:rPr>
      </w:pPr>
      <w:r w:rsidRPr="00E1341E">
        <w:rPr>
          <w:b/>
          <w:bCs/>
          <w:lang w:val="en-US"/>
        </w:rPr>
        <w:drawing>
          <wp:inline distT="0" distB="0" distL="0" distR="0" wp14:anchorId="6E27EB37" wp14:editId="25C88596">
            <wp:extent cx="5396230" cy="1813560"/>
            <wp:effectExtent l="0" t="0" r="0" b="0"/>
            <wp:docPr id="1762996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96063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6929" w14:textId="77777777" w:rsidR="00334A60" w:rsidRDefault="00334A60" w:rsidP="00334A60">
      <w:pPr>
        <w:pStyle w:val="ListParagraph"/>
        <w:rPr>
          <w:lang w:val="en-US"/>
        </w:rPr>
      </w:pPr>
    </w:p>
    <w:p w14:paraId="0A0416AD" w14:textId="000A018F" w:rsidR="00247DE2" w:rsidRDefault="00062839" w:rsidP="00247DE2">
      <w:pPr>
        <w:pStyle w:val="Heading1"/>
      </w:pPr>
      <w:r>
        <w:t xml:space="preserve">Making </w:t>
      </w:r>
      <w:r w:rsidR="000A6339">
        <w:t>services</w:t>
      </w:r>
      <w:r>
        <w:t xml:space="preserve"> available to the outside world: port forwarding</w:t>
      </w:r>
    </w:p>
    <w:p w14:paraId="6230AE25" w14:textId="77777777" w:rsidR="000A6339" w:rsidRDefault="000A6339" w:rsidP="00247DE2">
      <w:pPr>
        <w:rPr>
          <w:lang w:val="en-US"/>
        </w:rPr>
      </w:pPr>
    </w:p>
    <w:p w14:paraId="5A46EA65" w14:textId="364CE4BC" w:rsidR="001913FB" w:rsidRDefault="00935326" w:rsidP="00247DE2">
      <w:pPr>
        <w:rPr>
          <w:lang w:val="en-US"/>
        </w:rPr>
      </w:pPr>
      <w:r>
        <w:rPr>
          <w:lang w:val="en-US"/>
        </w:rPr>
        <w:t xml:space="preserve">Because the NIS company wants to </w:t>
      </w:r>
      <w:r w:rsidR="005632DF">
        <w:rPr>
          <w:lang w:val="en-US"/>
        </w:rPr>
        <w:t>run</w:t>
      </w:r>
      <w:r>
        <w:rPr>
          <w:lang w:val="en-US"/>
        </w:rPr>
        <w:t xml:space="preserve"> its own website</w:t>
      </w:r>
      <w:r w:rsidR="008E33EF">
        <w:rPr>
          <w:lang w:val="en-US"/>
        </w:rPr>
        <w:t>(s)</w:t>
      </w:r>
      <w:r>
        <w:rPr>
          <w:lang w:val="en-US"/>
        </w:rPr>
        <w:t xml:space="preserve"> on-premises</w:t>
      </w:r>
      <w:r w:rsidR="008E33EF">
        <w:rPr>
          <w:lang w:val="en-US"/>
        </w:rPr>
        <w:t xml:space="preserve">, we want to make the </w:t>
      </w:r>
      <w:r w:rsidR="00544566">
        <w:rPr>
          <w:lang w:val="en-US"/>
        </w:rPr>
        <w:t xml:space="preserve">websites </w:t>
      </w:r>
      <w:r w:rsidR="005632DF">
        <w:rPr>
          <w:lang w:val="en-US"/>
        </w:rPr>
        <w:t xml:space="preserve">that are hosted </w:t>
      </w:r>
      <w:r w:rsidR="00544566">
        <w:rPr>
          <w:lang w:val="en-US"/>
        </w:rPr>
        <w:t xml:space="preserve">on </w:t>
      </w:r>
      <w:r w:rsidR="00544566" w:rsidRPr="005632DF">
        <w:rPr>
          <w:b/>
          <w:bCs/>
          <w:lang w:val="en-US"/>
        </w:rPr>
        <w:t>server-01</w:t>
      </w:r>
      <w:r w:rsidR="00544566">
        <w:rPr>
          <w:lang w:val="en-US"/>
        </w:rPr>
        <w:t xml:space="preserve"> and </w:t>
      </w:r>
      <w:r w:rsidR="00544566" w:rsidRPr="00C76296">
        <w:rPr>
          <w:b/>
          <w:bCs/>
          <w:lang w:val="en-US"/>
        </w:rPr>
        <w:t>server-02</w:t>
      </w:r>
      <w:r w:rsidR="00544566">
        <w:rPr>
          <w:lang w:val="en-US"/>
        </w:rPr>
        <w:t xml:space="preserve"> </w:t>
      </w:r>
      <w:r w:rsidR="00C76296">
        <w:rPr>
          <w:lang w:val="en-US"/>
        </w:rPr>
        <w:t xml:space="preserve">available to the outside world. </w:t>
      </w:r>
      <w:r w:rsidR="00C50483">
        <w:rPr>
          <w:lang w:val="en-US"/>
        </w:rPr>
        <w:t xml:space="preserve">Unfortunately, NIS </w:t>
      </w:r>
      <w:r w:rsidR="00763F09">
        <w:rPr>
          <w:lang w:val="en-US"/>
        </w:rPr>
        <w:t>doesn</w:t>
      </w:r>
      <w:r w:rsidR="00C76296">
        <w:rPr>
          <w:lang w:val="en-US"/>
        </w:rPr>
        <w:t xml:space="preserve">’t </w:t>
      </w:r>
      <w:r w:rsidR="009E7907">
        <w:rPr>
          <w:lang w:val="en-US"/>
        </w:rPr>
        <w:t xml:space="preserve">yet have access to IPv6 </w:t>
      </w:r>
      <w:r w:rsidR="00640A4F">
        <w:rPr>
          <w:lang w:val="en-US"/>
        </w:rPr>
        <w:t xml:space="preserve">(which would provide each host </w:t>
      </w:r>
      <w:r w:rsidR="00166A86">
        <w:rPr>
          <w:lang w:val="en-US"/>
        </w:rPr>
        <w:t xml:space="preserve">with </w:t>
      </w:r>
      <w:r w:rsidR="003F1482">
        <w:rPr>
          <w:lang w:val="en-US"/>
        </w:rPr>
        <w:t xml:space="preserve">its own </w:t>
      </w:r>
      <w:r w:rsidR="009C5101">
        <w:rPr>
          <w:lang w:val="en-US"/>
        </w:rPr>
        <w:t>GUA address which c</w:t>
      </w:r>
      <w:r w:rsidR="00640A4F">
        <w:rPr>
          <w:lang w:val="en-US"/>
        </w:rPr>
        <w:t>an</w:t>
      </w:r>
      <w:r w:rsidR="009C5101">
        <w:rPr>
          <w:lang w:val="en-US"/>
        </w:rPr>
        <w:t xml:space="preserve"> be made</w:t>
      </w:r>
      <w:r w:rsidR="00640A4F">
        <w:rPr>
          <w:lang w:val="en-US"/>
        </w:rPr>
        <w:t xml:space="preserve"> </w:t>
      </w:r>
      <w:r w:rsidR="009C5101">
        <w:rPr>
          <w:lang w:val="en-US"/>
        </w:rPr>
        <w:t>internet-</w:t>
      </w:r>
      <w:proofErr w:type="gramStart"/>
      <w:r w:rsidR="009C5101">
        <w:rPr>
          <w:lang w:val="en-US"/>
        </w:rPr>
        <w:t xml:space="preserve">accessible </w:t>
      </w:r>
      <w:r w:rsidR="00166A86">
        <w:rPr>
          <w:lang w:val="en-US"/>
        </w:rPr>
        <w:t>)</w:t>
      </w:r>
      <w:proofErr w:type="gramEnd"/>
      <w:r w:rsidR="00166A86">
        <w:rPr>
          <w:lang w:val="en-US"/>
        </w:rPr>
        <w:t xml:space="preserve">, </w:t>
      </w:r>
      <w:r w:rsidR="00763F09">
        <w:rPr>
          <w:lang w:val="en-US"/>
        </w:rPr>
        <w:t xml:space="preserve">and only </w:t>
      </w:r>
      <w:r w:rsidR="00166A86">
        <w:rPr>
          <w:lang w:val="en-US"/>
        </w:rPr>
        <w:t>ha</w:t>
      </w:r>
      <w:r w:rsidR="00763F09">
        <w:rPr>
          <w:lang w:val="en-US"/>
        </w:rPr>
        <w:t>s</w:t>
      </w:r>
      <w:r w:rsidR="00166A86">
        <w:rPr>
          <w:lang w:val="en-US"/>
        </w:rPr>
        <w:t xml:space="preserve"> the WAN IPv4 address of the  router which is </w:t>
      </w:r>
      <w:r w:rsidR="00A9768A">
        <w:rPr>
          <w:lang w:val="en-US"/>
        </w:rPr>
        <w:t>accessible from the outside world</w:t>
      </w:r>
      <w:r w:rsidR="00763F09">
        <w:rPr>
          <w:lang w:val="en-US"/>
        </w:rPr>
        <w:t>. Therefore,</w:t>
      </w:r>
      <w:r w:rsidR="00A9768A">
        <w:rPr>
          <w:lang w:val="en-US"/>
        </w:rPr>
        <w:t xml:space="preserve"> we decide to use port forwarding </w:t>
      </w:r>
      <w:r w:rsidR="00966CD8">
        <w:rPr>
          <w:lang w:val="en-US"/>
        </w:rPr>
        <w:t xml:space="preserve">to make the websites accessible through </w:t>
      </w:r>
      <w:proofErr w:type="gramStart"/>
      <w:r w:rsidR="00966CD8">
        <w:rPr>
          <w:lang w:val="en-US"/>
        </w:rPr>
        <w:t xml:space="preserve">this </w:t>
      </w:r>
      <w:r w:rsidR="00C50483">
        <w:rPr>
          <w:lang w:val="en-US"/>
        </w:rPr>
        <w:t xml:space="preserve"> IPv</w:t>
      </w:r>
      <w:proofErr w:type="gramEnd"/>
      <w:r w:rsidR="00C50483">
        <w:rPr>
          <w:lang w:val="en-US"/>
        </w:rPr>
        <w:t>4 address.</w:t>
      </w:r>
      <w:r w:rsidR="0094132B">
        <w:rPr>
          <w:lang w:val="en-US"/>
        </w:rPr>
        <w:t xml:space="preserve"> </w:t>
      </w:r>
      <w:r w:rsidR="00057592">
        <w:rPr>
          <w:lang w:val="en-US"/>
        </w:rPr>
        <w:t>The websites are only available through HTTP</w:t>
      </w:r>
      <w:r w:rsidR="00E30CE9">
        <w:rPr>
          <w:lang w:val="en-US"/>
        </w:rPr>
        <w:t xml:space="preserve"> (</w:t>
      </w:r>
      <w:proofErr w:type="gramStart"/>
      <w:r w:rsidR="00E30CE9">
        <w:rPr>
          <w:lang w:val="en-US"/>
        </w:rPr>
        <w:t>a HTTPS</w:t>
      </w:r>
      <w:proofErr w:type="gramEnd"/>
      <w:r w:rsidR="00E30CE9">
        <w:rPr>
          <w:lang w:val="en-US"/>
        </w:rPr>
        <w:t xml:space="preserve"> version </w:t>
      </w:r>
      <w:r w:rsidR="00846D9E">
        <w:rPr>
          <w:lang w:val="en-US"/>
        </w:rPr>
        <w:t xml:space="preserve">would be more secure, but </w:t>
      </w:r>
      <w:r w:rsidR="00E30CE9">
        <w:rPr>
          <w:lang w:val="en-US"/>
        </w:rPr>
        <w:t>is not yet available</w:t>
      </w:r>
      <w:r w:rsidR="00846D9E">
        <w:rPr>
          <w:lang w:val="en-US"/>
        </w:rPr>
        <w:t>)</w:t>
      </w:r>
    </w:p>
    <w:p w14:paraId="402DF356" w14:textId="77777777" w:rsidR="00076861" w:rsidRDefault="00076861" w:rsidP="00247DE2">
      <w:pPr>
        <w:rPr>
          <w:lang w:val="en-US"/>
        </w:rPr>
      </w:pPr>
    </w:p>
    <w:p w14:paraId="0CB5650E" w14:textId="4D48FCE7" w:rsidR="000071C0" w:rsidRPr="006B58C9" w:rsidRDefault="00076861" w:rsidP="00F858AE">
      <w:pPr>
        <w:pStyle w:val="ListParagraph"/>
        <w:numPr>
          <w:ilvl w:val="0"/>
          <w:numId w:val="41"/>
        </w:numPr>
        <w:rPr>
          <w:lang w:val="en-US"/>
        </w:rPr>
      </w:pPr>
      <w:r w:rsidRPr="006B58C9">
        <w:rPr>
          <w:lang w:val="en-US"/>
        </w:rPr>
        <w:t xml:space="preserve">Use NAT port forwarding in the </w:t>
      </w:r>
      <w:proofErr w:type="spellStart"/>
      <w:r w:rsidRPr="006B58C9">
        <w:rPr>
          <w:lang w:val="en-US"/>
        </w:rPr>
        <w:t>OPNsense</w:t>
      </w:r>
      <w:proofErr w:type="spellEnd"/>
      <w:r w:rsidRPr="006B58C9">
        <w:rPr>
          <w:lang w:val="en-US"/>
        </w:rPr>
        <w:t xml:space="preserve"> firewall to </w:t>
      </w:r>
      <w:r w:rsidR="00992F1F" w:rsidRPr="006B58C9">
        <w:rPr>
          <w:lang w:val="en-US"/>
        </w:rPr>
        <w:t xml:space="preserve">make the HTTP </w:t>
      </w:r>
      <w:r w:rsidR="00336F27" w:rsidRPr="006B58C9">
        <w:rPr>
          <w:lang w:val="en-US"/>
        </w:rPr>
        <w:t>websites of server-01 and server-02 available to the outside world</w:t>
      </w:r>
      <w:r w:rsidR="000071C0" w:rsidRPr="006B58C9">
        <w:rPr>
          <w:lang w:val="en-US"/>
        </w:rPr>
        <w:t>:</w:t>
      </w:r>
    </w:p>
    <w:p w14:paraId="6171BE5F" w14:textId="77777777" w:rsidR="000071C0" w:rsidRDefault="000071C0" w:rsidP="000A796E">
      <w:pPr>
        <w:rPr>
          <w:lang w:val="en-US"/>
        </w:rPr>
      </w:pPr>
    </w:p>
    <w:p w14:paraId="79017EFD" w14:textId="77777777" w:rsidR="001E0CD5" w:rsidRDefault="002450B1" w:rsidP="001E0CD5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The HTTP website of server-01 should be available on</w:t>
      </w:r>
      <w:r w:rsidR="001E0CD5">
        <w:rPr>
          <w:lang w:val="en-US"/>
        </w:rPr>
        <w:t xml:space="preserve"> http://</w:t>
      </w:r>
      <w:r>
        <w:rPr>
          <w:lang w:val="en-US"/>
        </w:rPr>
        <w:t xml:space="preserve"> &lt;WAN IP&gt;</w:t>
      </w:r>
      <w:r w:rsidR="001E0CD5">
        <w:rPr>
          <w:lang w:val="en-US"/>
        </w:rPr>
        <w:t>:8081</w:t>
      </w:r>
    </w:p>
    <w:p w14:paraId="6E956162" w14:textId="60C785F6" w:rsidR="001E0CD5" w:rsidRDefault="001E0CD5" w:rsidP="001E0CD5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The HTTP website of server-02 should be available on http:// &lt;WAN IP&gt;:8082</w:t>
      </w:r>
    </w:p>
    <w:p w14:paraId="022919AD" w14:textId="45507618" w:rsidR="00C86A99" w:rsidRDefault="004959F8" w:rsidP="00C86A99">
      <w:pPr>
        <w:rPr>
          <w:lang w:val="en-US"/>
        </w:rPr>
      </w:pPr>
      <w:r w:rsidRPr="004959F8">
        <w:rPr>
          <w:lang w:val="en-US"/>
        </w:rPr>
        <w:lastRenderedPageBreak/>
        <w:drawing>
          <wp:inline distT="0" distB="0" distL="0" distR="0" wp14:anchorId="3ACF5C19" wp14:editId="30C774F0">
            <wp:extent cx="5396230" cy="1066165"/>
            <wp:effectExtent l="0" t="0" r="0" b="635"/>
            <wp:docPr id="1223473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73213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F974" w14:textId="015800F8" w:rsidR="00DD5219" w:rsidRPr="00C86A99" w:rsidRDefault="00DD5219" w:rsidP="00C86A99">
      <w:pPr>
        <w:rPr>
          <w:lang w:val="en-US"/>
        </w:rPr>
      </w:pPr>
      <w:r w:rsidRPr="00DD5219">
        <w:rPr>
          <w:lang w:val="en-US"/>
        </w:rPr>
        <w:drawing>
          <wp:inline distT="0" distB="0" distL="0" distR="0" wp14:anchorId="2829D6D4" wp14:editId="290EB3CD">
            <wp:extent cx="5396230" cy="1677035"/>
            <wp:effectExtent l="0" t="0" r="0" b="0"/>
            <wp:docPr id="1806537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3714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79E4" w14:textId="2A9654B9" w:rsidR="001E0CD5" w:rsidRDefault="00792E4A" w:rsidP="00792E4A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to test the port forwarding by connecting to the WAN IP address </w:t>
      </w:r>
      <w:r w:rsidR="002227F1">
        <w:rPr>
          <w:lang w:val="en-US"/>
        </w:rPr>
        <w:t xml:space="preserve">(and corresponding ports) </w:t>
      </w:r>
      <w:r>
        <w:rPr>
          <w:lang w:val="en-US"/>
        </w:rPr>
        <w:t>from your laptop</w:t>
      </w:r>
      <w:r w:rsidR="002227F1">
        <w:rPr>
          <w:lang w:val="en-US"/>
        </w:rPr>
        <w:t>’s web browser</w:t>
      </w:r>
      <w:r w:rsidR="002227F1">
        <w:rPr>
          <w:rStyle w:val="FootnoteReference"/>
          <w:lang w:val="en-US"/>
        </w:rPr>
        <w:footnoteReference w:id="3"/>
      </w:r>
      <w:r w:rsidR="002227F1">
        <w:rPr>
          <w:lang w:val="en-US"/>
        </w:rPr>
        <w:t>.</w:t>
      </w:r>
    </w:p>
    <w:p w14:paraId="6D3A60FB" w14:textId="2942AB99" w:rsidR="0014121F" w:rsidRDefault="0014121F" w:rsidP="0014121F">
      <w:pPr>
        <w:rPr>
          <w:lang w:val="en-US"/>
        </w:rPr>
      </w:pPr>
      <w:r w:rsidRPr="0014121F">
        <w:rPr>
          <w:lang w:val="en-US"/>
        </w:rPr>
        <w:drawing>
          <wp:inline distT="0" distB="0" distL="0" distR="0" wp14:anchorId="7DBDCA2C" wp14:editId="14177F29">
            <wp:extent cx="5396230" cy="1055370"/>
            <wp:effectExtent l="0" t="0" r="0" b="0"/>
            <wp:docPr id="909923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23589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795D" w14:textId="2299E081" w:rsidR="004C1C55" w:rsidRDefault="004C1C55" w:rsidP="0014121F">
      <w:pPr>
        <w:rPr>
          <w:lang w:val="en-US"/>
        </w:rPr>
      </w:pPr>
      <w:r w:rsidRPr="004C1C55">
        <w:rPr>
          <w:lang w:val="en-US"/>
        </w:rPr>
        <w:drawing>
          <wp:inline distT="0" distB="0" distL="0" distR="0" wp14:anchorId="044681F8" wp14:editId="33646549">
            <wp:extent cx="5396230" cy="2568575"/>
            <wp:effectExtent l="0" t="0" r="0" b="3175"/>
            <wp:docPr id="903019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19431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EF3A" w14:textId="7A48F598" w:rsidR="00C26972" w:rsidRPr="00C26972" w:rsidRDefault="00C26972" w:rsidP="0014121F">
      <w:pPr>
        <w:rPr>
          <w:color w:val="FF0000"/>
          <w:lang w:val="en-US"/>
        </w:rPr>
      </w:pPr>
      <w:r w:rsidRPr="00C26972">
        <w:rPr>
          <w:color w:val="FF0000"/>
          <w:lang w:val="en-US"/>
        </w:rPr>
        <w:t>Firewall &gt; Settings &gt; Advanced</w:t>
      </w:r>
    </w:p>
    <w:p w14:paraId="73289976" w14:textId="301B80B3" w:rsidR="00C26972" w:rsidRPr="00C26972" w:rsidRDefault="00C26972" w:rsidP="00C26972">
      <w:pPr>
        <w:pStyle w:val="ListParagraph"/>
        <w:numPr>
          <w:ilvl w:val="3"/>
          <w:numId w:val="7"/>
        </w:numPr>
        <w:rPr>
          <w:color w:val="FF0000"/>
          <w:lang w:val="en-US"/>
        </w:rPr>
      </w:pPr>
      <w:r w:rsidRPr="00C26972">
        <w:rPr>
          <w:color w:val="FF0000"/>
          <w:lang w:val="en-US"/>
        </w:rPr>
        <w:t>Enable automatic NAT for Reflection</w:t>
      </w:r>
    </w:p>
    <w:p w14:paraId="701FE7D8" w14:textId="229D05F9" w:rsidR="00C26972" w:rsidRPr="00C26972" w:rsidRDefault="00C26972" w:rsidP="00C26972">
      <w:pPr>
        <w:pStyle w:val="ListParagraph"/>
        <w:numPr>
          <w:ilvl w:val="3"/>
          <w:numId w:val="7"/>
        </w:numPr>
        <w:rPr>
          <w:color w:val="FF0000"/>
          <w:lang w:val="en-US"/>
        </w:rPr>
      </w:pPr>
      <w:r w:rsidRPr="00C26972">
        <w:rPr>
          <w:color w:val="FF0000"/>
          <w:lang w:val="en-US"/>
        </w:rPr>
        <w:t>~ Enable Disable reply-to on WAN rule</w:t>
      </w:r>
    </w:p>
    <w:p w14:paraId="440397FE" w14:textId="77777777" w:rsidR="00EF7A18" w:rsidRDefault="00EF7A18" w:rsidP="001E0CD5">
      <w:pPr>
        <w:rPr>
          <w:lang w:val="en-US"/>
        </w:rPr>
      </w:pPr>
    </w:p>
    <w:p w14:paraId="432E08F9" w14:textId="77777777" w:rsidR="00EF7A18" w:rsidRDefault="00EF7A18" w:rsidP="001E0CD5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sz w:val="20"/>
          <w:szCs w:val="22"/>
          <w:lang w:val="nl-BE"/>
        </w:rPr>
        <w:id w:val="-408004508"/>
        <w:docPartObj>
          <w:docPartGallery w:val="Bibliographies"/>
          <w:docPartUnique/>
        </w:docPartObj>
      </w:sdtPr>
      <w:sdtContent>
        <w:p w14:paraId="7297E5DC" w14:textId="18258E79" w:rsidR="001E7DAC" w:rsidRDefault="001E7DAC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Content>
            <w:p w14:paraId="2091CF55" w14:textId="77777777" w:rsidR="001E7DAC" w:rsidRDefault="001E7DAC" w:rsidP="001E7DAC">
              <w:pPr>
                <w:rPr>
                  <w:noProof/>
                  <w:sz w:val="22"/>
                </w:rPr>
              </w:pPr>
              <w:r>
                <w:fldChar w:fldCharType="begin"/>
              </w:r>
              <w:r w:rsidRPr="001E7DAC">
                <w:rPr>
                  <w:lang w:val="en-US"/>
                </w:rP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00"/>
                <w:gridCol w:w="8198"/>
              </w:tblGrid>
              <w:tr w:rsidR="001E7DAC" w:rsidRPr="001E7DAC" w14:paraId="55415D30" w14:textId="77777777">
                <w:trPr>
                  <w:divId w:val="1617057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8975C8" w14:textId="05837E52" w:rsidR="001E7DAC" w:rsidRDefault="001E7DAC">
                    <w:pPr>
                      <w:pStyle w:val="Bibliography"/>
                      <w:rPr>
                        <w:noProof/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78682C" w14:textId="77777777" w:rsidR="001E7DAC" w:rsidRPr="001E7DAC" w:rsidRDefault="001E7DAC">
                    <w:pPr>
                      <w:pStyle w:val="Bibliography"/>
                      <w:rPr>
                        <w:noProof/>
                        <w:lang w:val="fr-BE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"OPNsense manual: Firewall rules," [Online]. </w:t>
                    </w:r>
                    <w:r w:rsidRPr="001E7DAC">
                      <w:rPr>
                        <w:noProof/>
                        <w:lang w:val="fr-BE"/>
                      </w:rPr>
                      <w:t>Available: https://docs.opnsense.org/manual/firewall.html.</w:t>
                    </w:r>
                  </w:p>
                </w:tc>
              </w:tr>
            </w:tbl>
            <w:p w14:paraId="47A0E85B" w14:textId="77777777" w:rsidR="001E7DAC" w:rsidRPr="001E7DAC" w:rsidRDefault="001E7DAC">
              <w:pPr>
                <w:divId w:val="1617057220"/>
                <w:rPr>
                  <w:rFonts w:eastAsia="Times New Roman"/>
                  <w:noProof/>
                  <w:lang w:val="fr-BE"/>
                </w:rPr>
              </w:pPr>
            </w:p>
            <w:p w14:paraId="485A150B" w14:textId="3D484255" w:rsidR="001E7DAC" w:rsidRDefault="001E7DAC" w:rsidP="001E7DAC">
              <w:r>
                <w:rPr>
                  <w:b/>
                  <w:bCs/>
                  <w:noProof/>
                </w:rPr>
                <w:lastRenderedPageBreak/>
                <w:fldChar w:fldCharType="end"/>
              </w:r>
            </w:p>
          </w:sdtContent>
        </w:sdt>
      </w:sdtContent>
    </w:sdt>
    <w:p w14:paraId="35F47272" w14:textId="13361B6E" w:rsidR="00EF7A18" w:rsidRPr="001E0CD5" w:rsidRDefault="00EF7A18" w:rsidP="001E0CD5">
      <w:pPr>
        <w:rPr>
          <w:lang w:val="en-US"/>
        </w:rPr>
        <w:sectPr w:rsidR="00EF7A18" w:rsidRPr="001E0CD5" w:rsidSect="00B15828">
          <w:headerReference w:type="even" r:id="rId49"/>
          <w:headerReference w:type="default" r:id="rId50"/>
          <w:footerReference w:type="default" r:id="rId51"/>
          <w:headerReference w:type="first" r:id="rId52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</w:p>
    <w:p w14:paraId="22C5A17B" w14:textId="77777777" w:rsidR="00063AB5" w:rsidRPr="00502744" w:rsidRDefault="00063AB5" w:rsidP="00FE5BC4">
      <w:pPr>
        <w:rPr>
          <w:lang w:val="en-US"/>
        </w:rPr>
      </w:pPr>
    </w:p>
    <w:sectPr w:rsidR="00063AB5" w:rsidRPr="00502744" w:rsidSect="00B15828">
      <w:headerReference w:type="even" r:id="rId53"/>
      <w:headerReference w:type="default" r:id="rId54"/>
      <w:footerReference w:type="default" r:id="rId55"/>
      <w:headerReference w:type="first" r:id="rId56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36B88F" w14:textId="77777777" w:rsidR="00E83025" w:rsidRDefault="00E83025" w:rsidP="005B5C02">
      <w:r>
        <w:separator/>
      </w:r>
    </w:p>
    <w:p w14:paraId="45531E97" w14:textId="77777777" w:rsidR="00E83025" w:rsidRDefault="00E83025"/>
    <w:p w14:paraId="20C95C20" w14:textId="77777777" w:rsidR="00E83025" w:rsidRDefault="00E83025" w:rsidP="00F52F7B"/>
  </w:endnote>
  <w:endnote w:type="continuationSeparator" w:id="0">
    <w:p w14:paraId="185BA74E" w14:textId="77777777" w:rsidR="00E83025" w:rsidRDefault="00E83025" w:rsidP="005B5C02">
      <w:r>
        <w:continuationSeparator/>
      </w:r>
    </w:p>
    <w:p w14:paraId="0F2E12B6" w14:textId="77777777" w:rsidR="00E83025" w:rsidRDefault="00E83025"/>
    <w:p w14:paraId="75908C82" w14:textId="77777777" w:rsidR="00E83025" w:rsidRDefault="00E83025" w:rsidP="00F52F7B"/>
  </w:endnote>
  <w:endnote w:type="continuationNotice" w:id="1">
    <w:p w14:paraId="3E965048" w14:textId="77777777" w:rsidR="00E83025" w:rsidRDefault="00E8302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46C285A" w14:paraId="4C8297C7" w14:textId="77777777" w:rsidTr="346C285A">
      <w:trPr>
        <w:trHeight w:val="300"/>
      </w:trPr>
      <w:tc>
        <w:tcPr>
          <w:tcW w:w="2830" w:type="dxa"/>
        </w:tcPr>
        <w:p w14:paraId="728F321B" w14:textId="559504D7" w:rsidR="346C285A" w:rsidRDefault="346C285A" w:rsidP="346C285A">
          <w:pPr>
            <w:pStyle w:val="Header"/>
            <w:ind w:left="-115"/>
          </w:pPr>
        </w:p>
      </w:tc>
      <w:tc>
        <w:tcPr>
          <w:tcW w:w="2830" w:type="dxa"/>
        </w:tcPr>
        <w:p w14:paraId="559FA47F" w14:textId="334AD9B3" w:rsidR="346C285A" w:rsidRDefault="346C285A" w:rsidP="346C285A">
          <w:pPr>
            <w:pStyle w:val="Header"/>
            <w:jc w:val="center"/>
          </w:pPr>
        </w:p>
      </w:tc>
      <w:tc>
        <w:tcPr>
          <w:tcW w:w="2830" w:type="dxa"/>
        </w:tcPr>
        <w:p w14:paraId="57456910" w14:textId="5772EDD9" w:rsidR="346C285A" w:rsidRDefault="346C285A" w:rsidP="346C285A">
          <w:pPr>
            <w:pStyle w:val="Header"/>
            <w:ind w:right="-115"/>
            <w:jc w:val="right"/>
          </w:pPr>
        </w:p>
      </w:tc>
    </w:tr>
  </w:tbl>
  <w:p w14:paraId="33C62C4D" w14:textId="1C3F61DB" w:rsidR="346C285A" w:rsidRDefault="346C285A" w:rsidP="346C28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364F75" w14:textId="6EA06D78" w:rsidR="009F2197" w:rsidRPr="00C96365" w:rsidRDefault="346C285A" w:rsidP="346C285A">
    <w:pPr>
      <w:pStyle w:val="Footer"/>
      <w:jc w:val="right"/>
      <w:rPr>
        <w:rFonts w:ascii="Arial Rounded MT Bold" w:hAnsi="Arial Rounded MT Bold"/>
        <w:sz w:val="15"/>
        <w:szCs w:val="15"/>
        <w:lang w:val="en-US"/>
      </w:rPr>
    </w:pPr>
    <w:r w:rsidRPr="346C285A">
      <w:rPr>
        <w:rFonts w:ascii="Calibri" w:hAnsi="Calibri" w:cs="Calibri"/>
        <w:color w:val="000000" w:themeColor="text1"/>
        <w:sz w:val="15"/>
        <w:szCs w:val="15"/>
        <w:lang w:val="en-US"/>
      </w:rPr>
      <w:t xml:space="preserve">© Applied Computer Science, </w:t>
    </w:r>
    <w:proofErr w:type="spellStart"/>
    <w:r w:rsidRPr="346C285A">
      <w:rPr>
        <w:rFonts w:ascii="Calibri" w:hAnsi="Calibri" w:cs="Calibri"/>
        <w:color w:val="000000" w:themeColor="text1"/>
        <w:sz w:val="15"/>
        <w:szCs w:val="15"/>
        <w:lang w:val="en-US"/>
      </w:rPr>
      <w:t>Howest</w:t>
    </w:r>
    <w:proofErr w:type="spellEnd"/>
    <w:r w:rsidRPr="346C285A">
      <w:rPr>
        <w:rFonts w:ascii="Calibri" w:hAnsi="Calibri" w:cs="Calibri"/>
        <w:color w:val="000000" w:themeColor="text1"/>
        <w:sz w:val="15"/>
        <w:szCs w:val="15"/>
        <w:lang w:val="en-US"/>
      </w:rPr>
      <w:t xml:space="preserve"> University College</w:t>
    </w:r>
    <w:r w:rsidRPr="346C285A">
      <w:rPr>
        <w:rFonts w:ascii="Arial Rounded MT Bold" w:hAnsi="Arial Rounded MT Bold"/>
        <w:color w:val="000000" w:themeColor="text1"/>
        <w:sz w:val="15"/>
        <w:szCs w:val="15"/>
        <w:lang w:val="en-US"/>
      </w:rPr>
      <w:t xml:space="preserve"> </w:t>
    </w:r>
    <w:r w:rsidRPr="346C285A">
      <w:rPr>
        <w:rFonts w:ascii="Arial Rounded MT Bold" w:hAnsi="Arial Rounded MT Bold"/>
        <w:color w:val="44C8F5" w:themeColor="accent1"/>
        <w:sz w:val="15"/>
        <w:szCs w:val="15"/>
        <w:lang w:val="en-US"/>
      </w:rPr>
      <w:t xml:space="preserve">/ </w:t>
    </w:r>
    <w:r w:rsidR="00C80E1B" w:rsidRPr="346C285A">
      <w:rPr>
        <w:rFonts w:ascii="Calibri" w:hAnsi="Calibri" w:cs="Calibri"/>
        <w:b/>
        <w:bCs/>
        <w:color w:val="000000" w:themeColor="text1"/>
        <w:sz w:val="15"/>
        <w:szCs w:val="15"/>
        <w:lang w:val="en-US"/>
      </w:rPr>
      <w:fldChar w:fldCharType="begin"/>
    </w:r>
    <w:r w:rsidR="00C80E1B" w:rsidRPr="346C285A">
      <w:rPr>
        <w:rFonts w:ascii="Calibri" w:hAnsi="Calibri" w:cs="Calibri"/>
        <w:b/>
        <w:bCs/>
        <w:color w:val="000000" w:themeColor="text1"/>
        <w:sz w:val="15"/>
        <w:szCs w:val="15"/>
        <w:lang w:val="en-US"/>
      </w:rPr>
      <w:instrText xml:space="preserve"> PAGE  \* Arabic </w:instrText>
    </w:r>
    <w:r w:rsidR="00C80E1B" w:rsidRPr="346C285A">
      <w:rPr>
        <w:rFonts w:ascii="Calibri" w:hAnsi="Calibri" w:cs="Calibri"/>
        <w:b/>
        <w:bCs/>
        <w:color w:val="000000" w:themeColor="text1"/>
        <w:sz w:val="15"/>
        <w:szCs w:val="15"/>
      </w:rPr>
      <w:fldChar w:fldCharType="separate"/>
    </w:r>
    <w:r w:rsidRPr="346C285A">
      <w:rPr>
        <w:rFonts w:ascii="Calibri" w:hAnsi="Calibri" w:cs="Calibri"/>
        <w:b/>
        <w:bCs/>
        <w:color w:val="000000" w:themeColor="text1"/>
        <w:sz w:val="15"/>
        <w:szCs w:val="15"/>
        <w:lang w:val="en-US"/>
      </w:rPr>
      <w:t>7</w:t>
    </w:r>
    <w:r w:rsidR="00C80E1B" w:rsidRPr="346C285A">
      <w:rPr>
        <w:rFonts w:ascii="Calibri" w:hAnsi="Calibri" w:cs="Calibri"/>
        <w:b/>
        <w:bCs/>
        <w:color w:val="000000" w:themeColor="text1"/>
        <w:sz w:val="15"/>
        <w:szCs w:val="15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16573" w14:textId="77777777" w:rsidR="00AC392E" w:rsidRDefault="00D15746">
    <w:pPr>
      <w:pStyle w:val="Footer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58247" behindDoc="0" locked="0" layoutInCell="1" allowOverlap="1" wp14:anchorId="163DB93E" wp14:editId="58F842F5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2CEB79" w14:textId="77777777" w:rsidR="00E83025" w:rsidRDefault="00E83025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4A5019DD" w14:textId="77777777" w:rsidR="00E83025" w:rsidRDefault="00E83025" w:rsidP="005B5C02">
      <w:r>
        <w:continuationSeparator/>
      </w:r>
    </w:p>
    <w:p w14:paraId="7DFD0B8C" w14:textId="77777777" w:rsidR="00E83025" w:rsidRDefault="00E83025"/>
    <w:p w14:paraId="6FB0F903" w14:textId="77777777" w:rsidR="00E83025" w:rsidRDefault="00E83025" w:rsidP="00F52F7B"/>
  </w:footnote>
  <w:footnote w:type="continuationNotice" w:id="1">
    <w:p w14:paraId="0A7FC8EB" w14:textId="77777777" w:rsidR="00E83025" w:rsidRDefault="00E83025"/>
  </w:footnote>
  <w:footnote w:id="2">
    <w:p w14:paraId="17D61F60" w14:textId="504E93EE" w:rsidR="00A247E8" w:rsidRPr="00A247E8" w:rsidRDefault="00A247E8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A247E8">
        <w:rPr>
          <w:lang w:val="en-US"/>
        </w:rPr>
        <w:t xml:space="preserve"> </w:t>
      </w:r>
      <w:r>
        <w:rPr>
          <w:lang w:val="en-US"/>
        </w:rPr>
        <w:t>You may need to also remove an existing firewall rule</w:t>
      </w:r>
    </w:p>
  </w:footnote>
  <w:footnote w:id="3">
    <w:p w14:paraId="643D0403" w14:textId="4D783424" w:rsidR="002227F1" w:rsidRPr="002227F1" w:rsidRDefault="002227F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A95E77">
        <w:rPr>
          <w:lang w:val="en-US"/>
        </w:rPr>
        <w:t xml:space="preserve"> </w:t>
      </w:r>
      <w:r w:rsidR="00A95E77">
        <w:rPr>
          <w:lang w:val="en-US"/>
        </w:rPr>
        <w:t xml:space="preserve">The website on the server-01 requires </w:t>
      </w:r>
      <w:r w:rsidR="000A0341">
        <w:rPr>
          <w:lang w:val="en-US"/>
        </w:rPr>
        <w:t xml:space="preserve">you to explicitly go to its </w:t>
      </w:r>
      <w:r w:rsidR="00A22E31">
        <w:rPr>
          <w:lang w:val="en-US"/>
        </w:rPr>
        <w:t xml:space="preserve">html </w:t>
      </w:r>
      <w:r w:rsidR="000A0341">
        <w:rPr>
          <w:lang w:val="en-US"/>
        </w:rPr>
        <w:t>page http://</w:t>
      </w:r>
      <w:r w:rsidR="00866C1A">
        <w:rPr>
          <w:lang w:val="en-US"/>
        </w:rPr>
        <w:t>&lt;IP&gt;</w:t>
      </w:r>
      <w:r w:rsidR="000A0341">
        <w:rPr>
          <w:lang w:val="en-US"/>
        </w:rPr>
        <w:t>/</w:t>
      </w:r>
      <w:r w:rsidR="00A22E31">
        <w:rPr>
          <w:lang w:val="en-US"/>
        </w:rPr>
        <w:t>index.html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5ED9AF" w14:textId="77777777" w:rsidR="00855C6B" w:rsidRDefault="00B1582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5948C0FF" wp14:editId="5720CD54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036B4C" id="Rectangle 6" o:spid="_x0000_s1026" style="position:absolute;margin-left:-91.1pt;margin-top:-75.25pt;width:605.2pt;height:848.1pt;z-index:-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58244" behindDoc="1" locked="0" layoutInCell="1" allowOverlap="1" wp14:anchorId="2071EF6D" wp14:editId="4DFAEF41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8243" behindDoc="1" locked="0" layoutInCell="1" allowOverlap="1" wp14:anchorId="2EB97578" wp14:editId="1BDC42CE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B1EB84" w14:textId="77777777" w:rsidR="00097FEA" w:rsidRDefault="00097F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1CEB75" w14:textId="77777777" w:rsidR="009F2197" w:rsidRDefault="009F2197">
    <w:pPr>
      <w:pStyle w:val="Header"/>
    </w:pPr>
    <w:r>
      <w:rPr>
        <w:noProof/>
      </w:rPr>
      <w:drawing>
        <wp:anchor distT="0" distB="0" distL="114300" distR="114300" simplePos="0" relativeHeight="251669504" behindDoc="1" locked="0" layoutInCell="1" allowOverlap="1" wp14:anchorId="7A92080E" wp14:editId="4F4BEE55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232" name="Picture 2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BE2422" w14:textId="77777777" w:rsidR="00097FEA" w:rsidRDefault="00097FE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0F21AD" w14:textId="77777777" w:rsidR="00097FEA" w:rsidRDefault="00097FE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D9F6E9" w14:textId="77777777" w:rsidR="001345B1" w:rsidRDefault="00B15828">
    <w:pPr>
      <w:pStyle w:val="Header"/>
    </w:pPr>
    <w:r w:rsidRPr="0049668C">
      <w:rPr>
        <w:noProof/>
      </w:rPr>
      <w:drawing>
        <wp:anchor distT="0" distB="0" distL="114300" distR="114300" simplePos="0" relativeHeight="251658245" behindDoc="1" locked="0" layoutInCell="1" allowOverlap="1" wp14:anchorId="2F03066D" wp14:editId="221A4B62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8241" behindDoc="1" locked="0" layoutInCell="1" allowOverlap="1" wp14:anchorId="65CAA286" wp14:editId="29C9EA2A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2290DEC" wp14:editId="3C07E735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3293B2" id="Rectangle 13" o:spid="_x0000_s1026" style="position:absolute;margin-left:-85.25pt;margin-top:-70.2pt;width:605.2pt;height:845.5pt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13CE6F" w14:textId="77777777" w:rsidR="00097FEA" w:rsidRDefault="00097F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C1ADF"/>
    <w:multiLevelType w:val="hybridMultilevel"/>
    <w:tmpl w:val="28442E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B7300"/>
    <w:multiLevelType w:val="hybridMultilevel"/>
    <w:tmpl w:val="19A40AD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5043F"/>
    <w:multiLevelType w:val="hybridMultilevel"/>
    <w:tmpl w:val="211228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250FA"/>
    <w:multiLevelType w:val="hybridMultilevel"/>
    <w:tmpl w:val="8FDC5D42"/>
    <w:lvl w:ilvl="0" w:tplc="200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" w15:restartNumberingAfterBreak="0">
    <w:nsid w:val="100675B5"/>
    <w:multiLevelType w:val="hybridMultilevel"/>
    <w:tmpl w:val="BEA659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2B00BC"/>
    <w:multiLevelType w:val="hybridMultilevel"/>
    <w:tmpl w:val="A55EB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1C0E4B"/>
    <w:multiLevelType w:val="hybridMultilevel"/>
    <w:tmpl w:val="1C1221F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EF3948"/>
    <w:multiLevelType w:val="hybridMultilevel"/>
    <w:tmpl w:val="686A0FB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524F53"/>
    <w:multiLevelType w:val="hybridMultilevel"/>
    <w:tmpl w:val="CF86C5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654417"/>
    <w:multiLevelType w:val="hybridMultilevel"/>
    <w:tmpl w:val="7BA286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2120A8"/>
    <w:multiLevelType w:val="hybridMultilevel"/>
    <w:tmpl w:val="F89CFFE4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7B30BF"/>
    <w:multiLevelType w:val="multilevel"/>
    <w:tmpl w:val="BCC6A13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39FF1BD4"/>
    <w:multiLevelType w:val="hybridMultilevel"/>
    <w:tmpl w:val="7656338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6A1352"/>
    <w:multiLevelType w:val="hybridMultilevel"/>
    <w:tmpl w:val="4D70377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BF107A"/>
    <w:multiLevelType w:val="hybridMultilevel"/>
    <w:tmpl w:val="B6B6F6A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F548A6"/>
    <w:multiLevelType w:val="hybridMultilevel"/>
    <w:tmpl w:val="A79A6E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904248"/>
    <w:multiLevelType w:val="hybridMultilevel"/>
    <w:tmpl w:val="A55EB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4746D2"/>
    <w:multiLevelType w:val="hybridMultilevel"/>
    <w:tmpl w:val="339064E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666A30"/>
    <w:multiLevelType w:val="hybridMultilevel"/>
    <w:tmpl w:val="D0F831A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F147A0"/>
    <w:multiLevelType w:val="hybridMultilevel"/>
    <w:tmpl w:val="F4EEF5BE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2723397"/>
    <w:multiLevelType w:val="hybridMultilevel"/>
    <w:tmpl w:val="BBFADDC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D11390"/>
    <w:multiLevelType w:val="hybridMultilevel"/>
    <w:tmpl w:val="4300D9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5E623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726604"/>
    <w:multiLevelType w:val="hybridMultilevel"/>
    <w:tmpl w:val="1B40C5D0"/>
    <w:lvl w:ilvl="0" w:tplc="EAF8ACAE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85333EE"/>
    <w:multiLevelType w:val="hybridMultilevel"/>
    <w:tmpl w:val="B896EF2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BD73B4"/>
    <w:multiLevelType w:val="hybridMultilevel"/>
    <w:tmpl w:val="19A40AD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36616A"/>
    <w:multiLevelType w:val="hybridMultilevel"/>
    <w:tmpl w:val="F820A91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4C72F1"/>
    <w:multiLevelType w:val="hybridMultilevel"/>
    <w:tmpl w:val="10C00A0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102FFE"/>
    <w:multiLevelType w:val="hybridMultilevel"/>
    <w:tmpl w:val="9C2239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ED0377"/>
    <w:multiLevelType w:val="hybridMultilevel"/>
    <w:tmpl w:val="FF9C8E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4A3F78"/>
    <w:multiLevelType w:val="hybridMultilevel"/>
    <w:tmpl w:val="43FEE2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AA170A"/>
    <w:multiLevelType w:val="hybridMultilevel"/>
    <w:tmpl w:val="D0D2AC0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DD5CB4"/>
    <w:multiLevelType w:val="hybridMultilevel"/>
    <w:tmpl w:val="7AB2683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0579B4"/>
    <w:multiLevelType w:val="hybridMultilevel"/>
    <w:tmpl w:val="7FAC61A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5E4D23"/>
    <w:multiLevelType w:val="hybridMultilevel"/>
    <w:tmpl w:val="0FD47C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B55761"/>
    <w:multiLevelType w:val="hybridMultilevel"/>
    <w:tmpl w:val="6DF2533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C17B37"/>
    <w:multiLevelType w:val="hybridMultilevel"/>
    <w:tmpl w:val="A256436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BF7043"/>
    <w:multiLevelType w:val="hybridMultilevel"/>
    <w:tmpl w:val="7656338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C9045F"/>
    <w:multiLevelType w:val="hybridMultilevel"/>
    <w:tmpl w:val="D9A8B02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88D1251"/>
    <w:multiLevelType w:val="hybridMultilevel"/>
    <w:tmpl w:val="E124E43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491027"/>
    <w:multiLevelType w:val="hybridMultilevel"/>
    <w:tmpl w:val="B2BC425A"/>
    <w:lvl w:ilvl="0" w:tplc="20000003">
      <w:start w:val="1"/>
      <w:numFmt w:val="bullet"/>
      <w:lvlText w:val="o"/>
      <w:lvlJc w:val="left"/>
      <w:pPr>
        <w:ind w:left="765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0" w15:restartNumberingAfterBreak="0">
    <w:nsid w:val="7F7753E6"/>
    <w:multiLevelType w:val="hybridMultilevel"/>
    <w:tmpl w:val="EA38EAC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1796126">
    <w:abstractNumId w:val="20"/>
  </w:num>
  <w:num w:numId="2" w16cid:durableId="204368159">
    <w:abstractNumId w:val="30"/>
  </w:num>
  <w:num w:numId="3" w16cid:durableId="2033872601">
    <w:abstractNumId w:val="32"/>
  </w:num>
  <w:num w:numId="4" w16cid:durableId="733939195">
    <w:abstractNumId w:val="9"/>
  </w:num>
  <w:num w:numId="5" w16cid:durableId="1765687824">
    <w:abstractNumId w:val="13"/>
  </w:num>
  <w:num w:numId="6" w16cid:durableId="1781604123">
    <w:abstractNumId w:val="4"/>
  </w:num>
  <w:num w:numId="7" w16cid:durableId="828599936">
    <w:abstractNumId w:val="21"/>
  </w:num>
  <w:num w:numId="8" w16cid:durableId="1579629869">
    <w:abstractNumId w:val="8"/>
  </w:num>
  <w:num w:numId="9" w16cid:durableId="2110003055">
    <w:abstractNumId w:val="11"/>
  </w:num>
  <w:num w:numId="10" w16cid:durableId="828524824">
    <w:abstractNumId w:val="33"/>
  </w:num>
  <w:num w:numId="11" w16cid:durableId="1151095045">
    <w:abstractNumId w:val="29"/>
  </w:num>
  <w:num w:numId="12" w16cid:durableId="1577668727">
    <w:abstractNumId w:val="31"/>
  </w:num>
  <w:num w:numId="13" w16cid:durableId="1164592827">
    <w:abstractNumId w:val="2"/>
  </w:num>
  <w:num w:numId="14" w16cid:durableId="1166290027">
    <w:abstractNumId w:val="38"/>
  </w:num>
  <w:num w:numId="15" w16cid:durableId="1473326069">
    <w:abstractNumId w:val="27"/>
  </w:num>
  <w:num w:numId="16" w16cid:durableId="1973945225">
    <w:abstractNumId w:val="23"/>
  </w:num>
  <w:num w:numId="17" w16cid:durableId="585767941">
    <w:abstractNumId w:val="35"/>
  </w:num>
  <w:num w:numId="18" w16cid:durableId="578559616">
    <w:abstractNumId w:val="28"/>
  </w:num>
  <w:num w:numId="19" w16cid:durableId="707602461">
    <w:abstractNumId w:val="3"/>
  </w:num>
  <w:num w:numId="20" w16cid:durableId="552354191">
    <w:abstractNumId w:val="15"/>
  </w:num>
  <w:num w:numId="21" w16cid:durableId="1402101766">
    <w:abstractNumId w:val="12"/>
  </w:num>
  <w:num w:numId="22" w16cid:durableId="936449912">
    <w:abstractNumId w:val="19"/>
  </w:num>
  <w:num w:numId="23" w16cid:durableId="1415780332">
    <w:abstractNumId w:val="36"/>
  </w:num>
  <w:num w:numId="24" w16cid:durableId="1967079711">
    <w:abstractNumId w:val="24"/>
  </w:num>
  <w:num w:numId="25" w16cid:durableId="643660106">
    <w:abstractNumId w:val="10"/>
  </w:num>
  <w:num w:numId="26" w16cid:durableId="708991402">
    <w:abstractNumId w:val="39"/>
  </w:num>
  <w:num w:numId="27" w16cid:durableId="584149987">
    <w:abstractNumId w:val="1"/>
  </w:num>
  <w:num w:numId="28" w16cid:durableId="146631624">
    <w:abstractNumId w:val="22"/>
  </w:num>
  <w:num w:numId="29" w16cid:durableId="881668963">
    <w:abstractNumId w:val="5"/>
  </w:num>
  <w:num w:numId="30" w16cid:durableId="1261332847">
    <w:abstractNumId w:val="16"/>
  </w:num>
  <w:num w:numId="31" w16cid:durableId="968969857">
    <w:abstractNumId w:val="37"/>
  </w:num>
  <w:num w:numId="32" w16cid:durableId="411245988">
    <w:abstractNumId w:val="26"/>
  </w:num>
  <w:num w:numId="33" w16cid:durableId="1753890941">
    <w:abstractNumId w:val="14"/>
  </w:num>
  <w:num w:numId="34" w16cid:durableId="558983361">
    <w:abstractNumId w:val="0"/>
  </w:num>
  <w:num w:numId="35" w16cid:durableId="729957123">
    <w:abstractNumId w:val="7"/>
  </w:num>
  <w:num w:numId="36" w16cid:durableId="140924121">
    <w:abstractNumId w:val="17"/>
  </w:num>
  <w:num w:numId="37" w16cid:durableId="852037276">
    <w:abstractNumId w:val="6"/>
  </w:num>
  <w:num w:numId="38" w16cid:durableId="38097513">
    <w:abstractNumId w:val="25"/>
  </w:num>
  <w:num w:numId="39" w16cid:durableId="381757288">
    <w:abstractNumId w:val="40"/>
  </w:num>
  <w:num w:numId="40" w16cid:durableId="911280454">
    <w:abstractNumId w:val="34"/>
  </w:num>
  <w:num w:numId="41" w16cid:durableId="1695689605">
    <w:abstractNumId w:val="1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0AE9"/>
    <w:rsid w:val="00003FA1"/>
    <w:rsid w:val="00004E2A"/>
    <w:rsid w:val="00006122"/>
    <w:rsid w:val="000071C0"/>
    <w:rsid w:val="00010263"/>
    <w:rsid w:val="0001133E"/>
    <w:rsid w:val="0001134C"/>
    <w:rsid w:val="00011F79"/>
    <w:rsid w:val="000168ED"/>
    <w:rsid w:val="00017708"/>
    <w:rsid w:val="000177E1"/>
    <w:rsid w:val="00020BD1"/>
    <w:rsid w:val="00021BD6"/>
    <w:rsid w:val="0002243B"/>
    <w:rsid w:val="00024F96"/>
    <w:rsid w:val="000251C0"/>
    <w:rsid w:val="00026213"/>
    <w:rsid w:val="000264D6"/>
    <w:rsid w:val="00026E47"/>
    <w:rsid w:val="00037F68"/>
    <w:rsid w:val="00041549"/>
    <w:rsid w:val="00047CF8"/>
    <w:rsid w:val="00050444"/>
    <w:rsid w:val="0005524F"/>
    <w:rsid w:val="000557CF"/>
    <w:rsid w:val="00057592"/>
    <w:rsid w:val="000624E2"/>
    <w:rsid w:val="00062839"/>
    <w:rsid w:val="00062858"/>
    <w:rsid w:val="00063AB5"/>
    <w:rsid w:val="000650E1"/>
    <w:rsid w:val="000700ED"/>
    <w:rsid w:val="0007385B"/>
    <w:rsid w:val="00075139"/>
    <w:rsid w:val="00075C69"/>
    <w:rsid w:val="00076861"/>
    <w:rsid w:val="00076BF0"/>
    <w:rsid w:val="00076E20"/>
    <w:rsid w:val="00081748"/>
    <w:rsid w:val="0008252D"/>
    <w:rsid w:val="00082AE8"/>
    <w:rsid w:val="00085867"/>
    <w:rsid w:val="000862B7"/>
    <w:rsid w:val="00090D6E"/>
    <w:rsid w:val="00092461"/>
    <w:rsid w:val="00093911"/>
    <w:rsid w:val="00095C5A"/>
    <w:rsid w:val="00097FEA"/>
    <w:rsid w:val="000A0341"/>
    <w:rsid w:val="000A0D3B"/>
    <w:rsid w:val="000A3E79"/>
    <w:rsid w:val="000A6339"/>
    <w:rsid w:val="000A796E"/>
    <w:rsid w:val="000B0001"/>
    <w:rsid w:val="000B4D38"/>
    <w:rsid w:val="000B669F"/>
    <w:rsid w:val="000B690C"/>
    <w:rsid w:val="000C07B2"/>
    <w:rsid w:val="000C1368"/>
    <w:rsid w:val="000D13CD"/>
    <w:rsid w:val="000D248F"/>
    <w:rsid w:val="000D381A"/>
    <w:rsid w:val="000D6807"/>
    <w:rsid w:val="000E24C4"/>
    <w:rsid w:val="000E520B"/>
    <w:rsid w:val="000E7A6A"/>
    <w:rsid w:val="000F41E1"/>
    <w:rsid w:val="000F4544"/>
    <w:rsid w:val="000F54D2"/>
    <w:rsid w:val="000F6083"/>
    <w:rsid w:val="00100461"/>
    <w:rsid w:val="00100929"/>
    <w:rsid w:val="00100EE3"/>
    <w:rsid w:val="001106DE"/>
    <w:rsid w:val="00117D0A"/>
    <w:rsid w:val="00130BF9"/>
    <w:rsid w:val="00131815"/>
    <w:rsid w:val="001323DA"/>
    <w:rsid w:val="0013266A"/>
    <w:rsid w:val="00133428"/>
    <w:rsid w:val="001345B1"/>
    <w:rsid w:val="00135232"/>
    <w:rsid w:val="0013774B"/>
    <w:rsid w:val="0014121F"/>
    <w:rsid w:val="00141752"/>
    <w:rsid w:val="00141B3E"/>
    <w:rsid w:val="00143153"/>
    <w:rsid w:val="00143B9F"/>
    <w:rsid w:val="0014538E"/>
    <w:rsid w:val="001473C0"/>
    <w:rsid w:val="00150EC5"/>
    <w:rsid w:val="00152172"/>
    <w:rsid w:val="0015319B"/>
    <w:rsid w:val="00153589"/>
    <w:rsid w:val="00154298"/>
    <w:rsid w:val="00154A3A"/>
    <w:rsid w:val="001567EE"/>
    <w:rsid w:val="00161A86"/>
    <w:rsid w:val="001656E0"/>
    <w:rsid w:val="00165EA0"/>
    <w:rsid w:val="00166A86"/>
    <w:rsid w:val="00166D10"/>
    <w:rsid w:val="00167A48"/>
    <w:rsid w:val="00174A23"/>
    <w:rsid w:val="00176B0A"/>
    <w:rsid w:val="00176E38"/>
    <w:rsid w:val="001772A3"/>
    <w:rsid w:val="0018062A"/>
    <w:rsid w:val="001821F5"/>
    <w:rsid w:val="00183C98"/>
    <w:rsid w:val="00185DE7"/>
    <w:rsid w:val="00186128"/>
    <w:rsid w:val="001864E2"/>
    <w:rsid w:val="00190A97"/>
    <w:rsid w:val="00190AE2"/>
    <w:rsid w:val="00190E24"/>
    <w:rsid w:val="001913FB"/>
    <w:rsid w:val="00191886"/>
    <w:rsid w:val="00192BEE"/>
    <w:rsid w:val="00192F39"/>
    <w:rsid w:val="0019449A"/>
    <w:rsid w:val="00194CB3"/>
    <w:rsid w:val="001961B8"/>
    <w:rsid w:val="001A00E4"/>
    <w:rsid w:val="001A191E"/>
    <w:rsid w:val="001A4BC9"/>
    <w:rsid w:val="001A4C6A"/>
    <w:rsid w:val="001A509D"/>
    <w:rsid w:val="001A6667"/>
    <w:rsid w:val="001A7885"/>
    <w:rsid w:val="001B0C90"/>
    <w:rsid w:val="001B2CD3"/>
    <w:rsid w:val="001B3D08"/>
    <w:rsid w:val="001B3D9D"/>
    <w:rsid w:val="001B4993"/>
    <w:rsid w:val="001B7526"/>
    <w:rsid w:val="001C179D"/>
    <w:rsid w:val="001C1EE8"/>
    <w:rsid w:val="001C3DF9"/>
    <w:rsid w:val="001C73C6"/>
    <w:rsid w:val="001D2A6D"/>
    <w:rsid w:val="001D3324"/>
    <w:rsid w:val="001D6D87"/>
    <w:rsid w:val="001D7000"/>
    <w:rsid w:val="001D7AA7"/>
    <w:rsid w:val="001E0CD5"/>
    <w:rsid w:val="001E4BE7"/>
    <w:rsid w:val="001E671E"/>
    <w:rsid w:val="001E7BED"/>
    <w:rsid w:val="001E7DAC"/>
    <w:rsid w:val="001F0312"/>
    <w:rsid w:val="001F462D"/>
    <w:rsid w:val="001F4ABE"/>
    <w:rsid w:val="001F4D04"/>
    <w:rsid w:val="00203E78"/>
    <w:rsid w:val="0020485F"/>
    <w:rsid w:val="002058FA"/>
    <w:rsid w:val="0020633E"/>
    <w:rsid w:val="00207392"/>
    <w:rsid w:val="00207C64"/>
    <w:rsid w:val="00207EC9"/>
    <w:rsid w:val="002114EA"/>
    <w:rsid w:val="002140E9"/>
    <w:rsid w:val="00215556"/>
    <w:rsid w:val="002178D0"/>
    <w:rsid w:val="00220423"/>
    <w:rsid w:val="002207AA"/>
    <w:rsid w:val="00221AE7"/>
    <w:rsid w:val="002227F1"/>
    <w:rsid w:val="0022538A"/>
    <w:rsid w:val="00227E86"/>
    <w:rsid w:val="00231232"/>
    <w:rsid w:val="00231C5A"/>
    <w:rsid w:val="00232D2E"/>
    <w:rsid w:val="00237D93"/>
    <w:rsid w:val="002408A4"/>
    <w:rsid w:val="00240C2C"/>
    <w:rsid w:val="00240D63"/>
    <w:rsid w:val="00240E86"/>
    <w:rsid w:val="002416A6"/>
    <w:rsid w:val="0024405B"/>
    <w:rsid w:val="002450B1"/>
    <w:rsid w:val="00245D2E"/>
    <w:rsid w:val="00247956"/>
    <w:rsid w:val="00247DE2"/>
    <w:rsid w:val="0025051A"/>
    <w:rsid w:val="00250C2B"/>
    <w:rsid w:val="00251F78"/>
    <w:rsid w:val="0025269E"/>
    <w:rsid w:val="00254932"/>
    <w:rsid w:val="002565C0"/>
    <w:rsid w:val="0025692F"/>
    <w:rsid w:val="0026023A"/>
    <w:rsid w:val="0026073D"/>
    <w:rsid w:val="00266893"/>
    <w:rsid w:val="00267455"/>
    <w:rsid w:val="00271536"/>
    <w:rsid w:val="002723B9"/>
    <w:rsid w:val="00272C5C"/>
    <w:rsid w:val="002747EC"/>
    <w:rsid w:val="00274E48"/>
    <w:rsid w:val="0027628D"/>
    <w:rsid w:val="002767EE"/>
    <w:rsid w:val="002821EC"/>
    <w:rsid w:val="0028358E"/>
    <w:rsid w:val="00285A6C"/>
    <w:rsid w:val="00286B0E"/>
    <w:rsid w:val="00286D3C"/>
    <w:rsid w:val="00290321"/>
    <w:rsid w:val="00290DD0"/>
    <w:rsid w:val="002920AA"/>
    <w:rsid w:val="0029231B"/>
    <w:rsid w:val="002941A7"/>
    <w:rsid w:val="002943ED"/>
    <w:rsid w:val="0029690A"/>
    <w:rsid w:val="002969B3"/>
    <w:rsid w:val="002A498A"/>
    <w:rsid w:val="002A7731"/>
    <w:rsid w:val="002B14C8"/>
    <w:rsid w:val="002B2CE0"/>
    <w:rsid w:val="002B4384"/>
    <w:rsid w:val="002B4EC4"/>
    <w:rsid w:val="002B516C"/>
    <w:rsid w:val="002C087E"/>
    <w:rsid w:val="002C6179"/>
    <w:rsid w:val="002C61AD"/>
    <w:rsid w:val="002D5A28"/>
    <w:rsid w:val="002D5FF6"/>
    <w:rsid w:val="002E0408"/>
    <w:rsid w:val="002E0F20"/>
    <w:rsid w:val="002E2248"/>
    <w:rsid w:val="002E7D90"/>
    <w:rsid w:val="002F0D8F"/>
    <w:rsid w:val="002F37CF"/>
    <w:rsid w:val="002F39FA"/>
    <w:rsid w:val="002F5F6A"/>
    <w:rsid w:val="002F671C"/>
    <w:rsid w:val="00300413"/>
    <w:rsid w:val="00300AE9"/>
    <w:rsid w:val="00300CE0"/>
    <w:rsid w:val="003023DC"/>
    <w:rsid w:val="003024A5"/>
    <w:rsid w:val="0030522C"/>
    <w:rsid w:val="00306AF5"/>
    <w:rsid w:val="00307CFB"/>
    <w:rsid w:val="003148EC"/>
    <w:rsid w:val="0031546E"/>
    <w:rsid w:val="003159DC"/>
    <w:rsid w:val="003160A5"/>
    <w:rsid w:val="00316229"/>
    <w:rsid w:val="00325038"/>
    <w:rsid w:val="00327B03"/>
    <w:rsid w:val="003309E0"/>
    <w:rsid w:val="003314A4"/>
    <w:rsid w:val="00331DE7"/>
    <w:rsid w:val="00332536"/>
    <w:rsid w:val="00332D07"/>
    <w:rsid w:val="003338E0"/>
    <w:rsid w:val="00333954"/>
    <w:rsid w:val="00334A60"/>
    <w:rsid w:val="00335441"/>
    <w:rsid w:val="003369C0"/>
    <w:rsid w:val="00336F27"/>
    <w:rsid w:val="00337E42"/>
    <w:rsid w:val="0034343C"/>
    <w:rsid w:val="003438CA"/>
    <w:rsid w:val="0034392E"/>
    <w:rsid w:val="00353C9E"/>
    <w:rsid w:val="00354E39"/>
    <w:rsid w:val="0035648D"/>
    <w:rsid w:val="00356CAF"/>
    <w:rsid w:val="00357D3B"/>
    <w:rsid w:val="00363BBB"/>
    <w:rsid w:val="00363D9D"/>
    <w:rsid w:val="003646FA"/>
    <w:rsid w:val="00365475"/>
    <w:rsid w:val="003719FE"/>
    <w:rsid w:val="0037257E"/>
    <w:rsid w:val="00373890"/>
    <w:rsid w:val="0037442F"/>
    <w:rsid w:val="0037501C"/>
    <w:rsid w:val="00376EFE"/>
    <w:rsid w:val="003804BE"/>
    <w:rsid w:val="00384993"/>
    <w:rsid w:val="00390302"/>
    <w:rsid w:val="00391447"/>
    <w:rsid w:val="00391DE0"/>
    <w:rsid w:val="0039496C"/>
    <w:rsid w:val="00395F96"/>
    <w:rsid w:val="003966AB"/>
    <w:rsid w:val="00397090"/>
    <w:rsid w:val="0039744D"/>
    <w:rsid w:val="003A16FE"/>
    <w:rsid w:val="003A30E2"/>
    <w:rsid w:val="003A3946"/>
    <w:rsid w:val="003A3A49"/>
    <w:rsid w:val="003A41C8"/>
    <w:rsid w:val="003A50D8"/>
    <w:rsid w:val="003A5154"/>
    <w:rsid w:val="003B1D0C"/>
    <w:rsid w:val="003B6859"/>
    <w:rsid w:val="003B7363"/>
    <w:rsid w:val="003C01B8"/>
    <w:rsid w:val="003C35E4"/>
    <w:rsid w:val="003C4237"/>
    <w:rsid w:val="003C499B"/>
    <w:rsid w:val="003D0E79"/>
    <w:rsid w:val="003D46FE"/>
    <w:rsid w:val="003D7254"/>
    <w:rsid w:val="003D7D33"/>
    <w:rsid w:val="003E2706"/>
    <w:rsid w:val="003F1482"/>
    <w:rsid w:val="003F1EF3"/>
    <w:rsid w:val="003F240A"/>
    <w:rsid w:val="003F254E"/>
    <w:rsid w:val="003F2893"/>
    <w:rsid w:val="003F320C"/>
    <w:rsid w:val="003F4AB0"/>
    <w:rsid w:val="003F6AED"/>
    <w:rsid w:val="003F7BC9"/>
    <w:rsid w:val="004024EC"/>
    <w:rsid w:val="00404978"/>
    <w:rsid w:val="00406D38"/>
    <w:rsid w:val="00412BA9"/>
    <w:rsid w:val="0041405A"/>
    <w:rsid w:val="0042030E"/>
    <w:rsid w:val="00421179"/>
    <w:rsid w:val="00426C8B"/>
    <w:rsid w:val="00430A50"/>
    <w:rsid w:val="0043179A"/>
    <w:rsid w:val="00432084"/>
    <w:rsid w:val="00432AE6"/>
    <w:rsid w:val="00433244"/>
    <w:rsid w:val="0043372C"/>
    <w:rsid w:val="00433790"/>
    <w:rsid w:val="004339BA"/>
    <w:rsid w:val="004343CF"/>
    <w:rsid w:val="00435984"/>
    <w:rsid w:val="00441893"/>
    <w:rsid w:val="00442118"/>
    <w:rsid w:val="00443BF6"/>
    <w:rsid w:val="00445ADA"/>
    <w:rsid w:val="00447C2F"/>
    <w:rsid w:val="00451E0A"/>
    <w:rsid w:val="00451F44"/>
    <w:rsid w:val="00452B0A"/>
    <w:rsid w:val="00453DA4"/>
    <w:rsid w:val="004633CF"/>
    <w:rsid w:val="00471682"/>
    <w:rsid w:val="0047713B"/>
    <w:rsid w:val="0048337A"/>
    <w:rsid w:val="00485F99"/>
    <w:rsid w:val="0048701D"/>
    <w:rsid w:val="004874DB"/>
    <w:rsid w:val="00487CB4"/>
    <w:rsid w:val="00492FA3"/>
    <w:rsid w:val="00495222"/>
    <w:rsid w:val="004959F8"/>
    <w:rsid w:val="0049668C"/>
    <w:rsid w:val="004A32FB"/>
    <w:rsid w:val="004A3C04"/>
    <w:rsid w:val="004A4A73"/>
    <w:rsid w:val="004B2816"/>
    <w:rsid w:val="004B3E3C"/>
    <w:rsid w:val="004B3F75"/>
    <w:rsid w:val="004B3F8B"/>
    <w:rsid w:val="004B6592"/>
    <w:rsid w:val="004C1C55"/>
    <w:rsid w:val="004C305F"/>
    <w:rsid w:val="004C388D"/>
    <w:rsid w:val="004C4497"/>
    <w:rsid w:val="004D03F5"/>
    <w:rsid w:val="004D042F"/>
    <w:rsid w:val="004D285F"/>
    <w:rsid w:val="004D29DA"/>
    <w:rsid w:val="004D2CF3"/>
    <w:rsid w:val="004D3268"/>
    <w:rsid w:val="004D356B"/>
    <w:rsid w:val="004D46BC"/>
    <w:rsid w:val="004D4F16"/>
    <w:rsid w:val="004D60F9"/>
    <w:rsid w:val="004E1382"/>
    <w:rsid w:val="004E40A8"/>
    <w:rsid w:val="004E52A5"/>
    <w:rsid w:val="004F05E7"/>
    <w:rsid w:val="004F399F"/>
    <w:rsid w:val="00500069"/>
    <w:rsid w:val="00502744"/>
    <w:rsid w:val="00503B4E"/>
    <w:rsid w:val="00506457"/>
    <w:rsid w:val="0051021C"/>
    <w:rsid w:val="00510A7D"/>
    <w:rsid w:val="005122EF"/>
    <w:rsid w:val="00512F6A"/>
    <w:rsid w:val="00513337"/>
    <w:rsid w:val="00514CE1"/>
    <w:rsid w:val="00514EAD"/>
    <w:rsid w:val="00520B58"/>
    <w:rsid w:val="00521AAE"/>
    <w:rsid w:val="005233FD"/>
    <w:rsid w:val="0052518C"/>
    <w:rsid w:val="0052539B"/>
    <w:rsid w:val="00525DF3"/>
    <w:rsid w:val="00526604"/>
    <w:rsid w:val="00532FF6"/>
    <w:rsid w:val="0053521F"/>
    <w:rsid w:val="00535F2F"/>
    <w:rsid w:val="00537CB3"/>
    <w:rsid w:val="005410A7"/>
    <w:rsid w:val="005414B5"/>
    <w:rsid w:val="00541794"/>
    <w:rsid w:val="00541835"/>
    <w:rsid w:val="0054228C"/>
    <w:rsid w:val="00542DB3"/>
    <w:rsid w:val="00544566"/>
    <w:rsid w:val="005449FD"/>
    <w:rsid w:val="00545DED"/>
    <w:rsid w:val="00546BDA"/>
    <w:rsid w:val="00553AAB"/>
    <w:rsid w:val="0055436F"/>
    <w:rsid w:val="005571C9"/>
    <w:rsid w:val="00557ACD"/>
    <w:rsid w:val="00562A75"/>
    <w:rsid w:val="005632DF"/>
    <w:rsid w:val="00567BA4"/>
    <w:rsid w:val="005700E9"/>
    <w:rsid w:val="005720F6"/>
    <w:rsid w:val="00573E2E"/>
    <w:rsid w:val="00577F27"/>
    <w:rsid w:val="00583D0D"/>
    <w:rsid w:val="00583ED5"/>
    <w:rsid w:val="0058577A"/>
    <w:rsid w:val="00585AD5"/>
    <w:rsid w:val="00591503"/>
    <w:rsid w:val="00592C88"/>
    <w:rsid w:val="00593FCE"/>
    <w:rsid w:val="00596006"/>
    <w:rsid w:val="005962EA"/>
    <w:rsid w:val="005A23DC"/>
    <w:rsid w:val="005A3649"/>
    <w:rsid w:val="005A372E"/>
    <w:rsid w:val="005A460A"/>
    <w:rsid w:val="005B0690"/>
    <w:rsid w:val="005B2F83"/>
    <w:rsid w:val="005B3167"/>
    <w:rsid w:val="005B5C02"/>
    <w:rsid w:val="005B7691"/>
    <w:rsid w:val="005C000D"/>
    <w:rsid w:val="005C365D"/>
    <w:rsid w:val="005D2ABC"/>
    <w:rsid w:val="005E0ACF"/>
    <w:rsid w:val="005E18B7"/>
    <w:rsid w:val="005E1903"/>
    <w:rsid w:val="005E1BF7"/>
    <w:rsid w:val="005E321A"/>
    <w:rsid w:val="005E78C8"/>
    <w:rsid w:val="005F1B94"/>
    <w:rsid w:val="005F275E"/>
    <w:rsid w:val="005F2B10"/>
    <w:rsid w:val="005F4CD5"/>
    <w:rsid w:val="005F6944"/>
    <w:rsid w:val="005F6F05"/>
    <w:rsid w:val="005F7F7F"/>
    <w:rsid w:val="006019DC"/>
    <w:rsid w:val="00603EBA"/>
    <w:rsid w:val="00604BE4"/>
    <w:rsid w:val="00605907"/>
    <w:rsid w:val="0060614B"/>
    <w:rsid w:val="006119E8"/>
    <w:rsid w:val="00611BA4"/>
    <w:rsid w:val="006208CA"/>
    <w:rsid w:val="00624D4A"/>
    <w:rsid w:val="0062539D"/>
    <w:rsid w:val="0062637A"/>
    <w:rsid w:val="00626C0E"/>
    <w:rsid w:val="006277F9"/>
    <w:rsid w:val="006330B7"/>
    <w:rsid w:val="00637D04"/>
    <w:rsid w:val="006406B8"/>
    <w:rsid w:val="006409B8"/>
    <w:rsid w:val="00640A4F"/>
    <w:rsid w:val="00641D25"/>
    <w:rsid w:val="006438E6"/>
    <w:rsid w:val="00643E6A"/>
    <w:rsid w:val="006502D5"/>
    <w:rsid w:val="006539C5"/>
    <w:rsid w:val="00655EFB"/>
    <w:rsid w:val="006625DA"/>
    <w:rsid w:val="0066464C"/>
    <w:rsid w:val="00667041"/>
    <w:rsid w:val="00667977"/>
    <w:rsid w:val="006709C2"/>
    <w:rsid w:val="00673C0E"/>
    <w:rsid w:val="00674985"/>
    <w:rsid w:val="00674C44"/>
    <w:rsid w:val="00675D42"/>
    <w:rsid w:val="00677697"/>
    <w:rsid w:val="00677DF4"/>
    <w:rsid w:val="00683B57"/>
    <w:rsid w:val="006871EB"/>
    <w:rsid w:val="006875F9"/>
    <w:rsid w:val="00690425"/>
    <w:rsid w:val="0069344D"/>
    <w:rsid w:val="0069369D"/>
    <w:rsid w:val="006959EA"/>
    <w:rsid w:val="006A0D1B"/>
    <w:rsid w:val="006A2171"/>
    <w:rsid w:val="006A30F0"/>
    <w:rsid w:val="006A62CE"/>
    <w:rsid w:val="006A6F0B"/>
    <w:rsid w:val="006B1337"/>
    <w:rsid w:val="006B1781"/>
    <w:rsid w:val="006B55D9"/>
    <w:rsid w:val="006B58C9"/>
    <w:rsid w:val="006B6FDD"/>
    <w:rsid w:val="006C0642"/>
    <w:rsid w:val="006C184C"/>
    <w:rsid w:val="006C1EB6"/>
    <w:rsid w:val="006C3E6A"/>
    <w:rsid w:val="006C4555"/>
    <w:rsid w:val="006D04E3"/>
    <w:rsid w:val="006D415C"/>
    <w:rsid w:val="006D4777"/>
    <w:rsid w:val="006D50A2"/>
    <w:rsid w:val="006D604A"/>
    <w:rsid w:val="006D60FE"/>
    <w:rsid w:val="006E2AEE"/>
    <w:rsid w:val="006E6177"/>
    <w:rsid w:val="006E71F8"/>
    <w:rsid w:val="006F3774"/>
    <w:rsid w:val="006F3F53"/>
    <w:rsid w:val="006F6C83"/>
    <w:rsid w:val="007022F0"/>
    <w:rsid w:val="007056B1"/>
    <w:rsid w:val="00705BBA"/>
    <w:rsid w:val="00707B35"/>
    <w:rsid w:val="007101FC"/>
    <w:rsid w:val="0071125F"/>
    <w:rsid w:val="0071200A"/>
    <w:rsid w:val="007140F7"/>
    <w:rsid w:val="0071412F"/>
    <w:rsid w:val="00716615"/>
    <w:rsid w:val="00716E11"/>
    <w:rsid w:val="007252B0"/>
    <w:rsid w:val="00725BCD"/>
    <w:rsid w:val="00730C4A"/>
    <w:rsid w:val="00731274"/>
    <w:rsid w:val="00732B30"/>
    <w:rsid w:val="00735080"/>
    <w:rsid w:val="00736248"/>
    <w:rsid w:val="00736623"/>
    <w:rsid w:val="007401C7"/>
    <w:rsid w:val="00750BB8"/>
    <w:rsid w:val="00751E54"/>
    <w:rsid w:val="00753D87"/>
    <w:rsid w:val="00753FE3"/>
    <w:rsid w:val="00763F09"/>
    <w:rsid w:val="00765660"/>
    <w:rsid w:val="00772698"/>
    <w:rsid w:val="00772F8E"/>
    <w:rsid w:val="00774475"/>
    <w:rsid w:val="00780443"/>
    <w:rsid w:val="007829BD"/>
    <w:rsid w:val="007860DA"/>
    <w:rsid w:val="0079262C"/>
    <w:rsid w:val="00792E4A"/>
    <w:rsid w:val="00793DE2"/>
    <w:rsid w:val="00794134"/>
    <w:rsid w:val="00795324"/>
    <w:rsid w:val="007B14FD"/>
    <w:rsid w:val="007B199D"/>
    <w:rsid w:val="007B45EE"/>
    <w:rsid w:val="007B5960"/>
    <w:rsid w:val="007C09D7"/>
    <w:rsid w:val="007C37F0"/>
    <w:rsid w:val="007C455F"/>
    <w:rsid w:val="007C511D"/>
    <w:rsid w:val="007C5975"/>
    <w:rsid w:val="007C731B"/>
    <w:rsid w:val="007C7F60"/>
    <w:rsid w:val="007D10F2"/>
    <w:rsid w:val="007D1BF8"/>
    <w:rsid w:val="007D1E56"/>
    <w:rsid w:val="007D5F4C"/>
    <w:rsid w:val="007D7E55"/>
    <w:rsid w:val="007E159B"/>
    <w:rsid w:val="007E1BE1"/>
    <w:rsid w:val="007E2170"/>
    <w:rsid w:val="007E7CC5"/>
    <w:rsid w:val="007F00F4"/>
    <w:rsid w:val="007F6479"/>
    <w:rsid w:val="00800A07"/>
    <w:rsid w:val="00801131"/>
    <w:rsid w:val="0080379F"/>
    <w:rsid w:val="00811239"/>
    <w:rsid w:val="00812EC2"/>
    <w:rsid w:val="00813D30"/>
    <w:rsid w:val="00814520"/>
    <w:rsid w:val="008203B3"/>
    <w:rsid w:val="00823E9D"/>
    <w:rsid w:val="00826F75"/>
    <w:rsid w:val="0083366C"/>
    <w:rsid w:val="00835078"/>
    <w:rsid w:val="0083597E"/>
    <w:rsid w:val="00836A8A"/>
    <w:rsid w:val="008404F3"/>
    <w:rsid w:val="008443F3"/>
    <w:rsid w:val="00845442"/>
    <w:rsid w:val="00846B81"/>
    <w:rsid w:val="00846D9E"/>
    <w:rsid w:val="00847C81"/>
    <w:rsid w:val="008501D7"/>
    <w:rsid w:val="008521F1"/>
    <w:rsid w:val="00852DFB"/>
    <w:rsid w:val="00855362"/>
    <w:rsid w:val="00855C6B"/>
    <w:rsid w:val="00856449"/>
    <w:rsid w:val="0086055D"/>
    <w:rsid w:val="0086364E"/>
    <w:rsid w:val="008639F4"/>
    <w:rsid w:val="00863E4F"/>
    <w:rsid w:val="00863E8F"/>
    <w:rsid w:val="00864967"/>
    <w:rsid w:val="00866C1A"/>
    <w:rsid w:val="00867223"/>
    <w:rsid w:val="00867985"/>
    <w:rsid w:val="008701A0"/>
    <w:rsid w:val="0087020D"/>
    <w:rsid w:val="0087230A"/>
    <w:rsid w:val="00872799"/>
    <w:rsid w:val="00874534"/>
    <w:rsid w:val="00880C44"/>
    <w:rsid w:val="00887DCD"/>
    <w:rsid w:val="00891612"/>
    <w:rsid w:val="00891A37"/>
    <w:rsid w:val="0089549C"/>
    <w:rsid w:val="00896D57"/>
    <w:rsid w:val="00896FBE"/>
    <w:rsid w:val="008A492D"/>
    <w:rsid w:val="008A55F8"/>
    <w:rsid w:val="008B1650"/>
    <w:rsid w:val="008B180A"/>
    <w:rsid w:val="008B3B2F"/>
    <w:rsid w:val="008B4737"/>
    <w:rsid w:val="008B620C"/>
    <w:rsid w:val="008B6739"/>
    <w:rsid w:val="008B7C71"/>
    <w:rsid w:val="008B7CB6"/>
    <w:rsid w:val="008C0B06"/>
    <w:rsid w:val="008C3CFA"/>
    <w:rsid w:val="008C50C0"/>
    <w:rsid w:val="008C605B"/>
    <w:rsid w:val="008C6B13"/>
    <w:rsid w:val="008D0054"/>
    <w:rsid w:val="008D46DE"/>
    <w:rsid w:val="008E169B"/>
    <w:rsid w:val="008E32D8"/>
    <w:rsid w:val="008E33EF"/>
    <w:rsid w:val="008E4E16"/>
    <w:rsid w:val="008E4F38"/>
    <w:rsid w:val="008E6096"/>
    <w:rsid w:val="008E6CA1"/>
    <w:rsid w:val="008E7462"/>
    <w:rsid w:val="008E76B7"/>
    <w:rsid w:val="008F10D4"/>
    <w:rsid w:val="008F51B7"/>
    <w:rsid w:val="008F7F07"/>
    <w:rsid w:val="00902CED"/>
    <w:rsid w:val="009043A3"/>
    <w:rsid w:val="00904636"/>
    <w:rsid w:val="00905487"/>
    <w:rsid w:val="00905BE9"/>
    <w:rsid w:val="00906BB9"/>
    <w:rsid w:val="00907024"/>
    <w:rsid w:val="00916F59"/>
    <w:rsid w:val="009217DE"/>
    <w:rsid w:val="0092180A"/>
    <w:rsid w:val="00922B9D"/>
    <w:rsid w:val="009238DC"/>
    <w:rsid w:val="00923967"/>
    <w:rsid w:val="00923FCC"/>
    <w:rsid w:val="009246FF"/>
    <w:rsid w:val="009312F8"/>
    <w:rsid w:val="00933602"/>
    <w:rsid w:val="00935326"/>
    <w:rsid w:val="00937A52"/>
    <w:rsid w:val="0094132B"/>
    <w:rsid w:val="00942C5B"/>
    <w:rsid w:val="00943ADC"/>
    <w:rsid w:val="00945B4D"/>
    <w:rsid w:val="00947B93"/>
    <w:rsid w:val="0095207E"/>
    <w:rsid w:val="00952146"/>
    <w:rsid w:val="00953588"/>
    <w:rsid w:val="0095480F"/>
    <w:rsid w:val="00955DA1"/>
    <w:rsid w:val="00960413"/>
    <w:rsid w:val="00960A83"/>
    <w:rsid w:val="00961A42"/>
    <w:rsid w:val="00963A49"/>
    <w:rsid w:val="00964433"/>
    <w:rsid w:val="00966CD8"/>
    <w:rsid w:val="00972245"/>
    <w:rsid w:val="00972CFA"/>
    <w:rsid w:val="0097476A"/>
    <w:rsid w:val="00981047"/>
    <w:rsid w:val="00981722"/>
    <w:rsid w:val="00981F7F"/>
    <w:rsid w:val="009824C0"/>
    <w:rsid w:val="00982E52"/>
    <w:rsid w:val="00986503"/>
    <w:rsid w:val="00992F1F"/>
    <w:rsid w:val="009931B3"/>
    <w:rsid w:val="00993678"/>
    <w:rsid w:val="0099462B"/>
    <w:rsid w:val="009951C7"/>
    <w:rsid w:val="0099650B"/>
    <w:rsid w:val="0099678A"/>
    <w:rsid w:val="009974B4"/>
    <w:rsid w:val="009A0556"/>
    <w:rsid w:val="009A3B3D"/>
    <w:rsid w:val="009A46D0"/>
    <w:rsid w:val="009B0363"/>
    <w:rsid w:val="009B11A6"/>
    <w:rsid w:val="009B48FD"/>
    <w:rsid w:val="009B6497"/>
    <w:rsid w:val="009B662D"/>
    <w:rsid w:val="009C21BC"/>
    <w:rsid w:val="009C2469"/>
    <w:rsid w:val="009C37C7"/>
    <w:rsid w:val="009C4B83"/>
    <w:rsid w:val="009C5101"/>
    <w:rsid w:val="009D1960"/>
    <w:rsid w:val="009D377F"/>
    <w:rsid w:val="009E0248"/>
    <w:rsid w:val="009E0BFC"/>
    <w:rsid w:val="009E17CD"/>
    <w:rsid w:val="009E3BE3"/>
    <w:rsid w:val="009E559B"/>
    <w:rsid w:val="009E7907"/>
    <w:rsid w:val="009E7BE4"/>
    <w:rsid w:val="009F2197"/>
    <w:rsid w:val="009F48BC"/>
    <w:rsid w:val="009F4B94"/>
    <w:rsid w:val="009F4EC6"/>
    <w:rsid w:val="009F5782"/>
    <w:rsid w:val="009F6C63"/>
    <w:rsid w:val="00A0531C"/>
    <w:rsid w:val="00A1269B"/>
    <w:rsid w:val="00A1531B"/>
    <w:rsid w:val="00A163D7"/>
    <w:rsid w:val="00A22E31"/>
    <w:rsid w:val="00A234B2"/>
    <w:rsid w:val="00A23CF8"/>
    <w:rsid w:val="00A247E8"/>
    <w:rsid w:val="00A249D7"/>
    <w:rsid w:val="00A263F3"/>
    <w:rsid w:val="00A27D94"/>
    <w:rsid w:val="00A30BBA"/>
    <w:rsid w:val="00A31692"/>
    <w:rsid w:val="00A34359"/>
    <w:rsid w:val="00A35FEA"/>
    <w:rsid w:val="00A40FB2"/>
    <w:rsid w:val="00A416D8"/>
    <w:rsid w:val="00A446F7"/>
    <w:rsid w:val="00A447D9"/>
    <w:rsid w:val="00A54819"/>
    <w:rsid w:val="00A56CB5"/>
    <w:rsid w:val="00A57FC7"/>
    <w:rsid w:val="00A615F3"/>
    <w:rsid w:val="00A62FB7"/>
    <w:rsid w:val="00A67874"/>
    <w:rsid w:val="00A67FCA"/>
    <w:rsid w:val="00A70978"/>
    <w:rsid w:val="00A733DB"/>
    <w:rsid w:val="00A7360F"/>
    <w:rsid w:val="00A746CF"/>
    <w:rsid w:val="00A74BEA"/>
    <w:rsid w:val="00A76DB9"/>
    <w:rsid w:val="00A80568"/>
    <w:rsid w:val="00A82479"/>
    <w:rsid w:val="00A85550"/>
    <w:rsid w:val="00A85798"/>
    <w:rsid w:val="00A9023F"/>
    <w:rsid w:val="00A92C81"/>
    <w:rsid w:val="00A95A7D"/>
    <w:rsid w:val="00A95E77"/>
    <w:rsid w:val="00A97506"/>
    <w:rsid w:val="00A9768A"/>
    <w:rsid w:val="00AA1225"/>
    <w:rsid w:val="00AA4C0A"/>
    <w:rsid w:val="00AA6C27"/>
    <w:rsid w:val="00AB5834"/>
    <w:rsid w:val="00AC392E"/>
    <w:rsid w:val="00AC6AE0"/>
    <w:rsid w:val="00AD0F01"/>
    <w:rsid w:val="00AD40F1"/>
    <w:rsid w:val="00AD734A"/>
    <w:rsid w:val="00AE22A2"/>
    <w:rsid w:val="00AE28D2"/>
    <w:rsid w:val="00AE2A03"/>
    <w:rsid w:val="00AE442B"/>
    <w:rsid w:val="00AE4E21"/>
    <w:rsid w:val="00AE4ED5"/>
    <w:rsid w:val="00AF1766"/>
    <w:rsid w:val="00AF179A"/>
    <w:rsid w:val="00AF445C"/>
    <w:rsid w:val="00AF52DD"/>
    <w:rsid w:val="00AF67DD"/>
    <w:rsid w:val="00AF7768"/>
    <w:rsid w:val="00B02B54"/>
    <w:rsid w:val="00B03FA6"/>
    <w:rsid w:val="00B13D69"/>
    <w:rsid w:val="00B141FB"/>
    <w:rsid w:val="00B15828"/>
    <w:rsid w:val="00B20E45"/>
    <w:rsid w:val="00B21A97"/>
    <w:rsid w:val="00B2287A"/>
    <w:rsid w:val="00B23039"/>
    <w:rsid w:val="00B24E3E"/>
    <w:rsid w:val="00B25105"/>
    <w:rsid w:val="00B30EDE"/>
    <w:rsid w:val="00B31670"/>
    <w:rsid w:val="00B31E41"/>
    <w:rsid w:val="00B337E9"/>
    <w:rsid w:val="00B35FD6"/>
    <w:rsid w:val="00B3722C"/>
    <w:rsid w:val="00B37B2E"/>
    <w:rsid w:val="00B37BF9"/>
    <w:rsid w:val="00B37FBE"/>
    <w:rsid w:val="00B403F3"/>
    <w:rsid w:val="00B421FC"/>
    <w:rsid w:val="00B43EDA"/>
    <w:rsid w:val="00B46953"/>
    <w:rsid w:val="00B46D5A"/>
    <w:rsid w:val="00B46E9B"/>
    <w:rsid w:val="00B5236B"/>
    <w:rsid w:val="00B53311"/>
    <w:rsid w:val="00B5453A"/>
    <w:rsid w:val="00B545E5"/>
    <w:rsid w:val="00B55053"/>
    <w:rsid w:val="00B649AC"/>
    <w:rsid w:val="00B64D58"/>
    <w:rsid w:val="00B65BB9"/>
    <w:rsid w:val="00B66296"/>
    <w:rsid w:val="00B7245D"/>
    <w:rsid w:val="00B72884"/>
    <w:rsid w:val="00B73FE5"/>
    <w:rsid w:val="00B747E5"/>
    <w:rsid w:val="00B76B21"/>
    <w:rsid w:val="00B77195"/>
    <w:rsid w:val="00B85906"/>
    <w:rsid w:val="00B86D04"/>
    <w:rsid w:val="00B923B7"/>
    <w:rsid w:val="00B9303B"/>
    <w:rsid w:val="00B95891"/>
    <w:rsid w:val="00B97C78"/>
    <w:rsid w:val="00BA0730"/>
    <w:rsid w:val="00BA7250"/>
    <w:rsid w:val="00BB36A8"/>
    <w:rsid w:val="00BB5171"/>
    <w:rsid w:val="00BC09E3"/>
    <w:rsid w:val="00BC175C"/>
    <w:rsid w:val="00BC4ADC"/>
    <w:rsid w:val="00BC6666"/>
    <w:rsid w:val="00BD1F97"/>
    <w:rsid w:val="00BD2655"/>
    <w:rsid w:val="00BD2B73"/>
    <w:rsid w:val="00BD6EFB"/>
    <w:rsid w:val="00BD7A24"/>
    <w:rsid w:val="00BE27B5"/>
    <w:rsid w:val="00BE39BD"/>
    <w:rsid w:val="00BE645A"/>
    <w:rsid w:val="00BF41F0"/>
    <w:rsid w:val="00C047FB"/>
    <w:rsid w:val="00C064DE"/>
    <w:rsid w:val="00C10803"/>
    <w:rsid w:val="00C112D3"/>
    <w:rsid w:val="00C1220E"/>
    <w:rsid w:val="00C12BA7"/>
    <w:rsid w:val="00C225CF"/>
    <w:rsid w:val="00C239AB"/>
    <w:rsid w:val="00C26972"/>
    <w:rsid w:val="00C31B11"/>
    <w:rsid w:val="00C32D3E"/>
    <w:rsid w:val="00C36188"/>
    <w:rsid w:val="00C44E93"/>
    <w:rsid w:val="00C47C1B"/>
    <w:rsid w:val="00C50483"/>
    <w:rsid w:val="00C504B1"/>
    <w:rsid w:val="00C50512"/>
    <w:rsid w:val="00C55CA6"/>
    <w:rsid w:val="00C62C32"/>
    <w:rsid w:val="00C62EBD"/>
    <w:rsid w:val="00C64463"/>
    <w:rsid w:val="00C64FE9"/>
    <w:rsid w:val="00C67129"/>
    <w:rsid w:val="00C70321"/>
    <w:rsid w:val="00C715A1"/>
    <w:rsid w:val="00C72637"/>
    <w:rsid w:val="00C73B63"/>
    <w:rsid w:val="00C73DA4"/>
    <w:rsid w:val="00C759AD"/>
    <w:rsid w:val="00C76296"/>
    <w:rsid w:val="00C76700"/>
    <w:rsid w:val="00C80E1B"/>
    <w:rsid w:val="00C818B9"/>
    <w:rsid w:val="00C8397F"/>
    <w:rsid w:val="00C85F5F"/>
    <w:rsid w:val="00C86A99"/>
    <w:rsid w:val="00C912F1"/>
    <w:rsid w:val="00C926C1"/>
    <w:rsid w:val="00C956BB"/>
    <w:rsid w:val="00C96365"/>
    <w:rsid w:val="00C9675F"/>
    <w:rsid w:val="00CA031F"/>
    <w:rsid w:val="00CA0483"/>
    <w:rsid w:val="00CA3C48"/>
    <w:rsid w:val="00CA4EDA"/>
    <w:rsid w:val="00CA656F"/>
    <w:rsid w:val="00CB1CEF"/>
    <w:rsid w:val="00CB22D4"/>
    <w:rsid w:val="00CB4E01"/>
    <w:rsid w:val="00CB6101"/>
    <w:rsid w:val="00CB6D1C"/>
    <w:rsid w:val="00CB7017"/>
    <w:rsid w:val="00CC0452"/>
    <w:rsid w:val="00CC4B8F"/>
    <w:rsid w:val="00CC5B4E"/>
    <w:rsid w:val="00CC7DC1"/>
    <w:rsid w:val="00CD4551"/>
    <w:rsid w:val="00CD5B41"/>
    <w:rsid w:val="00CD70FF"/>
    <w:rsid w:val="00CE1A2B"/>
    <w:rsid w:val="00CE4A65"/>
    <w:rsid w:val="00CF55B0"/>
    <w:rsid w:val="00CF6649"/>
    <w:rsid w:val="00CF76A5"/>
    <w:rsid w:val="00D10007"/>
    <w:rsid w:val="00D10FC8"/>
    <w:rsid w:val="00D112EB"/>
    <w:rsid w:val="00D1207E"/>
    <w:rsid w:val="00D15746"/>
    <w:rsid w:val="00D179B0"/>
    <w:rsid w:val="00D21F2D"/>
    <w:rsid w:val="00D23DB3"/>
    <w:rsid w:val="00D2440E"/>
    <w:rsid w:val="00D248C4"/>
    <w:rsid w:val="00D277EC"/>
    <w:rsid w:val="00D30470"/>
    <w:rsid w:val="00D32090"/>
    <w:rsid w:val="00D37645"/>
    <w:rsid w:val="00D405AF"/>
    <w:rsid w:val="00D41353"/>
    <w:rsid w:val="00D4266B"/>
    <w:rsid w:val="00D42F2B"/>
    <w:rsid w:val="00D4320D"/>
    <w:rsid w:val="00D432C5"/>
    <w:rsid w:val="00D44227"/>
    <w:rsid w:val="00D447EC"/>
    <w:rsid w:val="00D50047"/>
    <w:rsid w:val="00D5192C"/>
    <w:rsid w:val="00D56269"/>
    <w:rsid w:val="00D60349"/>
    <w:rsid w:val="00D635C0"/>
    <w:rsid w:val="00D65332"/>
    <w:rsid w:val="00D67AF1"/>
    <w:rsid w:val="00D7176A"/>
    <w:rsid w:val="00D72393"/>
    <w:rsid w:val="00D73B58"/>
    <w:rsid w:val="00D7431D"/>
    <w:rsid w:val="00D744CE"/>
    <w:rsid w:val="00D74CE2"/>
    <w:rsid w:val="00D75288"/>
    <w:rsid w:val="00D756BD"/>
    <w:rsid w:val="00D767FE"/>
    <w:rsid w:val="00D820F4"/>
    <w:rsid w:val="00D87778"/>
    <w:rsid w:val="00D87EBA"/>
    <w:rsid w:val="00D9085A"/>
    <w:rsid w:val="00D91675"/>
    <w:rsid w:val="00D91868"/>
    <w:rsid w:val="00D95A89"/>
    <w:rsid w:val="00D97544"/>
    <w:rsid w:val="00D975B7"/>
    <w:rsid w:val="00DA41A4"/>
    <w:rsid w:val="00DB029D"/>
    <w:rsid w:val="00DB190E"/>
    <w:rsid w:val="00DB1B5A"/>
    <w:rsid w:val="00DB2255"/>
    <w:rsid w:val="00DB3EB8"/>
    <w:rsid w:val="00DB5233"/>
    <w:rsid w:val="00DB54EC"/>
    <w:rsid w:val="00DB6D0D"/>
    <w:rsid w:val="00DC2CE7"/>
    <w:rsid w:val="00DC3184"/>
    <w:rsid w:val="00DC63A3"/>
    <w:rsid w:val="00DD5219"/>
    <w:rsid w:val="00DD5396"/>
    <w:rsid w:val="00DD6E48"/>
    <w:rsid w:val="00DD6E64"/>
    <w:rsid w:val="00DD6F3B"/>
    <w:rsid w:val="00DE17F5"/>
    <w:rsid w:val="00DE2BFF"/>
    <w:rsid w:val="00DE3AF5"/>
    <w:rsid w:val="00DE3BBB"/>
    <w:rsid w:val="00DE514D"/>
    <w:rsid w:val="00DE63EC"/>
    <w:rsid w:val="00DE7BFD"/>
    <w:rsid w:val="00DF2ECF"/>
    <w:rsid w:val="00DF45A9"/>
    <w:rsid w:val="00DF4C21"/>
    <w:rsid w:val="00E00B63"/>
    <w:rsid w:val="00E011C7"/>
    <w:rsid w:val="00E02069"/>
    <w:rsid w:val="00E030A0"/>
    <w:rsid w:val="00E04D82"/>
    <w:rsid w:val="00E05907"/>
    <w:rsid w:val="00E05C89"/>
    <w:rsid w:val="00E07D0A"/>
    <w:rsid w:val="00E12A48"/>
    <w:rsid w:val="00E1341E"/>
    <w:rsid w:val="00E13806"/>
    <w:rsid w:val="00E14693"/>
    <w:rsid w:val="00E1511B"/>
    <w:rsid w:val="00E20DCF"/>
    <w:rsid w:val="00E2702F"/>
    <w:rsid w:val="00E30A65"/>
    <w:rsid w:val="00E30CE9"/>
    <w:rsid w:val="00E31504"/>
    <w:rsid w:val="00E31D3A"/>
    <w:rsid w:val="00E471A2"/>
    <w:rsid w:val="00E4741D"/>
    <w:rsid w:val="00E5030A"/>
    <w:rsid w:val="00E52547"/>
    <w:rsid w:val="00E53296"/>
    <w:rsid w:val="00E532E5"/>
    <w:rsid w:val="00E534E7"/>
    <w:rsid w:val="00E55A19"/>
    <w:rsid w:val="00E560BE"/>
    <w:rsid w:val="00E6391E"/>
    <w:rsid w:val="00E65AA9"/>
    <w:rsid w:val="00E67E92"/>
    <w:rsid w:val="00E717E5"/>
    <w:rsid w:val="00E71B10"/>
    <w:rsid w:val="00E728C6"/>
    <w:rsid w:val="00E7299F"/>
    <w:rsid w:val="00E75B33"/>
    <w:rsid w:val="00E77125"/>
    <w:rsid w:val="00E83025"/>
    <w:rsid w:val="00E94881"/>
    <w:rsid w:val="00E96AFB"/>
    <w:rsid w:val="00EA0B11"/>
    <w:rsid w:val="00EA0D9E"/>
    <w:rsid w:val="00EA2BEC"/>
    <w:rsid w:val="00EA3718"/>
    <w:rsid w:val="00EA5ED6"/>
    <w:rsid w:val="00EA7A84"/>
    <w:rsid w:val="00EB2D9A"/>
    <w:rsid w:val="00EB3B57"/>
    <w:rsid w:val="00EB56A2"/>
    <w:rsid w:val="00EB58AC"/>
    <w:rsid w:val="00EB6E0E"/>
    <w:rsid w:val="00EB71DB"/>
    <w:rsid w:val="00EC538D"/>
    <w:rsid w:val="00EC79BB"/>
    <w:rsid w:val="00ED62A4"/>
    <w:rsid w:val="00ED7690"/>
    <w:rsid w:val="00EE5CEE"/>
    <w:rsid w:val="00EE6018"/>
    <w:rsid w:val="00EE6849"/>
    <w:rsid w:val="00EE6DC7"/>
    <w:rsid w:val="00EE732D"/>
    <w:rsid w:val="00EF03FE"/>
    <w:rsid w:val="00EF059B"/>
    <w:rsid w:val="00EF07FF"/>
    <w:rsid w:val="00EF0D0A"/>
    <w:rsid w:val="00EF1C94"/>
    <w:rsid w:val="00EF21A5"/>
    <w:rsid w:val="00EF5A61"/>
    <w:rsid w:val="00EF7A18"/>
    <w:rsid w:val="00EF7D48"/>
    <w:rsid w:val="00F0044C"/>
    <w:rsid w:val="00F021DE"/>
    <w:rsid w:val="00F043F5"/>
    <w:rsid w:val="00F06C4E"/>
    <w:rsid w:val="00F07908"/>
    <w:rsid w:val="00F13A94"/>
    <w:rsid w:val="00F21DB9"/>
    <w:rsid w:val="00F23D6C"/>
    <w:rsid w:val="00F3060C"/>
    <w:rsid w:val="00F32C48"/>
    <w:rsid w:val="00F34900"/>
    <w:rsid w:val="00F354C3"/>
    <w:rsid w:val="00F42616"/>
    <w:rsid w:val="00F431C3"/>
    <w:rsid w:val="00F443FF"/>
    <w:rsid w:val="00F45A44"/>
    <w:rsid w:val="00F50294"/>
    <w:rsid w:val="00F51945"/>
    <w:rsid w:val="00F52F7B"/>
    <w:rsid w:val="00F540B7"/>
    <w:rsid w:val="00F561C9"/>
    <w:rsid w:val="00F61A1D"/>
    <w:rsid w:val="00F81C4A"/>
    <w:rsid w:val="00F838C4"/>
    <w:rsid w:val="00F858AE"/>
    <w:rsid w:val="00F902F1"/>
    <w:rsid w:val="00F917A5"/>
    <w:rsid w:val="00F930EC"/>
    <w:rsid w:val="00F945A4"/>
    <w:rsid w:val="00FA1689"/>
    <w:rsid w:val="00FA1E11"/>
    <w:rsid w:val="00FA3320"/>
    <w:rsid w:val="00FA47F2"/>
    <w:rsid w:val="00FA4BCF"/>
    <w:rsid w:val="00FA52CF"/>
    <w:rsid w:val="00FA585E"/>
    <w:rsid w:val="00FA6B6E"/>
    <w:rsid w:val="00FA7DAE"/>
    <w:rsid w:val="00FB231F"/>
    <w:rsid w:val="00FB4AF1"/>
    <w:rsid w:val="00FB4F79"/>
    <w:rsid w:val="00FB6764"/>
    <w:rsid w:val="00FB76EC"/>
    <w:rsid w:val="00FC09FF"/>
    <w:rsid w:val="00FC2637"/>
    <w:rsid w:val="00FC27D3"/>
    <w:rsid w:val="00FC46F1"/>
    <w:rsid w:val="00FC6A05"/>
    <w:rsid w:val="00FC7D8E"/>
    <w:rsid w:val="00FD218C"/>
    <w:rsid w:val="00FD7764"/>
    <w:rsid w:val="00FD7CCB"/>
    <w:rsid w:val="00FD7D51"/>
    <w:rsid w:val="00FE0194"/>
    <w:rsid w:val="00FE5BC4"/>
    <w:rsid w:val="00FE7F4B"/>
    <w:rsid w:val="00FF08D3"/>
    <w:rsid w:val="00FF35C4"/>
    <w:rsid w:val="045105B5"/>
    <w:rsid w:val="05AC2892"/>
    <w:rsid w:val="0F325BA2"/>
    <w:rsid w:val="13B4C3C9"/>
    <w:rsid w:val="19248CC0"/>
    <w:rsid w:val="19AA7FFC"/>
    <w:rsid w:val="2746C2D8"/>
    <w:rsid w:val="33DA28CE"/>
    <w:rsid w:val="33E316BE"/>
    <w:rsid w:val="346C285A"/>
    <w:rsid w:val="3E86E2D0"/>
    <w:rsid w:val="42767E42"/>
    <w:rsid w:val="43DA3EB6"/>
    <w:rsid w:val="44150796"/>
    <w:rsid w:val="4C8326DE"/>
    <w:rsid w:val="5288384C"/>
    <w:rsid w:val="53616E99"/>
    <w:rsid w:val="5487CAA4"/>
    <w:rsid w:val="54D80330"/>
    <w:rsid w:val="60727B0F"/>
    <w:rsid w:val="6345507F"/>
    <w:rsid w:val="63C72A24"/>
    <w:rsid w:val="63D51461"/>
    <w:rsid w:val="6499D2B5"/>
    <w:rsid w:val="68C8BC96"/>
    <w:rsid w:val="6C005D58"/>
    <w:rsid w:val="7334D434"/>
    <w:rsid w:val="7A916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BFB93E1"/>
  <w15:docId w15:val="{2F7AA016-1B47-4534-83A4-0E0BA1D36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7B5"/>
    <w:rPr>
      <w:sz w:val="20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725BCD"/>
    <w:pPr>
      <w:pBdr>
        <w:bottom w:val="single" w:sz="18" w:space="1" w:color="44C8F5" w:themeColor="text2"/>
      </w:pBdr>
      <w:outlineLvl w:val="0"/>
    </w:pPr>
    <w:rPr>
      <w:color w:val="auto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52B0"/>
    <w:pPr>
      <w:keepNext/>
      <w:keepLines/>
      <w:outlineLvl w:val="1"/>
    </w:pPr>
    <w:rPr>
      <w:rFonts w:ascii="Arial Rounded MT Bold" w:eastAsiaTheme="majorEastAsia" w:hAnsi="Arial Rounded MT Bold" w:cstheme="majorBidi"/>
      <w:b/>
      <w:color w:val="ED008D" w:themeColor="accent2"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BCD"/>
    <w:rPr>
      <w:rFonts w:ascii="Arial Rounded MT Bold" w:eastAsiaTheme="majorEastAsia" w:hAnsi="Arial Rounded MT Bold" w:cstheme="majorBidi"/>
      <w:b/>
      <w:szCs w:val="2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252B0"/>
    <w:rPr>
      <w:rFonts w:ascii="Arial Rounded MT Bold" w:eastAsiaTheme="majorEastAsia" w:hAnsi="Arial Rounded MT Bold" w:cstheme="majorBidi"/>
      <w:b/>
      <w:color w:val="ED008D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stParagraph">
    <w:name w:val="List Paragraph"/>
    <w:aliases w:val="Bulleted list"/>
    <w:basedOn w:val="Normal"/>
    <w:link w:val="ListParagraphChar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  <w:style w:type="character" w:customStyle="1" w:styleId="ListParagraphChar">
    <w:name w:val="List Paragraph Char"/>
    <w:aliases w:val="Bulleted list Char"/>
    <w:basedOn w:val="DefaultParagraphFont"/>
    <w:link w:val="ListParagraph"/>
    <w:uiPriority w:val="34"/>
    <w:rsid w:val="00EB58AC"/>
    <w:rPr>
      <w:sz w:val="20"/>
    </w:rPr>
  </w:style>
  <w:style w:type="paragraph" w:customStyle="1" w:styleId="CLI-text">
    <w:name w:val="CLI-text"/>
    <w:basedOn w:val="NoSpacing"/>
    <w:qFormat/>
    <w:rsid w:val="00EB58AC"/>
    <w:pPr>
      <w:shd w:val="clear" w:color="auto" w:fill="C7C7C7" w:themeFill="background1" w:themeFillShade="D9"/>
      <w:ind w:left="426"/>
    </w:pPr>
    <w:rPr>
      <w:rFonts w:ascii="Courier New" w:eastAsiaTheme="minorEastAsia" w:hAnsi="Courier New" w:cs="Courier New"/>
      <w:sz w:val="18"/>
      <w:szCs w:val="20"/>
      <w:lang w:val="de-DE"/>
    </w:rPr>
  </w:style>
  <w:style w:type="character" w:styleId="UnresolvedMention">
    <w:name w:val="Unresolved Mention"/>
    <w:basedOn w:val="DefaultParagraphFont"/>
    <w:uiPriority w:val="99"/>
    <w:semiHidden/>
    <w:unhideWhenUsed/>
    <w:rsid w:val="001656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55F8"/>
    <w:rPr>
      <w:color w:val="000000" w:themeColor="followedHyperlink"/>
      <w:u w:val="single"/>
    </w:rPr>
  </w:style>
  <w:style w:type="paragraph" w:customStyle="1" w:styleId="Solutions">
    <w:name w:val="Solutions"/>
    <w:basedOn w:val="Normal"/>
    <w:qFormat/>
    <w:rsid w:val="00CA656F"/>
    <w:rPr>
      <w:color w:val="00B050"/>
      <w:lang w:val="en-US"/>
    </w:rPr>
  </w:style>
  <w:style w:type="paragraph" w:customStyle="1" w:styleId="Teacherinfo">
    <w:name w:val="Teacherinfo"/>
    <w:basedOn w:val="Normal"/>
    <w:link w:val="TeacherinfoChar"/>
    <w:qFormat/>
    <w:rsid w:val="002F5F6A"/>
    <w:pPr>
      <w:widowControl w:val="0"/>
      <w:tabs>
        <w:tab w:val="left" w:pos="-1440"/>
        <w:tab w:val="left" w:pos="-720"/>
      </w:tabs>
      <w:jc w:val="both"/>
    </w:pPr>
    <w:rPr>
      <w:rFonts w:eastAsia="Times New Roman" w:cstheme="minorHAnsi"/>
      <w:snapToGrid w:val="0"/>
      <w:color w:val="FF0000"/>
      <w:spacing w:val="-3"/>
      <w:szCs w:val="20"/>
      <w:lang w:val="en-US" w:eastAsia="nl-NL"/>
    </w:rPr>
  </w:style>
  <w:style w:type="character" w:customStyle="1" w:styleId="TeacherinfoChar">
    <w:name w:val="Teacherinfo Char"/>
    <w:basedOn w:val="DefaultParagraphFont"/>
    <w:link w:val="Teacherinfo"/>
    <w:rsid w:val="002F5F6A"/>
    <w:rPr>
      <w:rFonts w:eastAsia="Times New Roman" w:cstheme="minorHAnsi"/>
      <w:snapToGrid w:val="0"/>
      <w:color w:val="FF0000"/>
      <w:spacing w:val="-3"/>
      <w:sz w:val="20"/>
      <w:szCs w:val="20"/>
      <w:lang w:val="en-US" w:eastAsia="nl-NL"/>
    </w:rPr>
  </w:style>
  <w:style w:type="table" w:styleId="GridTable4-Accent1">
    <w:name w:val="Grid Table 4 Accent 1"/>
    <w:basedOn w:val="TableNormal"/>
    <w:uiPriority w:val="49"/>
    <w:rsid w:val="003F1EF3"/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  <w:insideV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  <w:insideV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44C8F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1E7D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9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eader" Target="header3.xml"/><Relationship Id="rId55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5.xml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7.xml"/><Relationship Id="rId8" Type="http://schemas.openxmlformats.org/officeDocument/2006/relationships/webSettings" Target="web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2.xml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4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an%20Pareit\Documents\Aangepaste%20Office-sjablonen\Word%20template%20A4_met-cover.dotx" TargetMode="External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28482ec-0431-40d5-ab26-89ea2a4f3ccd" xsi:nil="true"/>
    <lcf76f155ced4ddcb4097134ff3c332f xmlns="30e318ab-e993-474e-bbbf-9c63541590af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1904C26321E74DAB7868690364717E" ma:contentTypeVersion="12" ma:contentTypeDescription="Een nieuw document maken." ma:contentTypeScope="" ma:versionID="7a2c7ad984c7dad02573723281affb41">
  <xsd:schema xmlns:xsd="http://www.w3.org/2001/XMLSchema" xmlns:xs="http://www.w3.org/2001/XMLSchema" xmlns:p="http://schemas.microsoft.com/office/2006/metadata/properties" xmlns:ns2="30e318ab-e993-474e-bbbf-9c63541590af" xmlns:ns3="128482ec-0431-40d5-ab26-89ea2a4f3ccd" targetNamespace="http://schemas.microsoft.com/office/2006/metadata/properties" ma:root="true" ma:fieldsID="19e355c794341a1bb7f3fc7e5dfbdb35" ns2:_="" ns3:_="">
    <xsd:import namespace="30e318ab-e993-474e-bbbf-9c63541590af"/>
    <xsd:import namespace="128482ec-0431-40d5-ab26-89ea2a4f3c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e318ab-e993-474e-bbbf-9c63541590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Afbeeldingtags" ma:readOnly="false" ma:fieldId="{5cf76f15-5ced-4ddc-b409-7134ff3c332f}" ma:taxonomyMulti="true" ma:sspId="9d9af33d-1c7e-4655-8224-df3a670842a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8482ec-0431-40d5-ab26-89ea2a4f3ccd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6a5f98c-5cc8-4015-9754-f7f59d70125b}" ma:internalName="TaxCatchAll" ma:showField="CatchAllData" ma:web="128482ec-0431-40d5-ab26-89ea2a4f3cc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OPN</b:Tag>
    <b:SourceType>InternetSite</b:SourceType>
    <b:Guid>{D8A12190-526A-4D87-9935-75D3822809FA}</b:Guid>
    <b:Title>OPNsense manual: Firewall rules</b:Title>
    <b:URL>https://docs.opnsense.org/manual/firewall.html</b:URL>
    <b:RefOrder>1</b:RefOrder>
  </b:Source>
</b:Sources>
</file>

<file path=customXml/itemProps1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  <ds:schemaRef ds:uri="128482ec-0431-40d5-ab26-89ea2a4f3ccd"/>
    <ds:schemaRef ds:uri="30e318ab-e993-474e-bbbf-9c63541590af"/>
  </ds:schemaRefs>
</ds:datastoreItem>
</file>

<file path=customXml/itemProps3.xml><?xml version="1.0" encoding="utf-8"?>
<ds:datastoreItem xmlns:ds="http://schemas.openxmlformats.org/officeDocument/2006/customXml" ds:itemID="{4BABD18A-7DE5-4601-A881-C3F36B327B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e318ab-e993-474e-bbbf-9c63541590af"/>
    <ds:schemaRef ds:uri="128482ec-0431-40d5-ab26-89ea2a4f3c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2C350D9-2E15-4101-81D1-99C283084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template A4_met-cover.dotx</Template>
  <TotalTime>1074</TotalTime>
  <Pages>16</Pages>
  <Words>1307</Words>
  <Characters>7451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Howest</Company>
  <LinksUpToDate>false</LinksUpToDate>
  <CharactersWithSpaces>8741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Pareit</dc:creator>
  <cp:keywords/>
  <dc:description/>
  <cp:lastModifiedBy>Ciobanu Serafim</cp:lastModifiedBy>
  <cp:revision>145</cp:revision>
  <cp:lastPrinted>2021-09-21T19:07:00Z</cp:lastPrinted>
  <dcterms:created xsi:type="dcterms:W3CDTF">2024-10-14T06:29:00Z</dcterms:created>
  <dcterms:modified xsi:type="dcterms:W3CDTF">2024-12-09T10:53:00Z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0x010100B21904C26321E74DAB7868690364717E</vt:lpwstr>
  </property>
  <property fmtid="{D5CDD505-2E9C-101B-9397-08002B2CF9AE}" pid="3" name="MediaServiceImageTags">
    <vt:lpwstr/>
  </property>
</Properties>
</file>