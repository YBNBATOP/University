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73C37809" w14:textId="0391FB60" w:rsidR="00081748" w:rsidRPr="00300AE9" w:rsidRDefault="006E71F8" w:rsidP="00081748">
      <w:pPr>
        <w:jc w:val="right"/>
        <w:rPr>
          <w:rFonts w:ascii="Arial Rounded MT Bold" w:hAnsi="Arial Rounded MT Bold"/>
          <w:color w:val="FFFFFF" w:themeColor="background2"/>
          <w:sz w:val="100"/>
          <w:szCs w:val="100"/>
          <w:lang w:val="en-US"/>
        </w:rPr>
      </w:pPr>
      <w:r>
        <w:rPr>
          <w:rFonts w:ascii="Arial Rounded MT Bold" w:hAnsi="Arial Rounded MT Bold"/>
          <w:color w:val="FFFFFF" w:themeColor="background2"/>
          <w:sz w:val="100"/>
          <w:szCs w:val="100"/>
          <w:lang w:val="en-US"/>
        </w:rPr>
        <w:t xml:space="preserve">Lab </w:t>
      </w:r>
      <w:r w:rsidR="003731A7">
        <w:rPr>
          <w:rFonts w:ascii="Arial Rounded MT Bold" w:hAnsi="Arial Rounded MT Bold"/>
          <w:color w:val="FFFFFF" w:themeColor="background2"/>
          <w:sz w:val="100"/>
          <w:szCs w:val="100"/>
          <w:lang w:val="en-US"/>
        </w:rPr>
        <w:t>05</w:t>
      </w:r>
      <w:r>
        <w:rPr>
          <w:rFonts w:ascii="Arial Rounded MT Bold" w:hAnsi="Arial Rounded MT Bold"/>
          <w:color w:val="FFFFFF" w:themeColor="background2"/>
          <w:sz w:val="100"/>
          <w:szCs w:val="100"/>
          <w:lang w:val="en-US"/>
        </w:rPr>
        <w:t xml:space="preserve">: </w:t>
      </w:r>
      <w:r w:rsidR="00767533">
        <w:rPr>
          <w:rFonts w:ascii="Arial Rounded MT Bold" w:hAnsi="Arial Rounded MT Bold"/>
          <w:color w:val="FFFFFF" w:themeColor="background2"/>
          <w:sz w:val="100"/>
          <w:szCs w:val="100"/>
          <w:lang w:val="en-US"/>
        </w:rPr>
        <w:t>SIEM/SOAR</w:t>
      </w:r>
      <w:r w:rsidR="00877007">
        <w:rPr>
          <w:rFonts w:ascii="Arial Rounded MT Bold" w:hAnsi="Arial Rounded MT Bold"/>
          <w:color w:val="FFFFFF" w:themeColor="background2"/>
          <w:sz w:val="100"/>
          <w:szCs w:val="100"/>
          <w:lang w:val="en-US"/>
        </w:rPr>
        <w:t>/SOC</w:t>
      </w:r>
    </w:p>
    <w:p w14:paraId="2CE0EBDB" w14:textId="77777777" w:rsidR="00081748" w:rsidRPr="00300AE9" w:rsidRDefault="00081748" w:rsidP="00081748">
      <w:pPr>
        <w:jc w:val="right"/>
        <w:rPr>
          <w:rFonts w:ascii="Calibri" w:hAnsi="Calibri"/>
          <w:color w:val="FFFFFF" w:themeColor="background2"/>
          <w:sz w:val="28"/>
          <w:szCs w:val="28"/>
          <w:lang w:val="en-US"/>
        </w:rPr>
      </w:pPr>
    </w:p>
    <w:p w14:paraId="5407E82D" w14:textId="512375B6" w:rsidR="0054228C" w:rsidRPr="007C7F60" w:rsidRDefault="006E71F8" w:rsidP="0054228C">
      <w:pPr>
        <w:jc w:val="right"/>
        <w:rPr>
          <w:rFonts w:ascii="Calibri" w:hAnsi="Calibri"/>
          <w:color w:val="FFFFFF" w:themeColor="background2"/>
          <w:sz w:val="40"/>
          <w:szCs w:val="36"/>
          <w:lang w:val="en-US"/>
        </w:rPr>
      </w:pPr>
      <w:r>
        <w:rPr>
          <w:rFonts w:ascii="Calibri" w:hAnsi="Calibri"/>
          <w:color w:val="FFFFFF" w:themeColor="background2"/>
          <w:sz w:val="32"/>
          <w:szCs w:val="28"/>
          <w:lang w:val="en-US"/>
        </w:rPr>
        <w:t>Network Infrastructure Security</w:t>
      </w:r>
      <w:r w:rsidR="004D60F9" w:rsidRPr="004D60F9">
        <w:rPr>
          <w:rFonts w:ascii="Calibri" w:hAnsi="Calibri"/>
          <w:color w:val="FFFFFF" w:themeColor="background2"/>
          <w:sz w:val="32"/>
          <w:szCs w:val="28"/>
          <w:lang w:val="en-US"/>
        </w:rPr>
        <w:t xml:space="preserve"> (</w:t>
      </w:r>
      <w:r w:rsidR="00BF6D6B">
        <w:rPr>
          <w:rFonts w:ascii="Calibri" w:hAnsi="Calibri"/>
          <w:color w:val="FFFFFF" w:themeColor="background2"/>
          <w:sz w:val="32"/>
          <w:szCs w:val="28"/>
          <w:lang w:val="en-US"/>
        </w:rPr>
        <w:t>NIS</w:t>
      </w:r>
      <w:r w:rsidR="004D60F9" w:rsidRPr="004D60F9">
        <w:rPr>
          <w:rFonts w:ascii="Calibri" w:hAnsi="Calibri"/>
          <w:color w:val="FFFFFF" w:themeColor="background2"/>
          <w:sz w:val="32"/>
          <w:szCs w:val="28"/>
          <w:lang w:val="en-US"/>
        </w:rPr>
        <w:t>)</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976179">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976179">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53724C4" w14:textId="77777777" w:rsidR="00976179" w:rsidRDefault="00A97506" w:rsidP="008359E7">
      <w:pPr>
        <w:ind w:left="5664" w:firstLine="708"/>
        <w:rPr>
          <w:rFonts w:ascii="Calibri" w:hAnsi="Calibri"/>
          <w:color w:val="FFFFFF" w:themeColor="background2"/>
          <w:sz w:val="24"/>
          <w:lang w:val="en-US"/>
        </w:rPr>
      </w:pPr>
      <w:r w:rsidRPr="007C7F60">
        <w:rPr>
          <w:rFonts w:ascii="Calibri" w:hAnsi="Calibri"/>
          <w:color w:val="FFFFFF" w:themeColor="background2"/>
          <w:sz w:val="24"/>
          <w:lang w:val="en-US"/>
        </w:rPr>
        <w:t xml:space="preserve">© </w:t>
      </w:r>
      <w:r w:rsidR="00BE4CB3">
        <w:rPr>
          <w:rFonts w:ascii="Calibri" w:hAnsi="Calibri"/>
          <w:color w:val="FFFFFF" w:themeColor="background2"/>
          <w:sz w:val="24"/>
          <w:lang w:val="en-US"/>
        </w:rPr>
        <w:t>Chris Roets</w:t>
      </w:r>
    </w:p>
    <w:p w14:paraId="1153DFD6" w14:textId="504B9549" w:rsidR="00976179" w:rsidRDefault="00976179" w:rsidP="008359E7">
      <w:pPr>
        <w:ind w:left="6372"/>
        <w:rPr>
          <w:rFonts w:ascii="Calibri" w:hAnsi="Calibri"/>
          <w:color w:val="FFFFFF" w:themeColor="background2"/>
          <w:sz w:val="24"/>
          <w:lang w:val="en-US"/>
        </w:rPr>
      </w:pPr>
      <w:r w:rsidRPr="007C7F60">
        <w:rPr>
          <w:rFonts w:ascii="Calibri" w:hAnsi="Calibri"/>
          <w:color w:val="FFFFFF" w:themeColor="background2"/>
          <w:sz w:val="24"/>
          <w:lang w:val="en-US"/>
        </w:rPr>
        <w:t>©</w:t>
      </w:r>
      <w:r>
        <w:rPr>
          <w:rFonts w:ascii="Calibri" w:hAnsi="Calibri"/>
          <w:color w:val="FFFFFF" w:themeColor="background2"/>
          <w:sz w:val="24"/>
          <w:lang w:val="en-US"/>
        </w:rPr>
        <w:t xml:space="preserve"> </w:t>
      </w:r>
      <w:r w:rsidR="00A67FCA">
        <w:rPr>
          <w:rFonts w:ascii="Calibri" w:hAnsi="Calibri"/>
          <w:color w:val="FFFFFF" w:themeColor="background2"/>
          <w:sz w:val="24"/>
          <w:lang w:val="en-US"/>
        </w:rPr>
        <w:t>Henk Brouck</w:t>
      </w:r>
      <w:r w:rsidR="00BE4CB3">
        <w:rPr>
          <w:rFonts w:ascii="Calibri" w:hAnsi="Calibri"/>
          <w:color w:val="FFFFFF" w:themeColor="background2"/>
          <w:sz w:val="24"/>
          <w:lang w:val="en-US"/>
        </w:rPr>
        <w:t>x</w:t>
      </w:r>
      <w:r w:rsidR="00A67FCA">
        <w:rPr>
          <w:rFonts w:ascii="Calibri" w:hAnsi="Calibri"/>
          <w:color w:val="FFFFFF" w:themeColor="background2"/>
          <w:sz w:val="24"/>
          <w:lang w:val="en-US"/>
        </w:rPr>
        <w:t>on</w:t>
      </w:r>
      <w:r w:rsidR="00A97506" w:rsidRPr="007C7F60">
        <w:rPr>
          <w:rFonts w:ascii="Calibri" w:hAnsi="Calibri"/>
          <w:color w:val="FFFFFF" w:themeColor="background2"/>
          <w:sz w:val="24"/>
          <w:lang w:val="en-US"/>
        </w:rPr>
        <w:t xml:space="preserve"> </w:t>
      </w:r>
    </w:p>
    <w:p w14:paraId="4BC4EA54" w14:textId="5FC7EDFE" w:rsidR="00976179" w:rsidRPr="007C7F60" w:rsidRDefault="00976179" w:rsidP="008359E7">
      <w:pPr>
        <w:ind w:left="5664" w:firstLine="708"/>
        <w:rPr>
          <w:rFonts w:ascii="Calibri" w:hAnsi="Calibri"/>
          <w:color w:val="FFFFFF" w:themeColor="background2"/>
          <w:sz w:val="24"/>
          <w:lang w:val="en-US"/>
        </w:rPr>
        <w:sectPr w:rsidR="00976179" w:rsidRPr="007C7F60" w:rsidSect="00E51310">
          <w:headerReference w:type="default" r:id="rId11"/>
          <w:footerReference w:type="default" r:id="rId12"/>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w:t>
      </w:r>
      <w:r w:rsidR="00767533">
        <w:rPr>
          <w:rFonts w:ascii="Calibri" w:hAnsi="Calibri"/>
          <w:color w:val="FFFFFF" w:themeColor="background2"/>
          <w:sz w:val="24"/>
          <w:lang w:val="en-US"/>
        </w:rPr>
        <w:t xml:space="preserve"> </w:t>
      </w:r>
      <w:r w:rsidR="00766FF8">
        <w:rPr>
          <w:rFonts w:ascii="Calibri" w:hAnsi="Calibri"/>
          <w:color w:val="FFFFFF" w:themeColor="background2"/>
          <w:sz w:val="24"/>
          <w:lang w:val="en-US"/>
        </w:rPr>
        <w:t>Nico Declerck</w:t>
      </w:r>
    </w:p>
    <w:p w14:paraId="5C5E7414" w14:textId="095E53FC" w:rsidR="001C3DF9" w:rsidRPr="00300AE9" w:rsidRDefault="009043A3" w:rsidP="001C3DF9">
      <w:pPr>
        <w:pStyle w:val="Heading2"/>
        <w:rPr>
          <w:lang w:val="en-US"/>
        </w:rPr>
      </w:pPr>
      <w:r>
        <w:rPr>
          <w:lang w:val="en-US"/>
        </w:rP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271536">
      <w:pPr>
        <w:pStyle w:val="Heading1"/>
        <w:rPr>
          <w:lang w:val="en-US"/>
        </w:rPr>
      </w:pPr>
      <w:r w:rsidRPr="009043A3">
        <w:rPr>
          <w:lang w:val="en-US"/>
        </w:rPr>
        <w:t>Lab concept</w:t>
      </w:r>
    </w:p>
    <w:p w14:paraId="55B545FD" w14:textId="77777777" w:rsidR="00113C54" w:rsidRDefault="00113C54" w:rsidP="00113C54">
      <w:pPr>
        <w:rPr>
          <w:rFonts w:ascii="Arial" w:hAnsi="Arial" w:cs="Arial"/>
          <w:color w:val="202122"/>
          <w:sz w:val="21"/>
          <w:szCs w:val="21"/>
          <w:shd w:val="clear" w:color="auto" w:fill="FFFFFF"/>
          <w:lang w:val="en-US"/>
        </w:rPr>
      </w:pPr>
      <w:r w:rsidRPr="00B63C88">
        <w:rPr>
          <w:rFonts w:ascii="Arial" w:hAnsi="Arial" w:cs="Arial"/>
          <w:b/>
          <w:bCs/>
          <w:color w:val="202122"/>
          <w:sz w:val="21"/>
          <w:szCs w:val="21"/>
          <w:shd w:val="clear" w:color="auto" w:fill="FFFFFF"/>
          <w:lang w:val="en-US"/>
        </w:rPr>
        <w:t>Security information and event management</w:t>
      </w:r>
      <w:r w:rsidRPr="00B63C88">
        <w:rPr>
          <w:rFonts w:ascii="Arial" w:hAnsi="Arial" w:cs="Arial"/>
          <w:color w:val="202122"/>
          <w:sz w:val="21"/>
          <w:szCs w:val="21"/>
          <w:shd w:val="clear" w:color="auto" w:fill="FFFFFF"/>
          <w:lang w:val="en-US"/>
        </w:rPr>
        <w:t> (</w:t>
      </w:r>
      <w:r w:rsidRPr="00B63C88">
        <w:rPr>
          <w:rFonts w:ascii="Arial" w:hAnsi="Arial" w:cs="Arial"/>
          <w:b/>
          <w:bCs/>
          <w:color w:val="202122"/>
          <w:sz w:val="21"/>
          <w:szCs w:val="21"/>
          <w:shd w:val="clear" w:color="auto" w:fill="FFFFFF"/>
          <w:lang w:val="en-US"/>
        </w:rPr>
        <w:t>SIEM</w:t>
      </w:r>
      <w:r w:rsidRPr="00B63C88">
        <w:rPr>
          <w:rFonts w:ascii="Arial" w:hAnsi="Arial" w:cs="Arial"/>
          <w:color w:val="202122"/>
          <w:sz w:val="21"/>
          <w:szCs w:val="21"/>
          <w:shd w:val="clear" w:color="auto" w:fill="FFFFFF"/>
          <w:lang w:val="en-US"/>
        </w:rPr>
        <w:t>) is a field within the field of </w:t>
      </w:r>
      <w:r w:rsidRPr="00B63C88">
        <w:rPr>
          <w:rFonts w:ascii="Arial" w:hAnsi="Arial" w:cs="Arial"/>
          <w:sz w:val="21"/>
          <w:szCs w:val="21"/>
          <w:shd w:val="clear" w:color="auto" w:fill="FFFFFF"/>
          <w:lang w:val="en-US"/>
        </w:rPr>
        <w:t>computer security</w:t>
      </w:r>
      <w:r w:rsidRPr="00B63C88">
        <w:rPr>
          <w:rFonts w:ascii="Arial" w:hAnsi="Arial" w:cs="Arial"/>
          <w:color w:val="202122"/>
          <w:sz w:val="21"/>
          <w:szCs w:val="21"/>
          <w:shd w:val="clear" w:color="auto" w:fill="FFFFFF"/>
          <w:lang w:val="en-US"/>
        </w:rPr>
        <w:t>, where software products and services combine </w:t>
      </w:r>
      <w:r w:rsidRPr="00B63C88">
        <w:rPr>
          <w:rFonts w:ascii="Arial" w:hAnsi="Arial" w:cs="Arial"/>
          <w:sz w:val="21"/>
          <w:szCs w:val="21"/>
          <w:shd w:val="clear" w:color="auto" w:fill="FFFFFF"/>
          <w:lang w:val="en-US"/>
        </w:rPr>
        <w:t>security information management</w:t>
      </w:r>
      <w:r w:rsidRPr="00B63C88">
        <w:rPr>
          <w:rFonts w:ascii="Arial" w:hAnsi="Arial" w:cs="Arial"/>
          <w:color w:val="202122"/>
          <w:sz w:val="21"/>
          <w:szCs w:val="21"/>
          <w:shd w:val="clear" w:color="auto" w:fill="FFFFFF"/>
          <w:lang w:val="en-US"/>
        </w:rPr>
        <w:t> (SIM) and </w:t>
      </w:r>
      <w:r w:rsidRPr="00B63C88">
        <w:rPr>
          <w:rFonts w:ascii="Arial" w:hAnsi="Arial" w:cs="Arial"/>
          <w:sz w:val="21"/>
          <w:szCs w:val="21"/>
          <w:shd w:val="clear" w:color="auto" w:fill="FFFFFF"/>
          <w:lang w:val="en-US"/>
        </w:rPr>
        <w:t>security event management</w:t>
      </w:r>
      <w:r w:rsidRPr="00B63C88">
        <w:rPr>
          <w:rFonts w:ascii="Arial" w:hAnsi="Arial" w:cs="Arial"/>
          <w:color w:val="202122"/>
          <w:sz w:val="21"/>
          <w:szCs w:val="21"/>
          <w:shd w:val="clear" w:color="auto" w:fill="FFFFFF"/>
          <w:lang w:val="en-US"/>
        </w:rPr>
        <w:t> (SEM). They provide real-time analysis of security alerts generated by applications and network hardware. Vendors sell SIEM as software, as appliances, or as managed services; these products are also used to log security data and generate reports for </w:t>
      </w:r>
      <w:r w:rsidRPr="00B63C88">
        <w:rPr>
          <w:rFonts w:ascii="Arial" w:hAnsi="Arial" w:cs="Arial"/>
          <w:sz w:val="21"/>
          <w:szCs w:val="21"/>
          <w:shd w:val="clear" w:color="auto" w:fill="FFFFFF"/>
          <w:lang w:val="en-US"/>
        </w:rPr>
        <w:t>compliance</w:t>
      </w:r>
      <w:r w:rsidRPr="00B63C88">
        <w:rPr>
          <w:rFonts w:ascii="Arial" w:hAnsi="Arial" w:cs="Arial"/>
          <w:color w:val="202122"/>
          <w:sz w:val="21"/>
          <w:szCs w:val="21"/>
          <w:shd w:val="clear" w:color="auto" w:fill="FFFFFF"/>
          <w:lang w:val="en-US"/>
        </w:rPr>
        <w:t> purposes</w:t>
      </w:r>
      <w:r>
        <w:rPr>
          <w:rFonts w:ascii="Arial" w:hAnsi="Arial" w:cs="Arial"/>
          <w:color w:val="202122"/>
          <w:sz w:val="21"/>
          <w:szCs w:val="21"/>
          <w:shd w:val="clear" w:color="auto" w:fill="FFFFFF"/>
          <w:lang w:val="en-US"/>
        </w:rPr>
        <w:t>.</w:t>
      </w:r>
    </w:p>
    <w:p w14:paraId="5994D603" w14:textId="77777777" w:rsidR="00F8620A" w:rsidRPr="00F8620A" w:rsidRDefault="00F8620A" w:rsidP="00F8620A">
      <w:pPr>
        <w:rPr>
          <w:rFonts w:ascii="Arial" w:hAnsi="Arial" w:cs="Arial"/>
          <w:color w:val="202122"/>
          <w:sz w:val="21"/>
          <w:szCs w:val="21"/>
          <w:shd w:val="clear" w:color="auto" w:fill="FFFFFF"/>
          <w:lang w:val="en-US"/>
        </w:rPr>
      </w:pPr>
      <w:r w:rsidRPr="00304D61">
        <w:rPr>
          <w:rStyle w:val="Heading2Char"/>
          <w:lang w:val="en-US"/>
        </w:rPr>
        <w:t>SIEM functions</w:t>
      </w:r>
      <w:r w:rsidRPr="00F8620A">
        <w:rPr>
          <w:rFonts w:ascii="Arial" w:hAnsi="Arial" w:cs="Arial"/>
          <w:color w:val="202122"/>
          <w:sz w:val="21"/>
          <w:szCs w:val="21"/>
          <w:shd w:val="clear" w:color="auto" w:fill="FFFFFF"/>
          <w:lang w:val="en-US"/>
        </w:rPr>
        <w:t>:</w:t>
      </w:r>
    </w:p>
    <w:p w14:paraId="3DE30ED3" w14:textId="1D967F17" w:rsidR="00F8620A" w:rsidRPr="00EE5CCC" w:rsidRDefault="00F8620A" w:rsidP="00EE5CCC">
      <w:pPr>
        <w:pStyle w:val="ListParagraph"/>
        <w:numPr>
          <w:ilvl w:val="0"/>
          <w:numId w:val="43"/>
        </w:numPr>
        <w:rPr>
          <w:rFonts w:ascii="Arial" w:hAnsi="Arial" w:cs="Arial"/>
          <w:color w:val="202122"/>
          <w:sz w:val="21"/>
          <w:szCs w:val="21"/>
          <w:shd w:val="clear" w:color="auto" w:fill="FFFFFF"/>
          <w:lang w:val="en-US"/>
        </w:rPr>
      </w:pPr>
      <w:r w:rsidRPr="00EE5CCC">
        <w:rPr>
          <w:rFonts w:ascii="Arial" w:hAnsi="Arial" w:cs="Arial"/>
          <w:color w:val="202122"/>
          <w:sz w:val="21"/>
          <w:szCs w:val="21"/>
          <w:shd w:val="clear" w:color="auto" w:fill="FFFFFF"/>
          <w:lang w:val="en-US"/>
        </w:rPr>
        <w:t>Collect log data from across the organization; leverage data to identify, categorize and analyze incidents and events.</w:t>
      </w:r>
    </w:p>
    <w:p w14:paraId="4ABC9768" w14:textId="1E837B5A" w:rsidR="00F8620A" w:rsidRPr="00EE5CCC" w:rsidRDefault="00F8620A" w:rsidP="00EE5CCC">
      <w:pPr>
        <w:pStyle w:val="ListParagraph"/>
        <w:numPr>
          <w:ilvl w:val="0"/>
          <w:numId w:val="43"/>
        </w:numPr>
        <w:rPr>
          <w:rFonts w:ascii="Arial" w:hAnsi="Arial" w:cs="Arial"/>
          <w:color w:val="202122"/>
          <w:sz w:val="21"/>
          <w:szCs w:val="21"/>
          <w:shd w:val="clear" w:color="auto" w:fill="FFFFFF"/>
          <w:lang w:val="en-US"/>
        </w:rPr>
      </w:pPr>
      <w:r w:rsidRPr="00EE5CCC">
        <w:rPr>
          <w:rFonts w:ascii="Arial" w:hAnsi="Arial" w:cs="Arial"/>
          <w:color w:val="202122"/>
          <w:sz w:val="21"/>
          <w:szCs w:val="21"/>
          <w:shd w:val="clear" w:color="auto" w:fill="FFFFFF"/>
          <w:lang w:val="en-US"/>
        </w:rPr>
        <w:t>Provide visibility into malicious activity by pulling data from every corner of an environment, including all network applications and hardware.</w:t>
      </w:r>
    </w:p>
    <w:p w14:paraId="40095A0E" w14:textId="7573B8D3" w:rsidR="00F8620A" w:rsidRPr="00EE5CCC" w:rsidRDefault="00F8620A" w:rsidP="00EE5CCC">
      <w:pPr>
        <w:pStyle w:val="ListParagraph"/>
        <w:numPr>
          <w:ilvl w:val="0"/>
          <w:numId w:val="43"/>
        </w:numPr>
        <w:rPr>
          <w:rFonts w:ascii="Arial" w:hAnsi="Arial" w:cs="Arial"/>
          <w:color w:val="202122"/>
          <w:sz w:val="21"/>
          <w:szCs w:val="21"/>
          <w:shd w:val="clear" w:color="auto" w:fill="FFFFFF"/>
          <w:lang w:val="en-US"/>
        </w:rPr>
      </w:pPr>
      <w:r w:rsidRPr="00EE5CCC">
        <w:rPr>
          <w:rFonts w:ascii="Arial" w:hAnsi="Arial" w:cs="Arial"/>
          <w:color w:val="202122"/>
          <w:sz w:val="21"/>
          <w:szCs w:val="21"/>
          <w:shd w:val="clear" w:color="auto" w:fill="FFFFFF"/>
          <w:lang w:val="en-US"/>
        </w:rPr>
        <w:t>Aggregate all data into a single centralized platform.</w:t>
      </w:r>
    </w:p>
    <w:p w14:paraId="41D0ACCB" w14:textId="185CC66F" w:rsidR="00F8620A" w:rsidRPr="002B315C" w:rsidRDefault="00F8620A" w:rsidP="002B315C">
      <w:pPr>
        <w:pStyle w:val="ListParagraph"/>
        <w:numPr>
          <w:ilvl w:val="0"/>
          <w:numId w:val="43"/>
        </w:numPr>
        <w:rPr>
          <w:rFonts w:ascii="Arial" w:hAnsi="Arial" w:cs="Arial"/>
          <w:color w:val="202122"/>
          <w:sz w:val="21"/>
          <w:szCs w:val="21"/>
          <w:shd w:val="clear" w:color="auto" w:fill="FFFFFF"/>
          <w:lang w:val="en-US"/>
        </w:rPr>
      </w:pPr>
      <w:r w:rsidRPr="002B315C">
        <w:rPr>
          <w:rFonts w:ascii="Arial" w:hAnsi="Arial" w:cs="Arial"/>
          <w:color w:val="202122"/>
          <w:sz w:val="21"/>
          <w:szCs w:val="21"/>
          <w:shd w:val="clear" w:color="auto" w:fill="FFFFFF"/>
          <w:lang w:val="en-US"/>
        </w:rPr>
        <w:t>Leverage data to produce alerts, create reports and support incident response.</w:t>
      </w:r>
    </w:p>
    <w:p w14:paraId="1F432657" w14:textId="1A752640" w:rsidR="00F0765E" w:rsidRPr="002B315C" w:rsidRDefault="00F0765E" w:rsidP="002B315C">
      <w:pPr>
        <w:pStyle w:val="ListParagraph"/>
        <w:numPr>
          <w:ilvl w:val="0"/>
          <w:numId w:val="43"/>
        </w:numPr>
        <w:rPr>
          <w:rFonts w:ascii="Arial" w:hAnsi="Arial" w:cs="Arial"/>
          <w:color w:val="202122"/>
          <w:sz w:val="21"/>
          <w:szCs w:val="21"/>
          <w:shd w:val="clear" w:color="auto" w:fill="FFFFFF"/>
          <w:lang w:val="en-US"/>
        </w:rPr>
      </w:pPr>
      <w:r w:rsidRPr="002B315C">
        <w:rPr>
          <w:rFonts w:ascii="Arial" w:hAnsi="Arial" w:cs="Arial"/>
          <w:color w:val="202122"/>
          <w:sz w:val="21"/>
          <w:szCs w:val="21"/>
          <w:shd w:val="clear" w:color="auto" w:fill="FFFFFF"/>
          <w:lang w:val="en-US"/>
        </w:rPr>
        <w:t>SIEM allows organizations to analyze data from all network applications and hardware at any time. This can help organizations recognize potential security threats before they have a chance to disrupt business operations.</w:t>
      </w:r>
    </w:p>
    <w:p w14:paraId="733FF677" w14:textId="77777777" w:rsidR="00D1429E" w:rsidRPr="00A01A2C" w:rsidRDefault="00D1429E" w:rsidP="00A01A2C">
      <w:pPr>
        <w:rPr>
          <w:rFonts w:ascii="Arial" w:hAnsi="Arial" w:cs="Arial"/>
          <w:color w:val="202122"/>
          <w:sz w:val="21"/>
          <w:szCs w:val="21"/>
          <w:shd w:val="clear" w:color="auto" w:fill="FFFFFF"/>
          <w:lang w:val="en-US"/>
        </w:rPr>
      </w:pPr>
    </w:p>
    <w:p w14:paraId="40A87A7F" w14:textId="77777777" w:rsidR="00F0765E" w:rsidRPr="00D1429E" w:rsidRDefault="00F0765E" w:rsidP="00D1429E">
      <w:pPr>
        <w:rPr>
          <w:rFonts w:ascii="Arial" w:hAnsi="Arial" w:cs="Arial"/>
          <w:sz w:val="21"/>
          <w:szCs w:val="21"/>
          <w:shd w:val="clear" w:color="auto" w:fill="FFFFFF"/>
          <w:lang w:val="en-US"/>
        </w:rPr>
      </w:pPr>
      <w:hyperlink r:id="rId13" w:history="1">
        <w:r w:rsidRPr="00D1429E">
          <w:rPr>
            <w:rFonts w:ascii="Arial" w:hAnsi="Arial" w:cs="Arial"/>
            <w:b/>
            <w:bCs/>
            <w:color w:val="202122"/>
            <w:sz w:val="21"/>
            <w:szCs w:val="21"/>
            <w:shd w:val="clear" w:color="auto" w:fill="FFFFFF"/>
            <w:lang w:val="en-US"/>
          </w:rPr>
          <w:t>Security orchestration, automation and response (SOAR)</w:t>
        </w:r>
      </w:hyperlink>
      <w:r w:rsidRPr="00D1429E">
        <w:rPr>
          <w:rFonts w:ascii="Arial" w:hAnsi="Arial" w:cs="Arial"/>
          <w:b/>
          <w:bCs/>
          <w:color w:val="202122"/>
          <w:sz w:val="21"/>
          <w:szCs w:val="21"/>
          <w:shd w:val="clear" w:color="auto" w:fill="FFFFFF"/>
          <w:lang w:val="en-US"/>
        </w:rPr>
        <w:t> </w:t>
      </w:r>
      <w:r w:rsidRPr="00D1429E">
        <w:rPr>
          <w:rFonts w:ascii="Arial" w:hAnsi="Arial" w:cs="Arial"/>
          <w:sz w:val="21"/>
          <w:szCs w:val="21"/>
          <w:shd w:val="clear" w:color="auto" w:fill="FFFFFF"/>
          <w:lang w:val="en-US"/>
        </w:rPr>
        <w:t>is a collection of software programs developed to bolster an organization’s cybersecurity posture. A SOAR platform enables a security analyst team to monitor security data from a variety of sources, including security information and management systems and threat intelligence platforms.</w:t>
      </w:r>
    </w:p>
    <w:p w14:paraId="1A702FEF" w14:textId="77777777" w:rsidR="00F0765E" w:rsidRPr="003D78C2" w:rsidRDefault="00F0765E" w:rsidP="003D78C2">
      <w:pPr>
        <w:rPr>
          <w:rFonts w:ascii="Arial" w:hAnsi="Arial" w:cs="Arial"/>
          <w:color w:val="202122"/>
          <w:sz w:val="21"/>
          <w:szCs w:val="21"/>
          <w:shd w:val="clear" w:color="auto" w:fill="FFFFFF"/>
          <w:lang w:val="en-US"/>
        </w:rPr>
      </w:pPr>
      <w:r w:rsidRPr="00304D61">
        <w:rPr>
          <w:rStyle w:val="Heading2Char"/>
          <w:lang w:val="en-US"/>
        </w:rPr>
        <w:t>SOAR functionalities</w:t>
      </w:r>
      <w:r w:rsidRPr="003D78C2">
        <w:rPr>
          <w:rFonts w:ascii="Arial" w:hAnsi="Arial" w:cs="Arial"/>
          <w:color w:val="202122"/>
          <w:sz w:val="21"/>
          <w:szCs w:val="21"/>
          <w:shd w:val="clear" w:color="auto" w:fill="FFFFFF"/>
          <w:lang w:val="en-US"/>
        </w:rPr>
        <w:t>:</w:t>
      </w:r>
    </w:p>
    <w:p w14:paraId="5CEB9679" w14:textId="77777777" w:rsidR="00F0765E" w:rsidRPr="002B315C" w:rsidRDefault="00F0765E" w:rsidP="002B315C">
      <w:pPr>
        <w:pStyle w:val="ListParagraph"/>
        <w:numPr>
          <w:ilvl w:val="0"/>
          <w:numId w:val="43"/>
        </w:numPr>
        <w:rPr>
          <w:rFonts w:ascii="Arial" w:hAnsi="Arial" w:cs="Arial"/>
          <w:color w:val="202122"/>
          <w:sz w:val="21"/>
          <w:szCs w:val="21"/>
          <w:shd w:val="clear" w:color="auto" w:fill="FFFFFF"/>
          <w:lang w:val="en-US"/>
        </w:rPr>
      </w:pPr>
      <w:r w:rsidRPr="002B315C">
        <w:rPr>
          <w:rFonts w:ascii="Arial" w:hAnsi="Arial" w:cs="Arial"/>
          <w:color w:val="202122"/>
          <w:sz w:val="21"/>
          <w:szCs w:val="21"/>
          <w:shd w:val="clear" w:color="auto" w:fill="FFFFFF"/>
          <w:lang w:val="en-US"/>
        </w:rPr>
        <w:t>Collect threat information, automate routine responses and triage more complex threats, minimizing the need for human intervention.</w:t>
      </w:r>
    </w:p>
    <w:p w14:paraId="54F89811" w14:textId="77777777" w:rsidR="00F0765E" w:rsidRPr="002B315C" w:rsidRDefault="00F0765E" w:rsidP="002B315C">
      <w:pPr>
        <w:pStyle w:val="ListParagraph"/>
        <w:numPr>
          <w:ilvl w:val="0"/>
          <w:numId w:val="43"/>
        </w:numPr>
        <w:rPr>
          <w:rFonts w:ascii="Arial" w:hAnsi="Arial" w:cs="Arial"/>
          <w:color w:val="202122"/>
          <w:sz w:val="21"/>
          <w:szCs w:val="21"/>
          <w:shd w:val="clear" w:color="auto" w:fill="FFFFFF"/>
          <w:lang w:val="en-US"/>
        </w:rPr>
      </w:pPr>
      <w:r w:rsidRPr="002B315C">
        <w:rPr>
          <w:rFonts w:ascii="Arial" w:hAnsi="Arial" w:cs="Arial"/>
          <w:color w:val="202122"/>
          <w:sz w:val="21"/>
          <w:szCs w:val="21"/>
          <w:shd w:val="clear" w:color="auto" w:fill="FFFFFF"/>
          <w:lang w:val="en-US"/>
        </w:rPr>
        <w:t>Unite three software solutions — threat and vulnerability management, security incident response and security operations automation — to strengthen and streamline the security posture.</w:t>
      </w:r>
    </w:p>
    <w:p w14:paraId="5FEEA488" w14:textId="77777777" w:rsidR="00F0765E" w:rsidRPr="002B315C" w:rsidRDefault="00F0765E" w:rsidP="002B315C">
      <w:pPr>
        <w:pStyle w:val="ListParagraph"/>
        <w:numPr>
          <w:ilvl w:val="0"/>
          <w:numId w:val="43"/>
        </w:numPr>
        <w:rPr>
          <w:rFonts w:ascii="Arial" w:hAnsi="Arial" w:cs="Arial"/>
          <w:color w:val="202122"/>
          <w:sz w:val="21"/>
          <w:szCs w:val="21"/>
          <w:shd w:val="clear" w:color="auto" w:fill="FFFFFF"/>
          <w:lang w:val="en-US"/>
        </w:rPr>
      </w:pPr>
      <w:r w:rsidRPr="002B315C">
        <w:rPr>
          <w:rFonts w:ascii="Arial" w:hAnsi="Arial" w:cs="Arial"/>
          <w:color w:val="202122"/>
          <w:sz w:val="21"/>
          <w:szCs w:val="21"/>
          <w:shd w:val="clear" w:color="auto" w:fill="FFFFFF"/>
          <w:lang w:val="en-US"/>
        </w:rPr>
        <w:t>Leverage both manual and human intervention as well as machine learning (ML) technology to analyze incoming security data and prioritize incident response actions.</w:t>
      </w:r>
    </w:p>
    <w:p w14:paraId="612AE5DF" w14:textId="77777777" w:rsidR="00F0765E" w:rsidRPr="003D78C2" w:rsidRDefault="00F0765E" w:rsidP="003D78C2">
      <w:pPr>
        <w:rPr>
          <w:rFonts w:ascii="Arial" w:hAnsi="Arial" w:cs="Arial"/>
          <w:color w:val="202122"/>
          <w:sz w:val="21"/>
          <w:szCs w:val="21"/>
          <w:shd w:val="clear" w:color="auto" w:fill="FFFFFF"/>
          <w:lang w:val="en-US"/>
        </w:rPr>
      </w:pPr>
      <w:r w:rsidRPr="003D78C2">
        <w:rPr>
          <w:rFonts w:ascii="Arial" w:hAnsi="Arial" w:cs="Arial"/>
          <w:color w:val="202122"/>
          <w:sz w:val="21"/>
          <w:szCs w:val="21"/>
          <w:shd w:val="clear" w:color="auto" w:fill="FFFFFF"/>
          <w:lang w:val="en-US"/>
        </w:rPr>
        <w:t>The overall goal of a SOAR platform is to collect threat-related data and automate threat responses. Your security team can increase efficiency and response time by using a SOAR platform.</w:t>
      </w:r>
    </w:p>
    <w:p w14:paraId="51B4C700" w14:textId="77777777" w:rsidR="00F0765E" w:rsidRDefault="00F0765E" w:rsidP="00113C54">
      <w:pPr>
        <w:rPr>
          <w:rFonts w:ascii="Arial" w:hAnsi="Arial" w:cs="Arial"/>
          <w:color w:val="202122"/>
          <w:sz w:val="21"/>
          <w:szCs w:val="21"/>
          <w:shd w:val="clear" w:color="auto" w:fill="FFFFFF"/>
          <w:lang w:val="en-US"/>
        </w:rPr>
      </w:pPr>
    </w:p>
    <w:p w14:paraId="5EC08303" w14:textId="39BA69EF" w:rsidR="006E6563" w:rsidRPr="006E6563" w:rsidRDefault="00682035" w:rsidP="006E6563">
      <w:pPr>
        <w:rPr>
          <w:rFonts w:ascii="Arial" w:hAnsi="Arial" w:cs="Arial"/>
          <w:color w:val="202122"/>
          <w:sz w:val="21"/>
          <w:szCs w:val="21"/>
          <w:shd w:val="clear" w:color="auto" w:fill="FFFFFF"/>
          <w:lang w:val="en-US"/>
        </w:rPr>
      </w:pPr>
      <w:hyperlink r:id="rId14" w:history="1">
        <w:r w:rsidRPr="00D1429E">
          <w:rPr>
            <w:rFonts w:ascii="Arial" w:hAnsi="Arial" w:cs="Arial"/>
            <w:b/>
            <w:bCs/>
            <w:color w:val="202122"/>
            <w:sz w:val="21"/>
            <w:szCs w:val="21"/>
            <w:shd w:val="clear" w:color="auto" w:fill="FFFFFF"/>
            <w:lang w:val="en-US"/>
          </w:rPr>
          <w:t xml:space="preserve">Security </w:t>
        </w:r>
        <w:r>
          <w:rPr>
            <w:rFonts w:ascii="Arial" w:hAnsi="Arial" w:cs="Arial"/>
            <w:b/>
            <w:bCs/>
            <w:color w:val="202122"/>
            <w:sz w:val="21"/>
            <w:szCs w:val="21"/>
            <w:shd w:val="clear" w:color="auto" w:fill="FFFFFF"/>
            <w:lang w:val="en-US"/>
          </w:rPr>
          <w:t>operations center (SOC)</w:t>
        </w:r>
      </w:hyperlink>
      <w:r w:rsidR="009C3AAB">
        <w:rPr>
          <w:rFonts w:ascii="Arial" w:hAnsi="Arial" w:cs="Arial"/>
          <w:b/>
          <w:bCs/>
          <w:color w:val="202122"/>
          <w:sz w:val="21"/>
          <w:szCs w:val="21"/>
          <w:shd w:val="clear" w:color="auto" w:fill="FFFFFF"/>
          <w:lang w:val="en-US"/>
        </w:rPr>
        <w:t xml:space="preserve"> </w:t>
      </w:r>
      <w:r w:rsidR="006E6563">
        <w:rPr>
          <w:rFonts w:ascii="Arial" w:hAnsi="Arial" w:cs="Arial"/>
          <w:b/>
          <w:bCs/>
          <w:color w:val="202122"/>
          <w:sz w:val="21"/>
          <w:szCs w:val="21"/>
          <w:shd w:val="clear" w:color="auto" w:fill="FFFFFF"/>
          <w:lang w:val="en-US"/>
        </w:rPr>
        <w:t xml:space="preserve">is </w:t>
      </w:r>
      <w:r w:rsidR="006E6563" w:rsidRPr="006E6563">
        <w:rPr>
          <w:rFonts w:ascii="Arial" w:hAnsi="Arial" w:cs="Arial"/>
          <w:color w:val="202122"/>
          <w:sz w:val="21"/>
          <w:szCs w:val="21"/>
          <w:shd w:val="clear" w:color="auto" w:fill="FFFFFF"/>
          <w:lang w:val="en-US"/>
        </w:rPr>
        <w:t xml:space="preserve">a central control </w:t>
      </w:r>
      <w:r w:rsidR="007E7D55" w:rsidRPr="006E6563">
        <w:rPr>
          <w:rFonts w:ascii="Arial" w:hAnsi="Arial" w:cs="Arial"/>
          <w:color w:val="202122"/>
          <w:sz w:val="21"/>
          <w:szCs w:val="21"/>
          <w:shd w:val="clear" w:color="auto" w:fill="FFFFFF"/>
          <w:lang w:val="en-US"/>
        </w:rPr>
        <w:t>center</w:t>
      </w:r>
      <w:r w:rsidR="006E6563" w:rsidRPr="006E6563">
        <w:rPr>
          <w:rFonts w:ascii="Arial" w:hAnsi="Arial" w:cs="Arial"/>
          <w:color w:val="202122"/>
          <w:sz w:val="21"/>
          <w:szCs w:val="21"/>
          <w:shd w:val="clear" w:color="auto" w:fill="FFFFFF"/>
          <w:lang w:val="en-US"/>
        </w:rPr>
        <w:t xml:space="preserve"> designed to protect </w:t>
      </w:r>
      <w:r w:rsidR="007E7D55" w:rsidRPr="006E6563">
        <w:rPr>
          <w:rFonts w:ascii="Arial" w:hAnsi="Arial" w:cs="Arial"/>
          <w:color w:val="202122"/>
          <w:sz w:val="21"/>
          <w:szCs w:val="21"/>
          <w:shd w:val="clear" w:color="auto" w:fill="FFFFFF"/>
          <w:lang w:val="en-US"/>
        </w:rPr>
        <w:t>organizations’</w:t>
      </w:r>
      <w:r w:rsidR="006E6563" w:rsidRPr="006E6563">
        <w:rPr>
          <w:rFonts w:ascii="Arial" w:hAnsi="Arial" w:cs="Arial"/>
          <w:color w:val="202122"/>
          <w:sz w:val="21"/>
          <w:szCs w:val="21"/>
          <w:shd w:val="clear" w:color="auto" w:fill="FFFFFF"/>
          <w:lang w:val="en-US"/>
        </w:rPr>
        <w:t xml:space="preserve"> IT infrastructure. The SOC is responsible for monitoring security-relevant systems. It also analyses and qualifies threats, as well as </w:t>
      </w:r>
      <w:r w:rsidR="007E7D55" w:rsidRPr="006E6563">
        <w:rPr>
          <w:rFonts w:ascii="Arial" w:hAnsi="Arial" w:cs="Arial"/>
          <w:color w:val="202122"/>
          <w:sz w:val="21"/>
          <w:szCs w:val="21"/>
          <w:shd w:val="clear" w:color="auto" w:fill="FFFFFF"/>
          <w:lang w:val="en-US"/>
        </w:rPr>
        <w:t>initializing</w:t>
      </w:r>
      <w:r w:rsidR="006E6563" w:rsidRPr="006E6563">
        <w:rPr>
          <w:rFonts w:ascii="Arial" w:hAnsi="Arial" w:cs="Arial"/>
          <w:color w:val="202122"/>
          <w:sz w:val="21"/>
          <w:szCs w:val="21"/>
          <w:shd w:val="clear" w:color="auto" w:fill="FFFFFF"/>
          <w:lang w:val="en-US"/>
        </w:rPr>
        <w:t xml:space="preserve"> and supporting incident response actions. SOC analysts typically work together with cyber-security experts from other areas in coordinated processes using </w:t>
      </w:r>
      <w:r w:rsidR="007E7D55" w:rsidRPr="006E6563">
        <w:rPr>
          <w:rFonts w:ascii="Arial" w:hAnsi="Arial" w:cs="Arial"/>
          <w:color w:val="202122"/>
          <w:sz w:val="21"/>
          <w:szCs w:val="21"/>
          <w:shd w:val="clear" w:color="auto" w:fill="FFFFFF"/>
          <w:lang w:val="en-US"/>
        </w:rPr>
        <w:t>specialized</w:t>
      </w:r>
      <w:r w:rsidR="006E6563" w:rsidRPr="006E6563">
        <w:rPr>
          <w:rFonts w:ascii="Arial" w:hAnsi="Arial" w:cs="Arial"/>
          <w:color w:val="202122"/>
          <w:sz w:val="21"/>
          <w:szCs w:val="21"/>
          <w:shd w:val="clear" w:color="auto" w:fill="FFFFFF"/>
          <w:lang w:val="en-US"/>
        </w:rPr>
        <w:t xml:space="preserve"> tools.</w:t>
      </w:r>
    </w:p>
    <w:p w14:paraId="1A6EF457" w14:textId="77777777" w:rsidR="006E6563" w:rsidRPr="006E6563" w:rsidRDefault="006E6563" w:rsidP="006E6563">
      <w:pPr>
        <w:rPr>
          <w:rFonts w:ascii="Arial" w:hAnsi="Arial" w:cs="Arial"/>
          <w:color w:val="202122"/>
          <w:sz w:val="21"/>
          <w:szCs w:val="21"/>
          <w:shd w:val="clear" w:color="auto" w:fill="FFFFFF"/>
          <w:lang w:val="en-US"/>
        </w:rPr>
      </w:pPr>
      <w:r w:rsidRPr="006E6563">
        <w:rPr>
          <w:rFonts w:ascii="Arial" w:hAnsi="Arial" w:cs="Arial"/>
          <w:color w:val="202122"/>
          <w:sz w:val="21"/>
          <w:szCs w:val="21"/>
          <w:shd w:val="clear" w:color="auto" w:fill="FFFFFF"/>
          <w:lang w:val="en-US"/>
        </w:rPr>
        <w:t>A typical SOC includes:</w:t>
      </w:r>
    </w:p>
    <w:p w14:paraId="2DA076D0" w14:textId="7E5EE506" w:rsidR="006E6563" w:rsidRPr="006E6563" w:rsidRDefault="006E6563" w:rsidP="006E6563">
      <w:pPr>
        <w:pStyle w:val="ListParagraph"/>
        <w:numPr>
          <w:ilvl w:val="0"/>
          <w:numId w:val="36"/>
        </w:numPr>
        <w:rPr>
          <w:rFonts w:ascii="Arial" w:hAnsi="Arial" w:cs="Arial"/>
          <w:color w:val="202122"/>
          <w:sz w:val="21"/>
          <w:szCs w:val="21"/>
          <w:shd w:val="clear" w:color="auto" w:fill="FFFFFF"/>
          <w:lang w:val="en-US"/>
        </w:rPr>
      </w:pPr>
      <w:r w:rsidRPr="006E6563">
        <w:rPr>
          <w:rFonts w:ascii="Arial" w:hAnsi="Arial" w:cs="Arial"/>
          <w:color w:val="202122"/>
          <w:sz w:val="21"/>
          <w:szCs w:val="21"/>
          <w:shd w:val="clear" w:color="auto" w:fill="FFFFFF"/>
          <w:lang w:val="en-US"/>
        </w:rPr>
        <w:t xml:space="preserve">A central control </w:t>
      </w:r>
      <w:r w:rsidR="007E7D55" w:rsidRPr="006E6563">
        <w:rPr>
          <w:rFonts w:ascii="Arial" w:hAnsi="Arial" w:cs="Arial"/>
          <w:color w:val="202122"/>
          <w:sz w:val="21"/>
          <w:szCs w:val="21"/>
          <w:shd w:val="clear" w:color="auto" w:fill="FFFFFF"/>
          <w:lang w:val="en-US"/>
        </w:rPr>
        <w:t>center</w:t>
      </w:r>
    </w:p>
    <w:p w14:paraId="7FFACECB" w14:textId="2E34E819" w:rsidR="006E6563" w:rsidRPr="006E6563" w:rsidRDefault="006E6563" w:rsidP="006E6563">
      <w:pPr>
        <w:pStyle w:val="ListParagraph"/>
        <w:numPr>
          <w:ilvl w:val="0"/>
          <w:numId w:val="36"/>
        </w:numPr>
        <w:rPr>
          <w:rFonts w:ascii="Arial" w:hAnsi="Arial" w:cs="Arial"/>
          <w:color w:val="202122"/>
          <w:sz w:val="21"/>
          <w:szCs w:val="21"/>
          <w:shd w:val="clear" w:color="auto" w:fill="FFFFFF"/>
          <w:lang w:val="en-US"/>
        </w:rPr>
      </w:pPr>
      <w:r w:rsidRPr="006E6563">
        <w:rPr>
          <w:rFonts w:ascii="Arial" w:hAnsi="Arial" w:cs="Arial"/>
          <w:color w:val="202122"/>
          <w:sz w:val="21"/>
          <w:szCs w:val="21"/>
          <w:shd w:val="clear" w:color="auto" w:fill="FFFFFF"/>
          <w:lang w:val="en-US"/>
        </w:rPr>
        <w:t>IT security analysts</w:t>
      </w:r>
    </w:p>
    <w:p w14:paraId="53DC3BA7" w14:textId="5CD54799" w:rsidR="006E6563" w:rsidRPr="006E6563" w:rsidRDefault="006E6563" w:rsidP="006E6563">
      <w:pPr>
        <w:pStyle w:val="ListParagraph"/>
        <w:numPr>
          <w:ilvl w:val="0"/>
          <w:numId w:val="36"/>
        </w:numPr>
        <w:rPr>
          <w:rFonts w:ascii="Arial" w:hAnsi="Arial" w:cs="Arial"/>
          <w:color w:val="202122"/>
          <w:sz w:val="21"/>
          <w:szCs w:val="21"/>
          <w:shd w:val="clear" w:color="auto" w:fill="FFFFFF"/>
          <w:lang w:val="en-US"/>
        </w:rPr>
      </w:pPr>
      <w:r w:rsidRPr="006E6563">
        <w:rPr>
          <w:rFonts w:ascii="Arial" w:hAnsi="Arial" w:cs="Arial"/>
          <w:color w:val="202122"/>
          <w:sz w:val="21"/>
          <w:szCs w:val="21"/>
          <w:shd w:val="clear" w:color="auto" w:fill="FFFFFF"/>
          <w:lang w:val="en-US"/>
        </w:rPr>
        <w:t>Processes</w:t>
      </w:r>
    </w:p>
    <w:p w14:paraId="42E963E3" w14:textId="23188D5F" w:rsidR="006E6563" w:rsidRPr="006E6563" w:rsidRDefault="006E6563" w:rsidP="006E6563">
      <w:pPr>
        <w:pStyle w:val="ListParagraph"/>
        <w:numPr>
          <w:ilvl w:val="0"/>
          <w:numId w:val="36"/>
        </w:numPr>
        <w:rPr>
          <w:rFonts w:ascii="Arial" w:hAnsi="Arial" w:cs="Arial"/>
          <w:color w:val="202122"/>
          <w:sz w:val="21"/>
          <w:szCs w:val="21"/>
          <w:shd w:val="clear" w:color="auto" w:fill="FFFFFF"/>
          <w:lang w:val="en-US"/>
        </w:rPr>
      </w:pPr>
      <w:r w:rsidRPr="006E6563">
        <w:rPr>
          <w:rFonts w:ascii="Arial" w:hAnsi="Arial" w:cs="Arial"/>
          <w:color w:val="202122"/>
          <w:sz w:val="21"/>
          <w:szCs w:val="21"/>
          <w:shd w:val="clear" w:color="auto" w:fill="FFFFFF"/>
          <w:lang w:val="en-US"/>
        </w:rPr>
        <w:t>IT security tools</w:t>
      </w:r>
    </w:p>
    <w:p w14:paraId="0EA9DCBA" w14:textId="13F9287A" w:rsidR="006E6563" w:rsidRPr="006E6563" w:rsidRDefault="006E6563" w:rsidP="006E6563">
      <w:pPr>
        <w:pStyle w:val="ListParagraph"/>
        <w:numPr>
          <w:ilvl w:val="0"/>
          <w:numId w:val="36"/>
        </w:numPr>
        <w:rPr>
          <w:rFonts w:ascii="Arial" w:hAnsi="Arial" w:cs="Arial"/>
          <w:color w:val="202122"/>
          <w:sz w:val="21"/>
          <w:szCs w:val="21"/>
          <w:shd w:val="clear" w:color="auto" w:fill="FFFFFF"/>
          <w:lang w:val="en-US"/>
        </w:rPr>
      </w:pPr>
      <w:r w:rsidRPr="006E6563">
        <w:rPr>
          <w:rFonts w:ascii="Arial" w:hAnsi="Arial" w:cs="Arial"/>
          <w:color w:val="202122"/>
          <w:sz w:val="21"/>
          <w:szCs w:val="21"/>
          <w:shd w:val="clear" w:color="auto" w:fill="FFFFFF"/>
          <w:lang w:val="en-US"/>
        </w:rPr>
        <w:t>Various IT security services</w:t>
      </w:r>
    </w:p>
    <w:p w14:paraId="264AE4C9" w14:textId="25857635" w:rsidR="00113C54" w:rsidRPr="009C3AAB" w:rsidRDefault="00113C54" w:rsidP="00113C54">
      <w:pPr>
        <w:rPr>
          <w:rFonts w:ascii="Arial" w:hAnsi="Arial" w:cs="Arial"/>
          <w:color w:val="202122"/>
          <w:sz w:val="21"/>
          <w:szCs w:val="21"/>
          <w:shd w:val="clear" w:color="auto" w:fill="FFFFFF"/>
          <w:lang w:val="en-US"/>
        </w:rPr>
      </w:pPr>
    </w:p>
    <w:p w14:paraId="2237BFC0" w14:textId="64A41668" w:rsidR="00113C54" w:rsidRDefault="00113C54" w:rsidP="00113C54">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In this Lab you will </w:t>
      </w:r>
      <w:r w:rsidR="006E59BA">
        <w:rPr>
          <w:rFonts w:ascii="Arial" w:hAnsi="Arial" w:cs="Arial"/>
          <w:color w:val="202122"/>
          <w:sz w:val="21"/>
          <w:szCs w:val="21"/>
          <w:shd w:val="clear" w:color="auto" w:fill="FFFFFF"/>
          <w:lang w:val="en-US"/>
        </w:rPr>
        <w:t xml:space="preserve">be part of the SOC central control </w:t>
      </w:r>
      <w:r w:rsidR="007E7D55">
        <w:rPr>
          <w:rFonts w:ascii="Arial" w:hAnsi="Arial" w:cs="Arial"/>
          <w:color w:val="202122"/>
          <w:sz w:val="21"/>
          <w:szCs w:val="21"/>
          <w:shd w:val="clear" w:color="auto" w:fill="FFFFFF"/>
          <w:lang w:val="en-US"/>
        </w:rPr>
        <w:t>center</w:t>
      </w:r>
      <w:r w:rsidR="006E59BA">
        <w:rPr>
          <w:rFonts w:ascii="Arial" w:hAnsi="Arial" w:cs="Arial"/>
          <w:color w:val="202122"/>
          <w:sz w:val="21"/>
          <w:szCs w:val="21"/>
          <w:shd w:val="clear" w:color="auto" w:fill="FFFFFF"/>
          <w:lang w:val="en-US"/>
        </w:rPr>
        <w:t xml:space="preserve"> and </w:t>
      </w:r>
      <w:r>
        <w:rPr>
          <w:rFonts w:ascii="Arial" w:hAnsi="Arial" w:cs="Arial"/>
          <w:color w:val="202122"/>
          <w:sz w:val="21"/>
          <w:szCs w:val="21"/>
          <w:shd w:val="clear" w:color="auto" w:fill="FFFFFF"/>
          <w:lang w:val="en-US"/>
        </w:rPr>
        <w:t xml:space="preserve">configure a </w:t>
      </w:r>
      <w:r w:rsidR="00327383">
        <w:rPr>
          <w:rFonts w:ascii="Arial" w:hAnsi="Arial" w:cs="Arial"/>
          <w:color w:val="202122"/>
          <w:sz w:val="21"/>
          <w:szCs w:val="21"/>
          <w:shd w:val="clear" w:color="auto" w:fill="FFFFFF"/>
          <w:lang w:val="en-US"/>
        </w:rPr>
        <w:t>Wazu</w:t>
      </w:r>
      <w:r w:rsidR="00846880">
        <w:rPr>
          <w:rFonts w:ascii="Arial" w:hAnsi="Arial" w:cs="Arial"/>
          <w:color w:val="202122"/>
          <w:sz w:val="21"/>
          <w:szCs w:val="21"/>
          <w:shd w:val="clear" w:color="auto" w:fill="FFFFFF"/>
          <w:lang w:val="en-US"/>
        </w:rPr>
        <w:t>h</w:t>
      </w:r>
      <w:r w:rsidR="00327383">
        <w:rPr>
          <w:rFonts w:ascii="Arial" w:hAnsi="Arial" w:cs="Arial"/>
          <w:color w:val="202122"/>
          <w:sz w:val="21"/>
          <w:szCs w:val="21"/>
          <w:shd w:val="clear" w:color="auto" w:fill="FFFFFF"/>
          <w:lang w:val="en-US"/>
        </w:rPr>
        <w:t xml:space="preserve"> </w:t>
      </w:r>
      <w:r w:rsidR="009B6B78">
        <w:rPr>
          <w:rFonts w:ascii="Arial" w:hAnsi="Arial" w:cs="Arial"/>
          <w:color w:val="202122"/>
          <w:sz w:val="21"/>
          <w:szCs w:val="21"/>
          <w:shd w:val="clear" w:color="auto" w:fill="FFFFFF"/>
          <w:lang w:val="en-US"/>
        </w:rPr>
        <w:t xml:space="preserve">manager </w:t>
      </w:r>
      <w:r>
        <w:rPr>
          <w:rFonts w:ascii="Arial" w:hAnsi="Arial" w:cs="Arial"/>
          <w:color w:val="202122"/>
          <w:sz w:val="21"/>
          <w:szCs w:val="21"/>
          <w:shd w:val="clear" w:color="auto" w:fill="FFFFFF"/>
          <w:lang w:val="en-US"/>
        </w:rPr>
        <w:t xml:space="preserve">to implement basic SIEM </w:t>
      </w:r>
      <w:r w:rsidR="006E59BA">
        <w:rPr>
          <w:rFonts w:ascii="Arial" w:hAnsi="Arial" w:cs="Arial"/>
          <w:color w:val="202122"/>
          <w:sz w:val="21"/>
          <w:szCs w:val="21"/>
          <w:shd w:val="clear" w:color="auto" w:fill="FFFFFF"/>
          <w:lang w:val="en-US"/>
        </w:rPr>
        <w:t xml:space="preserve">and SOAR </w:t>
      </w:r>
      <w:r w:rsidR="004932A8">
        <w:rPr>
          <w:rFonts w:ascii="Arial" w:hAnsi="Arial" w:cs="Arial"/>
          <w:color w:val="202122"/>
          <w:sz w:val="21"/>
          <w:szCs w:val="21"/>
          <w:shd w:val="clear" w:color="auto" w:fill="FFFFFF"/>
          <w:lang w:val="en-US"/>
        </w:rPr>
        <w:t>solutions. For</w:t>
      </w:r>
      <w:r w:rsidR="004C193D">
        <w:rPr>
          <w:rFonts w:ascii="Arial" w:hAnsi="Arial" w:cs="Arial"/>
          <w:color w:val="202122"/>
          <w:sz w:val="21"/>
          <w:szCs w:val="21"/>
          <w:shd w:val="clear" w:color="auto" w:fill="FFFFFF"/>
          <w:lang w:val="en-US"/>
        </w:rPr>
        <w:t xml:space="preserve"> both platforms, we’ll start from a pre</w:t>
      </w:r>
      <w:r w:rsidR="00B60BB2">
        <w:rPr>
          <w:rFonts w:ascii="Arial" w:hAnsi="Arial" w:cs="Arial"/>
          <w:color w:val="202122"/>
          <w:sz w:val="21"/>
          <w:szCs w:val="21"/>
          <w:shd w:val="clear" w:color="auto" w:fill="FFFFFF"/>
          <w:lang w:val="en-US"/>
        </w:rPr>
        <w:t xml:space="preserve">-installed virtual </w:t>
      </w:r>
      <w:r w:rsidR="00541F0F">
        <w:rPr>
          <w:rFonts w:ascii="Arial" w:hAnsi="Arial" w:cs="Arial"/>
          <w:color w:val="202122"/>
          <w:sz w:val="21"/>
          <w:szCs w:val="21"/>
          <w:shd w:val="clear" w:color="auto" w:fill="FFFFFF"/>
          <w:lang w:val="en-US"/>
        </w:rPr>
        <w:t>server.</w:t>
      </w:r>
      <w:r w:rsidR="004C193D">
        <w:rPr>
          <w:rFonts w:ascii="Arial" w:hAnsi="Arial" w:cs="Arial"/>
          <w:color w:val="202122"/>
          <w:sz w:val="21"/>
          <w:szCs w:val="21"/>
          <w:shd w:val="clear" w:color="auto" w:fill="FFFFFF"/>
          <w:lang w:val="en-US"/>
        </w:rPr>
        <w:t xml:space="preserve"> Because Alpine Linux does not</w:t>
      </w:r>
      <w:r w:rsidR="002B283B">
        <w:rPr>
          <w:rFonts w:ascii="Arial" w:hAnsi="Arial" w:cs="Arial"/>
          <w:color w:val="202122"/>
          <w:sz w:val="21"/>
          <w:szCs w:val="21"/>
          <w:shd w:val="clear" w:color="auto" w:fill="FFFFFF"/>
          <w:lang w:val="en-US"/>
        </w:rPr>
        <w:t xml:space="preserve"> trivially support logging to ELK, </w:t>
      </w:r>
      <w:r w:rsidR="001862B2">
        <w:rPr>
          <w:rFonts w:ascii="Arial" w:hAnsi="Arial" w:cs="Arial"/>
          <w:color w:val="202122"/>
          <w:sz w:val="21"/>
          <w:szCs w:val="21"/>
          <w:shd w:val="clear" w:color="auto" w:fill="FFFFFF"/>
          <w:lang w:val="en-US"/>
        </w:rPr>
        <w:t>we’ll first focus on Wazuh.</w:t>
      </w:r>
    </w:p>
    <w:p w14:paraId="08BCC9B7" w14:textId="77777777" w:rsidR="00F10D94" w:rsidRDefault="00F10D94" w:rsidP="00113C54">
      <w:pPr>
        <w:rPr>
          <w:rFonts w:ascii="Arial" w:hAnsi="Arial" w:cs="Arial"/>
          <w:color w:val="202122"/>
          <w:sz w:val="21"/>
          <w:szCs w:val="21"/>
          <w:shd w:val="clear" w:color="auto" w:fill="FFFFFF"/>
          <w:lang w:val="en-US"/>
        </w:rPr>
      </w:pPr>
    </w:p>
    <w:p w14:paraId="345EBE1D" w14:textId="77777777" w:rsidR="00F774CC" w:rsidRDefault="004372A9" w:rsidP="00113C54">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For more information about the </w:t>
      </w:r>
      <w:r w:rsidR="00F10D94">
        <w:rPr>
          <w:rFonts w:ascii="Arial" w:hAnsi="Arial" w:cs="Arial"/>
          <w:color w:val="202122"/>
          <w:sz w:val="21"/>
          <w:szCs w:val="21"/>
          <w:shd w:val="clear" w:color="auto" w:fill="FFFFFF"/>
          <w:lang w:val="en-US"/>
        </w:rPr>
        <w:t>various concepts with a SOC you can go to</w:t>
      </w:r>
    </w:p>
    <w:p w14:paraId="2179E805" w14:textId="4C0325E3" w:rsidR="004372A9" w:rsidRPr="001E1178" w:rsidRDefault="00F774CC" w:rsidP="00113C54">
      <w:pPr>
        <w:rPr>
          <w:lang w:val="en-US"/>
        </w:rPr>
      </w:pPr>
      <w:r w:rsidRPr="00F774CC">
        <w:rPr>
          <w:rFonts w:ascii="Arial" w:hAnsi="Arial" w:cs="Arial"/>
          <w:noProof/>
          <w:color w:val="202122"/>
          <w:sz w:val="21"/>
          <w:szCs w:val="21"/>
          <w:shd w:val="clear" w:color="auto" w:fill="FFFFFF"/>
          <w:lang w:val="en-US"/>
        </w:rPr>
        <w:lastRenderedPageBreak/>
        <w:drawing>
          <wp:inline distT="0" distB="0" distL="0" distR="0" wp14:anchorId="2FD14C02" wp14:editId="7660A5ED">
            <wp:extent cx="5396230" cy="2955290"/>
            <wp:effectExtent l="0" t="0" r="0" b="0"/>
            <wp:docPr id="950366459" name="Picture 1" descr="A diagram of a company&#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6459" name="Picture 1" descr="A diagram of a company&#10;&#10;Description automatically generated">
                      <a:hlinkClick r:id="rId15"/>
                    </pic:cNvPr>
                    <pic:cNvPicPr/>
                  </pic:nvPicPr>
                  <pic:blipFill>
                    <a:blip r:embed="rId16"/>
                    <a:stretch>
                      <a:fillRect/>
                    </a:stretch>
                  </pic:blipFill>
                  <pic:spPr>
                    <a:xfrm>
                      <a:off x="0" y="0"/>
                      <a:ext cx="5396230" cy="2955290"/>
                    </a:xfrm>
                    <a:prstGeom prst="rect">
                      <a:avLst/>
                    </a:prstGeom>
                  </pic:spPr>
                </pic:pic>
              </a:graphicData>
            </a:graphic>
          </wp:inline>
        </w:drawing>
      </w:r>
      <w:r w:rsidR="00F10D94">
        <w:rPr>
          <w:rFonts w:ascii="Arial" w:hAnsi="Arial" w:cs="Arial"/>
          <w:color w:val="202122"/>
          <w:sz w:val="21"/>
          <w:szCs w:val="21"/>
          <w:shd w:val="clear" w:color="auto" w:fill="FFFFFF"/>
          <w:lang w:val="en-US"/>
        </w:rPr>
        <w:t xml:space="preserve"> </w:t>
      </w:r>
      <w:hyperlink r:id="rId17" w:history="1">
        <w:r w:rsidR="00F10D94" w:rsidRPr="00F10D94">
          <w:rPr>
            <w:rStyle w:val="Hyperlink"/>
            <w:lang w:val="en-US"/>
          </w:rPr>
          <w:t xml:space="preserve">MDR, SOC, EDR, XDR, SOAR and SIEM - what does it mean? </w:t>
        </w:r>
        <w:r w:rsidR="00F10D94" w:rsidRPr="00F774CC">
          <w:rPr>
            <w:rStyle w:val="Hyperlink"/>
            <w:lang w:val="en-US"/>
          </w:rPr>
          <w:t>(airbus.com)</w:t>
        </w:r>
      </w:hyperlink>
    </w:p>
    <w:p w14:paraId="582902EC" w14:textId="77777777" w:rsidR="00731274" w:rsidRPr="009043A3" w:rsidRDefault="00731274" w:rsidP="001C3DF9">
      <w:pPr>
        <w:rPr>
          <w:lang w:val="en-US"/>
        </w:rPr>
      </w:pPr>
    </w:p>
    <w:p w14:paraId="2344D61B" w14:textId="77777777" w:rsidR="00731274" w:rsidRPr="009043A3" w:rsidRDefault="00731274" w:rsidP="001C3DF9">
      <w:pPr>
        <w:rPr>
          <w:lang w:val="en-US"/>
        </w:rPr>
      </w:pPr>
    </w:p>
    <w:p w14:paraId="1837E7F0" w14:textId="40732E15" w:rsidR="00343D42" w:rsidRDefault="00343D42">
      <w:pPr>
        <w:rPr>
          <w:lang w:val="en-US"/>
        </w:rPr>
      </w:pPr>
      <w:r>
        <w:rPr>
          <w:lang w:val="en-US"/>
        </w:rPr>
        <w:br w:type="page"/>
      </w:r>
    </w:p>
    <w:p w14:paraId="1DBBA6C9" w14:textId="77777777" w:rsidR="00343D42" w:rsidRPr="00343D42" w:rsidRDefault="00343D42" w:rsidP="00343D42">
      <w:pPr>
        <w:spacing w:after="320" w:line="276" w:lineRule="auto"/>
        <w:ind w:left="360"/>
        <w:rPr>
          <w:lang w:val="en-US"/>
        </w:rPr>
      </w:pPr>
    </w:p>
    <w:p w14:paraId="66DB20E6" w14:textId="284C1CAC" w:rsidR="0063680C" w:rsidRPr="007D497A" w:rsidRDefault="007A6308" w:rsidP="0063680C">
      <w:pPr>
        <w:pStyle w:val="Heading2"/>
        <w:rPr>
          <w:lang w:val="en-US"/>
        </w:rPr>
      </w:pPr>
      <w:r>
        <w:rPr>
          <w:lang w:val="en-US"/>
        </w:rPr>
        <w:t xml:space="preserve">Wazuh </w:t>
      </w:r>
      <w:r w:rsidR="00FF1CF6">
        <w:rPr>
          <w:lang w:val="en-US"/>
        </w:rPr>
        <w:t>architecture</w:t>
      </w:r>
    </w:p>
    <w:p w14:paraId="2624D16D" w14:textId="77777777" w:rsidR="00507BD7" w:rsidRPr="00230678" w:rsidRDefault="00313D32" w:rsidP="00507BD7">
      <w:pPr>
        <w:pStyle w:val="Heading3"/>
        <w:rPr>
          <w:lang w:val="en-US"/>
        </w:rPr>
      </w:pPr>
      <w:r w:rsidRPr="00230678">
        <w:rPr>
          <w:lang w:val="en-US"/>
        </w:rPr>
        <w:t>Elastic Stack</w:t>
      </w:r>
    </w:p>
    <w:p w14:paraId="7F8A1847" w14:textId="2E7FD462" w:rsidR="0063680C" w:rsidRPr="0076110C" w:rsidRDefault="0063680C" w:rsidP="0063680C">
      <w:pPr>
        <w:rPr>
          <w:rFonts w:ascii="Arial" w:hAnsi="Arial" w:cs="Arial"/>
          <w:color w:val="202122"/>
          <w:sz w:val="21"/>
          <w:szCs w:val="21"/>
          <w:shd w:val="clear" w:color="auto" w:fill="FFFFFF"/>
          <w:lang w:val="en-US"/>
        </w:rPr>
      </w:pPr>
      <w:r w:rsidRPr="0076110C">
        <w:rPr>
          <w:rFonts w:ascii="Arial" w:hAnsi="Arial" w:cs="Arial"/>
          <w:color w:val="202122"/>
          <w:sz w:val="21"/>
          <w:szCs w:val="21"/>
          <w:shd w:val="clear" w:color="auto" w:fill="FFFFFF"/>
          <w:lang w:val="en-US"/>
        </w:rPr>
        <w:t xml:space="preserve">Wazuh is a Soar solution based upon the </w:t>
      </w:r>
      <w:r w:rsidR="003B00FE" w:rsidRPr="0076110C">
        <w:rPr>
          <w:rFonts w:ascii="Arial" w:hAnsi="Arial" w:cs="Arial"/>
          <w:color w:val="202122"/>
          <w:sz w:val="21"/>
          <w:szCs w:val="21"/>
          <w:shd w:val="clear" w:color="auto" w:fill="FFFFFF"/>
          <w:lang w:val="en-US"/>
        </w:rPr>
        <w:t>Elk stack</w:t>
      </w:r>
      <w:r w:rsidRPr="0076110C">
        <w:rPr>
          <w:rFonts w:ascii="Arial" w:hAnsi="Arial" w:cs="Arial"/>
          <w:color w:val="202122"/>
          <w:sz w:val="21"/>
          <w:szCs w:val="21"/>
          <w:shd w:val="clear" w:color="auto" w:fill="FFFFFF"/>
          <w:lang w:val="en-US"/>
        </w:rPr>
        <w:t xml:space="preserve"> architecture. This </w:t>
      </w:r>
      <w:r w:rsidR="00343D42" w:rsidRPr="0076110C">
        <w:rPr>
          <w:rFonts w:ascii="Arial" w:hAnsi="Arial" w:cs="Arial"/>
          <w:color w:val="202122"/>
          <w:sz w:val="21"/>
          <w:szCs w:val="21"/>
          <w:shd w:val="clear" w:color="auto" w:fill="FFFFFF"/>
          <w:lang w:val="en-US"/>
        </w:rPr>
        <w:t>architecture</w:t>
      </w:r>
      <w:r w:rsidRPr="0076110C">
        <w:rPr>
          <w:rFonts w:ascii="Arial" w:hAnsi="Arial" w:cs="Arial"/>
          <w:color w:val="202122"/>
          <w:sz w:val="21"/>
          <w:szCs w:val="21"/>
          <w:shd w:val="clear" w:color="auto" w:fill="FFFFFF"/>
          <w:lang w:val="en-US"/>
        </w:rPr>
        <w:t xml:space="preserve"> </w:t>
      </w:r>
      <w:r w:rsidR="009074B9">
        <w:rPr>
          <w:rFonts w:ascii="Arial" w:hAnsi="Arial" w:cs="Arial"/>
          <w:color w:val="202122"/>
          <w:sz w:val="21"/>
          <w:szCs w:val="21"/>
          <w:shd w:val="clear" w:color="auto" w:fill="FFFFFF"/>
          <w:lang w:val="en-US"/>
        </w:rPr>
        <w:t xml:space="preserve">(stack) </w:t>
      </w:r>
      <w:r w:rsidRPr="0076110C">
        <w:rPr>
          <w:rFonts w:ascii="Arial" w:hAnsi="Arial" w:cs="Arial"/>
          <w:color w:val="202122"/>
          <w:sz w:val="21"/>
          <w:szCs w:val="21"/>
          <w:shd w:val="clear" w:color="auto" w:fill="FFFFFF"/>
          <w:lang w:val="en-US"/>
        </w:rPr>
        <w:t>consist o</w:t>
      </w:r>
      <w:r w:rsidR="00507BD7" w:rsidRPr="0076110C">
        <w:rPr>
          <w:rFonts w:ascii="Arial" w:hAnsi="Arial" w:cs="Arial"/>
          <w:color w:val="202122"/>
          <w:sz w:val="21"/>
          <w:szCs w:val="21"/>
          <w:shd w:val="clear" w:color="auto" w:fill="FFFFFF"/>
          <w:lang w:val="en-US"/>
        </w:rPr>
        <w:t>f</w:t>
      </w:r>
      <w:r w:rsidRPr="0076110C">
        <w:rPr>
          <w:rFonts w:ascii="Arial" w:hAnsi="Arial" w:cs="Arial"/>
          <w:color w:val="202122"/>
          <w:sz w:val="21"/>
          <w:szCs w:val="21"/>
          <w:shd w:val="clear" w:color="auto" w:fill="FFFFFF"/>
          <w:lang w:val="en-US"/>
        </w:rPr>
        <w:t xml:space="preserve"> 3 parts :</w:t>
      </w:r>
    </w:p>
    <w:p w14:paraId="6FD25E3E" w14:textId="6EF1125C" w:rsidR="0063680C" w:rsidRPr="0076110C" w:rsidRDefault="0063680C" w:rsidP="0076110C">
      <w:pPr>
        <w:pStyle w:val="ListParagraph"/>
        <w:numPr>
          <w:ilvl w:val="0"/>
          <w:numId w:val="7"/>
        </w:numPr>
        <w:rPr>
          <w:rFonts w:ascii="Arial" w:hAnsi="Arial" w:cs="Arial"/>
          <w:color w:val="202122"/>
          <w:sz w:val="21"/>
          <w:szCs w:val="21"/>
          <w:shd w:val="clear" w:color="auto" w:fill="FFFFFF"/>
          <w:lang w:val="en-US"/>
        </w:rPr>
      </w:pPr>
      <w:r w:rsidRPr="0076110C">
        <w:rPr>
          <w:rFonts w:ascii="Arial" w:hAnsi="Arial" w:cs="Arial"/>
          <w:color w:val="202122"/>
          <w:sz w:val="21"/>
          <w:szCs w:val="21"/>
          <w:shd w:val="clear" w:color="auto" w:fill="FFFFFF"/>
          <w:lang w:val="en-US"/>
        </w:rPr>
        <w:t xml:space="preserve">Data ingestion </w:t>
      </w:r>
      <w:r w:rsidR="009074B9">
        <w:rPr>
          <w:rFonts w:ascii="Arial" w:hAnsi="Arial" w:cs="Arial"/>
          <w:color w:val="202122"/>
          <w:sz w:val="21"/>
          <w:szCs w:val="21"/>
          <w:shd w:val="clear" w:color="auto" w:fill="FFFFFF"/>
          <w:lang w:val="en-US"/>
        </w:rPr>
        <w:t>(syslog/</w:t>
      </w:r>
      <w:r w:rsidR="00076F9E">
        <w:rPr>
          <w:rFonts w:ascii="Arial" w:hAnsi="Arial" w:cs="Arial"/>
          <w:color w:val="202122"/>
          <w:sz w:val="21"/>
          <w:szCs w:val="21"/>
          <w:shd w:val="clear" w:color="auto" w:fill="FFFFFF"/>
          <w:lang w:val="en-US"/>
        </w:rPr>
        <w:t>agents/…)</w:t>
      </w:r>
      <w:r w:rsidRPr="0076110C">
        <w:rPr>
          <w:rFonts w:ascii="Arial" w:hAnsi="Arial" w:cs="Arial"/>
          <w:color w:val="202122"/>
          <w:sz w:val="21"/>
          <w:szCs w:val="21"/>
          <w:shd w:val="clear" w:color="auto" w:fill="FFFFFF"/>
          <w:lang w:val="en-US"/>
        </w:rPr>
        <w:t>: collects information from logfile and command execution</w:t>
      </w:r>
    </w:p>
    <w:p w14:paraId="74765380" w14:textId="4797FE7E" w:rsidR="0063680C" w:rsidRPr="0076110C" w:rsidRDefault="0063680C" w:rsidP="0076110C">
      <w:pPr>
        <w:pStyle w:val="ListParagraph"/>
        <w:numPr>
          <w:ilvl w:val="0"/>
          <w:numId w:val="7"/>
        </w:numPr>
        <w:rPr>
          <w:rFonts w:ascii="Arial" w:hAnsi="Arial" w:cs="Arial"/>
          <w:color w:val="202122"/>
          <w:sz w:val="21"/>
          <w:szCs w:val="21"/>
          <w:shd w:val="clear" w:color="auto" w:fill="FFFFFF"/>
          <w:lang w:val="en-US"/>
        </w:rPr>
      </w:pPr>
      <w:r w:rsidRPr="0076110C">
        <w:rPr>
          <w:rFonts w:ascii="Arial" w:hAnsi="Arial" w:cs="Arial"/>
          <w:color w:val="202122"/>
          <w:sz w:val="21"/>
          <w:szCs w:val="21"/>
          <w:shd w:val="clear" w:color="auto" w:fill="FFFFFF"/>
          <w:lang w:val="en-US"/>
        </w:rPr>
        <w:t>Data storage</w:t>
      </w:r>
      <w:r w:rsidR="009074B9">
        <w:rPr>
          <w:rFonts w:ascii="Arial" w:hAnsi="Arial" w:cs="Arial"/>
          <w:color w:val="202122"/>
          <w:sz w:val="21"/>
          <w:szCs w:val="21"/>
          <w:shd w:val="clear" w:color="auto" w:fill="FFFFFF"/>
          <w:lang w:val="en-US"/>
        </w:rPr>
        <w:t xml:space="preserve"> (Elastic search)</w:t>
      </w:r>
      <w:r w:rsidRPr="0076110C">
        <w:rPr>
          <w:rFonts w:ascii="Arial" w:hAnsi="Arial" w:cs="Arial"/>
          <w:color w:val="202122"/>
          <w:sz w:val="21"/>
          <w:szCs w:val="21"/>
          <w:shd w:val="clear" w:color="auto" w:fill="FFFFFF"/>
          <w:lang w:val="en-US"/>
        </w:rPr>
        <w:t xml:space="preserve"> : stores the collected data into a database in a standard format</w:t>
      </w:r>
    </w:p>
    <w:p w14:paraId="7A6E53C0" w14:textId="056F1A51" w:rsidR="0063680C" w:rsidRPr="0076110C" w:rsidRDefault="0063680C" w:rsidP="0076110C">
      <w:pPr>
        <w:pStyle w:val="ListParagraph"/>
        <w:numPr>
          <w:ilvl w:val="0"/>
          <w:numId w:val="7"/>
        </w:numPr>
        <w:rPr>
          <w:rFonts w:ascii="Arial" w:hAnsi="Arial" w:cs="Arial"/>
          <w:color w:val="202122"/>
          <w:sz w:val="21"/>
          <w:szCs w:val="21"/>
          <w:shd w:val="clear" w:color="auto" w:fill="FFFFFF"/>
          <w:lang w:val="en-US"/>
        </w:rPr>
      </w:pPr>
      <w:r w:rsidRPr="0076110C">
        <w:rPr>
          <w:rFonts w:ascii="Arial" w:hAnsi="Arial" w:cs="Arial"/>
          <w:color w:val="202122"/>
          <w:sz w:val="21"/>
          <w:szCs w:val="21"/>
          <w:shd w:val="clear" w:color="auto" w:fill="FFFFFF"/>
          <w:lang w:val="en-US"/>
        </w:rPr>
        <w:t>Data visualization</w:t>
      </w:r>
      <w:r w:rsidR="009074B9">
        <w:rPr>
          <w:rFonts w:ascii="Arial" w:hAnsi="Arial" w:cs="Arial"/>
          <w:color w:val="202122"/>
          <w:sz w:val="21"/>
          <w:szCs w:val="21"/>
          <w:shd w:val="clear" w:color="auto" w:fill="FFFFFF"/>
          <w:lang w:val="en-US"/>
        </w:rPr>
        <w:t xml:space="preserve"> (Kibana)</w:t>
      </w:r>
      <w:r w:rsidRPr="0076110C">
        <w:rPr>
          <w:rFonts w:ascii="Arial" w:hAnsi="Arial" w:cs="Arial"/>
          <w:color w:val="202122"/>
          <w:sz w:val="21"/>
          <w:szCs w:val="21"/>
          <w:shd w:val="clear" w:color="auto" w:fill="FFFFFF"/>
          <w:lang w:val="en-US"/>
        </w:rPr>
        <w:t xml:space="preserve"> : web based user interface to view the data</w:t>
      </w:r>
    </w:p>
    <w:p w14:paraId="758FEF7F" w14:textId="77777777" w:rsidR="0063680C" w:rsidRDefault="0063680C" w:rsidP="0063680C">
      <w:pPr>
        <w:rPr>
          <w:lang w:val="en-US"/>
        </w:rPr>
      </w:pPr>
      <w:r>
        <w:rPr>
          <w:noProof/>
          <w:lang w:val="en-US"/>
        </w:rPr>
        <w:drawing>
          <wp:inline distT="0" distB="0" distL="0" distR="0" wp14:anchorId="2C8D79FB" wp14:editId="4A8D6AE6">
            <wp:extent cx="4953000" cy="2657475"/>
            <wp:effectExtent l="0" t="0" r="0" b="9525"/>
            <wp:docPr id="4"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2657475"/>
                    </a:xfrm>
                    <a:prstGeom prst="rect">
                      <a:avLst/>
                    </a:prstGeom>
                    <a:noFill/>
                    <a:ln>
                      <a:noFill/>
                    </a:ln>
                  </pic:spPr>
                </pic:pic>
              </a:graphicData>
            </a:graphic>
          </wp:inline>
        </w:drawing>
      </w:r>
    </w:p>
    <w:p w14:paraId="2DE3D9FE" w14:textId="77777777" w:rsidR="0063680C" w:rsidRPr="00F96739" w:rsidRDefault="0063680C" w:rsidP="0063680C">
      <w:pPr>
        <w:pStyle w:val="ListParagraph"/>
        <w:numPr>
          <w:ilvl w:val="0"/>
          <w:numId w:val="39"/>
        </w:numPr>
        <w:rPr>
          <w:rStyle w:val="Strong"/>
          <w:b w:val="0"/>
          <w:bCs w:val="0"/>
          <w:lang w:val="en-US"/>
        </w:rPr>
      </w:pPr>
      <w:r>
        <w:rPr>
          <w:rStyle w:val="Strong"/>
          <w:rFonts w:ascii="Open Sans" w:hAnsi="Open Sans" w:cs="Open Sans"/>
          <w:color w:val="333333"/>
          <w:szCs w:val="20"/>
          <w:shd w:val="clear" w:color="auto" w:fill="FFFFFF"/>
          <w:lang w:val="en-US"/>
        </w:rPr>
        <w:t>There are different way to ingest data</w:t>
      </w:r>
    </w:p>
    <w:p w14:paraId="192EACAF" w14:textId="77777777" w:rsidR="0063680C" w:rsidRPr="00E66F64" w:rsidRDefault="0063680C" w:rsidP="0063680C">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E66F64">
        <w:rPr>
          <w:rFonts w:ascii="Arial" w:hAnsi="Arial" w:cs="Arial"/>
          <w:color w:val="202122"/>
          <w:sz w:val="21"/>
          <w:szCs w:val="21"/>
          <w:lang w:val="en-US"/>
        </w:rPr>
        <w:t>Integration: Integration typically involves using pre-built connectors or plugins provided by Elastic (the company behind the ELK Stack) or third-party developers. These integrations allow you to gather log data from various sources, systems, or applications and send them directly to Elasticsearch for indexing and analysis. Integrations often provide streamlined configurations and predefined mappings for specific log formats, making it easier to set up data ingestion. Examples of integrations include Beats, Logstash modules, and various Elasticsearch plugins.</w:t>
      </w:r>
    </w:p>
    <w:p w14:paraId="2EA36D06" w14:textId="7980D74D" w:rsidR="0063680C" w:rsidRPr="00E66F64" w:rsidRDefault="0063680C" w:rsidP="0063680C">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E66F64">
        <w:rPr>
          <w:rFonts w:ascii="Arial" w:hAnsi="Arial" w:cs="Arial"/>
          <w:color w:val="202122"/>
          <w:sz w:val="21"/>
          <w:szCs w:val="21"/>
          <w:lang w:val="en-US"/>
        </w:rPr>
        <w:t xml:space="preserve">Beats: Beats are lightweight data shippers developed by Elastic. They can be installed on servers, containers, or edge devices to collect different types of data, including logs, metrics, and network packets. Beats offer specialized modules for specific use cases, such as Filebeat for log files, </w:t>
      </w:r>
      <w:r w:rsidR="00D54EAF" w:rsidRPr="00E66F64">
        <w:rPr>
          <w:rFonts w:ascii="Arial" w:hAnsi="Arial" w:cs="Arial"/>
          <w:color w:val="202122"/>
          <w:sz w:val="21"/>
          <w:szCs w:val="21"/>
          <w:lang w:val="en-US"/>
        </w:rPr>
        <w:t>Metric beat</w:t>
      </w:r>
      <w:r w:rsidRPr="00E66F64">
        <w:rPr>
          <w:rFonts w:ascii="Arial" w:hAnsi="Arial" w:cs="Arial"/>
          <w:color w:val="202122"/>
          <w:sz w:val="21"/>
          <w:szCs w:val="21"/>
          <w:lang w:val="en-US"/>
        </w:rPr>
        <w:t xml:space="preserve"> for system metrics, and </w:t>
      </w:r>
      <w:r w:rsidR="00D54EAF" w:rsidRPr="00E66F64">
        <w:rPr>
          <w:rFonts w:ascii="Arial" w:hAnsi="Arial" w:cs="Arial"/>
          <w:color w:val="202122"/>
          <w:sz w:val="21"/>
          <w:szCs w:val="21"/>
          <w:lang w:val="en-US"/>
        </w:rPr>
        <w:t>Packet beat</w:t>
      </w:r>
      <w:r w:rsidRPr="00E66F64">
        <w:rPr>
          <w:rFonts w:ascii="Arial" w:hAnsi="Arial" w:cs="Arial"/>
          <w:color w:val="202122"/>
          <w:sz w:val="21"/>
          <w:szCs w:val="21"/>
          <w:lang w:val="en-US"/>
        </w:rPr>
        <w:t xml:space="preserve"> for network data.</w:t>
      </w:r>
    </w:p>
    <w:p w14:paraId="4E9A428A" w14:textId="77777777" w:rsidR="0063680C" w:rsidRPr="00E66F64" w:rsidRDefault="0063680C" w:rsidP="0063680C">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E66F64">
        <w:rPr>
          <w:rFonts w:ascii="Arial" w:hAnsi="Arial" w:cs="Arial"/>
          <w:color w:val="202122"/>
          <w:sz w:val="21"/>
          <w:szCs w:val="21"/>
          <w:lang w:val="en-US"/>
        </w:rPr>
        <w:t>Logstash modules: Logstash is a powerful data processing pipeline. Logstash modules are pre-packaged configurations designed to collect, parse, and transform logs from specific sources or applications. Modules provide a simplified setup experience and are available for many popular log sources, such as Apache, NGINX, and MySQL.</w:t>
      </w:r>
    </w:p>
    <w:p w14:paraId="0EF78D4A" w14:textId="4A770A9B" w:rsidR="0063680C" w:rsidRPr="00AA3AF0" w:rsidRDefault="0063680C" w:rsidP="0063680C">
      <w:pPr>
        <w:pStyle w:val="NormalWeb"/>
        <w:numPr>
          <w:ilvl w:val="1"/>
          <w:numId w:val="39"/>
        </w:numPr>
        <w:shd w:val="clear" w:color="auto" w:fill="FFFFFF"/>
        <w:spacing w:before="120" w:beforeAutospacing="0" w:after="120" w:afterAutospacing="0"/>
        <w:rPr>
          <w:rStyle w:val="Strong"/>
          <w:rFonts w:ascii="Arial" w:hAnsi="Arial" w:cs="Arial"/>
          <w:b w:val="0"/>
          <w:bCs w:val="0"/>
          <w:color w:val="202122"/>
          <w:sz w:val="21"/>
          <w:szCs w:val="21"/>
          <w:lang w:val="en-US"/>
        </w:rPr>
      </w:pPr>
      <w:r w:rsidRPr="00E66F64">
        <w:rPr>
          <w:rFonts w:ascii="Arial" w:hAnsi="Arial" w:cs="Arial"/>
          <w:color w:val="202122"/>
          <w:sz w:val="21"/>
          <w:szCs w:val="21"/>
          <w:lang w:val="en-US"/>
        </w:rPr>
        <w:t>Agent</w:t>
      </w:r>
      <w:r w:rsidR="003343B9">
        <w:rPr>
          <w:rFonts w:ascii="Arial" w:hAnsi="Arial" w:cs="Arial"/>
          <w:color w:val="202122"/>
          <w:sz w:val="21"/>
          <w:szCs w:val="21"/>
          <w:lang w:val="en-US"/>
        </w:rPr>
        <w:t>s</w:t>
      </w:r>
      <w:r w:rsidRPr="00E66F64">
        <w:rPr>
          <w:rFonts w:ascii="Arial" w:hAnsi="Arial" w:cs="Arial"/>
          <w:color w:val="202122"/>
          <w:sz w:val="21"/>
          <w:szCs w:val="21"/>
          <w:lang w:val="en-US"/>
        </w:rPr>
        <w:t xml:space="preserve">: An agent is a software component installed directly on the source system or application that generates the logs. The agent's purpose is to collect, format, and send log data to Elasticsearch or another centralized log repository. Agents typically offer advanced features and flexibility, allowing for customized log collection and processing. They often provide </w:t>
      </w:r>
      <w:r w:rsidRPr="00E66F64">
        <w:rPr>
          <w:rFonts w:ascii="Arial" w:hAnsi="Arial" w:cs="Arial"/>
          <w:color w:val="202122"/>
          <w:sz w:val="21"/>
          <w:szCs w:val="21"/>
          <w:lang w:val="en-US"/>
        </w:rPr>
        <w:lastRenderedPageBreak/>
        <w:t>additional functionalities like log rotation, buffering, compression, and secure transport.</w:t>
      </w:r>
    </w:p>
    <w:p w14:paraId="49F40B9A" w14:textId="77777777" w:rsidR="0063680C" w:rsidRDefault="0063680C" w:rsidP="0063680C">
      <w:pPr>
        <w:pStyle w:val="ListParagraph"/>
        <w:numPr>
          <w:ilvl w:val="0"/>
          <w:numId w:val="39"/>
        </w:numPr>
        <w:rPr>
          <w:lang w:val="en-US"/>
        </w:rPr>
      </w:pPr>
      <w:r w:rsidRPr="00633D41">
        <w:rPr>
          <w:rFonts w:ascii="Arial" w:hAnsi="Arial" w:cs="Arial"/>
          <w:b/>
          <w:bCs/>
          <w:color w:val="202122"/>
          <w:sz w:val="21"/>
          <w:szCs w:val="21"/>
          <w:shd w:val="clear" w:color="auto" w:fill="FFFFFF"/>
          <w:lang w:val="en-US"/>
        </w:rPr>
        <w:t>Elasticsearch</w:t>
      </w:r>
      <w:r w:rsidRPr="00633D41">
        <w:rPr>
          <w:rFonts w:ascii="Arial" w:hAnsi="Arial" w:cs="Arial"/>
          <w:color w:val="202122"/>
          <w:sz w:val="21"/>
          <w:szCs w:val="21"/>
          <w:shd w:val="clear" w:color="auto" w:fill="FFFFFF"/>
          <w:lang w:val="en-US"/>
        </w:rPr>
        <w:t> is a </w:t>
      </w:r>
      <w:r w:rsidRPr="00633D41">
        <w:rPr>
          <w:rFonts w:ascii="Arial" w:hAnsi="Arial" w:cs="Arial"/>
          <w:sz w:val="21"/>
          <w:szCs w:val="21"/>
          <w:shd w:val="clear" w:color="auto" w:fill="FFFFFF"/>
          <w:lang w:val="en-US"/>
        </w:rPr>
        <w:t>search engine</w:t>
      </w:r>
      <w:r w:rsidRPr="00633D41">
        <w:rPr>
          <w:rFonts w:ascii="Arial" w:hAnsi="Arial" w:cs="Arial"/>
          <w:color w:val="202122"/>
          <w:sz w:val="21"/>
          <w:szCs w:val="21"/>
          <w:shd w:val="clear" w:color="auto" w:fill="FFFFFF"/>
          <w:lang w:val="en-US"/>
        </w:rPr>
        <w:t> based on the </w:t>
      </w:r>
      <w:r w:rsidRPr="00633D41">
        <w:rPr>
          <w:rFonts w:ascii="Arial" w:hAnsi="Arial" w:cs="Arial"/>
          <w:sz w:val="21"/>
          <w:szCs w:val="21"/>
          <w:shd w:val="clear" w:color="auto" w:fill="FFFFFF"/>
          <w:lang w:val="en-US"/>
        </w:rPr>
        <w:t>Lucene</w:t>
      </w:r>
      <w:r w:rsidRPr="00633D41">
        <w:rPr>
          <w:rFonts w:ascii="Arial" w:hAnsi="Arial" w:cs="Arial"/>
          <w:color w:val="202122"/>
          <w:sz w:val="21"/>
          <w:szCs w:val="21"/>
          <w:shd w:val="clear" w:color="auto" w:fill="FFFFFF"/>
          <w:lang w:val="en-US"/>
        </w:rPr>
        <w:t> library. It provides a distributed, </w:t>
      </w:r>
      <w:r w:rsidRPr="00633D41">
        <w:rPr>
          <w:rFonts w:ascii="Arial" w:hAnsi="Arial" w:cs="Arial"/>
          <w:sz w:val="21"/>
          <w:szCs w:val="21"/>
          <w:shd w:val="clear" w:color="auto" w:fill="FFFFFF"/>
          <w:lang w:val="en-US"/>
        </w:rPr>
        <w:t>multitenant</w:t>
      </w:r>
      <w:r w:rsidRPr="00633D41">
        <w:rPr>
          <w:rFonts w:ascii="Arial" w:hAnsi="Arial" w:cs="Arial"/>
          <w:color w:val="202122"/>
          <w:sz w:val="21"/>
          <w:szCs w:val="21"/>
          <w:shd w:val="clear" w:color="auto" w:fill="FFFFFF"/>
          <w:lang w:val="en-US"/>
        </w:rPr>
        <w:t>-capable </w:t>
      </w:r>
      <w:r w:rsidRPr="00633D41">
        <w:rPr>
          <w:rFonts w:ascii="Arial" w:hAnsi="Arial" w:cs="Arial"/>
          <w:sz w:val="21"/>
          <w:szCs w:val="21"/>
          <w:shd w:val="clear" w:color="auto" w:fill="FFFFFF"/>
          <w:lang w:val="en-US"/>
        </w:rPr>
        <w:t>full-text search</w:t>
      </w:r>
      <w:r w:rsidRPr="00633D41">
        <w:rPr>
          <w:rFonts w:ascii="Arial" w:hAnsi="Arial" w:cs="Arial"/>
          <w:color w:val="202122"/>
          <w:sz w:val="21"/>
          <w:szCs w:val="21"/>
          <w:shd w:val="clear" w:color="auto" w:fill="FFFFFF"/>
          <w:lang w:val="en-US"/>
        </w:rPr>
        <w:t> engine with a </w:t>
      </w:r>
      <w:r w:rsidRPr="00633D41">
        <w:rPr>
          <w:rFonts w:ascii="Arial" w:hAnsi="Arial" w:cs="Arial"/>
          <w:sz w:val="21"/>
          <w:szCs w:val="21"/>
          <w:shd w:val="clear" w:color="auto" w:fill="FFFFFF"/>
          <w:lang w:val="en-US"/>
        </w:rPr>
        <w:t>HTTP</w:t>
      </w:r>
      <w:r w:rsidRPr="00633D41">
        <w:rPr>
          <w:rFonts w:ascii="Arial" w:hAnsi="Arial" w:cs="Arial"/>
          <w:color w:val="202122"/>
          <w:sz w:val="21"/>
          <w:szCs w:val="21"/>
          <w:shd w:val="clear" w:color="auto" w:fill="FFFFFF"/>
          <w:lang w:val="en-US"/>
        </w:rPr>
        <w:t> web interface and schema-free </w:t>
      </w:r>
      <w:r w:rsidRPr="00633D41">
        <w:rPr>
          <w:rFonts w:ascii="Arial" w:hAnsi="Arial" w:cs="Arial"/>
          <w:sz w:val="21"/>
          <w:szCs w:val="21"/>
          <w:shd w:val="clear" w:color="auto" w:fill="FFFFFF"/>
          <w:lang w:val="en-US"/>
        </w:rPr>
        <w:t>JSON</w:t>
      </w:r>
      <w:r w:rsidRPr="00633D41">
        <w:rPr>
          <w:rFonts w:ascii="Arial" w:hAnsi="Arial" w:cs="Arial"/>
          <w:color w:val="202122"/>
          <w:sz w:val="21"/>
          <w:szCs w:val="21"/>
          <w:shd w:val="clear" w:color="auto" w:fill="FFFFFF"/>
          <w:lang w:val="en-US"/>
        </w:rPr>
        <w:t> documents. Elasticsearch is developed in </w:t>
      </w:r>
      <w:r w:rsidRPr="00633D41">
        <w:rPr>
          <w:rFonts w:ascii="Arial" w:hAnsi="Arial" w:cs="Arial"/>
          <w:sz w:val="21"/>
          <w:szCs w:val="21"/>
          <w:shd w:val="clear" w:color="auto" w:fill="FFFFFF"/>
          <w:lang w:val="en-US"/>
        </w:rPr>
        <w:t>Java</w:t>
      </w:r>
      <w:r w:rsidRPr="00633D41">
        <w:rPr>
          <w:rFonts w:ascii="Arial" w:hAnsi="Arial" w:cs="Arial"/>
          <w:color w:val="202122"/>
          <w:sz w:val="21"/>
          <w:szCs w:val="21"/>
          <w:shd w:val="clear" w:color="auto" w:fill="FFFFFF"/>
          <w:lang w:val="en-US"/>
        </w:rPr>
        <w:t> and is dual-licensed under the </w:t>
      </w:r>
      <w:r w:rsidRPr="00633D41">
        <w:rPr>
          <w:rFonts w:ascii="Arial" w:hAnsi="Arial" w:cs="Arial"/>
          <w:sz w:val="21"/>
          <w:szCs w:val="21"/>
          <w:shd w:val="clear" w:color="auto" w:fill="FFFFFF"/>
          <w:lang w:val="en-US"/>
        </w:rPr>
        <w:t>source-available</w:t>
      </w:r>
      <w:r w:rsidRPr="00633D41">
        <w:rPr>
          <w:rFonts w:ascii="Arial" w:hAnsi="Arial" w:cs="Arial"/>
          <w:color w:val="202122"/>
          <w:sz w:val="21"/>
          <w:szCs w:val="21"/>
          <w:shd w:val="clear" w:color="auto" w:fill="FFFFFF"/>
          <w:lang w:val="en-US"/>
        </w:rPr>
        <w:t> </w:t>
      </w:r>
      <w:r w:rsidRPr="00633D41">
        <w:rPr>
          <w:rFonts w:ascii="Arial" w:hAnsi="Arial" w:cs="Arial"/>
          <w:sz w:val="21"/>
          <w:szCs w:val="21"/>
          <w:shd w:val="clear" w:color="auto" w:fill="FFFFFF"/>
          <w:lang w:val="en-US"/>
        </w:rPr>
        <w:t>Server Side Public License</w:t>
      </w:r>
      <w:r w:rsidRPr="00633D41">
        <w:rPr>
          <w:rFonts w:ascii="Arial" w:hAnsi="Arial" w:cs="Arial"/>
          <w:color w:val="202122"/>
          <w:sz w:val="21"/>
          <w:szCs w:val="21"/>
          <w:shd w:val="clear" w:color="auto" w:fill="FFFFFF"/>
          <w:lang w:val="en-US"/>
        </w:rPr>
        <w:t> and the Elastic license, while other parts</w:t>
      </w:r>
      <w:hyperlink r:id="rId19" w:anchor="cite_note-3" w:history="1">
        <w:r w:rsidRPr="00633D41">
          <w:rPr>
            <w:rStyle w:val="Hyperlink"/>
            <w:rFonts w:ascii="Arial" w:hAnsi="Arial" w:cs="Arial"/>
            <w:color w:val="3366CC"/>
            <w:sz w:val="17"/>
            <w:szCs w:val="17"/>
            <w:shd w:val="clear" w:color="auto" w:fill="FFFFFF"/>
            <w:vertAlign w:val="superscript"/>
            <w:lang w:val="en-US"/>
          </w:rPr>
          <w:t>]</w:t>
        </w:r>
      </w:hyperlink>
      <w:r w:rsidRPr="00633D41">
        <w:rPr>
          <w:rFonts w:ascii="Arial" w:hAnsi="Arial" w:cs="Arial"/>
          <w:color w:val="202122"/>
          <w:sz w:val="21"/>
          <w:szCs w:val="21"/>
          <w:shd w:val="clear" w:color="auto" w:fill="FFFFFF"/>
          <w:lang w:val="en-US"/>
        </w:rPr>
        <w:t> fall under the proprietary (</w:t>
      </w:r>
      <w:r w:rsidRPr="00633D41">
        <w:rPr>
          <w:rFonts w:ascii="Arial" w:hAnsi="Arial" w:cs="Arial"/>
          <w:i/>
          <w:iCs/>
          <w:sz w:val="21"/>
          <w:szCs w:val="21"/>
          <w:shd w:val="clear" w:color="auto" w:fill="FFFFFF"/>
          <w:lang w:val="en-US"/>
        </w:rPr>
        <w:t>source-available</w:t>
      </w:r>
      <w:r w:rsidRPr="00633D41">
        <w:rPr>
          <w:rFonts w:ascii="Arial" w:hAnsi="Arial" w:cs="Arial"/>
          <w:color w:val="202122"/>
          <w:sz w:val="21"/>
          <w:szCs w:val="21"/>
          <w:shd w:val="clear" w:color="auto" w:fill="FFFFFF"/>
          <w:lang w:val="en-US"/>
        </w:rPr>
        <w:t>) </w:t>
      </w:r>
      <w:r w:rsidRPr="00633D41">
        <w:rPr>
          <w:rFonts w:ascii="Arial" w:hAnsi="Arial" w:cs="Arial"/>
          <w:i/>
          <w:iCs/>
          <w:color w:val="202122"/>
          <w:sz w:val="21"/>
          <w:szCs w:val="21"/>
          <w:shd w:val="clear" w:color="auto" w:fill="FFFFFF"/>
          <w:lang w:val="en-US"/>
        </w:rPr>
        <w:t>Elastic License</w:t>
      </w:r>
      <w:r w:rsidRPr="00633D41">
        <w:rPr>
          <w:rFonts w:ascii="Arial" w:hAnsi="Arial" w:cs="Arial"/>
          <w:color w:val="202122"/>
          <w:sz w:val="21"/>
          <w:szCs w:val="21"/>
          <w:shd w:val="clear" w:color="auto" w:fill="FFFFFF"/>
          <w:lang w:val="en-US"/>
        </w:rPr>
        <w:t>. According to the </w:t>
      </w:r>
      <w:r w:rsidRPr="00633D41">
        <w:rPr>
          <w:rFonts w:ascii="Arial" w:hAnsi="Arial" w:cs="Arial"/>
          <w:sz w:val="21"/>
          <w:szCs w:val="21"/>
          <w:shd w:val="clear" w:color="auto" w:fill="FFFFFF"/>
          <w:lang w:val="en-US"/>
        </w:rPr>
        <w:t>DB-Engines ranking</w:t>
      </w:r>
      <w:r w:rsidRPr="00633D41">
        <w:rPr>
          <w:rFonts w:ascii="Arial" w:hAnsi="Arial" w:cs="Arial"/>
          <w:color w:val="202122"/>
          <w:sz w:val="21"/>
          <w:szCs w:val="21"/>
          <w:shd w:val="clear" w:color="auto" w:fill="FFFFFF"/>
          <w:lang w:val="en-US"/>
        </w:rPr>
        <w:t>, Elasticsearch is the most popular enterprise search engine.</w:t>
      </w:r>
      <w:r>
        <w:rPr>
          <w:lang w:val="en-US"/>
        </w:rPr>
        <w:t xml:space="preserve"> </w:t>
      </w:r>
    </w:p>
    <w:p w14:paraId="326DE3DE" w14:textId="77777777" w:rsidR="0063680C" w:rsidRDefault="0063680C" w:rsidP="0063680C">
      <w:pPr>
        <w:pStyle w:val="NormalWeb"/>
        <w:numPr>
          <w:ilvl w:val="0"/>
          <w:numId w:val="39"/>
        </w:numPr>
        <w:shd w:val="clear" w:color="auto" w:fill="FFFFFF"/>
        <w:spacing w:before="120" w:beforeAutospacing="0" w:after="120" w:afterAutospacing="0"/>
        <w:rPr>
          <w:rFonts w:ascii="Arial" w:hAnsi="Arial" w:cs="Arial"/>
          <w:color w:val="202122"/>
          <w:sz w:val="21"/>
          <w:szCs w:val="21"/>
          <w:lang w:val="en-US"/>
        </w:rPr>
      </w:pPr>
      <w:r w:rsidRPr="00633D41">
        <w:rPr>
          <w:rFonts w:ascii="Arial" w:eastAsiaTheme="minorHAnsi" w:hAnsi="Arial" w:cs="Arial"/>
          <w:b/>
          <w:bCs/>
          <w:color w:val="202122"/>
          <w:sz w:val="21"/>
          <w:szCs w:val="21"/>
          <w:shd w:val="clear" w:color="auto" w:fill="FFFFFF"/>
          <w:lang w:val="en-US" w:eastAsia="en-US"/>
        </w:rPr>
        <w:t>Kibana</w:t>
      </w:r>
      <w:r w:rsidRPr="00633D41">
        <w:rPr>
          <w:rFonts w:ascii="Arial" w:hAnsi="Arial" w:cs="Arial"/>
          <w:color w:val="202122"/>
          <w:sz w:val="21"/>
          <w:szCs w:val="21"/>
          <w:lang w:val="en-US"/>
        </w:rPr>
        <w:t xml:space="preserve"> provides visualization capabilities on top of the content indexed on an Elasticsearch cluster. Users can create </w:t>
      </w:r>
      <w:r w:rsidRPr="00633D41">
        <w:rPr>
          <w:rFonts w:ascii="Arial" w:eastAsiaTheme="majorEastAsia" w:hAnsi="Arial" w:cs="Arial"/>
          <w:color w:val="202122"/>
          <w:sz w:val="21"/>
          <w:szCs w:val="21"/>
          <w:lang w:val="en-US"/>
        </w:rPr>
        <w:t>bar</w:t>
      </w:r>
      <w:r w:rsidRPr="00633D41">
        <w:rPr>
          <w:rFonts w:ascii="Arial" w:hAnsi="Arial" w:cs="Arial"/>
          <w:color w:val="202122"/>
          <w:sz w:val="21"/>
          <w:szCs w:val="21"/>
          <w:lang w:val="en-US"/>
        </w:rPr>
        <w:t>, line and </w:t>
      </w:r>
      <w:r w:rsidRPr="00633D41">
        <w:rPr>
          <w:rFonts w:ascii="Arial" w:eastAsiaTheme="majorEastAsia" w:hAnsi="Arial" w:cs="Arial"/>
          <w:color w:val="202122"/>
          <w:sz w:val="21"/>
          <w:szCs w:val="21"/>
          <w:lang w:val="en-US"/>
        </w:rPr>
        <w:t>scatter</w:t>
      </w:r>
      <w:r w:rsidRPr="00633D41">
        <w:rPr>
          <w:rFonts w:ascii="Arial" w:hAnsi="Arial" w:cs="Arial"/>
          <w:color w:val="202122"/>
          <w:sz w:val="21"/>
          <w:szCs w:val="21"/>
          <w:lang w:val="en-US"/>
        </w:rPr>
        <w:t> plots, or </w:t>
      </w:r>
      <w:r w:rsidRPr="00633D41">
        <w:rPr>
          <w:rFonts w:ascii="Arial" w:eastAsiaTheme="majorEastAsia" w:hAnsi="Arial" w:cs="Arial"/>
          <w:color w:val="202122"/>
          <w:sz w:val="21"/>
          <w:szCs w:val="21"/>
          <w:lang w:val="en-US"/>
        </w:rPr>
        <w:t>pie charts</w:t>
      </w:r>
      <w:r w:rsidRPr="00633D41">
        <w:rPr>
          <w:rFonts w:ascii="Arial" w:hAnsi="Arial" w:cs="Arial"/>
          <w:color w:val="202122"/>
          <w:sz w:val="21"/>
          <w:szCs w:val="21"/>
          <w:lang w:val="en-US"/>
        </w:rPr>
        <w:t> and maps on top of large volumes of data.</w:t>
      </w:r>
      <w:r>
        <w:rPr>
          <w:rFonts w:ascii="Arial" w:hAnsi="Arial" w:cs="Arial"/>
          <w:color w:val="202122"/>
          <w:sz w:val="21"/>
          <w:szCs w:val="21"/>
          <w:lang w:val="en-US"/>
        </w:rPr>
        <w:t xml:space="preserve">  </w:t>
      </w:r>
      <w:r w:rsidRPr="00633D41">
        <w:rPr>
          <w:rFonts w:ascii="Arial" w:hAnsi="Arial" w:cs="Arial"/>
          <w:color w:val="202122"/>
          <w:sz w:val="21"/>
          <w:szCs w:val="21"/>
          <w:lang w:val="en-US"/>
        </w:rPr>
        <w:t xml:space="preserve">Kibana also provides a presentation tool, referred to as Canvas, that allows users to create slide decks that pull live data directly from Elasticsearch. </w:t>
      </w:r>
    </w:p>
    <w:p w14:paraId="3CCB9C15" w14:textId="77777777" w:rsidR="0063680C" w:rsidRDefault="0063680C" w:rsidP="0063680C">
      <w:pPr>
        <w:pStyle w:val="Heading2"/>
        <w:rPr>
          <w:lang w:val="en-US"/>
        </w:rPr>
      </w:pPr>
      <w:bookmarkStart w:id="0" w:name="_Toc165867924"/>
      <w:r>
        <w:rPr>
          <w:lang w:val="en-US"/>
        </w:rPr>
        <w:t>Wazuh</w:t>
      </w:r>
      <w:bookmarkEnd w:id="0"/>
    </w:p>
    <w:p w14:paraId="6A2FA2B3" w14:textId="3C840959" w:rsidR="0063680C" w:rsidRPr="003343B9" w:rsidRDefault="0063680C" w:rsidP="003343B9">
      <w:pPr>
        <w:pStyle w:val="NormalWeb"/>
        <w:shd w:val="clear" w:color="auto" w:fill="FFFFFF"/>
        <w:spacing w:before="120" w:beforeAutospacing="0" w:after="120" w:afterAutospacing="0"/>
        <w:rPr>
          <w:rFonts w:ascii="Arial" w:hAnsi="Arial" w:cs="Arial"/>
          <w:color w:val="202122"/>
          <w:sz w:val="21"/>
          <w:szCs w:val="21"/>
          <w:lang w:val="en-US"/>
        </w:rPr>
      </w:pPr>
      <w:r w:rsidRPr="003343B9">
        <w:rPr>
          <w:rFonts w:ascii="Arial" w:hAnsi="Arial" w:cs="Arial"/>
          <w:color w:val="202122"/>
          <w:sz w:val="21"/>
          <w:szCs w:val="21"/>
          <w:lang w:val="en-US"/>
        </w:rPr>
        <w:t xml:space="preserve">Wazuh is a customized </w:t>
      </w:r>
      <w:r w:rsidR="00D54EAF" w:rsidRPr="003343B9">
        <w:rPr>
          <w:rFonts w:ascii="Arial" w:hAnsi="Arial" w:cs="Arial"/>
          <w:color w:val="202122"/>
          <w:sz w:val="21"/>
          <w:szCs w:val="21"/>
          <w:lang w:val="en-US"/>
        </w:rPr>
        <w:t>Elk stack</w:t>
      </w:r>
      <w:r w:rsidRPr="003343B9">
        <w:rPr>
          <w:rFonts w:ascii="Arial" w:hAnsi="Arial" w:cs="Arial"/>
          <w:color w:val="202122"/>
          <w:sz w:val="21"/>
          <w:szCs w:val="21"/>
          <w:lang w:val="en-US"/>
        </w:rPr>
        <w:t xml:space="preserve">. This customization </w:t>
      </w:r>
      <w:r w:rsidR="003343B9" w:rsidRPr="003343B9">
        <w:rPr>
          <w:rFonts w:ascii="Arial" w:hAnsi="Arial" w:cs="Arial"/>
          <w:color w:val="202122"/>
          <w:sz w:val="21"/>
          <w:szCs w:val="21"/>
          <w:lang w:val="en-US"/>
        </w:rPr>
        <w:t>consists</w:t>
      </w:r>
      <w:r w:rsidRPr="003343B9">
        <w:rPr>
          <w:rFonts w:ascii="Arial" w:hAnsi="Arial" w:cs="Arial"/>
          <w:color w:val="202122"/>
          <w:sz w:val="21"/>
          <w:szCs w:val="21"/>
          <w:lang w:val="en-US"/>
        </w:rPr>
        <w:t xml:space="preserve"> of :</w:t>
      </w:r>
    </w:p>
    <w:p w14:paraId="40819B66" w14:textId="77777777" w:rsidR="0063680C" w:rsidRPr="003343B9" w:rsidRDefault="0063680C" w:rsidP="003343B9">
      <w:pPr>
        <w:pStyle w:val="NormalWeb"/>
        <w:numPr>
          <w:ilvl w:val="0"/>
          <w:numId w:val="39"/>
        </w:numPr>
        <w:shd w:val="clear" w:color="auto" w:fill="FFFFFF"/>
        <w:spacing w:before="120" w:beforeAutospacing="0" w:after="120" w:afterAutospacing="0"/>
        <w:rPr>
          <w:rFonts w:ascii="Arial" w:hAnsi="Arial" w:cs="Arial"/>
          <w:color w:val="202122"/>
          <w:sz w:val="21"/>
          <w:szCs w:val="21"/>
          <w:lang w:val="en-US"/>
        </w:rPr>
      </w:pPr>
      <w:r w:rsidRPr="003343B9">
        <w:rPr>
          <w:rFonts w:ascii="Arial" w:hAnsi="Arial" w:cs="Arial"/>
          <w:color w:val="202122"/>
          <w:sz w:val="21"/>
          <w:szCs w:val="21"/>
          <w:lang w:val="en-US"/>
        </w:rPr>
        <w:t>Wazuh agent as data injection engine. As each OS have different way of logging (syslog/journalctl/windows invent manager/…), each Wazuh-agent install on an endpoint will handle this complexity to ship standard log entries to the elastic search database engine.  This customization can be found on /var/ossec/etc/ossec.conf. example entry are :</w:t>
      </w:r>
    </w:p>
    <w:p w14:paraId="0B901C5F"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r w:rsidRPr="00AF6D1A">
        <w:rPr>
          <w:rFonts w:ascii="Fira Mono" w:hAnsi="Fira Mono"/>
          <w:color w:val="7C3DB2"/>
          <w:sz w:val="16"/>
          <w:szCs w:val="16"/>
          <w:highlight w:val="yellow"/>
          <w:lang w:val="fr-FR"/>
        </w:rPr>
        <w:t>&lt;localfile&gt;</w:t>
      </w:r>
    </w:p>
    <w:p w14:paraId="329D2F78"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r w:rsidRPr="00AF6D1A">
        <w:rPr>
          <w:rFonts w:ascii="Fira Mono" w:hAnsi="Fira Mono"/>
          <w:color w:val="7C3DB2"/>
          <w:sz w:val="16"/>
          <w:szCs w:val="16"/>
          <w:highlight w:val="yellow"/>
          <w:lang w:val="fr-FR"/>
        </w:rPr>
        <w:t xml:space="preserve">    &lt;log_format&gt;command&lt;/log_format&gt;</w:t>
      </w:r>
    </w:p>
    <w:p w14:paraId="5332E8F5" w14:textId="77777777" w:rsidR="0063680C" w:rsidRPr="00AF6D1A" w:rsidRDefault="0063680C" w:rsidP="0063680C">
      <w:pPr>
        <w:pStyle w:val="HTMLPreformatted"/>
        <w:spacing w:line="0" w:lineRule="atLeast"/>
        <w:rPr>
          <w:rFonts w:ascii="Fira Mono" w:hAnsi="Fira Mono"/>
          <w:color w:val="7C3DB2"/>
          <w:sz w:val="16"/>
          <w:szCs w:val="16"/>
          <w:highlight w:val="yellow"/>
          <w:lang w:val="en-US"/>
        </w:rPr>
      </w:pPr>
      <w:r w:rsidRPr="00AF6D1A">
        <w:rPr>
          <w:rFonts w:ascii="Fira Mono" w:hAnsi="Fira Mono"/>
          <w:color w:val="7C3DB2"/>
          <w:sz w:val="16"/>
          <w:szCs w:val="16"/>
          <w:highlight w:val="yellow"/>
          <w:lang w:val="fr-FR"/>
        </w:rPr>
        <w:t xml:space="preserve">    </w:t>
      </w:r>
      <w:r w:rsidRPr="00AF6D1A">
        <w:rPr>
          <w:rFonts w:ascii="Fira Mono" w:hAnsi="Fira Mono"/>
          <w:color w:val="7C3DB2"/>
          <w:sz w:val="16"/>
          <w:szCs w:val="16"/>
          <w:highlight w:val="yellow"/>
          <w:lang w:val="en-US"/>
        </w:rPr>
        <w:t>&lt;command&gt;journalctl -u ssh -f &gt;&gt; /var/log/test.log&lt;/command&gt;</w:t>
      </w:r>
    </w:p>
    <w:p w14:paraId="631FDB17" w14:textId="77777777" w:rsidR="0063680C" w:rsidRPr="00AF6D1A" w:rsidRDefault="0063680C" w:rsidP="0063680C">
      <w:pPr>
        <w:pStyle w:val="HTMLPreformatted"/>
        <w:spacing w:line="0" w:lineRule="atLeast"/>
        <w:rPr>
          <w:rFonts w:ascii="Fira Mono" w:hAnsi="Fira Mono"/>
          <w:color w:val="7C3DB2"/>
          <w:sz w:val="16"/>
          <w:szCs w:val="16"/>
          <w:highlight w:val="yellow"/>
          <w:lang w:val="en-US"/>
        </w:rPr>
      </w:pPr>
      <w:r w:rsidRPr="00AF6D1A">
        <w:rPr>
          <w:rFonts w:ascii="Fira Mono" w:hAnsi="Fira Mono"/>
          <w:color w:val="7C3DB2"/>
          <w:sz w:val="16"/>
          <w:szCs w:val="16"/>
          <w:highlight w:val="yellow"/>
          <w:lang w:val="en-US"/>
        </w:rPr>
        <w:t xml:space="preserve">    &lt;frequency&gt;60&lt;/frequency&gt;</w:t>
      </w:r>
    </w:p>
    <w:p w14:paraId="5824E442"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r w:rsidRPr="00AF6D1A">
        <w:rPr>
          <w:rFonts w:ascii="Fira Mono" w:hAnsi="Fira Mono"/>
          <w:color w:val="7C3DB2"/>
          <w:sz w:val="16"/>
          <w:szCs w:val="16"/>
          <w:highlight w:val="yellow"/>
          <w:lang w:val="en-US"/>
        </w:rPr>
        <w:t xml:space="preserve">  </w:t>
      </w:r>
      <w:r w:rsidRPr="00AF6D1A">
        <w:rPr>
          <w:rFonts w:ascii="Fira Mono" w:hAnsi="Fira Mono"/>
          <w:color w:val="7C3DB2"/>
          <w:sz w:val="16"/>
          <w:szCs w:val="16"/>
          <w:highlight w:val="yellow"/>
          <w:lang w:val="fr-FR"/>
        </w:rPr>
        <w:t>&lt;/localfile&gt;</w:t>
      </w:r>
    </w:p>
    <w:p w14:paraId="1A55AF31"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p>
    <w:p w14:paraId="642E9DE6"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r w:rsidRPr="00AF6D1A">
        <w:rPr>
          <w:rFonts w:ascii="Fira Mono" w:hAnsi="Fira Mono"/>
          <w:color w:val="7C3DB2"/>
          <w:sz w:val="16"/>
          <w:szCs w:val="16"/>
          <w:highlight w:val="yellow"/>
          <w:lang w:val="fr-FR"/>
        </w:rPr>
        <w:t>&lt;localfile&gt;</w:t>
      </w:r>
    </w:p>
    <w:p w14:paraId="6B6C7C1C"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r w:rsidRPr="00AF6D1A">
        <w:rPr>
          <w:rFonts w:ascii="Fira Mono" w:hAnsi="Fira Mono"/>
          <w:color w:val="7C3DB2"/>
          <w:sz w:val="16"/>
          <w:szCs w:val="16"/>
          <w:highlight w:val="yellow"/>
          <w:lang w:val="fr-FR"/>
        </w:rPr>
        <w:t xml:space="preserve">    &lt;log_format&gt;syslog&lt;/log_format&gt;</w:t>
      </w:r>
    </w:p>
    <w:p w14:paraId="3BE22C2B" w14:textId="77777777" w:rsidR="0063680C" w:rsidRPr="00AF6D1A" w:rsidRDefault="0063680C" w:rsidP="0063680C">
      <w:pPr>
        <w:pStyle w:val="HTMLPreformatted"/>
        <w:spacing w:line="0" w:lineRule="atLeast"/>
        <w:rPr>
          <w:rFonts w:ascii="Fira Mono" w:hAnsi="Fira Mono"/>
          <w:color w:val="7C3DB2"/>
          <w:sz w:val="16"/>
          <w:szCs w:val="16"/>
          <w:highlight w:val="yellow"/>
          <w:lang w:val="fr-FR"/>
        </w:rPr>
      </w:pPr>
      <w:r w:rsidRPr="00AF6D1A">
        <w:rPr>
          <w:rFonts w:ascii="Fira Mono" w:hAnsi="Fira Mono"/>
          <w:color w:val="7C3DB2"/>
          <w:sz w:val="16"/>
          <w:szCs w:val="16"/>
          <w:highlight w:val="yellow"/>
          <w:lang w:val="fr-FR"/>
        </w:rPr>
        <w:t xml:space="preserve">    &lt;location&gt;/var/log/test.log&lt;/location&gt;</w:t>
      </w:r>
    </w:p>
    <w:p w14:paraId="6EC539F8"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AF6D1A">
        <w:rPr>
          <w:rFonts w:ascii="Fira Mono" w:hAnsi="Fira Mono"/>
          <w:color w:val="7C3DB2"/>
          <w:sz w:val="16"/>
          <w:szCs w:val="16"/>
          <w:highlight w:val="yellow"/>
          <w:lang w:val="fr-FR"/>
        </w:rPr>
        <w:t xml:space="preserve">  </w:t>
      </w:r>
      <w:r w:rsidRPr="00AF6D1A">
        <w:rPr>
          <w:rFonts w:ascii="Fira Mono" w:hAnsi="Fira Mono"/>
          <w:color w:val="7C3DB2"/>
          <w:sz w:val="16"/>
          <w:szCs w:val="16"/>
          <w:highlight w:val="yellow"/>
          <w:lang w:val="en-US"/>
        </w:rPr>
        <w:t>&lt;/localfile&gt;</w:t>
      </w:r>
    </w:p>
    <w:p w14:paraId="1F4DE2D2" w14:textId="77777777" w:rsidR="0063680C" w:rsidRPr="0063680C" w:rsidRDefault="0063680C" w:rsidP="0063680C">
      <w:pPr>
        <w:pStyle w:val="ListParagraph"/>
        <w:ind w:left="1416"/>
        <w:rPr>
          <w:lang w:val="en-US"/>
        </w:rPr>
      </w:pPr>
    </w:p>
    <w:p w14:paraId="0A03525B" w14:textId="56341F8E" w:rsidR="0063680C" w:rsidRDefault="002B6F59" w:rsidP="00511230">
      <w:pPr>
        <w:pStyle w:val="NormalWeb"/>
        <w:shd w:val="clear" w:color="auto" w:fill="FFFFFF"/>
        <w:spacing w:before="120" w:beforeAutospacing="0" w:after="120" w:afterAutospacing="0"/>
        <w:rPr>
          <w:lang w:val="en-US"/>
        </w:rPr>
      </w:pPr>
      <w:r>
        <w:rPr>
          <w:lang w:val="en-US"/>
        </w:rPr>
        <w:t xml:space="preserve">    </w:t>
      </w:r>
      <w:r w:rsidR="0063680C">
        <w:rPr>
          <w:lang w:val="en-US"/>
        </w:rPr>
        <w:t>Besides this, Wazuh-agent also has additional checks :</w:t>
      </w:r>
    </w:p>
    <w:p w14:paraId="3C7B2C26" w14:textId="77777777" w:rsidR="0063680C" w:rsidRPr="00AF6D1A" w:rsidRDefault="0063680C" w:rsidP="00A531CD">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AF6D1A">
        <w:rPr>
          <w:rFonts w:ascii="Arial" w:hAnsi="Arial" w:cs="Arial"/>
          <w:color w:val="202122"/>
          <w:sz w:val="21"/>
          <w:szCs w:val="21"/>
          <w:lang w:val="en-US"/>
        </w:rPr>
        <w:t>Rootcheck : check on file integrity. If the checksum of monitored file is changing a log is generated</w:t>
      </w:r>
    </w:p>
    <w:p w14:paraId="5C598565" w14:textId="0A1D5E1D" w:rsidR="0063680C" w:rsidRPr="00AF6D1A" w:rsidRDefault="0063680C" w:rsidP="00A531CD">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AF6D1A">
        <w:rPr>
          <w:rFonts w:ascii="Arial" w:hAnsi="Arial" w:cs="Arial"/>
          <w:color w:val="202122"/>
          <w:sz w:val="21"/>
          <w:szCs w:val="21"/>
          <w:lang w:val="en-US"/>
        </w:rPr>
        <w:t xml:space="preserve">Syscollector : generates </w:t>
      </w:r>
      <w:r w:rsidR="00FD309E" w:rsidRPr="00AF6D1A">
        <w:rPr>
          <w:rFonts w:ascii="Arial" w:hAnsi="Arial" w:cs="Arial"/>
          <w:color w:val="202122"/>
          <w:sz w:val="21"/>
          <w:szCs w:val="21"/>
          <w:lang w:val="en-US"/>
        </w:rPr>
        <w:t>an</w:t>
      </w:r>
      <w:r w:rsidRPr="00AF6D1A">
        <w:rPr>
          <w:rFonts w:ascii="Arial" w:hAnsi="Arial" w:cs="Arial"/>
          <w:color w:val="202122"/>
          <w:sz w:val="21"/>
          <w:szCs w:val="21"/>
          <w:lang w:val="en-US"/>
        </w:rPr>
        <w:t xml:space="preserve"> inventory of the system</w:t>
      </w:r>
    </w:p>
    <w:p w14:paraId="715F5A7E" w14:textId="77777777" w:rsidR="0063680C" w:rsidRPr="00F957B2" w:rsidRDefault="0063680C" w:rsidP="00A531CD">
      <w:pPr>
        <w:pStyle w:val="NormalWeb"/>
        <w:shd w:val="clear" w:color="auto" w:fill="FFFFFF"/>
        <w:spacing w:before="120" w:beforeAutospacing="0" w:after="120" w:afterAutospacing="0"/>
        <w:ind w:firstLine="708"/>
        <w:rPr>
          <w:lang w:val="en-US"/>
        </w:rPr>
      </w:pPr>
      <w:r>
        <w:rPr>
          <w:lang w:val="en-US"/>
        </w:rPr>
        <w:t>These are also defined in /var/ossec/etc/ossec.conf</w:t>
      </w:r>
    </w:p>
    <w:p w14:paraId="3BF363D1" w14:textId="596ABEE8" w:rsidR="0063680C" w:rsidRPr="00546A32" w:rsidRDefault="0063680C" w:rsidP="00546A32">
      <w:pPr>
        <w:pStyle w:val="NormalWeb"/>
        <w:numPr>
          <w:ilvl w:val="0"/>
          <w:numId w:val="39"/>
        </w:numPr>
        <w:shd w:val="clear" w:color="auto" w:fill="FFFFFF"/>
        <w:spacing w:before="120" w:beforeAutospacing="0" w:after="120" w:afterAutospacing="0"/>
        <w:rPr>
          <w:rFonts w:ascii="Arial" w:hAnsi="Arial" w:cs="Arial"/>
          <w:color w:val="202122"/>
          <w:sz w:val="21"/>
          <w:szCs w:val="21"/>
          <w:lang w:val="en-US"/>
        </w:rPr>
      </w:pPr>
      <w:r w:rsidRPr="00546A32">
        <w:rPr>
          <w:rFonts w:ascii="Arial" w:hAnsi="Arial" w:cs="Arial"/>
          <w:color w:val="202122"/>
          <w:sz w:val="21"/>
          <w:szCs w:val="21"/>
          <w:lang w:val="en-US"/>
        </w:rPr>
        <w:t>Kibana has predefined graphs based upon the ruleset defined on the Wazuh-server in the directory  /var/ossec/ruleset/rules. Custom rules can be added in /var/ossec/etc/rules</w:t>
      </w:r>
      <w:r w:rsidR="00546A32">
        <w:rPr>
          <w:rFonts w:ascii="Arial" w:hAnsi="Arial" w:cs="Arial"/>
          <w:color w:val="202122"/>
          <w:sz w:val="21"/>
          <w:szCs w:val="21"/>
          <w:lang w:val="en-US"/>
        </w:rPr>
        <w:t xml:space="preserve">.  </w:t>
      </w:r>
      <w:r w:rsidRPr="00546A32">
        <w:rPr>
          <w:rFonts w:ascii="Arial" w:hAnsi="Arial" w:cs="Arial"/>
          <w:color w:val="202122"/>
          <w:sz w:val="21"/>
          <w:szCs w:val="21"/>
          <w:lang w:val="en-US"/>
        </w:rPr>
        <w:t>An example of a ruleset is :</w:t>
      </w:r>
    </w:p>
    <w:p w14:paraId="03491249"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&lt;rule id="5760" level="5"&gt;</w:t>
      </w:r>
    </w:p>
    <w:p w14:paraId="254F2754"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&lt;if_sid&gt;5700,5716&lt;/if_sid&gt;</w:t>
      </w:r>
    </w:p>
    <w:p w14:paraId="68A48CD2"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&lt;match&gt;Failed password|Failed keyboard|authentication error&lt;/match&gt;</w:t>
      </w:r>
    </w:p>
    <w:p w14:paraId="0BBB33D3"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&lt;description&gt;sshd: authentication failed.&lt;/description&gt;</w:t>
      </w:r>
    </w:p>
    <w:p w14:paraId="27BFEFD5"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&lt;mitre&gt;</w:t>
      </w:r>
    </w:p>
    <w:p w14:paraId="0960917A"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&lt;id&gt;T1110.001&lt;/id&gt;</w:t>
      </w:r>
    </w:p>
    <w:p w14:paraId="58B9B9A7"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&lt;id&gt;T1021.004&lt;/id&gt;</w:t>
      </w:r>
    </w:p>
    <w:p w14:paraId="68142EAE"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&lt;/mitre&gt;</w:t>
      </w:r>
    </w:p>
    <w:p w14:paraId="694FC271"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&lt;group&gt;authentication_failed,gdpr_IV_35.7.d,gdpr_IV_32.2,gpg13_7.1,hipaa_164.312.b,nist_800_53_AU.14,nist_800_53_AC.7,pci_dss_10.2.4,pci_dss_10.2.5,tsc_CC6.1,tsc_CC6.8,tsc_CC7.2,tsc_CC7.3,&lt;/group&gt;</w:t>
      </w:r>
    </w:p>
    <w:p w14:paraId="33E36535" w14:textId="77777777" w:rsidR="0063680C" w:rsidRPr="00EE0EF4" w:rsidRDefault="0063680C" w:rsidP="0063680C">
      <w:pPr>
        <w:pStyle w:val="HTMLPreformatted"/>
        <w:spacing w:line="0" w:lineRule="atLeast"/>
        <w:rPr>
          <w:rFonts w:ascii="Fira Mono" w:hAnsi="Fira Mono"/>
          <w:color w:val="7C3DB2"/>
          <w:sz w:val="16"/>
          <w:szCs w:val="16"/>
          <w:lang w:val="en-US"/>
        </w:rPr>
      </w:pPr>
      <w:r w:rsidRPr="00EE0EF4">
        <w:rPr>
          <w:rFonts w:ascii="Fira Mono" w:hAnsi="Fira Mono"/>
          <w:color w:val="7C3DB2"/>
          <w:sz w:val="16"/>
          <w:szCs w:val="16"/>
          <w:lang w:val="en-US"/>
        </w:rPr>
        <w:t xml:space="preserve">  &lt;/rule&gt; </w:t>
      </w:r>
    </w:p>
    <w:p w14:paraId="35AE7B45" w14:textId="77777777" w:rsidR="0063680C" w:rsidRDefault="0063680C" w:rsidP="0063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lang w:val="en-US"/>
        </w:rPr>
      </w:pPr>
    </w:p>
    <w:p w14:paraId="01BBD7D1" w14:textId="10558A4B" w:rsidR="0063680C" w:rsidRPr="00A531CD" w:rsidRDefault="0063680C" w:rsidP="0063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16"/>
        <w:rPr>
          <w:rFonts w:ascii="Times New Roman" w:eastAsia="Times New Roman" w:hAnsi="Times New Roman" w:cs="Times New Roman"/>
          <w:sz w:val="24"/>
          <w:szCs w:val="24"/>
          <w:lang w:val="en-US" w:eastAsia="nl-BE"/>
        </w:rPr>
      </w:pPr>
      <w:r w:rsidRPr="00A531CD">
        <w:rPr>
          <w:rFonts w:ascii="Times New Roman" w:eastAsia="Times New Roman" w:hAnsi="Times New Roman" w:cs="Times New Roman"/>
          <w:sz w:val="24"/>
          <w:szCs w:val="24"/>
          <w:lang w:val="en-US" w:eastAsia="nl-BE"/>
        </w:rPr>
        <w:lastRenderedPageBreak/>
        <w:t>Please not</w:t>
      </w:r>
      <w:r w:rsidR="0066396F">
        <w:rPr>
          <w:rFonts w:ascii="Times New Roman" w:eastAsia="Times New Roman" w:hAnsi="Times New Roman" w:cs="Times New Roman"/>
          <w:sz w:val="24"/>
          <w:szCs w:val="24"/>
          <w:lang w:val="en-US" w:eastAsia="nl-BE"/>
        </w:rPr>
        <w:t>e</w:t>
      </w:r>
      <w:r w:rsidRPr="00A531CD">
        <w:rPr>
          <w:rFonts w:ascii="Times New Roman" w:eastAsia="Times New Roman" w:hAnsi="Times New Roman" w:cs="Times New Roman"/>
          <w:sz w:val="24"/>
          <w:szCs w:val="24"/>
          <w:lang w:val="en-US" w:eastAsia="nl-BE"/>
        </w:rPr>
        <w:t xml:space="preserve"> the existence of &lt;match&gt; with will trigger the rule</w:t>
      </w:r>
      <w:r w:rsidR="005274E2">
        <w:rPr>
          <w:rFonts w:ascii="Times New Roman" w:eastAsia="Times New Roman" w:hAnsi="Times New Roman" w:cs="Times New Roman"/>
          <w:sz w:val="24"/>
          <w:szCs w:val="24"/>
          <w:lang w:val="en-US" w:eastAsia="nl-BE"/>
        </w:rPr>
        <w:t>.</w:t>
      </w:r>
      <w:r w:rsidRPr="00A531CD">
        <w:rPr>
          <w:rFonts w:ascii="Times New Roman" w:eastAsia="Times New Roman" w:hAnsi="Times New Roman" w:cs="Times New Roman"/>
          <w:sz w:val="24"/>
          <w:szCs w:val="24"/>
          <w:lang w:val="en-US" w:eastAsia="nl-BE"/>
        </w:rPr>
        <w:t xml:space="preserve"> </w:t>
      </w:r>
      <w:r w:rsidR="00F02EF7">
        <w:rPr>
          <w:rFonts w:ascii="Times New Roman" w:eastAsia="Times New Roman" w:hAnsi="Times New Roman" w:cs="Times New Roman"/>
          <w:sz w:val="24"/>
          <w:szCs w:val="24"/>
          <w:lang w:val="en-US" w:eastAsia="nl-BE"/>
        </w:rPr>
        <w:t>the</w:t>
      </w:r>
      <w:r w:rsidRPr="00A531CD">
        <w:rPr>
          <w:rFonts w:ascii="Times New Roman" w:eastAsia="Times New Roman" w:hAnsi="Times New Roman" w:cs="Times New Roman"/>
          <w:sz w:val="24"/>
          <w:szCs w:val="24"/>
          <w:lang w:val="en-US" w:eastAsia="nl-BE"/>
        </w:rPr>
        <w:t xml:space="preserve"> rule id, will later be used in the third customization of Wazuh-server : incident response</w:t>
      </w:r>
    </w:p>
    <w:p w14:paraId="1E5326EC" w14:textId="77777777" w:rsidR="0063680C" w:rsidRDefault="0063680C" w:rsidP="0063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16"/>
        <w:rPr>
          <w:lang w:val="en-US"/>
        </w:rPr>
      </w:pPr>
    </w:p>
    <w:p w14:paraId="7708F5D6" w14:textId="77777777" w:rsidR="0063680C" w:rsidRPr="00F02EF7" w:rsidRDefault="0063680C" w:rsidP="00F02EF7">
      <w:pPr>
        <w:pStyle w:val="NormalWeb"/>
        <w:numPr>
          <w:ilvl w:val="0"/>
          <w:numId w:val="39"/>
        </w:numPr>
        <w:shd w:val="clear" w:color="auto" w:fill="FFFFFF"/>
        <w:spacing w:before="120" w:beforeAutospacing="0" w:after="120" w:afterAutospacing="0"/>
        <w:rPr>
          <w:rFonts w:ascii="Arial" w:hAnsi="Arial" w:cs="Arial"/>
          <w:color w:val="202122"/>
          <w:sz w:val="21"/>
          <w:szCs w:val="21"/>
          <w:lang w:val="en-US"/>
        </w:rPr>
      </w:pPr>
      <w:r w:rsidRPr="00F02EF7">
        <w:rPr>
          <w:rFonts w:ascii="Arial" w:hAnsi="Arial" w:cs="Arial"/>
          <w:color w:val="202122"/>
          <w:sz w:val="21"/>
          <w:szCs w:val="21"/>
          <w:lang w:val="en-US"/>
        </w:rPr>
        <w:t>Wazuh-server also has the capability to respond to a ruleid that is triggered. This is also define in the configuration file :</w:t>
      </w:r>
    </w:p>
    <w:p w14:paraId="2DCC1C3D"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&lt;rule </w:t>
      </w:r>
      <w:r w:rsidRPr="001E4E41">
        <w:rPr>
          <w:rFonts w:ascii="Fira Mono" w:hAnsi="Fira Mono"/>
          <w:color w:val="7C3DB2"/>
          <w:sz w:val="16"/>
          <w:szCs w:val="16"/>
          <w:highlight w:val="green"/>
          <w:lang w:val="en-US"/>
        </w:rPr>
        <w:t>id="5763</w:t>
      </w:r>
      <w:r w:rsidRPr="004C5C6F">
        <w:rPr>
          <w:rFonts w:ascii="Fira Mono" w:hAnsi="Fira Mono"/>
          <w:color w:val="7C3DB2"/>
          <w:sz w:val="16"/>
          <w:szCs w:val="16"/>
          <w:lang w:val="en-US"/>
        </w:rPr>
        <w:t xml:space="preserve">" level="10" </w:t>
      </w:r>
      <w:r w:rsidRPr="001E4E41">
        <w:rPr>
          <w:rFonts w:ascii="Fira Mono" w:hAnsi="Fira Mono"/>
          <w:color w:val="7C3DB2"/>
          <w:sz w:val="16"/>
          <w:szCs w:val="16"/>
          <w:highlight w:val="yellow"/>
          <w:lang w:val="en-US"/>
        </w:rPr>
        <w:t>frequency="8" timeframe="120"</w:t>
      </w:r>
      <w:r w:rsidRPr="004C5C6F">
        <w:rPr>
          <w:rFonts w:ascii="Fira Mono" w:hAnsi="Fira Mono"/>
          <w:color w:val="7C3DB2"/>
          <w:sz w:val="16"/>
          <w:szCs w:val="16"/>
          <w:lang w:val="en-US"/>
        </w:rPr>
        <w:t xml:space="preserve"> ignore="60"&gt;</w:t>
      </w:r>
    </w:p>
    <w:p w14:paraId="0A640FA1"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w:t>
      </w:r>
      <w:r w:rsidRPr="001E4E41">
        <w:rPr>
          <w:rFonts w:ascii="Fira Mono" w:hAnsi="Fira Mono"/>
          <w:color w:val="7C3DB2"/>
          <w:sz w:val="16"/>
          <w:szCs w:val="16"/>
          <w:highlight w:val="cyan"/>
          <w:lang w:val="en-US"/>
        </w:rPr>
        <w:t>&lt;if_matched_sid&gt;</w:t>
      </w:r>
      <w:r w:rsidRPr="001E4E41">
        <w:rPr>
          <w:rFonts w:ascii="Fira Mono" w:hAnsi="Fira Mono"/>
          <w:b/>
          <w:bCs/>
          <w:color w:val="7C3DB2"/>
          <w:sz w:val="16"/>
          <w:szCs w:val="16"/>
          <w:highlight w:val="cyan"/>
          <w:u w:val="single"/>
          <w:lang w:val="en-US"/>
        </w:rPr>
        <w:t>5760&lt;</w:t>
      </w:r>
      <w:r w:rsidRPr="001E4E41">
        <w:rPr>
          <w:rFonts w:ascii="Fira Mono" w:hAnsi="Fira Mono"/>
          <w:color w:val="7C3DB2"/>
          <w:sz w:val="16"/>
          <w:szCs w:val="16"/>
          <w:highlight w:val="cyan"/>
          <w:lang w:val="en-US"/>
        </w:rPr>
        <w:t>/if_matched_sid&gt;</w:t>
      </w:r>
    </w:p>
    <w:p w14:paraId="3BB84132"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&lt;same_source_ip/&gt;</w:t>
      </w:r>
    </w:p>
    <w:p w14:paraId="26A9ED5D"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&lt;description&gt;sshd: brute force trying to get access to the system. Authentication failed.&lt;/description&gt;</w:t>
      </w:r>
    </w:p>
    <w:p w14:paraId="6003C63A"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&lt;mitre&gt;</w:t>
      </w:r>
    </w:p>
    <w:p w14:paraId="0BD876D1"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&lt;id&gt;T1110&lt;/id&gt;</w:t>
      </w:r>
    </w:p>
    <w:p w14:paraId="0A52D7F1"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&lt;/mitre&gt;  &lt;group&gt;authentication_failures,gdpr_IV_35.7.d,gdpr_IV_32.2,hipaa_164.312.b,nist_800_53_SI.4,nist_800_53_AU.14,nist_800_53_AC.7,pci_dss_11.4,pci_dss_10.2.4,pci_dss_10.2.5,tsc_CC6.1,tsc_CC6.8,tsc_CC7.2,tsc_CC7.3,&lt;/group&gt;</w:t>
      </w:r>
    </w:p>
    <w:p w14:paraId="2732EBE1" w14:textId="77777777" w:rsidR="0063680C"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&lt;/rule&gt;</w:t>
      </w:r>
    </w:p>
    <w:p w14:paraId="678FDA79" w14:textId="77777777" w:rsidR="0063680C" w:rsidRDefault="0063680C" w:rsidP="0063680C">
      <w:pPr>
        <w:pStyle w:val="HTMLPreformatted"/>
        <w:spacing w:line="0" w:lineRule="atLeast"/>
        <w:rPr>
          <w:rFonts w:ascii="Fira Mono" w:hAnsi="Fira Mono"/>
          <w:color w:val="7C3DB2"/>
          <w:sz w:val="16"/>
          <w:szCs w:val="16"/>
          <w:lang w:val="en-US"/>
        </w:rPr>
      </w:pPr>
    </w:p>
    <w:p w14:paraId="14BD3597" w14:textId="77777777" w:rsidR="0063680C" w:rsidRPr="004C5C6F" w:rsidRDefault="0063680C" w:rsidP="0063680C">
      <w:pPr>
        <w:pStyle w:val="HTMLPreformatted"/>
        <w:spacing w:line="0" w:lineRule="atLeast"/>
        <w:rPr>
          <w:rFonts w:ascii="Fira Mono" w:hAnsi="Fira Mono"/>
          <w:color w:val="7C3DB2"/>
          <w:sz w:val="16"/>
          <w:szCs w:val="16"/>
          <w:lang w:val="en-US"/>
        </w:rPr>
      </w:pPr>
    </w:p>
    <w:p w14:paraId="39BDAF55" w14:textId="77777777" w:rsidR="0063680C" w:rsidRPr="004C5C6F" w:rsidRDefault="0063680C" w:rsidP="0063680C">
      <w:pPr>
        <w:pStyle w:val="HTMLPreformatted"/>
        <w:spacing w:line="0" w:lineRule="atLeast"/>
        <w:rPr>
          <w:rFonts w:ascii="Fira Mono" w:hAnsi="Fira Mono"/>
          <w:color w:val="7C3DB2"/>
          <w:sz w:val="16"/>
          <w:szCs w:val="16"/>
          <w:lang w:val="en-US"/>
        </w:rPr>
      </w:pPr>
      <w:r w:rsidRPr="004C5C6F">
        <w:rPr>
          <w:rFonts w:ascii="Fira Mono" w:hAnsi="Fira Mono"/>
          <w:color w:val="7C3DB2"/>
          <w:sz w:val="16"/>
          <w:szCs w:val="16"/>
          <w:lang w:val="en-US"/>
        </w:rPr>
        <w:t xml:space="preserve">  &lt;active-response&gt;</w:t>
      </w:r>
    </w:p>
    <w:p w14:paraId="3CFC22AD" w14:textId="77777777" w:rsidR="0063680C" w:rsidRPr="00EB2399" w:rsidRDefault="0063680C" w:rsidP="0063680C">
      <w:pPr>
        <w:pStyle w:val="HTMLPreformatted"/>
        <w:spacing w:line="0" w:lineRule="atLeast"/>
        <w:rPr>
          <w:rFonts w:ascii="Fira Mono" w:hAnsi="Fira Mono"/>
          <w:color w:val="7C3DB2"/>
          <w:sz w:val="16"/>
          <w:szCs w:val="16"/>
          <w:lang w:val="en-US"/>
        </w:rPr>
      </w:pPr>
      <w:r w:rsidRPr="00EB2399">
        <w:rPr>
          <w:rFonts w:ascii="Fira Mono" w:hAnsi="Fira Mono"/>
          <w:color w:val="7C3DB2"/>
          <w:sz w:val="16"/>
          <w:szCs w:val="16"/>
          <w:lang w:val="en-US"/>
        </w:rPr>
        <w:t xml:space="preserve">    &lt;command&gt;firewall-drop&lt;/command&gt;</w:t>
      </w:r>
    </w:p>
    <w:p w14:paraId="2FCB15AC" w14:textId="77777777" w:rsidR="0063680C" w:rsidRPr="00EB2399" w:rsidRDefault="0063680C" w:rsidP="0063680C">
      <w:pPr>
        <w:pStyle w:val="HTMLPreformatted"/>
        <w:spacing w:line="0" w:lineRule="atLeast"/>
        <w:rPr>
          <w:rFonts w:ascii="Fira Mono" w:hAnsi="Fira Mono"/>
          <w:color w:val="7C3DB2"/>
          <w:sz w:val="16"/>
          <w:szCs w:val="16"/>
          <w:lang w:val="en-US"/>
        </w:rPr>
      </w:pPr>
      <w:r w:rsidRPr="00EB2399">
        <w:rPr>
          <w:rFonts w:ascii="Fira Mono" w:hAnsi="Fira Mono"/>
          <w:color w:val="7C3DB2"/>
          <w:sz w:val="16"/>
          <w:szCs w:val="16"/>
          <w:lang w:val="en-US"/>
        </w:rPr>
        <w:t xml:space="preserve">    &lt;location&gt;local&lt;/location&gt;</w:t>
      </w:r>
    </w:p>
    <w:p w14:paraId="1D0B449F" w14:textId="77777777" w:rsidR="0063680C" w:rsidRPr="00EB2399" w:rsidRDefault="0063680C" w:rsidP="0063680C">
      <w:pPr>
        <w:pStyle w:val="HTMLPreformatted"/>
        <w:spacing w:line="0" w:lineRule="atLeast"/>
        <w:rPr>
          <w:rFonts w:ascii="Fira Mono" w:hAnsi="Fira Mono"/>
          <w:color w:val="7C3DB2"/>
          <w:sz w:val="16"/>
          <w:szCs w:val="16"/>
          <w:lang w:val="en-US"/>
        </w:rPr>
      </w:pPr>
      <w:r w:rsidRPr="00EB2399">
        <w:rPr>
          <w:rFonts w:ascii="Fira Mono" w:hAnsi="Fira Mono"/>
          <w:color w:val="7C3DB2"/>
          <w:sz w:val="16"/>
          <w:szCs w:val="16"/>
          <w:lang w:val="en-US"/>
        </w:rPr>
        <w:t xml:space="preserve">    </w:t>
      </w:r>
      <w:r w:rsidRPr="00EB2399">
        <w:rPr>
          <w:rFonts w:ascii="Fira Mono" w:hAnsi="Fira Mono"/>
          <w:color w:val="7C3DB2"/>
          <w:sz w:val="16"/>
          <w:szCs w:val="16"/>
          <w:highlight w:val="green"/>
          <w:lang w:val="en-US"/>
        </w:rPr>
        <w:t>&lt;rules_id&gt;5763&lt;/rules_id&gt;</w:t>
      </w:r>
    </w:p>
    <w:p w14:paraId="54545922" w14:textId="77777777" w:rsidR="0063680C" w:rsidRPr="00EB2399" w:rsidRDefault="0063680C" w:rsidP="0063680C">
      <w:pPr>
        <w:pStyle w:val="HTMLPreformatted"/>
        <w:spacing w:line="0" w:lineRule="atLeast"/>
        <w:rPr>
          <w:rFonts w:ascii="Fira Mono" w:hAnsi="Fira Mono"/>
          <w:color w:val="7C3DB2"/>
          <w:sz w:val="16"/>
          <w:szCs w:val="16"/>
          <w:lang w:val="en-US"/>
        </w:rPr>
      </w:pPr>
      <w:r w:rsidRPr="00EB2399">
        <w:rPr>
          <w:rFonts w:ascii="Fira Mono" w:hAnsi="Fira Mono"/>
          <w:color w:val="7C3DB2"/>
          <w:sz w:val="16"/>
          <w:szCs w:val="16"/>
          <w:lang w:val="en-US"/>
        </w:rPr>
        <w:t xml:space="preserve">    &lt;timeout&gt;180&lt;/timeout&gt;</w:t>
      </w:r>
    </w:p>
    <w:p w14:paraId="42EC513B" w14:textId="77777777" w:rsidR="0063680C" w:rsidRPr="00EB2399" w:rsidRDefault="0063680C" w:rsidP="0063680C">
      <w:pPr>
        <w:pStyle w:val="HTMLPreformatted"/>
        <w:spacing w:line="0" w:lineRule="atLeast"/>
        <w:rPr>
          <w:rFonts w:ascii="Fira Mono" w:hAnsi="Fira Mono"/>
          <w:color w:val="7C3DB2"/>
          <w:sz w:val="16"/>
          <w:szCs w:val="16"/>
          <w:lang w:val="en-US"/>
        </w:rPr>
      </w:pPr>
      <w:r w:rsidRPr="00EB2399">
        <w:rPr>
          <w:rFonts w:ascii="Fira Mono" w:hAnsi="Fira Mono"/>
          <w:color w:val="7C3DB2"/>
          <w:sz w:val="16"/>
          <w:szCs w:val="16"/>
          <w:lang w:val="en-US"/>
        </w:rPr>
        <w:t xml:space="preserve">  &lt;/active-response&gt;</w:t>
      </w:r>
    </w:p>
    <w:p w14:paraId="7EF52324" w14:textId="77777777" w:rsidR="0063680C" w:rsidRDefault="0063680C" w:rsidP="0063680C">
      <w:pPr>
        <w:pStyle w:val="HTMLPreformatted"/>
        <w:spacing w:line="360" w:lineRule="atLeast"/>
        <w:rPr>
          <w:rFonts w:ascii="Fira Mono" w:hAnsi="Fira Mono"/>
          <w:color w:val="7C3DB2"/>
          <w:sz w:val="16"/>
          <w:szCs w:val="16"/>
          <w:lang w:val="en-US"/>
        </w:rPr>
      </w:pPr>
    </w:p>
    <w:p w14:paraId="1D520CB3" w14:textId="77777777" w:rsidR="0063680C" w:rsidRPr="00CD1EC2" w:rsidRDefault="0063680C" w:rsidP="0063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16"/>
        <w:rPr>
          <w:rFonts w:ascii="Times New Roman" w:eastAsia="Times New Roman" w:hAnsi="Times New Roman" w:cs="Times New Roman"/>
          <w:sz w:val="24"/>
          <w:szCs w:val="24"/>
          <w:lang w:val="en-US" w:eastAsia="nl-BE"/>
        </w:rPr>
      </w:pPr>
      <w:r w:rsidRPr="00CD1EC2">
        <w:rPr>
          <w:rFonts w:ascii="Times New Roman" w:eastAsia="Times New Roman" w:hAnsi="Times New Roman" w:cs="Times New Roman"/>
          <w:sz w:val="24"/>
          <w:szCs w:val="24"/>
          <w:lang w:val="en-US" w:eastAsia="nl-BE"/>
        </w:rPr>
        <w:t>Important to understand here is the &lt;location&gt; tag. This can be :</w:t>
      </w:r>
    </w:p>
    <w:p w14:paraId="6FBDE2CD" w14:textId="7DA0C372" w:rsidR="0063680C" w:rsidRPr="00CD1EC2" w:rsidRDefault="0063680C" w:rsidP="00CD1EC2">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CD1EC2">
        <w:rPr>
          <w:rFonts w:ascii="Arial" w:hAnsi="Arial" w:cs="Arial"/>
          <w:color w:val="202122"/>
          <w:sz w:val="21"/>
          <w:szCs w:val="21"/>
          <w:lang w:val="en-US"/>
        </w:rPr>
        <w:t xml:space="preserve">Local </w:t>
      </w:r>
      <w:r w:rsidR="00965132">
        <w:rPr>
          <w:rFonts w:ascii="Arial" w:hAnsi="Arial" w:cs="Arial"/>
          <w:color w:val="202122"/>
          <w:sz w:val="21"/>
          <w:szCs w:val="21"/>
          <w:lang w:val="en-US"/>
        </w:rPr>
        <w:tab/>
      </w:r>
      <w:r w:rsidR="00965132">
        <w:rPr>
          <w:rFonts w:ascii="Arial" w:hAnsi="Arial" w:cs="Arial"/>
          <w:color w:val="202122"/>
          <w:sz w:val="21"/>
          <w:szCs w:val="21"/>
          <w:lang w:val="en-US"/>
        </w:rPr>
        <w:tab/>
      </w:r>
      <w:r w:rsidRPr="00CD1EC2">
        <w:rPr>
          <w:rFonts w:ascii="Arial" w:hAnsi="Arial" w:cs="Arial"/>
          <w:color w:val="202122"/>
          <w:sz w:val="21"/>
          <w:szCs w:val="21"/>
          <w:lang w:val="en-US"/>
        </w:rPr>
        <w:t>: execute on the node that triggered the event</w:t>
      </w:r>
    </w:p>
    <w:p w14:paraId="62B2C004" w14:textId="1168D42F" w:rsidR="0063680C" w:rsidRPr="00CD1EC2" w:rsidRDefault="0063680C" w:rsidP="00CD1EC2">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CD1EC2">
        <w:rPr>
          <w:rFonts w:ascii="Arial" w:hAnsi="Arial" w:cs="Arial"/>
          <w:color w:val="202122"/>
          <w:sz w:val="21"/>
          <w:szCs w:val="21"/>
          <w:lang w:val="en-US"/>
        </w:rPr>
        <w:t xml:space="preserve">Server </w:t>
      </w:r>
      <w:r w:rsidR="00965132">
        <w:rPr>
          <w:rFonts w:ascii="Arial" w:hAnsi="Arial" w:cs="Arial"/>
          <w:color w:val="202122"/>
          <w:sz w:val="21"/>
          <w:szCs w:val="21"/>
          <w:lang w:val="en-US"/>
        </w:rPr>
        <w:tab/>
      </w:r>
      <w:r w:rsidR="00965132">
        <w:rPr>
          <w:rFonts w:ascii="Arial" w:hAnsi="Arial" w:cs="Arial"/>
          <w:color w:val="202122"/>
          <w:sz w:val="21"/>
          <w:szCs w:val="21"/>
          <w:lang w:val="en-US"/>
        </w:rPr>
        <w:tab/>
      </w:r>
      <w:r w:rsidRPr="00CD1EC2">
        <w:rPr>
          <w:rFonts w:ascii="Arial" w:hAnsi="Arial" w:cs="Arial"/>
          <w:color w:val="202122"/>
          <w:sz w:val="21"/>
          <w:szCs w:val="21"/>
          <w:lang w:val="en-US"/>
        </w:rPr>
        <w:t>: execute on the Wazuh-server itself</w:t>
      </w:r>
    </w:p>
    <w:p w14:paraId="7E7D48DE" w14:textId="23AEE400" w:rsidR="0063680C" w:rsidRPr="00CD1EC2" w:rsidRDefault="0063680C" w:rsidP="00CD1EC2">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CD1EC2">
        <w:rPr>
          <w:rFonts w:ascii="Arial" w:hAnsi="Arial" w:cs="Arial"/>
          <w:color w:val="202122"/>
          <w:sz w:val="21"/>
          <w:szCs w:val="21"/>
          <w:lang w:val="en-US"/>
        </w:rPr>
        <w:t xml:space="preserve">All </w:t>
      </w:r>
      <w:r w:rsidR="00965132">
        <w:rPr>
          <w:rFonts w:ascii="Arial" w:hAnsi="Arial" w:cs="Arial"/>
          <w:color w:val="202122"/>
          <w:sz w:val="21"/>
          <w:szCs w:val="21"/>
          <w:lang w:val="en-US"/>
        </w:rPr>
        <w:tab/>
      </w:r>
      <w:r w:rsidR="00965132">
        <w:rPr>
          <w:rFonts w:ascii="Arial" w:hAnsi="Arial" w:cs="Arial"/>
          <w:color w:val="202122"/>
          <w:sz w:val="21"/>
          <w:szCs w:val="21"/>
          <w:lang w:val="en-US"/>
        </w:rPr>
        <w:tab/>
      </w:r>
      <w:r w:rsidRPr="00CD1EC2">
        <w:rPr>
          <w:rFonts w:ascii="Arial" w:hAnsi="Arial" w:cs="Arial"/>
          <w:color w:val="202122"/>
          <w:sz w:val="21"/>
          <w:szCs w:val="21"/>
          <w:lang w:val="en-US"/>
        </w:rPr>
        <w:t>: execute on all agents</w:t>
      </w:r>
    </w:p>
    <w:p w14:paraId="276170AD" w14:textId="77777777" w:rsidR="0063680C" w:rsidRPr="00CD1EC2" w:rsidRDefault="0063680C" w:rsidP="00CD1EC2">
      <w:pPr>
        <w:pStyle w:val="NormalWeb"/>
        <w:numPr>
          <w:ilvl w:val="1"/>
          <w:numId w:val="39"/>
        </w:numPr>
        <w:shd w:val="clear" w:color="auto" w:fill="FFFFFF"/>
        <w:spacing w:before="120" w:beforeAutospacing="0" w:after="120" w:afterAutospacing="0"/>
        <w:rPr>
          <w:rFonts w:ascii="Arial" w:hAnsi="Arial" w:cs="Arial"/>
          <w:color w:val="202122"/>
          <w:sz w:val="21"/>
          <w:szCs w:val="21"/>
          <w:lang w:val="en-US"/>
        </w:rPr>
      </w:pPr>
      <w:r w:rsidRPr="00CD1EC2">
        <w:rPr>
          <w:rFonts w:ascii="Arial" w:hAnsi="Arial" w:cs="Arial"/>
          <w:color w:val="202122"/>
          <w:sz w:val="21"/>
          <w:szCs w:val="21"/>
          <w:lang w:val="en-US"/>
        </w:rPr>
        <w:t>Defined-agent : execute on agent_id</w:t>
      </w:r>
    </w:p>
    <w:p w14:paraId="602C526B" w14:textId="25076F30" w:rsidR="0063680C" w:rsidRDefault="0063680C" w:rsidP="00CD1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16"/>
        <w:rPr>
          <w:rFonts w:ascii="Times New Roman" w:eastAsia="Times New Roman" w:hAnsi="Times New Roman" w:cs="Times New Roman"/>
          <w:sz w:val="24"/>
          <w:szCs w:val="24"/>
          <w:lang w:val="en-US" w:eastAsia="nl-BE"/>
        </w:rPr>
      </w:pPr>
      <w:r w:rsidRPr="00CD1EC2">
        <w:rPr>
          <w:rFonts w:ascii="Times New Roman" w:eastAsia="Times New Roman" w:hAnsi="Times New Roman" w:cs="Times New Roman"/>
          <w:sz w:val="24"/>
          <w:szCs w:val="24"/>
          <w:lang w:val="en-US" w:eastAsia="nl-BE"/>
        </w:rPr>
        <w:t>The command is located in the directory  /var/ossec/active-response/bin/ and is again specific to the agent.</w:t>
      </w:r>
    </w:p>
    <w:p w14:paraId="42E5DB30" w14:textId="77777777" w:rsidR="002155F9" w:rsidRPr="00CD1EC2" w:rsidRDefault="002155F9" w:rsidP="00CD1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916"/>
        <w:rPr>
          <w:rFonts w:ascii="Times New Roman" w:eastAsia="Times New Roman" w:hAnsi="Times New Roman" w:cs="Times New Roman"/>
          <w:sz w:val="24"/>
          <w:szCs w:val="24"/>
          <w:lang w:val="en-US" w:eastAsia="nl-BE"/>
        </w:rPr>
      </w:pPr>
    </w:p>
    <w:p w14:paraId="0374771C" w14:textId="77777777" w:rsidR="003D4A71" w:rsidRPr="00716B53" w:rsidRDefault="003D4A71" w:rsidP="00716B53">
      <w:pPr>
        <w:pStyle w:val="Heading1"/>
        <w:rPr>
          <w:lang w:val="en-US"/>
        </w:rPr>
      </w:pPr>
      <w:bookmarkStart w:id="1" w:name="_Ref82161134"/>
      <w:r w:rsidRPr="00716B53">
        <w:rPr>
          <w:lang w:val="en-US"/>
        </w:rPr>
        <w:t>Learning goals</w:t>
      </w:r>
    </w:p>
    <w:p w14:paraId="260A3089" w14:textId="78F86AC6" w:rsidR="003D4A71" w:rsidRDefault="00716B53" w:rsidP="003D4A71">
      <w:pPr>
        <w:pStyle w:val="ListParagraph"/>
        <w:numPr>
          <w:ilvl w:val="0"/>
          <w:numId w:val="11"/>
        </w:numPr>
        <w:rPr>
          <w:lang w:val="en-US"/>
        </w:rPr>
      </w:pPr>
      <w:r>
        <w:rPr>
          <w:lang w:val="en-US"/>
        </w:rPr>
        <w:t>Start a Wazuh server and navigate through the dashboard</w:t>
      </w:r>
    </w:p>
    <w:p w14:paraId="634466BD" w14:textId="67F99623" w:rsidR="00716B53" w:rsidRDefault="00716B53" w:rsidP="003D4A71">
      <w:pPr>
        <w:pStyle w:val="ListParagraph"/>
        <w:numPr>
          <w:ilvl w:val="0"/>
          <w:numId w:val="11"/>
        </w:numPr>
        <w:rPr>
          <w:lang w:val="en-US"/>
        </w:rPr>
      </w:pPr>
      <w:r>
        <w:rPr>
          <w:lang w:val="en-US"/>
        </w:rPr>
        <w:t>Add Wazuh agents on the firewall</w:t>
      </w:r>
      <w:r w:rsidR="003A4A80">
        <w:rPr>
          <w:lang w:val="en-US"/>
        </w:rPr>
        <w:t>, the webserver and a workstation</w:t>
      </w:r>
    </w:p>
    <w:p w14:paraId="6FF4B68F" w14:textId="119DBEBE" w:rsidR="003D4A71" w:rsidRDefault="003A4A80" w:rsidP="003D4A71">
      <w:pPr>
        <w:pStyle w:val="ListParagraph"/>
        <w:numPr>
          <w:ilvl w:val="0"/>
          <w:numId w:val="11"/>
        </w:numPr>
        <w:rPr>
          <w:lang w:val="en-US"/>
        </w:rPr>
      </w:pPr>
      <w:r>
        <w:rPr>
          <w:lang w:val="en-US"/>
        </w:rPr>
        <w:t>Explore the pre-defined security rules and even</w:t>
      </w:r>
    </w:p>
    <w:p w14:paraId="1D5AA35A" w14:textId="6D92A72E" w:rsidR="003A4A80" w:rsidRDefault="003A4A80" w:rsidP="003D4A71">
      <w:pPr>
        <w:pStyle w:val="ListParagraph"/>
        <w:numPr>
          <w:ilvl w:val="0"/>
          <w:numId w:val="11"/>
        </w:numPr>
        <w:rPr>
          <w:lang w:val="en-US"/>
        </w:rPr>
      </w:pPr>
      <w:r>
        <w:rPr>
          <w:lang w:val="en-US"/>
        </w:rPr>
        <w:t>Create a custom security rule and event</w:t>
      </w:r>
    </w:p>
    <w:p w14:paraId="24410D34" w14:textId="50AF4B21" w:rsidR="003A4A80" w:rsidRDefault="003A4A80" w:rsidP="003D4A71">
      <w:pPr>
        <w:pStyle w:val="ListParagraph"/>
        <w:numPr>
          <w:ilvl w:val="0"/>
          <w:numId w:val="11"/>
        </w:numPr>
        <w:rPr>
          <w:lang w:val="en-US"/>
        </w:rPr>
      </w:pPr>
      <w:r>
        <w:rPr>
          <w:lang w:val="en-US"/>
        </w:rPr>
        <w:t>Implement an automated response</w:t>
      </w:r>
      <w:r w:rsidR="00A42B56">
        <w:rPr>
          <w:lang w:val="en-US"/>
        </w:rPr>
        <w:t xml:space="preserve"> for an event</w:t>
      </w:r>
    </w:p>
    <w:p w14:paraId="4E83F027" w14:textId="557F64F8" w:rsidR="00A42B56" w:rsidRDefault="00A42B56" w:rsidP="003D4A71">
      <w:pPr>
        <w:pStyle w:val="ListParagraph"/>
        <w:numPr>
          <w:ilvl w:val="0"/>
          <w:numId w:val="11"/>
        </w:numPr>
        <w:rPr>
          <w:lang w:val="en-US"/>
        </w:rPr>
      </w:pPr>
      <w:r>
        <w:rPr>
          <w:lang w:val="en-US"/>
        </w:rPr>
        <w:t>Implement and alert for an event.</w:t>
      </w:r>
    </w:p>
    <w:p w14:paraId="08716FBF" w14:textId="77777777" w:rsidR="002155F9" w:rsidRDefault="002155F9" w:rsidP="002155F9">
      <w:pPr>
        <w:pStyle w:val="ListParagraph"/>
        <w:rPr>
          <w:lang w:val="en-US"/>
        </w:rPr>
      </w:pPr>
    </w:p>
    <w:p w14:paraId="51310F7D" w14:textId="77777777" w:rsidR="00DA3A25" w:rsidRPr="00404978" w:rsidRDefault="00DA3A25" w:rsidP="00DA3A25">
      <w:pPr>
        <w:pStyle w:val="Heading1"/>
        <w:rPr>
          <w:lang w:val="en-US"/>
        </w:rPr>
      </w:pPr>
      <w:r w:rsidRPr="00404978">
        <w:rPr>
          <w:lang w:val="en-US"/>
        </w:rPr>
        <w:t>Practicalities</w:t>
      </w:r>
      <w:r>
        <w:rPr>
          <w:lang w:val="en-US"/>
        </w:rPr>
        <w:t xml:space="preserve"> and prerequisites</w:t>
      </w:r>
      <w:bookmarkEnd w:id="1"/>
    </w:p>
    <w:p w14:paraId="622C0A45" w14:textId="2E1E9117" w:rsidR="00DA3A25" w:rsidRDefault="00CB5281" w:rsidP="002155F9">
      <w:pPr>
        <w:pStyle w:val="ListParagraph"/>
        <w:numPr>
          <w:ilvl w:val="0"/>
          <w:numId w:val="31"/>
        </w:numPr>
        <w:rPr>
          <w:lang w:val="en-US"/>
        </w:rPr>
      </w:pPr>
      <w:r>
        <w:rPr>
          <w:lang w:val="en-US"/>
        </w:rPr>
        <w:t xml:space="preserve">Wazuh is already installed but not enabled on the </w:t>
      </w:r>
      <w:r w:rsidR="000D3FB5">
        <w:rPr>
          <w:lang w:val="en-US"/>
        </w:rPr>
        <w:t>adminserver</w:t>
      </w:r>
      <w:r w:rsidR="00944DE7">
        <w:rPr>
          <w:lang w:val="en-US"/>
        </w:rPr>
        <w:t xml:space="preserve">. </w:t>
      </w:r>
      <w:r w:rsidR="002155F9">
        <w:rPr>
          <w:lang w:val="en-US"/>
        </w:rPr>
        <w:t xml:space="preserve">To enable and start the different </w:t>
      </w:r>
      <w:r w:rsidR="00944DE7">
        <w:rPr>
          <w:lang w:val="en-US"/>
        </w:rPr>
        <w:t>Wazuh-</w:t>
      </w:r>
      <w:r w:rsidR="002155F9">
        <w:rPr>
          <w:lang w:val="en-US"/>
        </w:rPr>
        <w:t>services, run the following commands:</w:t>
      </w:r>
    </w:p>
    <w:p w14:paraId="5171838B" w14:textId="77777777" w:rsidR="002155F9" w:rsidRDefault="002155F9" w:rsidP="002155F9">
      <w:pPr>
        <w:pStyle w:val="ListParagraph"/>
        <w:rPr>
          <w:lang w:val="en-US"/>
        </w:rPr>
      </w:pPr>
    </w:p>
    <w:p w14:paraId="3D77F78C" w14:textId="2D837FC5" w:rsidR="00944DE7" w:rsidRDefault="00944DE7" w:rsidP="00944DE7">
      <w:pPr>
        <w:pStyle w:val="Solutions"/>
        <w:ind w:left="2124"/>
      </w:pPr>
      <w:r>
        <w:t>systemctl e</w:t>
      </w:r>
      <w:r w:rsidR="007A47D2">
        <w:t>n</w:t>
      </w:r>
      <w:r>
        <w:t>able wazuh-</w:t>
      </w:r>
      <w:r w:rsidR="005B1542">
        <w:t>manager</w:t>
      </w:r>
    </w:p>
    <w:p w14:paraId="16875F12" w14:textId="5BA6B025" w:rsidR="005935D0" w:rsidRDefault="005935D0" w:rsidP="005935D0">
      <w:pPr>
        <w:pStyle w:val="Solutions"/>
        <w:ind w:left="2124"/>
      </w:pPr>
      <w:r>
        <w:t>systemctl enable wazuh-dashboard</w:t>
      </w:r>
    </w:p>
    <w:p w14:paraId="24E506A0" w14:textId="3C06E706" w:rsidR="008020EF" w:rsidRDefault="008020EF" w:rsidP="005935D0">
      <w:pPr>
        <w:pStyle w:val="Solutions"/>
        <w:ind w:left="2124"/>
      </w:pPr>
      <w:r>
        <w:t>systemctl enable wazuh-indexer</w:t>
      </w:r>
    </w:p>
    <w:p w14:paraId="39650116" w14:textId="77777777" w:rsidR="00047B96" w:rsidRDefault="00047B96" w:rsidP="005935D0">
      <w:pPr>
        <w:pStyle w:val="Solutions"/>
        <w:ind w:left="2124"/>
      </w:pPr>
    </w:p>
    <w:p w14:paraId="32C762C4" w14:textId="0B095DE7" w:rsidR="00047B96" w:rsidRDefault="00047B96" w:rsidP="005935D0">
      <w:pPr>
        <w:pStyle w:val="Solutions"/>
        <w:ind w:left="2124"/>
      </w:pPr>
      <w:r w:rsidRPr="00047B96">
        <w:rPr>
          <w:noProof/>
        </w:rPr>
        <w:lastRenderedPageBreak/>
        <w:drawing>
          <wp:inline distT="0" distB="0" distL="0" distR="0" wp14:anchorId="0164214B" wp14:editId="341D832B">
            <wp:extent cx="5396230" cy="1405255"/>
            <wp:effectExtent l="0" t="0" r="0" b="4445"/>
            <wp:docPr id="836356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6473" name="Picture 1" descr="A screenshot of a computer program&#10;&#10;Description automatically generated"/>
                    <pic:cNvPicPr/>
                  </pic:nvPicPr>
                  <pic:blipFill>
                    <a:blip r:embed="rId20"/>
                    <a:stretch>
                      <a:fillRect/>
                    </a:stretch>
                  </pic:blipFill>
                  <pic:spPr>
                    <a:xfrm>
                      <a:off x="0" y="0"/>
                      <a:ext cx="5396230" cy="1405255"/>
                    </a:xfrm>
                    <a:prstGeom prst="rect">
                      <a:avLst/>
                    </a:prstGeom>
                  </pic:spPr>
                </pic:pic>
              </a:graphicData>
            </a:graphic>
          </wp:inline>
        </w:drawing>
      </w:r>
    </w:p>
    <w:p w14:paraId="2B9537B8" w14:textId="77777777" w:rsidR="005935D0" w:rsidRDefault="005935D0" w:rsidP="00944DE7">
      <w:pPr>
        <w:pStyle w:val="Solutions"/>
        <w:ind w:left="2124"/>
      </w:pPr>
    </w:p>
    <w:p w14:paraId="58964C7F" w14:textId="19A27A43" w:rsidR="00944DE7" w:rsidRDefault="00944DE7" w:rsidP="00944DE7">
      <w:pPr>
        <w:pStyle w:val="Solutions"/>
        <w:ind w:left="2124"/>
      </w:pPr>
      <w:r>
        <w:t>systemctl start wazuh-</w:t>
      </w:r>
      <w:r w:rsidR="00BA4B9F">
        <w:t>manager</w:t>
      </w:r>
    </w:p>
    <w:p w14:paraId="36E50191" w14:textId="7A83A6D1" w:rsidR="005935D0" w:rsidRDefault="005935D0" w:rsidP="005935D0">
      <w:pPr>
        <w:pStyle w:val="Solutions"/>
        <w:ind w:left="2124"/>
      </w:pPr>
      <w:r>
        <w:t>systemctl start wazuh-dashboard</w:t>
      </w:r>
    </w:p>
    <w:p w14:paraId="7EA76BB2" w14:textId="54583EA1" w:rsidR="00D2135F" w:rsidRDefault="00D2135F" w:rsidP="00D2135F">
      <w:pPr>
        <w:pStyle w:val="Solutions"/>
        <w:ind w:left="2124"/>
      </w:pPr>
      <w:r>
        <w:t>systemctl start wazuh-indexer</w:t>
      </w:r>
    </w:p>
    <w:p w14:paraId="76ED08F8" w14:textId="77777777" w:rsidR="003C3BC9" w:rsidRDefault="003C3BC9" w:rsidP="00D2135F">
      <w:pPr>
        <w:pStyle w:val="Solutions"/>
        <w:ind w:left="2124"/>
      </w:pPr>
    </w:p>
    <w:p w14:paraId="45C47D07" w14:textId="23AF5724" w:rsidR="003C3BC9" w:rsidRDefault="003C3BC9" w:rsidP="00D2135F">
      <w:pPr>
        <w:pStyle w:val="Solutions"/>
        <w:ind w:left="2124"/>
      </w:pPr>
      <w:r w:rsidRPr="003C3BC9">
        <w:rPr>
          <w:noProof/>
        </w:rPr>
        <w:drawing>
          <wp:inline distT="0" distB="0" distL="0" distR="0" wp14:anchorId="18AEC444" wp14:editId="345071EE">
            <wp:extent cx="5396230" cy="1037590"/>
            <wp:effectExtent l="0" t="0" r="0" b="0"/>
            <wp:docPr id="1132951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1234" name="Picture 1" descr="A screenshot of a computer program&#10;&#10;Description automatically generated"/>
                    <pic:cNvPicPr/>
                  </pic:nvPicPr>
                  <pic:blipFill>
                    <a:blip r:embed="rId21"/>
                    <a:stretch>
                      <a:fillRect/>
                    </a:stretch>
                  </pic:blipFill>
                  <pic:spPr>
                    <a:xfrm>
                      <a:off x="0" y="0"/>
                      <a:ext cx="5396230" cy="1037590"/>
                    </a:xfrm>
                    <a:prstGeom prst="rect">
                      <a:avLst/>
                    </a:prstGeom>
                  </pic:spPr>
                </pic:pic>
              </a:graphicData>
            </a:graphic>
          </wp:inline>
        </w:drawing>
      </w:r>
    </w:p>
    <w:p w14:paraId="6F306670" w14:textId="7E950D79" w:rsidR="002F72D4" w:rsidRDefault="002F72D4" w:rsidP="00F92014">
      <w:pPr>
        <w:pStyle w:val="Solutions"/>
      </w:pPr>
    </w:p>
    <w:p w14:paraId="6F22AE0F" w14:textId="034630C2" w:rsidR="00821382" w:rsidRDefault="00821382" w:rsidP="005935D0">
      <w:pPr>
        <w:pStyle w:val="Solutions"/>
        <w:ind w:left="2124"/>
      </w:pPr>
      <w:r>
        <w:t>if you need to change the admin password :</w:t>
      </w:r>
    </w:p>
    <w:p w14:paraId="29B20BBB" w14:textId="130A162D" w:rsidR="00821382" w:rsidRDefault="00821382" w:rsidP="005935D0">
      <w:pPr>
        <w:pStyle w:val="Solutions"/>
        <w:ind w:left="2124"/>
      </w:pPr>
      <w:r>
        <w:rPr>
          <w:rStyle w:val="ui-provider"/>
        </w:rPr>
        <w:t xml:space="preserve">/usr/share/wazuh-indexer/plugins/opensearch-security/tools/wazuh-passwords-tool.sh -u admin -p </w:t>
      </w:r>
      <w:r w:rsidR="00AB04ED">
        <w:rPr>
          <w:rStyle w:val="ui-provider"/>
        </w:rPr>
        <w:t>PWD</w:t>
      </w:r>
      <w:r>
        <w:rPr>
          <w:rStyle w:val="ui-provider"/>
        </w:rPr>
        <w:t>@nis2024?</w:t>
      </w:r>
    </w:p>
    <w:p w14:paraId="46333E2C" w14:textId="77777777" w:rsidR="005935D0" w:rsidRDefault="005935D0" w:rsidP="00944DE7">
      <w:pPr>
        <w:pStyle w:val="Solutions"/>
        <w:ind w:left="2124"/>
      </w:pPr>
    </w:p>
    <w:p w14:paraId="6128060E" w14:textId="22F4754E" w:rsidR="004430A5" w:rsidRPr="00622073" w:rsidRDefault="003359DB" w:rsidP="00622073">
      <w:pPr>
        <w:ind w:left="708"/>
        <w:rPr>
          <w:lang w:val="en-US"/>
        </w:rPr>
      </w:pPr>
      <w:r w:rsidRPr="00622073">
        <w:rPr>
          <w:lang w:val="en-US"/>
        </w:rPr>
        <w:br/>
      </w:r>
      <w:r w:rsidR="004430A5" w:rsidRPr="00622073">
        <w:rPr>
          <w:lang w:val="en-US"/>
        </w:rPr>
        <w:t xml:space="preserve">You can use the </w:t>
      </w:r>
      <w:r w:rsidR="000D6FA3" w:rsidRPr="00622073">
        <w:rPr>
          <w:lang w:val="en-US"/>
        </w:rPr>
        <w:t xml:space="preserve"> GUI</w:t>
      </w:r>
      <w:r w:rsidR="00E4162A" w:rsidRPr="00622073">
        <w:rPr>
          <w:lang w:val="en-US"/>
        </w:rPr>
        <w:t xml:space="preserve"> (preferred)</w:t>
      </w:r>
      <w:r w:rsidR="006338CE" w:rsidRPr="00622073">
        <w:rPr>
          <w:lang w:val="en-US"/>
        </w:rPr>
        <w:t xml:space="preserve"> </w:t>
      </w:r>
      <w:r w:rsidR="004430A5" w:rsidRPr="00622073">
        <w:rPr>
          <w:lang w:val="en-US"/>
        </w:rPr>
        <w:t xml:space="preserve">or access </w:t>
      </w:r>
      <w:r w:rsidR="00E4162A" w:rsidRPr="00622073">
        <w:rPr>
          <w:lang w:val="en-US"/>
        </w:rPr>
        <w:t>the VM</w:t>
      </w:r>
      <w:r w:rsidR="004430A5" w:rsidRPr="00622073">
        <w:rPr>
          <w:lang w:val="en-US"/>
        </w:rPr>
        <w:t xml:space="preserve"> via SSH.</w:t>
      </w:r>
    </w:p>
    <w:p w14:paraId="577D2352" w14:textId="77777777" w:rsidR="004430A5" w:rsidRPr="004430A5" w:rsidRDefault="004430A5" w:rsidP="00697DF1">
      <w:pPr>
        <w:pStyle w:val="ListParagraph"/>
        <w:ind w:firstLine="696"/>
        <w:rPr>
          <w:lang w:val="en-US"/>
        </w:rPr>
      </w:pPr>
      <w:r w:rsidRPr="004430A5">
        <w:rPr>
          <w:lang w:val="en-US"/>
        </w:rPr>
        <w:t>user: wazuh-user</w:t>
      </w:r>
    </w:p>
    <w:p w14:paraId="76C0F1A1" w14:textId="77777777" w:rsidR="004430A5" w:rsidRPr="004430A5" w:rsidRDefault="004430A5" w:rsidP="00697DF1">
      <w:pPr>
        <w:pStyle w:val="ListParagraph"/>
        <w:ind w:firstLine="696"/>
        <w:rPr>
          <w:lang w:val="en-US"/>
        </w:rPr>
      </w:pPr>
      <w:r w:rsidRPr="004430A5">
        <w:rPr>
          <w:lang w:val="en-US"/>
        </w:rPr>
        <w:t>password: wazuh</w:t>
      </w:r>
    </w:p>
    <w:p w14:paraId="63029C75" w14:textId="1239F727" w:rsidR="004430A5" w:rsidRPr="004430A5" w:rsidRDefault="004430A5" w:rsidP="00697DF1">
      <w:pPr>
        <w:pStyle w:val="ListParagraph"/>
        <w:rPr>
          <w:lang w:val="en-US"/>
        </w:rPr>
      </w:pPr>
      <w:r w:rsidRPr="004430A5">
        <w:rPr>
          <w:lang w:val="en-US"/>
        </w:rPr>
        <w:t xml:space="preserve">SSH root user login has been deactivated; nevertheless, the wazuh-user retains sudo privileges. </w:t>
      </w:r>
      <w:r w:rsidR="001B41D7">
        <w:rPr>
          <w:lang w:val="en-US"/>
        </w:rPr>
        <w:t>r</w:t>
      </w:r>
      <w:r w:rsidRPr="004430A5">
        <w:rPr>
          <w:lang w:val="en-US"/>
        </w:rPr>
        <w:t>oot privilege escalation can be achieved by executing the following command:</w:t>
      </w:r>
    </w:p>
    <w:p w14:paraId="76390ECA" w14:textId="77777777" w:rsidR="004430A5" w:rsidRDefault="004430A5" w:rsidP="00697DF1">
      <w:pPr>
        <w:pStyle w:val="ListParagraph"/>
        <w:ind w:firstLine="696"/>
        <w:rPr>
          <w:lang w:val="en-US"/>
        </w:rPr>
      </w:pPr>
      <w:r w:rsidRPr="004430A5">
        <w:rPr>
          <w:lang w:val="en-US"/>
        </w:rPr>
        <w:t>sudo -i</w:t>
      </w:r>
    </w:p>
    <w:p w14:paraId="2E29CF8C" w14:textId="77777777" w:rsidR="00C21049" w:rsidRDefault="00C21049" w:rsidP="00C21049">
      <w:pPr>
        <w:rPr>
          <w:lang w:val="en-US"/>
        </w:rPr>
      </w:pPr>
    </w:p>
    <w:p w14:paraId="57DE6E2B" w14:textId="6C5AF271" w:rsidR="00C21049" w:rsidRPr="00C66113" w:rsidRDefault="00C21049" w:rsidP="00C21049">
      <w:pPr>
        <w:rPr>
          <w:b/>
          <w:bCs/>
          <w:color w:val="FF0000"/>
          <w:lang w:val="en-US"/>
        </w:rPr>
      </w:pPr>
      <w:r w:rsidRPr="00C66113">
        <w:rPr>
          <w:b/>
          <w:bCs/>
          <w:color w:val="FF0000"/>
          <w:lang w:val="en-US"/>
        </w:rPr>
        <w:t>I managed to enter the dashboard (from my adminstation)</w:t>
      </w:r>
    </w:p>
    <w:p w14:paraId="5917DECD" w14:textId="7C635080" w:rsidR="00C66113" w:rsidRDefault="00C66113" w:rsidP="00C21049">
      <w:pPr>
        <w:rPr>
          <w:lang w:val="en-US"/>
        </w:rPr>
      </w:pPr>
      <w:r w:rsidRPr="00C66113">
        <w:rPr>
          <w:noProof/>
          <w:lang w:val="en-US"/>
        </w:rPr>
        <w:lastRenderedPageBreak/>
        <w:drawing>
          <wp:inline distT="0" distB="0" distL="0" distR="0" wp14:anchorId="09144659" wp14:editId="57EE3A7C">
            <wp:extent cx="5396230" cy="4869815"/>
            <wp:effectExtent l="0" t="0" r="0" b="6985"/>
            <wp:docPr id="188090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2922" name="Picture 1" descr="A screenshot of a computer&#10;&#10;Description automatically generated"/>
                    <pic:cNvPicPr/>
                  </pic:nvPicPr>
                  <pic:blipFill>
                    <a:blip r:embed="rId22"/>
                    <a:stretch>
                      <a:fillRect/>
                    </a:stretch>
                  </pic:blipFill>
                  <pic:spPr>
                    <a:xfrm>
                      <a:off x="0" y="0"/>
                      <a:ext cx="5396230" cy="4869815"/>
                    </a:xfrm>
                    <a:prstGeom prst="rect">
                      <a:avLst/>
                    </a:prstGeom>
                  </pic:spPr>
                </pic:pic>
              </a:graphicData>
            </a:graphic>
          </wp:inline>
        </w:drawing>
      </w:r>
    </w:p>
    <w:p w14:paraId="2C3A87AB" w14:textId="4D1CF87C" w:rsidR="00C21049" w:rsidRPr="002D1648" w:rsidRDefault="00C21049" w:rsidP="00C21049">
      <w:pPr>
        <w:rPr>
          <w:b/>
          <w:bCs/>
          <w:lang w:val="en-US"/>
        </w:rPr>
      </w:pPr>
      <w:r w:rsidRPr="002D1648">
        <w:rPr>
          <w:b/>
          <w:bCs/>
          <w:color w:val="FF0000"/>
          <w:lang w:val="en-US"/>
        </w:rPr>
        <w:t>However the way to access it via SSH does not seem to work but I will stick to what I have right now.</w:t>
      </w:r>
    </w:p>
    <w:p w14:paraId="2B95F392" w14:textId="013E2C5A" w:rsidR="00C21049" w:rsidRPr="00C21049" w:rsidRDefault="002D1648" w:rsidP="00C21049">
      <w:pPr>
        <w:rPr>
          <w:lang w:val="en-US"/>
        </w:rPr>
      </w:pPr>
      <w:r w:rsidRPr="002D1648">
        <w:rPr>
          <w:noProof/>
          <w:lang w:val="en-US"/>
        </w:rPr>
        <w:drawing>
          <wp:inline distT="0" distB="0" distL="0" distR="0" wp14:anchorId="49383430" wp14:editId="0CC4BF0C">
            <wp:extent cx="5396230" cy="3543300"/>
            <wp:effectExtent l="0" t="0" r="0" b="0"/>
            <wp:docPr id="2002937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820" name="Picture 1" descr="A screenshot of a computer screen&#10;&#10;Description automatically generated"/>
                    <pic:cNvPicPr/>
                  </pic:nvPicPr>
                  <pic:blipFill>
                    <a:blip r:embed="rId23"/>
                    <a:stretch>
                      <a:fillRect/>
                    </a:stretch>
                  </pic:blipFill>
                  <pic:spPr>
                    <a:xfrm>
                      <a:off x="0" y="0"/>
                      <a:ext cx="5396230" cy="3543300"/>
                    </a:xfrm>
                    <a:prstGeom prst="rect">
                      <a:avLst/>
                    </a:prstGeom>
                  </pic:spPr>
                </pic:pic>
              </a:graphicData>
            </a:graphic>
          </wp:inline>
        </w:drawing>
      </w:r>
    </w:p>
    <w:p w14:paraId="6F6BE9F4" w14:textId="77777777" w:rsidR="0033666E" w:rsidRDefault="004430A5" w:rsidP="0033666E">
      <w:pPr>
        <w:pStyle w:val="ListParagraph"/>
        <w:numPr>
          <w:ilvl w:val="0"/>
          <w:numId w:val="31"/>
        </w:numPr>
        <w:rPr>
          <w:lang w:val="en-US"/>
        </w:rPr>
      </w:pPr>
      <w:r w:rsidRPr="00697DF1">
        <w:rPr>
          <w:lang w:val="en-US"/>
        </w:rPr>
        <w:lastRenderedPageBreak/>
        <w:t>Access the Wazuh dashboar</w:t>
      </w:r>
      <w:r w:rsidR="00697DF1" w:rsidRPr="00697DF1">
        <w:rPr>
          <w:lang w:val="en-US"/>
        </w:rPr>
        <w:t>d:</w:t>
      </w:r>
    </w:p>
    <w:p w14:paraId="586D27C2" w14:textId="6C7F6753" w:rsidR="00463AFD" w:rsidRDefault="00463AFD" w:rsidP="0033666E">
      <w:pPr>
        <w:pStyle w:val="ListParagraph"/>
        <w:numPr>
          <w:ilvl w:val="1"/>
          <w:numId w:val="31"/>
        </w:numPr>
        <w:rPr>
          <w:lang w:val="en-US"/>
        </w:rPr>
      </w:pPr>
      <w:r>
        <w:rPr>
          <w:lang w:val="en-US"/>
        </w:rPr>
        <w:t>You need to be able to access the</w:t>
      </w:r>
      <w:r w:rsidR="005E2D6D">
        <w:rPr>
          <w:lang w:val="en-US"/>
        </w:rPr>
        <w:t xml:space="preserve"> </w:t>
      </w:r>
    </w:p>
    <w:p w14:paraId="49864350" w14:textId="4F06F18A" w:rsidR="004430A5" w:rsidRPr="0033666E" w:rsidRDefault="00463AFD" w:rsidP="0033666E">
      <w:pPr>
        <w:pStyle w:val="ListParagraph"/>
        <w:numPr>
          <w:ilvl w:val="1"/>
          <w:numId w:val="31"/>
        </w:numPr>
        <w:rPr>
          <w:lang w:val="en-US"/>
        </w:rPr>
      </w:pPr>
      <w:r>
        <w:rPr>
          <w:lang w:val="en-US"/>
        </w:rPr>
        <w:t>A</w:t>
      </w:r>
      <w:r w:rsidR="004430A5" w:rsidRPr="0033666E">
        <w:rPr>
          <w:lang w:val="en-US"/>
        </w:rPr>
        <w:t>fter starting the VM, the Wazuh dashboard can be accessed from the web interface by using the following credentials:</w:t>
      </w:r>
    </w:p>
    <w:p w14:paraId="3ED12489" w14:textId="77777777" w:rsidR="004430A5" w:rsidRPr="004430A5" w:rsidRDefault="004430A5" w:rsidP="00AD1FF4">
      <w:pPr>
        <w:pStyle w:val="ListParagraph"/>
        <w:ind w:left="1428" w:firstLine="696"/>
        <w:rPr>
          <w:lang w:val="en-US"/>
        </w:rPr>
      </w:pPr>
      <w:r w:rsidRPr="004430A5">
        <w:rPr>
          <w:lang w:val="en-US"/>
        </w:rPr>
        <w:t>URL: https://&lt;wazuh_server_ip&gt;</w:t>
      </w:r>
    </w:p>
    <w:p w14:paraId="787378C1" w14:textId="77777777" w:rsidR="004430A5" w:rsidRPr="004430A5" w:rsidRDefault="004430A5" w:rsidP="00AD1FF4">
      <w:pPr>
        <w:pStyle w:val="ListParagraph"/>
        <w:ind w:left="1428" w:firstLine="696"/>
        <w:rPr>
          <w:lang w:val="en-US"/>
        </w:rPr>
      </w:pPr>
      <w:r w:rsidRPr="004430A5">
        <w:rPr>
          <w:lang w:val="en-US"/>
        </w:rPr>
        <w:t>user: admin</w:t>
      </w:r>
    </w:p>
    <w:p w14:paraId="2DB7D8AC" w14:textId="24D8254A" w:rsidR="003359DB" w:rsidRDefault="004430A5" w:rsidP="003359DB">
      <w:pPr>
        <w:pStyle w:val="ListParagraph"/>
        <w:ind w:left="1428" w:firstLine="696"/>
        <w:rPr>
          <w:lang w:val="en-US"/>
        </w:rPr>
      </w:pPr>
      <w:r w:rsidRPr="004430A5">
        <w:rPr>
          <w:lang w:val="en-US"/>
        </w:rPr>
        <w:t>password: admin</w:t>
      </w:r>
    </w:p>
    <w:p w14:paraId="418F82CA" w14:textId="77777777" w:rsidR="00E05D9F" w:rsidRPr="007A7C44" w:rsidRDefault="00E05D9F" w:rsidP="00E05D9F">
      <w:pPr>
        <w:rPr>
          <w:b/>
          <w:bCs/>
          <w:lang w:val="en-US"/>
        </w:rPr>
      </w:pPr>
    </w:p>
    <w:p w14:paraId="6C65C6A7" w14:textId="02C0610A" w:rsidR="00E05D9F" w:rsidRPr="007A7C44" w:rsidRDefault="00E05D9F" w:rsidP="00E05D9F">
      <w:pPr>
        <w:rPr>
          <w:b/>
          <w:bCs/>
          <w:color w:val="FF0000"/>
          <w:lang w:val="en-US"/>
        </w:rPr>
      </w:pPr>
      <w:r w:rsidRPr="007A7C44">
        <w:rPr>
          <w:b/>
          <w:bCs/>
          <w:color w:val="FF0000"/>
          <w:lang w:val="en-US"/>
        </w:rPr>
        <w:t>I updated the password since I could not login with the default credentials</w:t>
      </w:r>
    </w:p>
    <w:p w14:paraId="1A6C143D" w14:textId="349A11FA" w:rsidR="00E05D9F" w:rsidRDefault="00E05D9F" w:rsidP="00E05D9F">
      <w:pPr>
        <w:rPr>
          <w:lang w:val="en-US"/>
        </w:rPr>
      </w:pPr>
      <w:r w:rsidRPr="00E05D9F">
        <w:rPr>
          <w:noProof/>
          <w:lang w:val="en-US"/>
        </w:rPr>
        <w:drawing>
          <wp:inline distT="0" distB="0" distL="0" distR="0" wp14:anchorId="15B06336" wp14:editId="6D58A739">
            <wp:extent cx="5396230" cy="2390775"/>
            <wp:effectExtent l="0" t="0" r="0" b="9525"/>
            <wp:docPr id="613427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7369" name="Picture 1" descr="A screenshot of a computer screen&#10;&#10;Description automatically generated"/>
                    <pic:cNvPicPr/>
                  </pic:nvPicPr>
                  <pic:blipFill>
                    <a:blip r:embed="rId24"/>
                    <a:stretch>
                      <a:fillRect/>
                    </a:stretch>
                  </pic:blipFill>
                  <pic:spPr>
                    <a:xfrm>
                      <a:off x="0" y="0"/>
                      <a:ext cx="5396230" cy="2390775"/>
                    </a:xfrm>
                    <a:prstGeom prst="rect">
                      <a:avLst/>
                    </a:prstGeom>
                  </pic:spPr>
                </pic:pic>
              </a:graphicData>
            </a:graphic>
          </wp:inline>
        </w:drawing>
      </w:r>
    </w:p>
    <w:p w14:paraId="139D3BEC" w14:textId="77777777" w:rsidR="00E05D9F" w:rsidRPr="00E05D9F" w:rsidRDefault="00E05D9F" w:rsidP="00E05D9F">
      <w:pPr>
        <w:rPr>
          <w:lang w:val="en-US"/>
        </w:rPr>
      </w:pPr>
    </w:p>
    <w:p w14:paraId="0884ACA0" w14:textId="0AD0420B" w:rsidR="00A46875" w:rsidRDefault="00A46875" w:rsidP="002155F9">
      <w:pPr>
        <w:ind w:left="708"/>
        <w:rPr>
          <w:lang w:val="en-US"/>
        </w:rPr>
      </w:pPr>
      <w:r>
        <w:rPr>
          <w:lang w:val="en-US"/>
        </w:rPr>
        <w:t xml:space="preserve">There are different way </w:t>
      </w:r>
      <w:r w:rsidR="00957870">
        <w:rPr>
          <w:lang w:val="en-US"/>
        </w:rPr>
        <w:t>of using the browser</w:t>
      </w:r>
      <w:r w:rsidR="008A19BB">
        <w:rPr>
          <w:lang w:val="en-US"/>
        </w:rPr>
        <w:t>, which one do you think of</w:t>
      </w:r>
      <w:r w:rsidR="000A34DA">
        <w:rPr>
          <w:lang w:val="en-US"/>
        </w:rPr>
        <w:t>, the easiest is to use</w:t>
      </w:r>
      <w:r w:rsidR="005316E0">
        <w:rPr>
          <w:lang w:val="en-US"/>
        </w:rPr>
        <w:t xml:space="preserve"> the browser on adminstation. What other ways are possible to access Wazuh from your</w:t>
      </w:r>
      <w:r w:rsidR="00C8608E">
        <w:rPr>
          <w:lang w:val="en-US"/>
        </w:rPr>
        <w:t xml:space="preserve"> own desktop</w:t>
      </w:r>
      <w:r w:rsidR="008A19BB">
        <w:rPr>
          <w:lang w:val="en-US"/>
        </w:rPr>
        <w:t xml:space="preserve"> ?</w:t>
      </w:r>
    </w:p>
    <w:p w14:paraId="0380B8E9" w14:textId="77777777" w:rsidR="00957870" w:rsidRDefault="00957870" w:rsidP="00A46875">
      <w:pPr>
        <w:rPr>
          <w:lang w:val="en-US"/>
        </w:rPr>
      </w:pPr>
    </w:p>
    <w:p w14:paraId="6E9F2589" w14:textId="17E7F13E" w:rsidR="008B6427" w:rsidRPr="008B6427" w:rsidRDefault="008B6427" w:rsidP="00A46875">
      <w:pPr>
        <w:rPr>
          <w:b/>
          <w:bCs/>
          <w:color w:val="FF0000"/>
          <w:lang w:val="en-US"/>
        </w:rPr>
      </w:pPr>
      <w:r w:rsidRPr="008B6427">
        <w:rPr>
          <w:b/>
          <w:bCs/>
          <w:color w:val="FF0000"/>
          <w:lang w:val="en-US"/>
        </w:rPr>
        <w:t>By using the VPN connection we made in the previous labs</w:t>
      </w:r>
      <w:r w:rsidR="000D56AD">
        <w:rPr>
          <w:b/>
          <w:bCs/>
          <w:color w:val="FF0000"/>
          <w:lang w:val="en-US"/>
        </w:rPr>
        <w:t xml:space="preserve"> (and not to forget to enable IP forwarding on Kali)</w:t>
      </w:r>
    </w:p>
    <w:p w14:paraId="2484A597" w14:textId="77777777" w:rsidR="008B6427" w:rsidRDefault="008B6427" w:rsidP="00A46875">
      <w:pPr>
        <w:rPr>
          <w:lang w:val="en-US"/>
        </w:rPr>
      </w:pPr>
    </w:p>
    <w:p w14:paraId="6F54F424" w14:textId="2D3DD33A" w:rsidR="0031698F" w:rsidRDefault="0031698F" w:rsidP="00A46875">
      <w:pPr>
        <w:rPr>
          <w:lang w:val="en-US"/>
        </w:rPr>
      </w:pPr>
      <w:r w:rsidRPr="0031698F">
        <w:rPr>
          <w:noProof/>
          <w:lang w:val="en-US"/>
        </w:rPr>
        <w:drawing>
          <wp:inline distT="0" distB="0" distL="0" distR="0" wp14:anchorId="37DD1B95" wp14:editId="6DC83024">
            <wp:extent cx="5396230" cy="3383915"/>
            <wp:effectExtent l="0" t="0" r="0" b="6985"/>
            <wp:docPr id="49470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00430" name="Picture 1" descr="A screenshot of a computer&#10;&#10;Description automatically generated"/>
                    <pic:cNvPicPr/>
                  </pic:nvPicPr>
                  <pic:blipFill>
                    <a:blip r:embed="rId25"/>
                    <a:stretch>
                      <a:fillRect/>
                    </a:stretch>
                  </pic:blipFill>
                  <pic:spPr>
                    <a:xfrm>
                      <a:off x="0" y="0"/>
                      <a:ext cx="5396230" cy="3383915"/>
                    </a:xfrm>
                    <a:prstGeom prst="rect">
                      <a:avLst/>
                    </a:prstGeom>
                  </pic:spPr>
                </pic:pic>
              </a:graphicData>
            </a:graphic>
          </wp:inline>
        </w:drawing>
      </w:r>
    </w:p>
    <w:p w14:paraId="7500EF56" w14:textId="7AE56AF5" w:rsidR="0031698F" w:rsidRDefault="0031698F" w:rsidP="00A46875">
      <w:pPr>
        <w:rPr>
          <w:b/>
          <w:bCs/>
          <w:color w:val="FF0000"/>
          <w:lang w:val="en-US"/>
        </w:rPr>
      </w:pPr>
      <w:r w:rsidRPr="0031698F">
        <w:rPr>
          <w:b/>
          <w:bCs/>
          <w:color w:val="FF0000"/>
          <w:lang w:val="en-US"/>
        </w:rPr>
        <w:t>ACCESS SUCCESSFUL after a reboot and change of password</w:t>
      </w:r>
    </w:p>
    <w:p w14:paraId="383C39A8" w14:textId="77777777" w:rsidR="002A7862" w:rsidRDefault="002A7862" w:rsidP="00A46875">
      <w:pPr>
        <w:pBdr>
          <w:bottom w:val="single" w:sz="6" w:space="1" w:color="auto"/>
        </w:pBdr>
        <w:rPr>
          <w:b/>
          <w:bCs/>
          <w:color w:val="FF0000"/>
          <w:lang w:val="en-US"/>
        </w:rPr>
      </w:pPr>
    </w:p>
    <w:p w14:paraId="4DFA9D52" w14:textId="31C3C1D1" w:rsidR="002A7862" w:rsidRDefault="002A7862" w:rsidP="00A46875">
      <w:pPr>
        <w:rPr>
          <w:b/>
          <w:bCs/>
          <w:color w:val="FF0000"/>
          <w:lang w:val="en-US"/>
        </w:rPr>
      </w:pPr>
      <w:r>
        <w:rPr>
          <w:b/>
          <w:bCs/>
          <w:color w:val="FF0000"/>
          <w:lang w:val="en-US"/>
        </w:rPr>
        <w:t>TIME TO UPDATE THE PACKAGES, BECAUSE I CAN NOT PROCEED WITH THE LAB DUE TO NEWER PACKAGE ON OPNSENSE</w:t>
      </w:r>
    </w:p>
    <w:p w14:paraId="1D1577EA" w14:textId="150B8744" w:rsidR="002A7862" w:rsidRDefault="002A7862" w:rsidP="00A46875">
      <w:pPr>
        <w:rPr>
          <w:b/>
          <w:bCs/>
          <w:color w:val="FF0000"/>
          <w:lang w:val="en-US"/>
        </w:rPr>
      </w:pPr>
      <w:r>
        <w:rPr>
          <w:b/>
          <w:bCs/>
          <w:color w:val="FF0000"/>
          <w:lang w:val="en-US"/>
        </w:rPr>
        <w:t xml:space="preserve">This is the current versions of wazuh-indexer/manager/dashboard and filebeat </w:t>
      </w:r>
    </w:p>
    <w:p w14:paraId="1CDFE7C3" w14:textId="799B13AD" w:rsidR="002A7862" w:rsidRDefault="002A7862" w:rsidP="00A46875">
      <w:pPr>
        <w:rPr>
          <w:b/>
          <w:bCs/>
          <w:color w:val="FF0000"/>
          <w:lang w:val="en-US"/>
        </w:rPr>
      </w:pPr>
      <w:r w:rsidRPr="002A7862">
        <w:rPr>
          <w:b/>
          <w:bCs/>
          <w:color w:val="FF0000"/>
          <w:lang w:val="en-US"/>
        </w:rPr>
        <w:drawing>
          <wp:inline distT="0" distB="0" distL="0" distR="0" wp14:anchorId="4D4EBED8" wp14:editId="0DFDA57A">
            <wp:extent cx="5396230" cy="2212340"/>
            <wp:effectExtent l="0" t="0" r="0" b="0"/>
            <wp:docPr id="1672093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3393" name="Picture 1" descr="A screenshot of a computer&#10;&#10;Description automatically generated"/>
                    <pic:cNvPicPr/>
                  </pic:nvPicPr>
                  <pic:blipFill>
                    <a:blip r:embed="rId26"/>
                    <a:stretch>
                      <a:fillRect/>
                    </a:stretch>
                  </pic:blipFill>
                  <pic:spPr>
                    <a:xfrm>
                      <a:off x="0" y="0"/>
                      <a:ext cx="5396230" cy="2212340"/>
                    </a:xfrm>
                    <a:prstGeom prst="rect">
                      <a:avLst/>
                    </a:prstGeom>
                  </pic:spPr>
                </pic:pic>
              </a:graphicData>
            </a:graphic>
          </wp:inline>
        </w:drawing>
      </w:r>
    </w:p>
    <w:p w14:paraId="43D9CBC5" w14:textId="7260120D" w:rsidR="00C167C5" w:rsidRDefault="00C167C5" w:rsidP="00A46875">
      <w:pPr>
        <w:rPr>
          <w:b/>
          <w:bCs/>
          <w:color w:val="FF0000"/>
          <w:lang w:val="en-US"/>
        </w:rPr>
      </w:pPr>
      <w:r>
        <w:rPr>
          <w:b/>
          <w:bCs/>
          <w:color w:val="FF0000"/>
          <w:lang w:val="en-US"/>
        </w:rPr>
        <w:t>Indexer updated</w:t>
      </w:r>
    </w:p>
    <w:p w14:paraId="4FDDC64C" w14:textId="0F0717C3" w:rsidR="00C167C5" w:rsidRDefault="00C167C5" w:rsidP="00A46875">
      <w:pPr>
        <w:rPr>
          <w:b/>
          <w:bCs/>
          <w:color w:val="FF0000"/>
          <w:lang w:val="en-US"/>
        </w:rPr>
      </w:pPr>
      <w:r w:rsidRPr="00C167C5">
        <w:rPr>
          <w:b/>
          <w:bCs/>
          <w:color w:val="FF0000"/>
          <w:lang w:val="en-US"/>
        </w:rPr>
        <w:drawing>
          <wp:inline distT="0" distB="0" distL="0" distR="0" wp14:anchorId="1E2753D5" wp14:editId="6B3928F3">
            <wp:extent cx="5396230" cy="787400"/>
            <wp:effectExtent l="0" t="0" r="0" b="0"/>
            <wp:docPr id="158615604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6042" name="Picture 1" descr="A black screen with colorful text&#10;&#10;Description automatically generated"/>
                    <pic:cNvPicPr/>
                  </pic:nvPicPr>
                  <pic:blipFill>
                    <a:blip r:embed="rId27"/>
                    <a:stretch>
                      <a:fillRect/>
                    </a:stretch>
                  </pic:blipFill>
                  <pic:spPr>
                    <a:xfrm>
                      <a:off x="0" y="0"/>
                      <a:ext cx="5396230" cy="787400"/>
                    </a:xfrm>
                    <a:prstGeom prst="rect">
                      <a:avLst/>
                    </a:prstGeom>
                  </pic:spPr>
                </pic:pic>
              </a:graphicData>
            </a:graphic>
          </wp:inline>
        </w:drawing>
      </w:r>
    </w:p>
    <w:p w14:paraId="07ADDEAF" w14:textId="2804F24D" w:rsidR="00C167C5" w:rsidRDefault="00C167C5" w:rsidP="00A46875">
      <w:pPr>
        <w:rPr>
          <w:b/>
          <w:bCs/>
          <w:color w:val="FF0000"/>
          <w:lang w:val="en-US"/>
        </w:rPr>
      </w:pPr>
      <w:r>
        <w:rPr>
          <w:b/>
          <w:bCs/>
          <w:color w:val="FF0000"/>
          <w:lang w:val="en-US"/>
        </w:rPr>
        <w:t>Manager updated</w:t>
      </w:r>
    </w:p>
    <w:p w14:paraId="2F4678C4" w14:textId="4CE1E783" w:rsidR="00C167C5" w:rsidRDefault="00C167C5" w:rsidP="00A46875">
      <w:pPr>
        <w:rPr>
          <w:b/>
          <w:bCs/>
          <w:color w:val="FF0000"/>
          <w:lang w:val="en-US"/>
        </w:rPr>
      </w:pPr>
      <w:r w:rsidRPr="00C167C5">
        <w:rPr>
          <w:b/>
          <w:bCs/>
          <w:color w:val="FF0000"/>
          <w:lang w:val="en-US"/>
        </w:rPr>
        <w:drawing>
          <wp:inline distT="0" distB="0" distL="0" distR="0" wp14:anchorId="117B6B01" wp14:editId="60C2E3BD">
            <wp:extent cx="5396230" cy="679450"/>
            <wp:effectExtent l="0" t="0" r="0" b="6350"/>
            <wp:docPr id="17931267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26730" name="Picture 1" descr="A black screen with white text&#10;&#10;Description automatically generated"/>
                    <pic:cNvPicPr/>
                  </pic:nvPicPr>
                  <pic:blipFill>
                    <a:blip r:embed="rId28"/>
                    <a:stretch>
                      <a:fillRect/>
                    </a:stretch>
                  </pic:blipFill>
                  <pic:spPr>
                    <a:xfrm>
                      <a:off x="0" y="0"/>
                      <a:ext cx="5396230" cy="679450"/>
                    </a:xfrm>
                    <a:prstGeom prst="rect">
                      <a:avLst/>
                    </a:prstGeom>
                  </pic:spPr>
                </pic:pic>
              </a:graphicData>
            </a:graphic>
          </wp:inline>
        </w:drawing>
      </w:r>
    </w:p>
    <w:p w14:paraId="7A0F983B" w14:textId="1FB18492" w:rsidR="009864C6" w:rsidRDefault="009864C6" w:rsidP="00A46875">
      <w:pPr>
        <w:rPr>
          <w:b/>
          <w:bCs/>
          <w:color w:val="FF0000"/>
          <w:lang w:val="en-US"/>
        </w:rPr>
      </w:pPr>
      <w:r>
        <w:rPr>
          <w:b/>
          <w:bCs/>
          <w:color w:val="FF0000"/>
          <w:lang w:val="en-US"/>
        </w:rPr>
        <w:t>Dashboard updated</w:t>
      </w:r>
    </w:p>
    <w:p w14:paraId="07574C4A" w14:textId="54FA1E41" w:rsidR="009864C6" w:rsidRDefault="009864C6" w:rsidP="00A46875">
      <w:pPr>
        <w:rPr>
          <w:b/>
          <w:bCs/>
          <w:color w:val="FF0000"/>
          <w:lang w:val="en-US"/>
        </w:rPr>
      </w:pPr>
      <w:r w:rsidRPr="009864C6">
        <w:rPr>
          <w:b/>
          <w:bCs/>
          <w:color w:val="FF0000"/>
          <w:lang w:val="en-US"/>
        </w:rPr>
        <w:drawing>
          <wp:inline distT="0" distB="0" distL="0" distR="0" wp14:anchorId="1A6792E2" wp14:editId="744F34BF">
            <wp:extent cx="5396230" cy="2693670"/>
            <wp:effectExtent l="0" t="0" r="0" b="0"/>
            <wp:docPr id="998386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679" name="Picture 1" descr="A screenshot of a computer screen&#10;&#10;Description automatically generated"/>
                    <pic:cNvPicPr/>
                  </pic:nvPicPr>
                  <pic:blipFill>
                    <a:blip r:embed="rId29"/>
                    <a:stretch>
                      <a:fillRect/>
                    </a:stretch>
                  </pic:blipFill>
                  <pic:spPr>
                    <a:xfrm>
                      <a:off x="0" y="0"/>
                      <a:ext cx="5396230" cy="2693670"/>
                    </a:xfrm>
                    <a:prstGeom prst="rect">
                      <a:avLst/>
                    </a:prstGeom>
                  </pic:spPr>
                </pic:pic>
              </a:graphicData>
            </a:graphic>
          </wp:inline>
        </w:drawing>
      </w:r>
    </w:p>
    <w:p w14:paraId="08905930" w14:textId="2832ED78" w:rsidR="0072513D" w:rsidRPr="002B0C2E" w:rsidRDefault="0072513D" w:rsidP="00A46875">
      <w:pPr>
        <w:rPr>
          <w:color w:val="FF0000"/>
          <w:lang w:val="en-US"/>
        </w:rPr>
      </w:pPr>
      <w:r w:rsidRPr="002B0C2E">
        <w:rPr>
          <w:color w:val="FF0000"/>
          <w:lang w:val="en-US"/>
        </w:rPr>
        <w:t>`sudo systemctl daemon-reload`</w:t>
      </w:r>
    </w:p>
    <w:p w14:paraId="03209E4E" w14:textId="0073C8B4" w:rsidR="0072513D" w:rsidRDefault="002C2F99" w:rsidP="00A46875">
      <w:pPr>
        <w:rPr>
          <w:b/>
          <w:bCs/>
          <w:color w:val="FF0000"/>
          <w:lang w:val="en-US"/>
        </w:rPr>
      </w:pPr>
      <w:r>
        <w:rPr>
          <w:b/>
          <w:bCs/>
          <w:color w:val="FF0000"/>
          <w:lang w:val="en-US"/>
        </w:rPr>
        <w:t>I enabled and started them the same way as was specified in the document, however I kept getting an error saying that “Wazuh dashboard server is not ready yet”</w:t>
      </w:r>
    </w:p>
    <w:p w14:paraId="6751159B" w14:textId="46DDA1FC" w:rsidR="002C2F99" w:rsidRDefault="00844C75" w:rsidP="00A46875">
      <w:pPr>
        <w:rPr>
          <w:b/>
          <w:bCs/>
          <w:color w:val="FF0000"/>
          <w:lang w:val="en-US"/>
        </w:rPr>
      </w:pPr>
      <w:r>
        <w:rPr>
          <w:b/>
          <w:bCs/>
          <w:color w:val="FF0000"/>
          <w:lang w:val="en-US"/>
        </w:rPr>
        <w:t xml:space="preserve">To solve it, I ran this command </w:t>
      </w:r>
    </w:p>
    <w:p w14:paraId="64762512" w14:textId="5779BC07" w:rsidR="00844C75" w:rsidRPr="002B0C2E" w:rsidRDefault="00844C75" w:rsidP="00A46875">
      <w:pPr>
        <w:rPr>
          <w:color w:val="FF0000"/>
          <w:lang w:val="en-US"/>
        </w:rPr>
      </w:pPr>
      <w:r w:rsidRPr="002B0C2E">
        <w:rPr>
          <w:color w:val="FF0000"/>
          <w:lang w:val="en-US"/>
        </w:rPr>
        <w:t>`</w:t>
      </w:r>
      <w:r w:rsidRPr="002B0C2E">
        <w:rPr>
          <w:color w:val="FF0000"/>
          <w:lang w:val="en-US"/>
        </w:rPr>
        <w:t xml:space="preserve">curl -k -X DELETE -u admin:&lt;password&gt; </w:t>
      </w:r>
      <w:hyperlink r:id="rId30" w:history="1">
        <w:r w:rsidRPr="002B0C2E">
          <w:rPr>
            <w:rStyle w:val="Hyperlink"/>
            <w:lang w:val="en-US"/>
          </w:rPr>
          <w:t>https://127.0.0.1:9200/.kibana_2</w:t>
        </w:r>
        <w:r w:rsidRPr="002B0C2E">
          <w:rPr>
            <w:rStyle w:val="Hyperlink"/>
            <w:lang w:val="en-US"/>
          </w:rPr>
          <w:t>`</w:t>
        </w:r>
      </w:hyperlink>
    </w:p>
    <w:p w14:paraId="072FFAB8" w14:textId="507ED8DA" w:rsidR="00844C75" w:rsidRDefault="00844C75" w:rsidP="00A46875">
      <w:pPr>
        <w:rPr>
          <w:b/>
          <w:bCs/>
          <w:color w:val="FF0000"/>
          <w:lang w:val="en-US"/>
        </w:rPr>
      </w:pPr>
      <w:r w:rsidRPr="00844C75">
        <w:rPr>
          <w:b/>
          <w:bCs/>
          <w:color w:val="FF0000"/>
          <w:lang w:val="en-US"/>
        </w:rPr>
        <w:t>https://www.reddit.com/r/Wazuh/comments/17nlhed/wazuh_dashboard_server_is_not_ready_yet_resolved/</w:t>
      </w:r>
    </w:p>
    <w:p w14:paraId="7DD0C51A" w14:textId="37D25935" w:rsidR="002C2F99" w:rsidRDefault="002C2F99" w:rsidP="00A46875">
      <w:pPr>
        <w:rPr>
          <w:b/>
          <w:bCs/>
          <w:color w:val="FF0000"/>
          <w:lang w:val="en-US"/>
        </w:rPr>
      </w:pPr>
      <w:r w:rsidRPr="002C2F99">
        <w:rPr>
          <w:b/>
          <w:bCs/>
          <w:color w:val="FF0000"/>
          <w:lang w:val="en-US"/>
        </w:rPr>
        <w:lastRenderedPageBreak/>
        <w:drawing>
          <wp:inline distT="0" distB="0" distL="0" distR="0" wp14:anchorId="1BB51D40" wp14:editId="42F20DE7">
            <wp:extent cx="5396230" cy="3417570"/>
            <wp:effectExtent l="0" t="0" r="0" b="0"/>
            <wp:docPr id="101538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6902" name="Picture 1" descr="A screenshot of a computer&#10;&#10;Description automatically generated"/>
                    <pic:cNvPicPr/>
                  </pic:nvPicPr>
                  <pic:blipFill>
                    <a:blip r:embed="rId31"/>
                    <a:stretch>
                      <a:fillRect/>
                    </a:stretch>
                  </pic:blipFill>
                  <pic:spPr>
                    <a:xfrm>
                      <a:off x="0" y="0"/>
                      <a:ext cx="5396230" cy="3417570"/>
                    </a:xfrm>
                    <a:prstGeom prst="rect">
                      <a:avLst/>
                    </a:prstGeom>
                  </pic:spPr>
                </pic:pic>
              </a:graphicData>
            </a:graphic>
          </wp:inline>
        </w:drawing>
      </w:r>
    </w:p>
    <w:p w14:paraId="32A8D60F" w14:textId="4B78CF3F" w:rsidR="002C2F99" w:rsidRDefault="002C2F99" w:rsidP="00A46875">
      <w:pPr>
        <w:rPr>
          <w:b/>
          <w:bCs/>
          <w:color w:val="FF0000"/>
          <w:lang w:val="en-US"/>
        </w:rPr>
      </w:pPr>
      <w:r>
        <w:rPr>
          <w:b/>
          <w:bCs/>
          <w:color w:val="FF0000"/>
          <w:lang w:val="en-US"/>
        </w:rPr>
        <w:t>Now all 3 agents are connected  successfully.</w:t>
      </w:r>
    </w:p>
    <w:p w14:paraId="0F7D814E" w14:textId="24B995E8" w:rsidR="002A7862" w:rsidRDefault="00B954FC" w:rsidP="00A46875">
      <w:pPr>
        <w:rPr>
          <w:b/>
          <w:bCs/>
          <w:color w:val="FF0000"/>
          <w:lang w:val="en-US"/>
        </w:rPr>
      </w:pPr>
      <w:r>
        <w:rPr>
          <w:b/>
          <w:bCs/>
          <w:color w:val="FF0000"/>
          <w:lang w:val="en-US"/>
        </w:rPr>
        <w:t>And the packages on my adminserver are of version 4.9,2</w:t>
      </w:r>
    </w:p>
    <w:p w14:paraId="37F7A0EE" w14:textId="77777777" w:rsidR="002C2F99" w:rsidRPr="0031698F" w:rsidRDefault="002C2F99" w:rsidP="00A46875">
      <w:pPr>
        <w:rPr>
          <w:b/>
          <w:bCs/>
          <w:color w:val="FF0000"/>
          <w:lang w:val="en-US"/>
        </w:rPr>
      </w:pPr>
    </w:p>
    <w:p w14:paraId="37A59E3F" w14:textId="77777777" w:rsidR="00AD1FF4" w:rsidRDefault="004430A5" w:rsidP="00AB5EB8">
      <w:pPr>
        <w:pStyle w:val="ListParagraph"/>
        <w:numPr>
          <w:ilvl w:val="0"/>
          <w:numId w:val="31"/>
        </w:numPr>
        <w:rPr>
          <w:lang w:val="en-US"/>
        </w:rPr>
      </w:pPr>
      <w:r w:rsidRPr="00AD1FF4">
        <w:rPr>
          <w:lang w:val="en-US"/>
        </w:rPr>
        <w:t>Configuration</w:t>
      </w:r>
    </w:p>
    <w:p w14:paraId="19269CA6" w14:textId="1DA4E987" w:rsidR="004430A5" w:rsidRPr="00AD1FF4" w:rsidRDefault="004430A5" w:rsidP="00AD1FF4">
      <w:pPr>
        <w:pStyle w:val="ListParagraph"/>
        <w:numPr>
          <w:ilvl w:val="1"/>
          <w:numId w:val="31"/>
        </w:numPr>
        <w:rPr>
          <w:lang w:val="en-US"/>
        </w:rPr>
      </w:pPr>
      <w:r w:rsidRPr="00AD1FF4">
        <w:rPr>
          <w:lang w:val="en-US"/>
        </w:rPr>
        <w:t xml:space="preserve">All components included in this virtual image are configured to work out-of-the-box, without the need to modify any settings. However, all components can be fully customized. These are the configuration files </w:t>
      </w:r>
      <w:r w:rsidR="007258E7">
        <w:rPr>
          <w:lang w:val="en-US"/>
        </w:rPr>
        <w:t>witch will be discussed later in the LAB.</w:t>
      </w:r>
    </w:p>
    <w:p w14:paraId="3ABFA24B" w14:textId="77777777" w:rsidR="00752D66" w:rsidRDefault="00752D66" w:rsidP="00FD7D51">
      <w:pPr>
        <w:rPr>
          <w:lang w:val="en-US"/>
        </w:rPr>
      </w:pPr>
    </w:p>
    <w:p w14:paraId="777F4A71" w14:textId="150A6901" w:rsidR="00D71B25" w:rsidRDefault="00D71B25" w:rsidP="00EF1C94">
      <w:pPr>
        <w:pStyle w:val="Heading2"/>
        <w:rPr>
          <w:lang w:val="en-US"/>
        </w:rPr>
      </w:pPr>
      <w:r>
        <w:rPr>
          <w:lang w:val="en-US"/>
        </w:rPr>
        <w:t xml:space="preserve">Adding a Wazuh agent in </w:t>
      </w:r>
      <w:r w:rsidR="00957118">
        <w:rPr>
          <w:lang w:val="en-US"/>
        </w:rPr>
        <w:t>Alpine Linux</w:t>
      </w:r>
    </w:p>
    <w:p w14:paraId="61945D3A" w14:textId="381D1D2D" w:rsidR="00957118" w:rsidRDefault="00744DCD" w:rsidP="00957118">
      <w:pPr>
        <w:rPr>
          <w:lang w:val="en-US"/>
        </w:rPr>
      </w:pPr>
      <w:r>
        <w:rPr>
          <w:lang w:val="en-US"/>
        </w:rPr>
        <w:t xml:space="preserve">In order for Wazuh to </w:t>
      </w:r>
      <w:r w:rsidR="000A74E0">
        <w:rPr>
          <w:lang w:val="en-US"/>
        </w:rPr>
        <w:t xml:space="preserve">be able to </w:t>
      </w:r>
      <w:r>
        <w:rPr>
          <w:lang w:val="en-US"/>
        </w:rPr>
        <w:t xml:space="preserve">collect information from </w:t>
      </w:r>
      <w:r w:rsidR="000A74E0">
        <w:rPr>
          <w:lang w:val="en-US"/>
        </w:rPr>
        <w:t>a networked device, th</w:t>
      </w:r>
      <w:r w:rsidR="00402CB9">
        <w:rPr>
          <w:lang w:val="en-US"/>
        </w:rPr>
        <w:t>e</w:t>
      </w:r>
      <w:r w:rsidR="000A74E0">
        <w:rPr>
          <w:lang w:val="en-US"/>
        </w:rPr>
        <w:t xml:space="preserve"> de</w:t>
      </w:r>
      <w:r w:rsidR="005E00B4">
        <w:rPr>
          <w:lang w:val="en-US"/>
        </w:rPr>
        <w:t xml:space="preserve">vice should contain a Wazuh agent that forwards the required logs to the Wazuh server. </w:t>
      </w:r>
      <w:r w:rsidR="00C15626">
        <w:rPr>
          <w:lang w:val="en-US"/>
        </w:rPr>
        <w:t>We’ll first install this agent in Server01.</w:t>
      </w:r>
      <w:r w:rsidR="002155F9">
        <w:rPr>
          <w:lang w:val="en-US"/>
        </w:rPr>
        <w:t xml:space="preserve"> </w:t>
      </w:r>
      <w:r w:rsidR="002155F9">
        <w:rPr>
          <w:lang w:val="en-US"/>
        </w:rPr>
        <w:br/>
      </w:r>
      <w:r w:rsidR="002155F9" w:rsidRPr="002155F9">
        <w:rPr>
          <w:b/>
          <w:bCs/>
          <w:lang w:val="en-US"/>
        </w:rPr>
        <w:t>remark</w:t>
      </w:r>
      <w:r w:rsidR="002155F9">
        <w:rPr>
          <w:lang w:val="en-US"/>
        </w:rPr>
        <w:t xml:space="preserve">: the latest version of the wazuh agent is not </w:t>
      </w:r>
      <w:r w:rsidR="0081098D">
        <w:rPr>
          <w:lang w:val="en-US"/>
        </w:rPr>
        <w:t xml:space="preserve">(yet) </w:t>
      </w:r>
      <w:r w:rsidR="002155F9">
        <w:rPr>
          <w:lang w:val="en-US"/>
        </w:rPr>
        <w:t>supported on Alpine Linux. Therefore, we will use the previous version.</w:t>
      </w:r>
    </w:p>
    <w:p w14:paraId="5A64DF55" w14:textId="77777777" w:rsidR="00C15626" w:rsidRDefault="00C15626" w:rsidP="00957118">
      <w:pPr>
        <w:rPr>
          <w:lang w:val="en-US"/>
        </w:rPr>
      </w:pPr>
    </w:p>
    <w:p w14:paraId="0E035A97" w14:textId="2E8EE5F7" w:rsidR="00F7606C" w:rsidRDefault="001152ED" w:rsidP="00957118">
      <w:pPr>
        <w:pStyle w:val="ListParagraph"/>
        <w:numPr>
          <w:ilvl w:val="0"/>
          <w:numId w:val="31"/>
        </w:numPr>
        <w:rPr>
          <w:lang w:val="en-US"/>
        </w:rPr>
      </w:pPr>
      <w:r>
        <w:rPr>
          <w:lang w:val="en-US"/>
        </w:rPr>
        <w:t xml:space="preserve">Add the </w:t>
      </w:r>
      <w:r w:rsidR="00384AC6">
        <w:rPr>
          <w:lang w:val="en-US"/>
        </w:rPr>
        <w:t xml:space="preserve">Wazuh </w:t>
      </w:r>
      <w:r>
        <w:rPr>
          <w:lang w:val="en-US"/>
        </w:rPr>
        <w:t>repository</w:t>
      </w:r>
      <w:r w:rsidR="00384AC6">
        <w:rPr>
          <w:lang w:val="en-US"/>
        </w:rPr>
        <w:t xml:space="preserve"> in alpine</w:t>
      </w:r>
      <w:r w:rsidR="002155F9">
        <w:rPr>
          <w:lang w:val="en-US"/>
        </w:rPr>
        <w:t>:</w:t>
      </w:r>
    </w:p>
    <w:p w14:paraId="1373EF2C" w14:textId="00178144" w:rsidR="00C15626" w:rsidRDefault="00384AC6" w:rsidP="00947D0A">
      <w:pPr>
        <w:pStyle w:val="Solutions"/>
        <w:rPr>
          <w:lang w:val="it-IT"/>
        </w:rPr>
      </w:pPr>
      <w:r w:rsidRPr="00947D0A">
        <w:rPr>
          <w:lang w:val="it-IT"/>
        </w:rPr>
        <w:t xml:space="preserve">wget -O /etc/apk/keys/alpine-devel@wazuh.com-633d7457.rsa.pub </w:t>
      </w:r>
      <w:r w:rsidR="00F7606C" w:rsidRPr="00947D0A">
        <w:rPr>
          <w:lang w:val="it-IT"/>
        </w:rPr>
        <w:t>https://packages.wazuh.com/key/alpine-devel%40wazuh.com-633d7457.rsa.pub</w:t>
      </w:r>
      <w:r w:rsidR="001152ED" w:rsidRPr="00947D0A">
        <w:rPr>
          <w:lang w:val="it-IT"/>
        </w:rPr>
        <w:t xml:space="preserve"> </w:t>
      </w:r>
    </w:p>
    <w:p w14:paraId="4970B291" w14:textId="77777777" w:rsidR="00BD39C0" w:rsidRDefault="00BD39C0" w:rsidP="00947D0A">
      <w:pPr>
        <w:pStyle w:val="Solutions"/>
        <w:rPr>
          <w:lang w:val="it-IT"/>
        </w:rPr>
      </w:pPr>
    </w:p>
    <w:p w14:paraId="59C0693F" w14:textId="35312869" w:rsidR="00BD39C0" w:rsidRDefault="00BD39C0" w:rsidP="00947D0A">
      <w:pPr>
        <w:pStyle w:val="Solutions"/>
        <w:rPr>
          <w:lang w:val="it-IT"/>
        </w:rPr>
      </w:pPr>
      <w:r w:rsidRPr="00BD39C0">
        <w:rPr>
          <w:noProof/>
          <w:lang w:val="it-IT"/>
        </w:rPr>
        <w:drawing>
          <wp:inline distT="0" distB="0" distL="0" distR="0" wp14:anchorId="39E808C8" wp14:editId="5A451CB5">
            <wp:extent cx="4582164" cy="1648055"/>
            <wp:effectExtent l="0" t="0" r="8890" b="9525"/>
            <wp:docPr id="907158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58736" name="Picture 1" descr="A screenshot of a computer screen&#10;&#10;Description automatically generated"/>
                    <pic:cNvPicPr/>
                  </pic:nvPicPr>
                  <pic:blipFill>
                    <a:blip r:embed="rId32"/>
                    <a:stretch>
                      <a:fillRect/>
                    </a:stretch>
                  </pic:blipFill>
                  <pic:spPr>
                    <a:xfrm>
                      <a:off x="0" y="0"/>
                      <a:ext cx="4582164" cy="1648055"/>
                    </a:xfrm>
                    <a:prstGeom prst="rect">
                      <a:avLst/>
                    </a:prstGeom>
                  </pic:spPr>
                </pic:pic>
              </a:graphicData>
            </a:graphic>
          </wp:inline>
        </w:drawing>
      </w:r>
    </w:p>
    <w:p w14:paraId="43D5FC64" w14:textId="77777777" w:rsidR="00BD39C0" w:rsidRPr="00947D0A" w:rsidRDefault="00BD39C0" w:rsidP="00947D0A">
      <w:pPr>
        <w:pStyle w:val="Solutions"/>
        <w:rPr>
          <w:lang w:val="it-IT"/>
        </w:rPr>
      </w:pPr>
    </w:p>
    <w:p w14:paraId="53A91180" w14:textId="6554E9E6" w:rsidR="00F7606C" w:rsidRPr="00976179" w:rsidRDefault="00062A36" w:rsidP="00947D0A">
      <w:pPr>
        <w:pStyle w:val="Solutions"/>
        <w:rPr>
          <w:lang w:val="fr-FR"/>
        </w:rPr>
      </w:pPr>
      <w:r w:rsidRPr="00976179">
        <w:rPr>
          <w:lang w:val="fr-FR"/>
        </w:rPr>
        <w:t>echo "https://packages.wazuh.com/4.x/alpine/v3.12/main" &gt;&gt; /etc/apk/repositories</w:t>
      </w:r>
    </w:p>
    <w:p w14:paraId="07AB084F" w14:textId="3E543191" w:rsidR="00062A36" w:rsidRDefault="00062A36" w:rsidP="00947D0A">
      <w:pPr>
        <w:pStyle w:val="Solutions"/>
      </w:pPr>
      <w:r w:rsidRPr="00062A36">
        <w:t>apk update</w:t>
      </w:r>
    </w:p>
    <w:p w14:paraId="7F60DF46" w14:textId="77777777" w:rsidR="00AB0E6F" w:rsidRDefault="00AB0E6F" w:rsidP="00AB0E6F">
      <w:pPr>
        <w:rPr>
          <w:lang w:val="en-US"/>
        </w:rPr>
      </w:pPr>
    </w:p>
    <w:p w14:paraId="08E98194" w14:textId="396C8F57" w:rsidR="006A3370" w:rsidRPr="006A3370" w:rsidRDefault="006A3370" w:rsidP="00AB0E6F">
      <w:pPr>
        <w:rPr>
          <w:b/>
          <w:bCs/>
          <w:color w:val="FF0000"/>
          <w:lang w:val="en-US"/>
        </w:rPr>
      </w:pPr>
      <w:r w:rsidRPr="006A3370">
        <w:rPr>
          <w:b/>
          <w:bCs/>
          <w:color w:val="FF0000"/>
          <w:lang w:val="en-US"/>
        </w:rPr>
        <w:lastRenderedPageBreak/>
        <w:t>The command given did not work (for some reason, so I did it like this with tee</w:t>
      </w:r>
    </w:p>
    <w:p w14:paraId="60050391" w14:textId="38E9BADF" w:rsidR="006A3370" w:rsidRPr="006A3370" w:rsidRDefault="006A3370" w:rsidP="00AB0E6F">
      <w:pPr>
        <w:rPr>
          <w:color w:val="FF0000"/>
          <w:lang w:val="en-US"/>
        </w:rPr>
      </w:pPr>
      <w:r w:rsidRPr="006A3370">
        <w:rPr>
          <w:color w:val="FF0000"/>
          <w:lang w:val="en-US"/>
        </w:rPr>
        <w:t>`echo "https://packages.wazuh.com/4.x/alpine/v3.12/main" | doas tee -a /etc/apk/repositories`</w:t>
      </w:r>
    </w:p>
    <w:p w14:paraId="6F2F7EB7" w14:textId="15247F26" w:rsidR="006A3370" w:rsidRDefault="00DD7D02" w:rsidP="00AB0E6F">
      <w:pPr>
        <w:rPr>
          <w:lang w:val="en-US"/>
        </w:rPr>
      </w:pPr>
      <w:r w:rsidRPr="00DD7D02">
        <w:rPr>
          <w:noProof/>
          <w:lang w:val="en-US"/>
        </w:rPr>
        <w:drawing>
          <wp:inline distT="0" distB="0" distL="0" distR="0" wp14:anchorId="342E9C5D" wp14:editId="2FC78A68">
            <wp:extent cx="5396230" cy="2222500"/>
            <wp:effectExtent l="0" t="0" r="0" b="6350"/>
            <wp:docPr id="648916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1616" name="Picture 1" descr="A screen shot of a computer&#10;&#10;Description automatically generated"/>
                    <pic:cNvPicPr/>
                  </pic:nvPicPr>
                  <pic:blipFill>
                    <a:blip r:embed="rId33"/>
                    <a:stretch>
                      <a:fillRect/>
                    </a:stretch>
                  </pic:blipFill>
                  <pic:spPr>
                    <a:xfrm>
                      <a:off x="0" y="0"/>
                      <a:ext cx="5396230" cy="2222500"/>
                    </a:xfrm>
                    <a:prstGeom prst="rect">
                      <a:avLst/>
                    </a:prstGeom>
                  </pic:spPr>
                </pic:pic>
              </a:graphicData>
            </a:graphic>
          </wp:inline>
        </w:drawing>
      </w:r>
    </w:p>
    <w:p w14:paraId="57E34D3F" w14:textId="77777777" w:rsidR="006A3370" w:rsidRPr="00AB0E6F" w:rsidRDefault="006A3370" w:rsidP="00AB0E6F">
      <w:pPr>
        <w:rPr>
          <w:lang w:val="en-US"/>
        </w:rPr>
      </w:pPr>
    </w:p>
    <w:p w14:paraId="30FE9721" w14:textId="3361A105" w:rsidR="00062A36" w:rsidRDefault="00966F18" w:rsidP="00062A36">
      <w:pPr>
        <w:pStyle w:val="ListParagraph"/>
        <w:numPr>
          <w:ilvl w:val="0"/>
          <w:numId w:val="31"/>
        </w:numPr>
        <w:rPr>
          <w:lang w:val="en-US"/>
        </w:rPr>
      </w:pPr>
      <w:r>
        <w:rPr>
          <w:lang w:val="en-US"/>
        </w:rPr>
        <w:t>Install the Wazuh agent</w:t>
      </w:r>
    </w:p>
    <w:p w14:paraId="7E98D977" w14:textId="23B93FD0" w:rsidR="00966F18" w:rsidRDefault="00966F18" w:rsidP="00565EC3">
      <w:pPr>
        <w:pStyle w:val="Solutions"/>
      </w:pPr>
      <w:r w:rsidRPr="00966F18">
        <w:t>apk add wazuh-agent</w:t>
      </w:r>
    </w:p>
    <w:p w14:paraId="43025719" w14:textId="77777777" w:rsidR="0015765A" w:rsidRDefault="0015765A" w:rsidP="00565EC3">
      <w:pPr>
        <w:pStyle w:val="Solutions"/>
      </w:pPr>
    </w:p>
    <w:p w14:paraId="218721AA" w14:textId="732C73FB" w:rsidR="0015765A" w:rsidRDefault="0015765A" w:rsidP="00565EC3">
      <w:pPr>
        <w:pStyle w:val="Solutions"/>
      </w:pPr>
      <w:r w:rsidRPr="0015765A">
        <w:rPr>
          <w:noProof/>
        </w:rPr>
        <w:drawing>
          <wp:inline distT="0" distB="0" distL="0" distR="0" wp14:anchorId="0B6A5B8C" wp14:editId="69B4511F">
            <wp:extent cx="4429743" cy="1648055"/>
            <wp:effectExtent l="0" t="0" r="9525" b="9525"/>
            <wp:docPr id="13573674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67404" name="Picture 1" descr="A screen shot of a computer&#10;&#10;Description automatically generated"/>
                    <pic:cNvPicPr/>
                  </pic:nvPicPr>
                  <pic:blipFill>
                    <a:blip r:embed="rId34"/>
                    <a:stretch>
                      <a:fillRect/>
                    </a:stretch>
                  </pic:blipFill>
                  <pic:spPr>
                    <a:xfrm>
                      <a:off x="0" y="0"/>
                      <a:ext cx="4429743" cy="1648055"/>
                    </a:xfrm>
                    <a:prstGeom prst="rect">
                      <a:avLst/>
                    </a:prstGeom>
                  </pic:spPr>
                </pic:pic>
              </a:graphicData>
            </a:graphic>
          </wp:inline>
        </w:drawing>
      </w:r>
    </w:p>
    <w:p w14:paraId="27DE4AA4" w14:textId="77777777" w:rsidR="0015765A" w:rsidRDefault="0015765A" w:rsidP="00565EC3">
      <w:pPr>
        <w:pStyle w:val="Solutions"/>
      </w:pPr>
    </w:p>
    <w:p w14:paraId="71839A46" w14:textId="2BBDF02D" w:rsidR="00966F18" w:rsidRDefault="0056251A" w:rsidP="00565EC3">
      <w:pPr>
        <w:pStyle w:val="Solutions"/>
      </w:pPr>
      <w:r w:rsidRPr="0056251A">
        <w:t>export WAZUH_MANAGER="</w:t>
      </w:r>
      <w:r w:rsidRPr="00565EC3">
        <w:t>&lt;Wazuh server IP&gt;</w:t>
      </w:r>
      <w:r w:rsidRPr="0056251A">
        <w:t>" &amp;&amp; sed -i "s|MANAGER_IP|$WAZUH_MANAGER|g" /var/ossec/etc/ossec.conf</w:t>
      </w:r>
    </w:p>
    <w:p w14:paraId="0EC19C93" w14:textId="77777777" w:rsidR="00AB0E6F" w:rsidRDefault="00AB0E6F" w:rsidP="00AB0E6F">
      <w:pPr>
        <w:rPr>
          <w:lang w:val="en-US"/>
        </w:rPr>
      </w:pPr>
    </w:p>
    <w:p w14:paraId="31498C5B" w14:textId="3807AA31" w:rsidR="009818CB" w:rsidRDefault="009818CB" w:rsidP="00AB0E6F">
      <w:pPr>
        <w:rPr>
          <w:lang w:val="en-US"/>
        </w:rPr>
      </w:pPr>
      <w:r w:rsidRPr="009818CB">
        <w:rPr>
          <w:noProof/>
          <w:lang w:val="en-US"/>
        </w:rPr>
        <w:drawing>
          <wp:inline distT="0" distB="0" distL="0" distR="0" wp14:anchorId="1918F24B" wp14:editId="580D1D52">
            <wp:extent cx="4629796" cy="752580"/>
            <wp:effectExtent l="0" t="0" r="0" b="9525"/>
            <wp:docPr id="1409145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5490" name="Picture 1" descr="A screen shot of a computer&#10;&#10;Description automatically generated"/>
                    <pic:cNvPicPr/>
                  </pic:nvPicPr>
                  <pic:blipFill>
                    <a:blip r:embed="rId35"/>
                    <a:stretch>
                      <a:fillRect/>
                    </a:stretch>
                  </pic:blipFill>
                  <pic:spPr>
                    <a:xfrm>
                      <a:off x="0" y="0"/>
                      <a:ext cx="4629796" cy="752580"/>
                    </a:xfrm>
                    <a:prstGeom prst="rect">
                      <a:avLst/>
                    </a:prstGeom>
                  </pic:spPr>
                </pic:pic>
              </a:graphicData>
            </a:graphic>
          </wp:inline>
        </w:drawing>
      </w:r>
    </w:p>
    <w:p w14:paraId="233E81E0" w14:textId="44C93787" w:rsidR="00B05108" w:rsidRPr="00CC51E7" w:rsidRDefault="00B05108" w:rsidP="00AB0E6F">
      <w:pPr>
        <w:rPr>
          <w:b/>
          <w:bCs/>
          <w:color w:val="FF0000"/>
          <w:lang w:val="en-US"/>
        </w:rPr>
      </w:pPr>
      <w:r w:rsidRPr="00CC51E7">
        <w:rPr>
          <w:b/>
          <w:bCs/>
          <w:color w:val="FF0000"/>
          <w:lang w:val="en-US"/>
        </w:rPr>
        <w:t xml:space="preserve">I SET THE WAZUH MANAGER TO </w:t>
      </w:r>
      <w:r w:rsidR="000B6A32" w:rsidRPr="000B6A32">
        <w:rPr>
          <w:color w:val="FF0000"/>
          <w:lang w:val="en-US"/>
        </w:rPr>
        <w:t>`</w:t>
      </w:r>
      <w:r w:rsidRPr="000B6A32">
        <w:rPr>
          <w:color w:val="FF0000"/>
          <w:lang w:val="en-US"/>
        </w:rPr>
        <w:t>10.0.0.67</w:t>
      </w:r>
      <w:r w:rsidR="000B6A32" w:rsidRPr="000B6A32">
        <w:rPr>
          <w:color w:val="FF0000"/>
          <w:lang w:val="en-US"/>
        </w:rPr>
        <w:t>`</w:t>
      </w:r>
    </w:p>
    <w:p w14:paraId="54994981" w14:textId="77777777" w:rsidR="009818CB" w:rsidRPr="00AB0E6F" w:rsidRDefault="009818CB" w:rsidP="00AB0E6F">
      <w:pPr>
        <w:rPr>
          <w:lang w:val="en-US"/>
        </w:rPr>
      </w:pPr>
    </w:p>
    <w:p w14:paraId="27D82769" w14:textId="695D57B3" w:rsidR="00943ED5" w:rsidRDefault="00095B91" w:rsidP="00943ED5">
      <w:pPr>
        <w:pStyle w:val="ListParagraph"/>
        <w:numPr>
          <w:ilvl w:val="0"/>
          <w:numId w:val="31"/>
        </w:numPr>
        <w:rPr>
          <w:lang w:val="en-US"/>
        </w:rPr>
      </w:pPr>
      <w:r>
        <w:rPr>
          <w:lang w:val="en-US"/>
        </w:rPr>
        <w:t xml:space="preserve">start </w:t>
      </w:r>
      <w:r w:rsidR="00943ED5">
        <w:rPr>
          <w:lang w:val="en-US"/>
        </w:rPr>
        <w:t>the agent manually (may be required after each restart of the VM)</w:t>
      </w:r>
    </w:p>
    <w:p w14:paraId="6AF6E68C" w14:textId="702AFBCA" w:rsidR="00943ED5" w:rsidRPr="00B10C0C" w:rsidRDefault="00CC63A3" w:rsidP="00B10C0C">
      <w:pPr>
        <w:pStyle w:val="Solutions"/>
      </w:pPr>
      <w:r w:rsidRPr="00CC63A3">
        <w:t>/</w:t>
      </w:r>
      <w:r w:rsidRPr="00B10C0C">
        <w:t>var/ossec/bin/wazuh-control start</w:t>
      </w:r>
    </w:p>
    <w:p w14:paraId="179AF06B" w14:textId="77777777" w:rsidR="00CC63A3" w:rsidRDefault="00CC63A3" w:rsidP="00CC63A3">
      <w:pPr>
        <w:rPr>
          <w:lang w:val="en-US"/>
        </w:rPr>
      </w:pPr>
    </w:p>
    <w:p w14:paraId="0044188F" w14:textId="7B5C4FC3" w:rsidR="002F1FA8" w:rsidRDefault="002F1FA8" w:rsidP="00CC63A3">
      <w:pPr>
        <w:rPr>
          <w:lang w:val="en-US"/>
        </w:rPr>
      </w:pPr>
      <w:r w:rsidRPr="002F1FA8">
        <w:rPr>
          <w:noProof/>
          <w:lang w:val="en-US"/>
        </w:rPr>
        <w:drawing>
          <wp:inline distT="0" distB="0" distL="0" distR="0" wp14:anchorId="1F6CEFA4" wp14:editId="759EAFDA">
            <wp:extent cx="4582164" cy="1590897"/>
            <wp:effectExtent l="0" t="0" r="8890" b="9525"/>
            <wp:docPr id="896665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65987" name="Picture 1" descr="A screen shot of a computer&#10;&#10;Description automatically generated"/>
                    <pic:cNvPicPr/>
                  </pic:nvPicPr>
                  <pic:blipFill>
                    <a:blip r:embed="rId36"/>
                    <a:stretch>
                      <a:fillRect/>
                    </a:stretch>
                  </pic:blipFill>
                  <pic:spPr>
                    <a:xfrm>
                      <a:off x="0" y="0"/>
                      <a:ext cx="4582164" cy="1590897"/>
                    </a:xfrm>
                    <a:prstGeom prst="rect">
                      <a:avLst/>
                    </a:prstGeom>
                  </pic:spPr>
                </pic:pic>
              </a:graphicData>
            </a:graphic>
          </wp:inline>
        </w:drawing>
      </w:r>
    </w:p>
    <w:p w14:paraId="6AC5FA33" w14:textId="77777777" w:rsidR="002F1FA8" w:rsidRDefault="002F1FA8" w:rsidP="00CC63A3">
      <w:pPr>
        <w:rPr>
          <w:lang w:val="en-US"/>
        </w:rPr>
      </w:pPr>
    </w:p>
    <w:p w14:paraId="34EEF9EC" w14:textId="7BA2C9B6" w:rsidR="006A1391" w:rsidRDefault="006A1391" w:rsidP="003C4F5E">
      <w:pPr>
        <w:pStyle w:val="ListParagraph"/>
        <w:numPr>
          <w:ilvl w:val="0"/>
          <w:numId w:val="31"/>
        </w:numPr>
        <w:rPr>
          <w:lang w:val="en-US"/>
        </w:rPr>
      </w:pPr>
      <w:r>
        <w:rPr>
          <w:lang w:val="en-US"/>
        </w:rPr>
        <w:t xml:space="preserve">Disable updates of the Wazuh-agent. This is needed to prevent </w:t>
      </w:r>
      <w:r w:rsidR="0081098D">
        <w:rPr>
          <w:lang w:val="en-US"/>
        </w:rPr>
        <w:t>incompatibilities</w:t>
      </w:r>
      <w:r w:rsidR="0090499D">
        <w:rPr>
          <w:lang w:val="en-US"/>
        </w:rPr>
        <w:t>.  The wazu</w:t>
      </w:r>
      <w:r w:rsidR="0081098D">
        <w:rPr>
          <w:lang w:val="en-US"/>
        </w:rPr>
        <w:t>h</w:t>
      </w:r>
      <w:r w:rsidR="0090499D">
        <w:rPr>
          <w:lang w:val="en-US"/>
        </w:rPr>
        <w:t>-manager will work with agents that are at the same software version or previous.  An agents with a newer version may not work with</w:t>
      </w:r>
      <w:r w:rsidR="00A004AE">
        <w:rPr>
          <w:lang w:val="en-US"/>
        </w:rPr>
        <w:t xml:space="preserve"> an older version of the Wazuh-manager</w:t>
      </w:r>
    </w:p>
    <w:p w14:paraId="6259A3A0" w14:textId="0F27C589" w:rsidR="00A004AE" w:rsidRDefault="00F3049A" w:rsidP="00892204">
      <w:pPr>
        <w:pStyle w:val="Solutions"/>
        <w:tabs>
          <w:tab w:val="right" w:pos="8498"/>
        </w:tabs>
      </w:pPr>
      <w:r w:rsidRPr="00D70A19">
        <w:t>sed -i "s|^https://packages.wazuh.com|#https://packages.wazuh.com|g" /etc/apk/repositories</w:t>
      </w:r>
      <w:r w:rsidR="00892204">
        <w:tab/>
      </w:r>
    </w:p>
    <w:p w14:paraId="230E1921" w14:textId="77777777" w:rsidR="00892204" w:rsidRDefault="00892204" w:rsidP="00892204">
      <w:pPr>
        <w:pStyle w:val="Solutions"/>
        <w:tabs>
          <w:tab w:val="right" w:pos="8498"/>
        </w:tabs>
      </w:pPr>
    </w:p>
    <w:p w14:paraId="27499959" w14:textId="0CA5894C" w:rsidR="00892204" w:rsidRDefault="00892204" w:rsidP="00892204">
      <w:pPr>
        <w:pStyle w:val="Solutions"/>
        <w:tabs>
          <w:tab w:val="right" w:pos="8498"/>
        </w:tabs>
      </w:pPr>
      <w:r w:rsidRPr="00892204">
        <w:rPr>
          <w:noProof/>
        </w:rPr>
        <w:drawing>
          <wp:inline distT="0" distB="0" distL="0" distR="0" wp14:anchorId="4590D81D" wp14:editId="34E3ABF1">
            <wp:extent cx="4505954" cy="743054"/>
            <wp:effectExtent l="0" t="0" r="0" b="0"/>
            <wp:docPr id="1892947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7833" name="Picture 1" descr="A screen shot of a computer&#10;&#10;Description automatically generated"/>
                    <pic:cNvPicPr/>
                  </pic:nvPicPr>
                  <pic:blipFill>
                    <a:blip r:embed="rId37"/>
                    <a:stretch>
                      <a:fillRect/>
                    </a:stretch>
                  </pic:blipFill>
                  <pic:spPr>
                    <a:xfrm>
                      <a:off x="0" y="0"/>
                      <a:ext cx="4505954" cy="743054"/>
                    </a:xfrm>
                    <a:prstGeom prst="rect">
                      <a:avLst/>
                    </a:prstGeom>
                  </pic:spPr>
                </pic:pic>
              </a:graphicData>
            </a:graphic>
          </wp:inline>
        </w:drawing>
      </w:r>
    </w:p>
    <w:p w14:paraId="72984019" w14:textId="77777777" w:rsidR="00892204" w:rsidRDefault="00892204" w:rsidP="00892204">
      <w:pPr>
        <w:pStyle w:val="Solutions"/>
        <w:tabs>
          <w:tab w:val="right" w:pos="8498"/>
        </w:tabs>
      </w:pPr>
    </w:p>
    <w:p w14:paraId="0DEC9E49" w14:textId="358FD8C5" w:rsidR="00892204" w:rsidRDefault="00892204" w:rsidP="00892204">
      <w:pPr>
        <w:pStyle w:val="Solutions"/>
        <w:tabs>
          <w:tab w:val="right" w:pos="8498"/>
        </w:tabs>
        <w:rPr>
          <w:b/>
          <w:bCs/>
          <w:color w:val="FF0000"/>
        </w:rPr>
      </w:pPr>
      <w:r w:rsidRPr="00892204">
        <w:rPr>
          <w:b/>
          <w:bCs/>
          <w:color w:val="FF0000"/>
        </w:rPr>
        <w:t>UPDATES DISABLED</w:t>
      </w:r>
    </w:p>
    <w:p w14:paraId="4B1FD748" w14:textId="5ED8E7CA" w:rsidR="00FF0D58" w:rsidRPr="00892204" w:rsidRDefault="00FF0D58" w:rsidP="00892204">
      <w:pPr>
        <w:pStyle w:val="Solutions"/>
        <w:tabs>
          <w:tab w:val="right" w:pos="8498"/>
        </w:tabs>
        <w:rPr>
          <w:b/>
          <w:bCs/>
        </w:rPr>
      </w:pPr>
      <w:r>
        <w:rPr>
          <w:b/>
          <w:bCs/>
          <w:color w:val="FF0000"/>
        </w:rPr>
        <w:t>NOTE FOR SELF – THIS COMMAND JUST COMMENTED OUT THE LINE WITH WAZUH PACKAGES.</w:t>
      </w:r>
    </w:p>
    <w:p w14:paraId="64FCD7A4" w14:textId="53B3D493" w:rsidR="00CC63A3" w:rsidRDefault="00CC63A3" w:rsidP="003C4F5E">
      <w:pPr>
        <w:pStyle w:val="ListParagraph"/>
        <w:numPr>
          <w:ilvl w:val="0"/>
          <w:numId w:val="31"/>
        </w:numPr>
        <w:rPr>
          <w:lang w:val="en-US"/>
        </w:rPr>
      </w:pPr>
      <w:r>
        <w:rPr>
          <w:lang w:val="en-US"/>
        </w:rPr>
        <w:t xml:space="preserve">Now check if the </w:t>
      </w:r>
      <w:r w:rsidR="003C4F5E">
        <w:rPr>
          <w:lang w:val="en-US"/>
        </w:rPr>
        <w:t>Server01 VM was added in the web interface of Wazuh, and if logs from this VM are coming in (e.g try to log in to your Server01 VM with the wrong username or password</w:t>
      </w:r>
      <w:r w:rsidR="001F6E45">
        <w:rPr>
          <w:lang w:val="en-US"/>
        </w:rPr>
        <w:t>). Test what other messages are sent to the Waz</w:t>
      </w:r>
      <w:r w:rsidR="00642C47">
        <w:rPr>
          <w:lang w:val="en-US"/>
        </w:rPr>
        <w:t>u</w:t>
      </w:r>
      <w:r w:rsidR="001F6E45">
        <w:rPr>
          <w:lang w:val="en-US"/>
        </w:rPr>
        <w:t xml:space="preserve">h server by </w:t>
      </w:r>
      <w:r w:rsidR="00642C47">
        <w:rPr>
          <w:lang w:val="en-US"/>
        </w:rPr>
        <w:t>Server01.</w:t>
      </w:r>
    </w:p>
    <w:p w14:paraId="28C9B7C4" w14:textId="77777777" w:rsidR="0081098D" w:rsidRDefault="0081098D" w:rsidP="0081098D">
      <w:pPr>
        <w:rPr>
          <w:lang w:val="en-US"/>
        </w:rPr>
      </w:pPr>
    </w:p>
    <w:p w14:paraId="3F269E79" w14:textId="4B6BA01C" w:rsidR="006D61CF" w:rsidRPr="006F3CE1" w:rsidRDefault="006D61CF" w:rsidP="0081098D">
      <w:pPr>
        <w:rPr>
          <w:b/>
          <w:bCs/>
          <w:color w:val="FF0000"/>
          <w:lang w:val="en-US"/>
        </w:rPr>
      </w:pPr>
      <w:r w:rsidRPr="006F3CE1">
        <w:rPr>
          <w:b/>
          <w:bCs/>
          <w:color w:val="FF0000"/>
          <w:lang w:val="en-US"/>
        </w:rPr>
        <w:t>The agent has been successfully added to the adminserver dashboard.</w:t>
      </w:r>
    </w:p>
    <w:p w14:paraId="6DDA8F95" w14:textId="58DC9B91" w:rsidR="006F3CE1" w:rsidRDefault="006F3CE1" w:rsidP="0081098D">
      <w:pPr>
        <w:rPr>
          <w:lang w:val="en-US"/>
        </w:rPr>
      </w:pPr>
      <w:r w:rsidRPr="006F3CE1">
        <w:rPr>
          <w:noProof/>
          <w:lang w:val="en-US"/>
        </w:rPr>
        <w:drawing>
          <wp:inline distT="0" distB="0" distL="0" distR="0" wp14:anchorId="2248FDF7" wp14:editId="4743E08D">
            <wp:extent cx="5396230" cy="3553460"/>
            <wp:effectExtent l="0" t="0" r="0" b="8890"/>
            <wp:docPr id="207792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3961" name="Picture 1" descr="A screenshot of a computer&#10;&#10;Description automatically generated"/>
                    <pic:cNvPicPr/>
                  </pic:nvPicPr>
                  <pic:blipFill>
                    <a:blip r:embed="rId38"/>
                    <a:stretch>
                      <a:fillRect/>
                    </a:stretch>
                  </pic:blipFill>
                  <pic:spPr>
                    <a:xfrm>
                      <a:off x="0" y="0"/>
                      <a:ext cx="5396230" cy="3553460"/>
                    </a:xfrm>
                    <a:prstGeom prst="rect">
                      <a:avLst/>
                    </a:prstGeom>
                  </pic:spPr>
                </pic:pic>
              </a:graphicData>
            </a:graphic>
          </wp:inline>
        </w:drawing>
      </w:r>
    </w:p>
    <w:p w14:paraId="58664ECA" w14:textId="514CFFBF" w:rsidR="009974DB" w:rsidRPr="000836D6" w:rsidRDefault="009974DB" w:rsidP="0081098D">
      <w:pPr>
        <w:rPr>
          <w:b/>
          <w:bCs/>
          <w:color w:val="FF0000"/>
          <w:lang w:val="en-US"/>
        </w:rPr>
      </w:pPr>
      <w:r w:rsidRPr="000836D6">
        <w:rPr>
          <w:b/>
          <w:bCs/>
          <w:color w:val="FF0000"/>
          <w:lang w:val="en-US"/>
        </w:rPr>
        <w:t>I can not really see a lot of logs coming in</w:t>
      </w:r>
      <w:r w:rsidR="003F2611" w:rsidRPr="000836D6">
        <w:rPr>
          <w:b/>
          <w:bCs/>
          <w:color w:val="FF0000"/>
          <w:lang w:val="en-US"/>
        </w:rPr>
        <w:t>. I tried to google how to watch them, and tried to go to agents and see alerts, and other things (in the GUI of course), however it does not seem to work for now, and I do not know why exactly. But I will leave it as is for now.</w:t>
      </w:r>
    </w:p>
    <w:p w14:paraId="505362B5" w14:textId="52CCCFB6" w:rsidR="006D61CF" w:rsidRPr="000836D6" w:rsidRDefault="00CE3EBE" w:rsidP="0081098D">
      <w:pPr>
        <w:rPr>
          <w:b/>
          <w:bCs/>
          <w:color w:val="FF0000"/>
          <w:lang w:val="en-US"/>
        </w:rPr>
      </w:pPr>
      <w:r w:rsidRPr="000836D6">
        <w:rPr>
          <w:b/>
          <w:bCs/>
          <w:color w:val="FF0000"/>
          <w:lang w:val="en-US"/>
        </w:rPr>
        <w:t>Well actually I can see “Alerts” for wazuh or something like that</w:t>
      </w:r>
      <w:r w:rsidR="00454C0B" w:rsidRPr="000836D6">
        <w:rPr>
          <w:b/>
          <w:bCs/>
          <w:color w:val="FF0000"/>
          <w:lang w:val="en-US"/>
        </w:rPr>
        <w:t>. Is this the logs though? Do not think so.</w:t>
      </w:r>
    </w:p>
    <w:p w14:paraId="37180898" w14:textId="59BDABB4" w:rsidR="00CE3EBE" w:rsidRDefault="00CE3EBE" w:rsidP="0081098D">
      <w:pPr>
        <w:rPr>
          <w:lang w:val="en-US"/>
        </w:rPr>
      </w:pPr>
      <w:r w:rsidRPr="00CE3EBE">
        <w:rPr>
          <w:noProof/>
          <w:lang w:val="en-US"/>
        </w:rPr>
        <w:drawing>
          <wp:inline distT="0" distB="0" distL="0" distR="0" wp14:anchorId="5C70FA2C" wp14:editId="4E358095">
            <wp:extent cx="5396230" cy="883920"/>
            <wp:effectExtent l="0" t="0" r="0" b="0"/>
            <wp:docPr id="538964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64284" name="Picture 1" descr="A screenshot of a computer&#10;&#10;Description automatically generated"/>
                    <pic:cNvPicPr/>
                  </pic:nvPicPr>
                  <pic:blipFill>
                    <a:blip r:embed="rId39"/>
                    <a:stretch>
                      <a:fillRect/>
                    </a:stretch>
                  </pic:blipFill>
                  <pic:spPr>
                    <a:xfrm>
                      <a:off x="0" y="0"/>
                      <a:ext cx="5396230" cy="883920"/>
                    </a:xfrm>
                    <a:prstGeom prst="rect">
                      <a:avLst/>
                    </a:prstGeom>
                  </pic:spPr>
                </pic:pic>
              </a:graphicData>
            </a:graphic>
          </wp:inline>
        </w:drawing>
      </w:r>
    </w:p>
    <w:p w14:paraId="31C3E38A" w14:textId="270FAAB9" w:rsidR="000836D6" w:rsidRPr="000836D6" w:rsidRDefault="000836D6" w:rsidP="0081098D">
      <w:pPr>
        <w:rPr>
          <w:b/>
          <w:bCs/>
          <w:color w:val="FF0000"/>
          <w:lang w:val="en-US"/>
        </w:rPr>
      </w:pPr>
      <w:r w:rsidRPr="000836D6">
        <w:rPr>
          <w:b/>
          <w:bCs/>
          <w:color w:val="FF0000"/>
          <w:lang w:val="en-US"/>
        </w:rPr>
        <w:t>I managed to open the same tab, but just open the bigger view, and here I can see a logon fail! Then it certainly works</w:t>
      </w:r>
    </w:p>
    <w:p w14:paraId="1052A033" w14:textId="5FD4AB20" w:rsidR="000836D6" w:rsidRDefault="000836D6" w:rsidP="0081098D">
      <w:pPr>
        <w:rPr>
          <w:lang w:val="en-US"/>
        </w:rPr>
      </w:pPr>
      <w:r w:rsidRPr="000836D6">
        <w:rPr>
          <w:noProof/>
          <w:lang w:val="en-US"/>
        </w:rPr>
        <w:lastRenderedPageBreak/>
        <w:drawing>
          <wp:inline distT="0" distB="0" distL="0" distR="0" wp14:anchorId="7CB5D997" wp14:editId="53F14E79">
            <wp:extent cx="3496163" cy="3419952"/>
            <wp:effectExtent l="0" t="0" r="9525" b="9525"/>
            <wp:docPr id="2034477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796" name="Picture 1" descr="A screenshot of a computer code&#10;&#10;Description automatically generated"/>
                    <pic:cNvPicPr/>
                  </pic:nvPicPr>
                  <pic:blipFill>
                    <a:blip r:embed="rId40"/>
                    <a:stretch>
                      <a:fillRect/>
                    </a:stretch>
                  </pic:blipFill>
                  <pic:spPr>
                    <a:xfrm>
                      <a:off x="0" y="0"/>
                      <a:ext cx="3496163" cy="3419952"/>
                    </a:xfrm>
                    <a:prstGeom prst="rect">
                      <a:avLst/>
                    </a:prstGeom>
                  </pic:spPr>
                </pic:pic>
              </a:graphicData>
            </a:graphic>
          </wp:inline>
        </w:drawing>
      </w:r>
    </w:p>
    <w:p w14:paraId="055C92BF" w14:textId="77777777" w:rsidR="00CE3EBE" w:rsidRPr="0081098D" w:rsidRDefault="00CE3EBE" w:rsidP="0081098D">
      <w:pPr>
        <w:rPr>
          <w:lang w:val="en-US"/>
        </w:rPr>
      </w:pPr>
    </w:p>
    <w:p w14:paraId="53228017" w14:textId="17541D64" w:rsidR="00831CB6" w:rsidRDefault="00831CB6" w:rsidP="003C4F5E">
      <w:pPr>
        <w:pStyle w:val="ListParagraph"/>
        <w:numPr>
          <w:ilvl w:val="0"/>
          <w:numId w:val="31"/>
        </w:numPr>
        <w:rPr>
          <w:lang w:val="en-US"/>
        </w:rPr>
      </w:pPr>
      <w:r>
        <w:rPr>
          <w:lang w:val="en-US"/>
        </w:rPr>
        <w:t xml:space="preserve">Make sure that the </w:t>
      </w:r>
      <w:r w:rsidR="00B43166">
        <w:rPr>
          <w:lang w:val="en-US"/>
        </w:rPr>
        <w:t>Wazuh agents is started when the server01 is booting</w:t>
      </w:r>
    </w:p>
    <w:p w14:paraId="3413AAA4" w14:textId="77777777" w:rsidR="00BE29C9" w:rsidRDefault="00BE29C9" w:rsidP="008F2FDC">
      <w:pPr>
        <w:pStyle w:val="Solutions"/>
        <w:ind w:left="720"/>
      </w:pPr>
    </w:p>
    <w:p w14:paraId="42665BD8" w14:textId="6168B7F8" w:rsidR="008F2FDC" w:rsidRDefault="008F2FDC" w:rsidP="008F2FDC">
      <w:pPr>
        <w:pStyle w:val="Solutions"/>
        <w:ind w:left="720"/>
      </w:pPr>
      <w:r w:rsidRPr="00D83BEF">
        <w:t>create following s</w:t>
      </w:r>
      <w:r>
        <w:t>cript</w:t>
      </w:r>
      <w:r w:rsidR="0081098D">
        <w:t xml:space="preserve"> in /etc/init.d/wazuh-agent</w:t>
      </w:r>
      <w:r>
        <w:t xml:space="preserve"> :</w:t>
      </w:r>
    </w:p>
    <w:p w14:paraId="44FE23B8" w14:textId="77777777" w:rsidR="008F2FDC" w:rsidRDefault="008F2FDC" w:rsidP="0081098D">
      <w:pPr>
        <w:pStyle w:val="CLI-text"/>
      </w:pPr>
      <w:r>
        <w:t>#!/sbin/openrc-run</w:t>
      </w:r>
    </w:p>
    <w:p w14:paraId="64AD2208" w14:textId="77777777" w:rsidR="008F2FDC" w:rsidRDefault="008F2FDC" w:rsidP="0081098D">
      <w:pPr>
        <w:pStyle w:val="CLI-text"/>
      </w:pPr>
    </w:p>
    <w:p w14:paraId="60FF8517" w14:textId="77777777" w:rsidR="008F2FDC" w:rsidRDefault="008F2FDC" w:rsidP="0081098D">
      <w:pPr>
        <w:pStyle w:val="CLI-text"/>
      </w:pPr>
      <w:r>
        <w:t>start() {</w:t>
      </w:r>
    </w:p>
    <w:p w14:paraId="45A1AAAE" w14:textId="77777777" w:rsidR="008F2FDC" w:rsidRDefault="008F2FDC" w:rsidP="0081098D">
      <w:pPr>
        <w:pStyle w:val="CLI-text"/>
      </w:pPr>
      <w:r>
        <w:t xml:space="preserve">        ebegin "Starting ${SVCNAME}"</w:t>
      </w:r>
    </w:p>
    <w:p w14:paraId="661DC18E" w14:textId="77777777" w:rsidR="008F2FDC" w:rsidRDefault="008F2FDC" w:rsidP="0081098D">
      <w:pPr>
        <w:pStyle w:val="CLI-text"/>
      </w:pPr>
      <w:r>
        <w:t xml:space="preserve">        /var/ossec/bin/wazuh-control start</w:t>
      </w:r>
    </w:p>
    <w:p w14:paraId="1E975774" w14:textId="77777777" w:rsidR="008F2FDC" w:rsidRDefault="008F2FDC" w:rsidP="0081098D">
      <w:pPr>
        <w:pStyle w:val="CLI-text"/>
      </w:pPr>
      <w:r>
        <w:t xml:space="preserve">        eend $?</w:t>
      </w:r>
    </w:p>
    <w:p w14:paraId="2F02C213" w14:textId="77777777" w:rsidR="008F2FDC" w:rsidRDefault="008F2FDC" w:rsidP="0081098D">
      <w:pPr>
        <w:pStyle w:val="CLI-text"/>
      </w:pPr>
      <w:r>
        <w:t>}</w:t>
      </w:r>
    </w:p>
    <w:p w14:paraId="17DC30F1" w14:textId="77777777" w:rsidR="008F2FDC" w:rsidRDefault="008F2FDC" w:rsidP="0081098D">
      <w:pPr>
        <w:pStyle w:val="CLI-text"/>
      </w:pPr>
    </w:p>
    <w:p w14:paraId="754E3F73" w14:textId="77777777" w:rsidR="008F2FDC" w:rsidRDefault="008F2FDC" w:rsidP="0081098D">
      <w:pPr>
        <w:pStyle w:val="CLI-text"/>
      </w:pPr>
      <w:r>
        <w:t>stop() {</w:t>
      </w:r>
    </w:p>
    <w:p w14:paraId="55E51DEE" w14:textId="77777777" w:rsidR="008F2FDC" w:rsidRDefault="008F2FDC" w:rsidP="0081098D">
      <w:pPr>
        <w:pStyle w:val="CLI-text"/>
      </w:pPr>
      <w:r>
        <w:t xml:space="preserve">        ebegin "Stopping ${SVCNAME}"</w:t>
      </w:r>
    </w:p>
    <w:p w14:paraId="51BA16BD" w14:textId="77777777" w:rsidR="008F2FDC" w:rsidRDefault="008F2FDC" w:rsidP="0081098D">
      <w:pPr>
        <w:pStyle w:val="CLI-text"/>
      </w:pPr>
      <w:r>
        <w:t xml:space="preserve">        /var/ossec/bin/wazuh-control stop</w:t>
      </w:r>
    </w:p>
    <w:p w14:paraId="6B074459" w14:textId="77777777" w:rsidR="008F2FDC" w:rsidRDefault="008F2FDC" w:rsidP="0081098D">
      <w:pPr>
        <w:pStyle w:val="CLI-text"/>
      </w:pPr>
      <w:r>
        <w:t xml:space="preserve">        eend $?</w:t>
      </w:r>
    </w:p>
    <w:p w14:paraId="10D5F58F" w14:textId="77777777" w:rsidR="008F2FDC" w:rsidRDefault="008F2FDC" w:rsidP="0081098D">
      <w:pPr>
        <w:pStyle w:val="CLI-text"/>
      </w:pPr>
      <w:r>
        <w:t>}</w:t>
      </w:r>
    </w:p>
    <w:p w14:paraId="5FC27A0D" w14:textId="77777777" w:rsidR="00A353EB" w:rsidRDefault="00A353EB" w:rsidP="00A353EB">
      <w:pPr>
        <w:pStyle w:val="Solutions"/>
        <w:ind w:left="720"/>
        <w:rPr>
          <w:lang w:val="de-DE"/>
        </w:rPr>
      </w:pPr>
    </w:p>
    <w:p w14:paraId="5F536289" w14:textId="409BC58E" w:rsidR="00E8233E" w:rsidRDefault="00E8233E" w:rsidP="00A353EB">
      <w:pPr>
        <w:pStyle w:val="Solutions"/>
        <w:ind w:left="720"/>
        <w:rPr>
          <w:lang w:val="de-DE"/>
        </w:rPr>
      </w:pPr>
      <w:r w:rsidRPr="00E8233E">
        <w:rPr>
          <w:noProof/>
          <w:lang w:val="de-DE"/>
        </w:rPr>
        <w:drawing>
          <wp:inline distT="0" distB="0" distL="0" distR="0" wp14:anchorId="32F6B9D8" wp14:editId="271B4F1E">
            <wp:extent cx="4429743" cy="2467319"/>
            <wp:effectExtent l="0" t="0" r="9525" b="9525"/>
            <wp:docPr id="200067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959" name="Picture 1" descr="A screenshot of a computer program&#10;&#10;Description automatically generated"/>
                    <pic:cNvPicPr/>
                  </pic:nvPicPr>
                  <pic:blipFill>
                    <a:blip r:embed="rId41"/>
                    <a:stretch>
                      <a:fillRect/>
                    </a:stretch>
                  </pic:blipFill>
                  <pic:spPr>
                    <a:xfrm>
                      <a:off x="0" y="0"/>
                      <a:ext cx="4429743" cy="2467319"/>
                    </a:xfrm>
                    <a:prstGeom prst="rect">
                      <a:avLst/>
                    </a:prstGeom>
                  </pic:spPr>
                </pic:pic>
              </a:graphicData>
            </a:graphic>
          </wp:inline>
        </w:drawing>
      </w:r>
    </w:p>
    <w:p w14:paraId="726ACB19" w14:textId="77777777" w:rsidR="00E8233E" w:rsidRDefault="00E8233E" w:rsidP="00A353EB">
      <w:pPr>
        <w:pStyle w:val="Solutions"/>
        <w:ind w:left="720"/>
        <w:rPr>
          <w:lang w:val="de-DE"/>
        </w:rPr>
      </w:pPr>
    </w:p>
    <w:p w14:paraId="0918B322" w14:textId="10BCEE21" w:rsidR="0081098D" w:rsidRDefault="0081098D" w:rsidP="00A353EB">
      <w:pPr>
        <w:pStyle w:val="Solutions"/>
        <w:ind w:left="720"/>
      </w:pPr>
      <w:r w:rsidRPr="0081098D">
        <w:t>And</w:t>
      </w:r>
      <w:r>
        <w:t xml:space="preserve"> update the system manager:</w:t>
      </w:r>
    </w:p>
    <w:p w14:paraId="44B5CC00" w14:textId="77777777" w:rsidR="0081098D" w:rsidRPr="0081098D" w:rsidRDefault="0081098D" w:rsidP="00A353EB">
      <w:pPr>
        <w:pStyle w:val="Solutions"/>
        <w:ind w:left="720"/>
      </w:pPr>
    </w:p>
    <w:p w14:paraId="5050298B" w14:textId="1F92E827" w:rsidR="008F2FDC" w:rsidRPr="0081098D" w:rsidRDefault="008F2FDC" w:rsidP="0081098D">
      <w:pPr>
        <w:pStyle w:val="CLI-text"/>
      </w:pPr>
      <w:r w:rsidRPr="0081098D">
        <w:t xml:space="preserve"> rc-update add wazuh-agent default</w:t>
      </w:r>
    </w:p>
    <w:p w14:paraId="20C7248F" w14:textId="77777777" w:rsidR="00B43166" w:rsidRPr="0081098D" w:rsidRDefault="00B43166" w:rsidP="008F2FDC">
      <w:pPr>
        <w:pStyle w:val="ListParagraph"/>
        <w:rPr>
          <w:lang w:val="en-US"/>
        </w:rPr>
      </w:pPr>
    </w:p>
    <w:p w14:paraId="206D7AF1" w14:textId="285872F1" w:rsidR="00AB0E6F" w:rsidRPr="00B64E4D" w:rsidRDefault="00B64E4D" w:rsidP="00AB0E6F">
      <w:pPr>
        <w:pStyle w:val="ListParagraph"/>
        <w:rPr>
          <w:b/>
          <w:bCs/>
          <w:color w:val="FF0000"/>
          <w:lang w:val="en-US"/>
        </w:rPr>
      </w:pPr>
      <w:r w:rsidRPr="00B64E4D">
        <w:rPr>
          <w:b/>
          <w:bCs/>
          <w:color w:val="FF0000"/>
          <w:lang w:val="en-US"/>
        </w:rPr>
        <w:t>It says not executable, hence need to add the right to execute.</w:t>
      </w:r>
    </w:p>
    <w:p w14:paraId="4678FE87" w14:textId="343B52AA" w:rsidR="00B64E4D" w:rsidRPr="00B64E4D" w:rsidRDefault="00B64E4D" w:rsidP="00AB0E6F">
      <w:pPr>
        <w:pStyle w:val="ListParagraph"/>
        <w:rPr>
          <w:color w:val="FF0000"/>
          <w:lang w:val="en-US"/>
        </w:rPr>
      </w:pPr>
      <w:r w:rsidRPr="00B64E4D">
        <w:rPr>
          <w:color w:val="FF0000"/>
        </w:rPr>
        <w:t>`doas chmod +x /etc/init.d/wazuh-agent`</w:t>
      </w:r>
    </w:p>
    <w:p w14:paraId="1E17D731" w14:textId="3C7FA0B1" w:rsidR="00B64E4D" w:rsidRDefault="00511A49" w:rsidP="00AB0E6F">
      <w:pPr>
        <w:pStyle w:val="ListParagraph"/>
        <w:rPr>
          <w:lang w:val="en-US"/>
        </w:rPr>
      </w:pPr>
      <w:r w:rsidRPr="00511A49">
        <w:rPr>
          <w:noProof/>
          <w:lang w:val="en-US"/>
        </w:rPr>
        <w:drawing>
          <wp:inline distT="0" distB="0" distL="0" distR="0" wp14:anchorId="07446CD0" wp14:editId="72015A99">
            <wp:extent cx="3686689" cy="4458322"/>
            <wp:effectExtent l="0" t="0" r="9525" b="0"/>
            <wp:docPr id="8982516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51640" name="Picture 1" descr="A screen shot of a computer&#10;&#10;Description automatically generated"/>
                    <pic:cNvPicPr/>
                  </pic:nvPicPr>
                  <pic:blipFill>
                    <a:blip r:embed="rId42"/>
                    <a:stretch>
                      <a:fillRect/>
                    </a:stretch>
                  </pic:blipFill>
                  <pic:spPr>
                    <a:xfrm>
                      <a:off x="0" y="0"/>
                      <a:ext cx="3686689" cy="4458322"/>
                    </a:xfrm>
                    <a:prstGeom prst="rect">
                      <a:avLst/>
                    </a:prstGeom>
                  </pic:spPr>
                </pic:pic>
              </a:graphicData>
            </a:graphic>
          </wp:inline>
        </w:drawing>
      </w:r>
    </w:p>
    <w:p w14:paraId="0FFF4D47" w14:textId="1E918E81" w:rsidR="00FD7409" w:rsidRPr="00FD7409" w:rsidRDefault="00FD7409" w:rsidP="00AB0E6F">
      <w:pPr>
        <w:pStyle w:val="ListParagraph"/>
        <w:rPr>
          <w:b/>
          <w:bCs/>
          <w:color w:val="FF0000"/>
          <w:lang w:val="en-US"/>
        </w:rPr>
      </w:pPr>
      <w:r w:rsidRPr="00FD7409">
        <w:rPr>
          <w:b/>
          <w:bCs/>
          <w:color w:val="FF0000"/>
          <w:lang w:val="en-US"/>
        </w:rPr>
        <w:t>And now it can be added</w:t>
      </w:r>
    </w:p>
    <w:p w14:paraId="23720E95" w14:textId="351AA1E4" w:rsidR="00FD7409" w:rsidRDefault="00FD7409" w:rsidP="00AB0E6F">
      <w:pPr>
        <w:pStyle w:val="ListParagraph"/>
        <w:rPr>
          <w:lang w:val="en-US"/>
        </w:rPr>
      </w:pPr>
      <w:r w:rsidRPr="00FD7409">
        <w:rPr>
          <w:noProof/>
          <w:lang w:val="en-US"/>
        </w:rPr>
        <w:drawing>
          <wp:inline distT="0" distB="0" distL="0" distR="0" wp14:anchorId="59C16784" wp14:editId="6B153F4B">
            <wp:extent cx="4429743" cy="724001"/>
            <wp:effectExtent l="0" t="0" r="9525" b="0"/>
            <wp:docPr id="348346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46585" name="Picture 1" descr="A screen shot of a computer&#10;&#10;Description automatically generated"/>
                    <pic:cNvPicPr/>
                  </pic:nvPicPr>
                  <pic:blipFill>
                    <a:blip r:embed="rId43"/>
                    <a:stretch>
                      <a:fillRect/>
                    </a:stretch>
                  </pic:blipFill>
                  <pic:spPr>
                    <a:xfrm>
                      <a:off x="0" y="0"/>
                      <a:ext cx="4429743" cy="724001"/>
                    </a:xfrm>
                    <a:prstGeom prst="rect">
                      <a:avLst/>
                    </a:prstGeom>
                  </pic:spPr>
                </pic:pic>
              </a:graphicData>
            </a:graphic>
          </wp:inline>
        </w:drawing>
      </w:r>
    </w:p>
    <w:p w14:paraId="730D77BF" w14:textId="77777777" w:rsidR="00511A49" w:rsidRPr="0081098D" w:rsidRDefault="00511A49" w:rsidP="00AB0E6F">
      <w:pPr>
        <w:pStyle w:val="ListParagraph"/>
        <w:rPr>
          <w:lang w:val="en-US"/>
        </w:rPr>
      </w:pPr>
    </w:p>
    <w:p w14:paraId="37A9D078" w14:textId="59F9F472" w:rsidR="00642C47" w:rsidRPr="00CC63A3" w:rsidRDefault="00642C47" w:rsidP="003C4F5E">
      <w:pPr>
        <w:pStyle w:val="ListParagraph"/>
        <w:numPr>
          <w:ilvl w:val="0"/>
          <w:numId w:val="31"/>
        </w:numPr>
        <w:rPr>
          <w:lang w:val="en-US"/>
        </w:rPr>
      </w:pPr>
      <w:r>
        <w:rPr>
          <w:lang w:val="en-US"/>
        </w:rPr>
        <w:t xml:space="preserve">Optionally, add </w:t>
      </w:r>
      <w:r w:rsidR="00AB0E6F">
        <w:rPr>
          <w:lang w:val="en-US"/>
        </w:rPr>
        <w:t xml:space="preserve">Wazuh agents to </w:t>
      </w:r>
      <w:r>
        <w:rPr>
          <w:lang w:val="en-US"/>
        </w:rPr>
        <w:t>some of the other Alpine VMs</w:t>
      </w:r>
      <w:r w:rsidR="00AB0E6F">
        <w:rPr>
          <w:lang w:val="en-US"/>
        </w:rPr>
        <w:t xml:space="preserve"> to monitor them</w:t>
      </w:r>
    </w:p>
    <w:p w14:paraId="3DBFA057" w14:textId="735933F8" w:rsidR="0056251A" w:rsidRPr="00384AC6" w:rsidRDefault="0056251A" w:rsidP="0056251A">
      <w:pPr>
        <w:pStyle w:val="ListParagraph"/>
        <w:ind w:left="1440"/>
        <w:rPr>
          <w:lang w:val="en-US"/>
        </w:rPr>
      </w:pPr>
    </w:p>
    <w:p w14:paraId="7F06CC27" w14:textId="77777777" w:rsidR="00C15626" w:rsidRPr="00957118" w:rsidRDefault="00C15626" w:rsidP="00957118">
      <w:pPr>
        <w:rPr>
          <w:lang w:val="en-US"/>
        </w:rPr>
      </w:pPr>
    </w:p>
    <w:p w14:paraId="757DC7AA" w14:textId="5CB7EC80" w:rsidR="00542DB3" w:rsidRDefault="3F737EC0" w:rsidP="00EF1C94">
      <w:pPr>
        <w:pStyle w:val="Heading2"/>
        <w:rPr>
          <w:lang w:val="en-US"/>
        </w:rPr>
      </w:pPr>
      <w:r w:rsidRPr="792445ED">
        <w:rPr>
          <w:lang w:val="en-US"/>
        </w:rPr>
        <w:t xml:space="preserve">Adding </w:t>
      </w:r>
      <w:r w:rsidR="70267A99" w:rsidRPr="792445ED">
        <w:rPr>
          <w:lang w:val="en-US"/>
        </w:rPr>
        <w:t xml:space="preserve">a Wazuh agent to </w:t>
      </w:r>
      <w:r w:rsidR="6C319A65" w:rsidRPr="792445ED">
        <w:rPr>
          <w:lang w:val="en-US"/>
        </w:rPr>
        <w:t>OPNSense</w:t>
      </w:r>
    </w:p>
    <w:p w14:paraId="2A2169A1" w14:textId="77777777" w:rsidR="00272E5B" w:rsidRDefault="00272E5B" w:rsidP="00272E5B">
      <w:pPr>
        <w:pStyle w:val="ListParagraph"/>
        <w:rPr>
          <w:lang w:val="en-US"/>
        </w:rPr>
      </w:pPr>
    </w:p>
    <w:p w14:paraId="424E3B4B" w14:textId="6F679167" w:rsidR="00AB7AA7" w:rsidRDefault="00AB7AA7" w:rsidP="00752073">
      <w:pPr>
        <w:pStyle w:val="Solutions"/>
        <w:ind w:firstLine="708"/>
      </w:pPr>
      <w:bookmarkStart w:id="2" w:name="_Hlk148684968"/>
      <w:r w:rsidRPr="00AB7AA7">
        <w:rPr>
          <w:noProof/>
        </w:rPr>
        <w:lastRenderedPageBreak/>
        <w:drawing>
          <wp:inline distT="0" distB="0" distL="0" distR="0" wp14:anchorId="73421E57" wp14:editId="03655100">
            <wp:extent cx="5396230" cy="1697355"/>
            <wp:effectExtent l="0" t="0" r="0" b="0"/>
            <wp:docPr id="142337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72646" name="Picture 1" descr="A screenshot of a computer&#10;&#10;Description automatically generated"/>
                    <pic:cNvPicPr/>
                  </pic:nvPicPr>
                  <pic:blipFill>
                    <a:blip r:embed="rId44"/>
                    <a:stretch>
                      <a:fillRect/>
                    </a:stretch>
                  </pic:blipFill>
                  <pic:spPr>
                    <a:xfrm>
                      <a:off x="0" y="0"/>
                      <a:ext cx="5396230" cy="1697355"/>
                    </a:xfrm>
                    <a:prstGeom prst="rect">
                      <a:avLst/>
                    </a:prstGeom>
                  </pic:spPr>
                </pic:pic>
              </a:graphicData>
            </a:graphic>
          </wp:inline>
        </w:drawing>
      </w:r>
    </w:p>
    <w:p w14:paraId="3129F0AE" w14:textId="7265B143" w:rsidR="00752073" w:rsidRDefault="00752073" w:rsidP="00752073">
      <w:pPr>
        <w:pStyle w:val="Solutions"/>
        <w:ind w:firstLine="708"/>
      </w:pPr>
      <w:r>
        <w:t xml:space="preserve">$ </w:t>
      </w:r>
      <w:r w:rsidRPr="004234C3">
        <w:t>pkg search wazuh-agent</w:t>
      </w:r>
    </w:p>
    <w:p w14:paraId="31031BB4" w14:textId="77777777" w:rsidR="00752073" w:rsidRDefault="00752073" w:rsidP="00752073">
      <w:pPr>
        <w:pStyle w:val="Solutions"/>
        <w:ind w:firstLine="708"/>
      </w:pPr>
      <w:r>
        <w:t xml:space="preserve">$ </w:t>
      </w:r>
      <w:r w:rsidRPr="00F017FB">
        <w:t>pkg install wazuh-agent</w:t>
      </w:r>
    </w:p>
    <w:p w14:paraId="04AE8AC6" w14:textId="77777777" w:rsidR="00646885" w:rsidRDefault="00646885" w:rsidP="00752073">
      <w:pPr>
        <w:pStyle w:val="Solutions"/>
        <w:ind w:firstLine="708"/>
      </w:pPr>
    </w:p>
    <w:p w14:paraId="6480D536" w14:textId="02319262" w:rsidR="00646885" w:rsidRPr="00A17880" w:rsidRDefault="00646885" w:rsidP="00752073">
      <w:pPr>
        <w:pStyle w:val="Solutions"/>
        <w:ind w:firstLine="708"/>
        <w:rPr>
          <w:b/>
          <w:bCs/>
        </w:rPr>
      </w:pPr>
      <w:r w:rsidRPr="00A17880">
        <w:rPr>
          <w:b/>
          <w:bCs/>
          <w:color w:val="FF0000"/>
        </w:rPr>
        <w:t>VERSION INSTALLED – 4.9.2</w:t>
      </w:r>
    </w:p>
    <w:p w14:paraId="4003616C" w14:textId="77777777" w:rsidR="00646885" w:rsidRDefault="00646885" w:rsidP="00752073">
      <w:pPr>
        <w:pStyle w:val="Solutions"/>
        <w:ind w:firstLine="708"/>
      </w:pPr>
    </w:p>
    <w:p w14:paraId="5F4A8FB9" w14:textId="77777777" w:rsidR="00752073" w:rsidRPr="00752073" w:rsidRDefault="00752073" w:rsidP="00752073">
      <w:pPr>
        <w:pStyle w:val="Solutions"/>
        <w:ind w:firstLine="708"/>
      </w:pPr>
      <w:r w:rsidRPr="00752073">
        <w:t>$ cp /etc/localtime /var/ossec/etc</w:t>
      </w:r>
    </w:p>
    <w:p w14:paraId="4A78830C" w14:textId="77777777" w:rsidR="00752073" w:rsidRPr="00752073" w:rsidRDefault="00752073" w:rsidP="00752073">
      <w:pPr>
        <w:pStyle w:val="Solutions"/>
        <w:ind w:firstLine="708"/>
      </w:pPr>
      <w:r>
        <w:t xml:space="preserve">change in </w:t>
      </w:r>
      <w:r w:rsidRPr="00B648F6">
        <w:t>/var/ossec/etc/ossec.conf</w:t>
      </w:r>
    </w:p>
    <w:p w14:paraId="0C485135" w14:textId="018229A2" w:rsidR="00752073" w:rsidRPr="00DB5431" w:rsidRDefault="00752073" w:rsidP="00752073">
      <w:pPr>
        <w:pStyle w:val="Solutions"/>
      </w:pPr>
      <w:r w:rsidRPr="00752073">
        <w:tab/>
      </w:r>
      <w:r>
        <w:tab/>
      </w:r>
      <w:r w:rsidRPr="00DB5431">
        <w:t>&lt;ossec_config&gt;</w:t>
      </w:r>
    </w:p>
    <w:p w14:paraId="4D601CAB" w14:textId="3BE95582" w:rsidR="00752073" w:rsidRPr="00DB5431" w:rsidRDefault="00752073" w:rsidP="00752073">
      <w:pPr>
        <w:pStyle w:val="Solutions"/>
      </w:pPr>
      <w:r w:rsidRPr="00DB5431">
        <w:t xml:space="preserve"> </w:t>
      </w:r>
      <w:r>
        <w:tab/>
      </w:r>
      <w:r>
        <w:tab/>
      </w:r>
      <w:r w:rsidRPr="00DB5431">
        <w:t xml:space="preserve"> &lt;client&gt;</w:t>
      </w:r>
    </w:p>
    <w:p w14:paraId="7B38B1B8" w14:textId="748F6382" w:rsidR="00752073" w:rsidRPr="00DB5431" w:rsidRDefault="00752073" w:rsidP="00752073">
      <w:pPr>
        <w:pStyle w:val="Solutions"/>
      </w:pPr>
      <w:r w:rsidRPr="00DB5431">
        <w:t xml:space="preserve">    </w:t>
      </w:r>
      <w:r>
        <w:tab/>
      </w:r>
      <w:r>
        <w:tab/>
      </w:r>
      <w:r>
        <w:tab/>
      </w:r>
      <w:r w:rsidRPr="00DB5431">
        <w:t>&lt;server&gt;</w:t>
      </w:r>
    </w:p>
    <w:p w14:paraId="4906EBBC" w14:textId="62CBECA2" w:rsidR="00752073" w:rsidRPr="00DB5431" w:rsidRDefault="00752073" w:rsidP="00752073">
      <w:pPr>
        <w:pStyle w:val="Solutions"/>
      </w:pPr>
      <w:r w:rsidRPr="00DB5431">
        <w:t xml:space="preserve">     </w:t>
      </w:r>
      <w:r>
        <w:tab/>
      </w:r>
      <w:r>
        <w:tab/>
      </w:r>
      <w:r>
        <w:tab/>
      </w:r>
      <w:r>
        <w:tab/>
      </w:r>
      <w:r w:rsidRPr="00DB5431">
        <w:t xml:space="preserve"> &lt;address&gt;</w:t>
      </w:r>
      <w:r w:rsidR="00B1423E" w:rsidRPr="00EE3ABE">
        <w:rPr>
          <w:color w:val="FF0000"/>
        </w:rPr>
        <w:t>&lt;Wazuh server IP</w:t>
      </w:r>
      <w:r w:rsidR="00B1423E">
        <w:rPr>
          <w:color w:val="FF0000"/>
        </w:rPr>
        <w:t>&gt;</w:t>
      </w:r>
      <w:r w:rsidR="00B1423E" w:rsidRPr="00DB5431">
        <w:t xml:space="preserve"> </w:t>
      </w:r>
      <w:r w:rsidRPr="00DB5431">
        <w:t>&lt;/address&gt;</w:t>
      </w:r>
    </w:p>
    <w:p w14:paraId="298E69EF" w14:textId="43E7115A" w:rsidR="00752073" w:rsidRPr="00DB47E7" w:rsidRDefault="00752073" w:rsidP="00752073">
      <w:pPr>
        <w:pStyle w:val="Solutions"/>
      </w:pPr>
      <w:r w:rsidRPr="00DB5431">
        <w:t xml:space="preserve">    </w:t>
      </w:r>
      <w:r>
        <w:tab/>
      </w:r>
      <w:r>
        <w:tab/>
      </w:r>
      <w:r>
        <w:tab/>
      </w:r>
      <w:r w:rsidRPr="00DB47E7">
        <w:t>&lt;/server&gt;</w:t>
      </w:r>
    </w:p>
    <w:p w14:paraId="5782B91C" w14:textId="7323EA79" w:rsidR="00752073" w:rsidRPr="00DB47E7" w:rsidRDefault="00752073" w:rsidP="00752073">
      <w:pPr>
        <w:pStyle w:val="Solutions"/>
      </w:pPr>
      <w:r w:rsidRPr="00DB47E7">
        <w:t xml:space="preserve">    </w:t>
      </w:r>
      <w:r w:rsidRPr="00DB47E7">
        <w:tab/>
      </w:r>
      <w:r w:rsidRPr="00DB47E7">
        <w:tab/>
        <w:t>&lt;config-profile&gt;debian, debian8&lt;/config-profile&gt;</w:t>
      </w:r>
    </w:p>
    <w:p w14:paraId="4D04455B" w14:textId="2E6EFE70" w:rsidR="00752073" w:rsidRPr="00DB5431" w:rsidRDefault="00752073" w:rsidP="00752073">
      <w:pPr>
        <w:pStyle w:val="Solutions"/>
      </w:pPr>
      <w:r w:rsidRPr="00DB47E7">
        <w:t xml:space="preserve">    </w:t>
      </w:r>
      <w:r w:rsidRPr="00DB47E7">
        <w:tab/>
      </w:r>
      <w:r w:rsidRPr="00DB47E7">
        <w:tab/>
      </w:r>
      <w:r w:rsidRPr="00DB5431">
        <w:t>&lt;crypto_method&gt;aes&lt;/crypto_method&gt;</w:t>
      </w:r>
    </w:p>
    <w:p w14:paraId="37E59A43" w14:textId="73F23883" w:rsidR="00752073" w:rsidRDefault="00752073" w:rsidP="00752073">
      <w:pPr>
        <w:pStyle w:val="Solutions"/>
      </w:pPr>
      <w:r w:rsidRPr="00DB5431">
        <w:t xml:space="preserve"> </w:t>
      </w:r>
      <w:r>
        <w:tab/>
      </w:r>
      <w:r>
        <w:tab/>
      </w:r>
      <w:r w:rsidRPr="00DB5431">
        <w:t xml:space="preserve"> </w:t>
      </w:r>
      <w:r w:rsidRPr="00644369">
        <w:t>&lt;/client&gt;</w:t>
      </w:r>
    </w:p>
    <w:p w14:paraId="0B17A59B" w14:textId="77777777" w:rsidR="00D04C48" w:rsidRDefault="00D04C48" w:rsidP="00752073">
      <w:pPr>
        <w:pStyle w:val="Solutions"/>
      </w:pPr>
    </w:p>
    <w:p w14:paraId="11C4B6D3" w14:textId="5D20A4EA" w:rsidR="00D04C48" w:rsidRDefault="00D04C48" w:rsidP="00752073">
      <w:pPr>
        <w:pStyle w:val="Solutions"/>
      </w:pPr>
    </w:p>
    <w:p w14:paraId="1ED50D88" w14:textId="7D0EE61B" w:rsidR="006B5866" w:rsidRPr="00644369" w:rsidRDefault="00621F0A" w:rsidP="00752073">
      <w:pPr>
        <w:pStyle w:val="Solutions"/>
      </w:pPr>
      <w:r w:rsidRPr="00621F0A">
        <w:rPr>
          <w:noProof/>
        </w:rPr>
        <w:drawing>
          <wp:inline distT="0" distB="0" distL="0" distR="0" wp14:anchorId="5CCEBD87" wp14:editId="77D99668">
            <wp:extent cx="5396230" cy="1592580"/>
            <wp:effectExtent l="0" t="0" r="0" b="7620"/>
            <wp:docPr id="13701230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23096" name="Picture 1" descr="A computer screen with white text&#10;&#10;Description automatically generated"/>
                    <pic:cNvPicPr/>
                  </pic:nvPicPr>
                  <pic:blipFill>
                    <a:blip r:embed="rId45"/>
                    <a:stretch>
                      <a:fillRect/>
                    </a:stretch>
                  </pic:blipFill>
                  <pic:spPr>
                    <a:xfrm>
                      <a:off x="0" y="0"/>
                      <a:ext cx="5396230" cy="1592580"/>
                    </a:xfrm>
                    <a:prstGeom prst="rect">
                      <a:avLst/>
                    </a:prstGeom>
                  </pic:spPr>
                </pic:pic>
              </a:graphicData>
            </a:graphic>
          </wp:inline>
        </w:drawing>
      </w:r>
    </w:p>
    <w:p w14:paraId="7E5BCCE2" w14:textId="77777777" w:rsidR="00752073" w:rsidRPr="00D10CFB" w:rsidRDefault="00752073" w:rsidP="00752073">
      <w:pPr>
        <w:pStyle w:val="Solutions"/>
        <w:ind w:firstLine="708"/>
      </w:pPr>
      <w:r>
        <w:t xml:space="preserve">$ </w:t>
      </w:r>
      <w:r w:rsidRPr="00D10CFB">
        <w:t>service wazuh-agent enable</w:t>
      </w:r>
    </w:p>
    <w:p w14:paraId="22D0046C" w14:textId="77777777" w:rsidR="00752073" w:rsidRDefault="00752073" w:rsidP="00752073">
      <w:pPr>
        <w:pStyle w:val="Solutions"/>
        <w:ind w:firstLine="708"/>
      </w:pPr>
      <w:r>
        <w:t xml:space="preserve">$ </w:t>
      </w:r>
      <w:r w:rsidRPr="001322BA">
        <w:t>service wazuh-agent st</w:t>
      </w:r>
      <w:r>
        <w:t>art</w:t>
      </w:r>
    </w:p>
    <w:p w14:paraId="56F87CBC" w14:textId="207C7B77" w:rsidR="00D905BD" w:rsidRDefault="00D905BD" w:rsidP="00D905BD">
      <w:pPr>
        <w:pStyle w:val="Solutions"/>
      </w:pPr>
      <w:r w:rsidRPr="00D905BD">
        <w:rPr>
          <w:noProof/>
        </w:rPr>
        <w:drawing>
          <wp:inline distT="0" distB="0" distL="0" distR="0" wp14:anchorId="62993F32" wp14:editId="1EDC529E">
            <wp:extent cx="5396230" cy="960120"/>
            <wp:effectExtent l="0" t="0" r="0" b="0"/>
            <wp:docPr id="6402112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11264" name="Picture 1" descr="A screen shot of a computer&#10;&#10;Description automatically generated"/>
                    <pic:cNvPicPr/>
                  </pic:nvPicPr>
                  <pic:blipFill>
                    <a:blip r:embed="rId46"/>
                    <a:stretch>
                      <a:fillRect/>
                    </a:stretch>
                  </pic:blipFill>
                  <pic:spPr>
                    <a:xfrm>
                      <a:off x="0" y="0"/>
                      <a:ext cx="5396230" cy="960120"/>
                    </a:xfrm>
                    <a:prstGeom prst="rect">
                      <a:avLst/>
                    </a:prstGeom>
                  </pic:spPr>
                </pic:pic>
              </a:graphicData>
            </a:graphic>
          </wp:inline>
        </w:drawing>
      </w:r>
    </w:p>
    <w:p w14:paraId="53DA332B" w14:textId="35B68B36" w:rsidR="009E5C0B" w:rsidRDefault="009E5C0B" w:rsidP="00752073">
      <w:pPr>
        <w:pStyle w:val="Solutions"/>
        <w:ind w:firstLine="708"/>
      </w:pPr>
      <w:r>
        <w:t xml:space="preserve">Add following to </w:t>
      </w:r>
      <w:r w:rsidR="00A66574">
        <w:t>/var/ossec/etc/ossec.conf :</w:t>
      </w:r>
    </w:p>
    <w:p w14:paraId="6132D9B3" w14:textId="77777777" w:rsidR="00A66574" w:rsidRPr="00A66574" w:rsidRDefault="00A66574" w:rsidP="00A66574">
      <w:pPr>
        <w:pStyle w:val="Solutions"/>
        <w:ind w:firstLine="708"/>
        <w:rPr>
          <w:lang w:val="fr-FR"/>
        </w:rPr>
      </w:pPr>
      <w:r w:rsidRPr="003D4EF4">
        <w:t xml:space="preserve">  </w:t>
      </w:r>
      <w:r w:rsidRPr="00A66574">
        <w:rPr>
          <w:lang w:val="fr-FR"/>
        </w:rPr>
        <w:t>&lt;localfile&gt;</w:t>
      </w:r>
    </w:p>
    <w:p w14:paraId="76D69233" w14:textId="77777777" w:rsidR="00A66574" w:rsidRPr="00A66574" w:rsidRDefault="00A66574" w:rsidP="00A66574">
      <w:pPr>
        <w:pStyle w:val="Solutions"/>
        <w:ind w:firstLine="708"/>
        <w:rPr>
          <w:lang w:val="fr-FR"/>
        </w:rPr>
      </w:pPr>
      <w:r w:rsidRPr="00A66574">
        <w:rPr>
          <w:lang w:val="fr-FR"/>
        </w:rPr>
        <w:t xml:space="preserve">    &lt;log_format&gt;syslog&lt;/log_format&gt;</w:t>
      </w:r>
    </w:p>
    <w:p w14:paraId="20B39721" w14:textId="77777777" w:rsidR="00A66574" w:rsidRPr="00A66574" w:rsidRDefault="00A66574" w:rsidP="00A66574">
      <w:pPr>
        <w:pStyle w:val="Solutions"/>
        <w:ind w:firstLine="708"/>
        <w:rPr>
          <w:lang w:val="fr-FR"/>
        </w:rPr>
      </w:pPr>
      <w:r w:rsidRPr="00A66574">
        <w:rPr>
          <w:lang w:val="fr-FR"/>
        </w:rPr>
        <w:t xml:space="preserve">    &lt;location&gt;/var/log/audit/latest.log&lt;/location&gt;</w:t>
      </w:r>
    </w:p>
    <w:p w14:paraId="0A0F80C8" w14:textId="24B99658" w:rsidR="00A66574" w:rsidRDefault="00A66574" w:rsidP="00A66574">
      <w:pPr>
        <w:pStyle w:val="Solutions"/>
        <w:ind w:firstLine="708"/>
      </w:pPr>
      <w:r w:rsidRPr="00A66574">
        <w:rPr>
          <w:lang w:val="fr-FR"/>
        </w:rPr>
        <w:t xml:space="preserve">  </w:t>
      </w:r>
      <w:r>
        <w:t>&lt;/localfile&gt;</w:t>
      </w:r>
    </w:p>
    <w:p w14:paraId="66700464" w14:textId="2FE0B774" w:rsidR="005A7110" w:rsidRDefault="005A7110" w:rsidP="005A7110">
      <w:pPr>
        <w:pStyle w:val="Solutions"/>
      </w:pPr>
    </w:p>
    <w:p w14:paraId="41A3A27B" w14:textId="646ADFC2" w:rsidR="00600227" w:rsidRDefault="00600227" w:rsidP="005A7110">
      <w:pPr>
        <w:pStyle w:val="Solutions"/>
      </w:pPr>
      <w:r w:rsidRPr="00600227">
        <w:rPr>
          <w:noProof/>
        </w:rPr>
        <w:lastRenderedPageBreak/>
        <w:drawing>
          <wp:inline distT="0" distB="0" distL="0" distR="0" wp14:anchorId="7316FF46" wp14:editId="050806A5">
            <wp:extent cx="5396230" cy="2012950"/>
            <wp:effectExtent l="0" t="0" r="0" b="6350"/>
            <wp:docPr id="613809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9432" name="Picture 1" descr="A screen shot of a computer program&#10;&#10;Description automatically generated"/>
                    <pic:cNvPicPr/>
                  </pic:nvPicPr>
                  <pic:blipFill>
                    <a:blip r:embed="rId47"/>
                    <a:stretch>
                      <a:fillRect/>
                    </a:stretch>
                  </pic:blipFill>
                  <pic:spPr>
                    <a:xfrm>
                      <a:off x="0" y="0"/>
                      <a:ext cx="5396230" cy="2012950"/>
                    </a:xfrm>
                    <a:prstGeom prst="rect">
                      <a:avLst/>
                    </a:prstGeom>
                  </pic:spPr>
                </pic:pic>
              </a:graphicData>
            </a:graphic>
          </wp:inline>
        </w:drawing>
      </w:r>
    </w:p>
    <w:p w14:paraId="0ACE8516" w14:textId="002291A1" w:rsidR="00A66574" w:rsidRDefault="00A66574" w:rsidP="00A66574">
      <w:pPr>
        <w:pStyle w:val="Solutions"/>
        <w:ind w:firstLine="708"/>
      </w:pPr>
      <w:r>
        <w:t xml:space="preserve">$ </w:t>
      </w:r>
      <w:r w:rsidRPr="001322BA">
        <w:t xml:space="preserve">service wazuh-agent </w:t>
      </w:r>
      <w:r>
        <w:t>re</w:t>
      </w:r>
      <w:r w:rsidRPr="001322BA">
        <w:t>st</w:t>
      </w:r>
      <w:r>
        <w:t>art</w:t>
      </w:r>
    </w:p>
    <w:p w14:paraId="18A66BE2" w14:textId="0999C93A" w:rsidR="00322C02" w:rsidRDefault="00322C02" w:rsidP="00322C02">
      <w:pPr>
        <w:pStyle w:val="Solutions"/>
      </w:pPr>
      <w:r w:rsidRPr="00322C02">
        <w:rPr>
          <w:noProof/>
        </w:rPr>
        <w:drawing>
          <wp:inline distT="0" distB="0" distL="0" distR="0" wp14:anchorId="6BC973F5" wp14:editId="73805696">
            <wp:extent cx="5396230" cy="974725"/>
            <wp:effectExtent l="0" t="0" r="0" b="0"/>
            <wp:docPr id="1831992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92354" name="Picture 1" descr="A screenshot of a computer&#10;&#10;Description automatically generated"/>
                    <pic:cNvPicPr/>
                  </pic:nvPicPr>
                  <pic:blipFill>
                    <a:blip r:embed="rId48"/>
                    <a:stretch>
                      <a:fillRect/>
                    </a:stretch>
                  </pic:blipFill>
                  <pic:spPr>
                    <a:xfrm>
                      <a:off x="0" y="0"/>
                      <a:ext cx="5396230" cy="974725"/>
                    </a:xfrm>
                    <a:prstGeom prst="rect">
                      <a:avLst/>
                    </a:prstGeom>
                  </pic:spPr>
                </pic:pic>
              </a:graphicData>
            </a:graphic>
          </wp:inline>
        </w:drawing>
      </w:r>
    </w:p>
    <w:p w14:paraId="52925E0A" w14:textId="045BF156" w:rsidR="004F03FC" w:rsidRDefault="004F03FC" w:rsidP="004F03FC">
      <w:pPr>
        <w:rPr>
          <w:lang w:val="en-US"/>
        </w:rPr>
      </w:pPr>
      <w:r w:rsidRPr="00E35ECC">
        <w:rPr>
          <w:lang w:val="en-US"/>
        </w:rPr>
        <w:t xml:space="preserve">You may get </w:t>
      </w:r>
      <w:r w:rsidR="00E35ECC" w:rsidRPr="00E35ECC">
        <w:rPr>
          <w:lang w:val="en-US"/>
        </w:rPr>
        <w:t>the a</w:t>
      </w:r>
      <w:r w:rsidR="00E35ECC">
        <w:rPr>
          <w:lang w:val="en-US"/>
        </w:rPr>
        <w:t>gent registration complete but the exchange information not working.</w:t>
      </w:r>
    </w:p>
    <w:p w14:paraId="5C8A335E" w14:textId="58DA8325" w:rsidR="00E35ECC" w:rsidRDefault="00E35ECC" w:rsidP="004F03FC">
      <w:pPr>
        <w:rPr>
          <w:lang w:val="en-US"/>
        </w:rPr>
      </w:pPr>
      <w:r>
        <w:rPr>
          <w:lang w:val="en-US"/>
        </w:rPr>
        <w:t xml:space="preserve">Check the ossec.log </w:t>
      </w:r>
      <w:r w:rsidR="00A25A8D">
        <w:rPr>
          <w:lang w:val="en-US"/>
        </w:rPr>
        <w:t>for the error message.</w:t>
      </w:r>
    </w:p>
    <w:p w14:paraId="02845FDF" w14:textId="428787CA" w:rsidR="00A25A8D" w:rsidRDefault="00311219" w:rsidP="004F03FC">
      <w:pPr>
        <w:rPr>
          <w:lang w:val="en-US"/>
        </w:rPr>
      </w:pPr>
      <w:r>
        <w:rPr>
          <w:lang w:val="en-US"/>
        </w:rPr>
        <w:t xml:space="preserve">This may be because the OPNSense distro has per default udp as transport protocol, while the </w:t>
      </w:r>
      <w:r w:rsidR="00C70302">
        <w:rPr>
          <w:lang w:val="en-US"/>
        </w:rPr>
        <w:t>Wazuh agent has tcp as transport protocol. How would you change this ?</w:t>
      </w:r>
    </w:p>
    <w:p w14:paraId="4374E481" w14:textId="77777777" w:rsidR="0081098D" w:rsidRDefault="0081098D" w:rsidP="004F03FC">
      <w:pPr>
        <w:rPr>
          <w:lang w:val="en-US"/>
        </w:rPr>
      </w:pPr>
    </w:p>
    <w:p w14:paraId="0F7D4540" w14:textId="77777777" w:rsidR="009E6641" w:rsidRPr="009E6641" w:rsidRDefault="009E6641" w:rsidP="009E6641">
      <w:pPr>
        <w:pStyle w:val="Solutions"/>
      </w:pPr>
      <w:r w:rsidRPr="009E6641">
        <w:t xml:space="preserve">    &lt;server&gt;</w:t>
      </w:r>
    </w:p>
    <w:p w14:paraId="53D65A14" w14:textId="77777777" w:rsidR="009E6641" w:rsidRPr="009E6641" w:rsidRDefault="009E6641" w:rsidP="009E6641">
      <w:pPr>
        <w:pStyle w:val="Solutions"/>
      </w:pPr>
      <w:r w:rsidRPr="009E6641">
        <w:t xml:space="preserve">      &lt;address&gt;10.0.0.195&lt;/address&gt;</w:t>
      </w:r>
    </w:p>
    <w:p w14:paraId="614A8316" w14:textId="77777777" w:rsidR="009E6641" w:rsidRPr="009E6641" w:rsidRDefault="009E6641" w:rsidP="009E6641">
      <w:pPr>
        <w:pStyle w:val="Solutions"/>
      </w:pPr>
      <w:r w:rsidRPr="009E6641">
        <w:t xml:space="preserve">      &lt;port&gt;1514&lt;/port&gt;</w:t>
      </w:r>
    </w:p>
    <w:p w14:paraId="0293CA53" w14:textId="77777777" w:rsidR="009E6641" w:rsidRPr="009E6641" w:rsidRDefault="009E6641" w:rsidP="009E6641">
      <w:pPr>
        <w:pStyle w:val="Solutions"/>
      </w:pPr>
      <w:r w:rsidRPr="009E6641">
        <w:t xml:space="preserve">      &lt;protocol&gt;</w:t>
      </w:r>
      <w:r w:rsidRPr="009E6641">
        <w:rPr>
          <w:b/>
          <w:bCs/>
          <w:u w:val="single"/>
        </w:rPr>
        <w:t>tcp</w:t>
      </w:r>
      <w:r w:rsidRPr="009E6641">
        <w:t>&lt;/protocol&gt;</w:t>
      </w:r>
    </w:p>
    <w:p w14:paraId="57FE5147" w14:textId="7AC571C5" w:rsidR="009E6641" w:rsidRDefault="009E6641" w:rsidP="009E6641">
      <w:pPr>
        <w:pStyle w:val="Solutions"/>
      </w:pPr>
      <w:r w:rsidRPr="009E6641">
        <w:t xml:space="preserve">    &lt;/server&gt;</w:t>
      </w:r>
    </w:p>
    <w:p w14:paraId="0BEC20B8" w14:textId="5DBCE276" w:rsidR="009F3E7E" w:rsidRPr="00E0118E" w:rsidRDefault="009F3E7E" w:rsidP="004F03FC">
      <w:pPr>
        <w:rPr>
          <w:b/>
          <w:bCs/>
          <w:color w:val="FF0000"/>
          <w:lang w:val="en-US"/>
        </w:rPr>
      </w:pPr>
    </w:p>
    <w:p w14:paraId="44B1D373" w14:textId="73E844B4" w:rsidR="005839C8" w:rsidRPr="00E0118E" w:rsidRDefault="005839C8" w:rsidP="004F03FC">
      <w:pPr>
        <w:rPr>
          <w:b/>
          <w:bCs/>
          <w:color w:val="FF0000"/>
          <w:lang w:val="en-US"/>
        </w:rPr>
      </w:pPr>
      <w:r w:rsidRPr="00E0118E">
        <w:rPr>
          <w:b/>
          <w:bCs/>
          <w:color w:val="FF0000"/>
          <w:lang w:val="en-US"/>
        </w:rPr>
        <w:t>The whole story here is that the package manager for FreeBSD updated its wazuh-agent package to 4.9.2 instead of 4.7.5 which was previous and installed by most student (yes I asked a lot of people).</w:t>
      </w:r>
    </w:p>
    <w:p w14:paraId="04599E4D" w14:textId="162990FA" w:rsidR="001E27DD" w:rsidRPr="00E0118E" w:rsidRDefault="001E27DD" w:rsidP="004F03FC">
      <w:pPr>
        <w:rPr>
          <w:b/>
          <w:bCs/>
          <w:color w:val="FF0000"/>
          <w:lang w:val="en-US"/>
        </w:rPr>
      </w:pPr>
      <w:r w:rsidRPr="00E0118E">
        <w:rPr>
          <w:b/>
          <w:bCs/>
          <w:color w:val="FF0000"/>
          <w:lang w:val="en-US"/>
        </w:rPr>
        <w:t>Hence, I was trying for a lot of hours how to solve this issue.</w:t>
      </w:r>
    </w:p>
    <w:p w14:paraId="139B33CB" w14:textId="77777777" w:rsidR="005839C8" w:rsidRDefault="005839C8" w:rsidP="004F03FC">
      <w:pPr>
        <w:rPr>
          <w:lang w:val="en-US"/>
        </w:rPr>
      </w:pPr>
    </w:p>
    <w:p w14:paraId="2C036F7A" w14:textId="5E1A77A4" w:rsidR="009F3E7E" w:rsidRPr="008328A4" w:rsidRDefault="009F3E7E" w:rsidP="004F03FC">
      <w:pPr>
        <w:rPr>
          <w:color w:val="FF0000"/>
          <w:lang w:val="en-US"/>
        </w:rPr>
      </w:pPr>
      <w:r w:rsidRPr="008328A4">
        <w:rPr>
          <w:color w:val="FF0000"/>
          <w:lang w:val="en-US"/>
        </w:rPr>
        <w:t>Steps I tried to fix the issues – download wazuh 4.7.5 from Github and selected to install it as type agent and nothing more.</w:t>
      </w:r>
    </w:p>
    <w:p w14:paraId="3DE18763" w14:textId="29316DA7" w:rsidR="009F3E7E" w:rsidRPr="008328A4" w:rsidRDefault="009F3E7E" w:rsidP="004F03FC">
      <w:pPr>
        <w:rPr>
          <w:color w:val="FF0000"/>
          <w:lang w:val="en-US"/>
        </w:rPr>
      </w:pPr>
      <w:r w:rsidRPr="008328A4">
        <w:rPr>
          <w:color w:val="FF0000"/>
          <w:lang w:val="en-US"/>
        </w:rPr>
        <w:t>Failed, because I had to install gmake</w:t>
      </w:r>
      <w:r w:rsidR="00987DED" w:rsidRPr="008328A4">
        <w:rPr>
          <w:color w:val="FF0000"/>
          <w:lang w:val="en-US"/>
        </w:rPr>
        <w:t xml:space="preserve"> (pkg install gmake)</w:t>
      </w:r>
    </w:p>
    <w:p w14:paraId="2F26D2F9" w14:textId="11E3E400" w:rsidR="009F3E7E" w:rsidRDefault="009F3E7E" w:rsidP="004F03FC">
      <w:pPr>
        <w:rPr>
          <w:color w:val="FF0000"/>
          <w:lang w:val="en-US"/>
        </w:rPr>
      </w:pPr>
      <w:r w:rsidRPr="008328A4">
        <w:rPr>
          <w:color w:val="FF0000"/>
          <w:lang w:val="en-US"/>
        </w:rPr>
        <w:t>Failled, because I need cmake</w:t>
      </w:r>
      <w:r w:rsidR="00987DED" w:rsidRPr="008328A4">
        <w:rPr>
          <w:color w:val="FF0000"/>
          <w:lang w:val="en-US"/>
        </w:rPr>
        <w:t xml:space="preserve"> (</w:t>
      </w:r>
      <w:hyperlink r:id="rId49" w:history="1">
        <w:r w:rsidR="00987DED" w:rsidRPr="008328A4">
          <w:rPr>
            <w:rStyle w:val="Hyperlink"/>
            <w:color w:val="FF0000"/>
            <w:lang w:val="en-US"/>
          </w:rPr>
          <w:t>https://cmake.org/download/</w:t>
        </w:r>
      </w:hyperlink>
      <w:r w:rsidR="00987DED" w:rsidRPr="008328A4">
        <w:rPr>
          <w:color w:val="FF0000"/>
          <w:lang w:val="en-US"/>
        </w:rPr>
        <w:t xml:space="preserve">, tar -xvzf, </w:t>
      </w:r>
      <w:r w:rsidR="00987DED" w:rsidRPr="00B044B3">
        <w:rPr>
          <w:strike/>
          <w:color w:val="FF0000"/>
          <w:lang w:val="en-US"/>
        </w:rPr>
        <w:t>./configure</w:t>
      </w:r>
      <w:r w:rsidR="006459FB" w:rsidRPr="008328A4">
        <w:rPr>
          <w:color w:val="FF0000"/>
          <w:lang w:val="en-US"/>
        </w:rPr>
        <w:t xml:space="preserve">, </w:t>
      </w:r>
      <w:r w:rsidR="006459FB" w:rsidRPr="00B044B3">
        <w:rPr>
          <w:strike/>
          <w:color w:val="FF0000"/>
          <w:lang w:val="en-US"/>
        </w:rPr>
        <w:t>gmake</w:t>
      </w:r>
      <w:r w:rsidR="00B044B3">
        <w:rPr>
          <w:strike/>
          <w:color w:val="FF0000"/>
          <w:lang w:val="en-US"/>
        </w:rPr>
        <w:t xml:space="preserve">, </w:t>
      </w:r>
      <w:r w:rsidR="00B044B3">
        <w:rPr>
          <w:color w:val="FF0000"/>
          <w:lang w:val="en-US"/>
        </w:rPr>
        <w:t xml:space="preserve"> make install</w:t>
      </w:r>
      <w:r w:rsidR="00987DED" w:rsidRPr="008328A4">
        <w:rPr>
          <w:color w:val="FF0000"/>
          <w:lang w:val="en-US"/>
        </w:rPr>
        <w:t>)</w:t>
      </w:r>
    </w:p>
    <w:p w14:paraId="704A287F" w14:textId="30A47D07" w:rsidR="00EE27EA" w:rsidRPr="008328A4" w:rsidRDefault="00EE27EA" w:rsidP="004F03FC">
      <w:pPr>
        <w:rPr>
          <w:color w:val="FF0000"/>
          <w:lang w:val="en-US"/>
        </w:rPr>
      </w:pPr>
      <w:r>
        <w:rPr>
          <w:color w:val="FF0000"/>
          <w:lang w:val="en-US"/>
        </w:rPr>
        <w:t>Then after cmake is compiled with C, its time to make the rest</w:t>
      </w:r>
      <w:r w:rsidR="00CC198B">
        <w:rPr>
          <w:color w:val="FF0000"/>
          <w:lang w:val="en-US"/>
        </w:rPr>
        <w:t>, and back to `./install.sh`</w:t>
      </w:r>
    </w:p>
    <w:p w14:paraId="5AC87451" w14:textId="43DD47BC" w:rsidR="009F3E7E" w:rsidRDefault="006436D8" w:rsidP="004F03FC">
      <w:pPr>
        <w:rPr>
          <w:lang w:val="en-US"/>
        </w:rPr>
      </w:pPr>
      <w:r w:rsidRPr="006436D8">
        <w:rPr>
          <w:color w:val="FF0000"/>
          <w:lang w:val="en-US"/>
        </w:rPr>
        <w:t>Got another issue</w:t>
      </w:r>
    </w:p>
    <w:p w14:paraId="315AE27D" w14:textId="399D7C57" w:rsidR="006436D8" w:rsidRDefault="006436D8" w:rsidP="004F03FC">
      <w:pPr>
        <w:rPr>
          <w:lang w:val="en-US"/>
        </w:rPr>
      </w:pPr>
      <w:r w:rsidRPr="006436D8">
        <w:rPr>
          <w:noProof/>
          <w:lang w:val="en-US"/>
        </w:rPr>
        <w:drawing>
          <wp:inline distT="0" distB="0" distL="0" distR="0" wp14:anchorId="69B7F24A" wp14:editId="74A4903F">
            <wp:extent cx="5396230" cy="1523365"/>
            <wp:effectExtent l="0" t="0" r="0" b="635"/>
            <wp:docPr id="99818978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89783" name="Picture 1" descr="A computer screen shot of white text&#10;&#10;Description automatically generated"/>
                    <pic:cNvPicPr/>
                  </pic:nvPicPr>
                  <pic:blipFill>
                    <a:blip r:embed="rId50"/>
                    <a:stretch>
                      <a:fillRect/>
                    </a:stretch>
                  </pic:blipFill>
                  <pic:spPr>
                    <a:xfrm>
                      <a:off x="0" y="0"/>
                      <a:ext cx="5396230" cy="1523365"/>
                    </a:xfrm>
                    <a:prstGeom prst="rect">
                      <a:avLst/>
                    </a:prstGeom>
                  </pic:spPr>
                </pic:pic>
              </a:graphicData>
            </a:graphic>
          </wp:inline>
        </w:drawing>
      </w:r>
    </w:p>
    <w:p w14:paraId="116B2F93" w14:textId="155E1E49" w:rsidR="0019614F" w:rsidRPr="0019614F" w:rsidRDefault="0019614F" w:rsidP="004F03FC">
      <w:pPr>
        <w:rPr>
          <w:color w:val="FF0000"/>
          <w:lang w:val="en-US"/>
        </w:rPr>
      </w:pPr>
      <w:r w:rsidRPr="0019614F">
        <w:rPr>
          <w:color w:val="FF0000"/>
          <w:lang w:val="en-US"/>
        </w:rPr>
        <w:t>`pkg search + pkg install openssl`</w:t>
      </w:r>
    </w:p>
    <w:p w14:paraId="79C93D75" w14:textId="431C6E07" w:rsidR="009F3E7E" w:rsidRPr="00B625A8" w:rsidRDefault="00D906F8" w:rsidP="004F03FC">
      <w:pPr>
        <w:rPr>
          <w:color w:val="FF0000"/>
          <w:lang w:val="en-US"/>
        </w:rPr>
      </w:pPr>
      <w:r w:rsidRPr="00B625A8">
        <w:rPr>
          <w:color w:val="FF0000"/>
          <w:lang w:val="en-US"/>
        </w:rPr>
        <w:t>I Could not solve the issue. The damn issue that the version installed in adminserver is 4.8.0 and freebsd installs version 4.9.2 is killing me for more than 5 hours already…</w:t>
      </w:r>
    </w:p>
    <w:p w14:paraId="413BBD1C" w14:textId="4C9CFD7E" w:rsidR="00D906F8" w:rsidRDefault="00D906F8" w:rsidP="004F03FC">
      <w:pPr>
        <w:rPr>
          <w:color w:val="FF0000"/>
          <w:lang w:val="en-US"/>
        </w:rPr>
      </w:pPr>
      <w:r w:rsidRPr="00B625A8">
        <w:rPr>
          <w:color w:val="FF0000"/>
          <w:lang w:val="en-US"/>
        </w:rPr>
        <w:lastRenderedPageBreak/>
        <w:t>The only idea I get right now is to manually update wazuh components for adminserver and that should solve half of my issues.</w:t>
      </w:r>
    </w:p>
    <w:p w14:paraId="1F8BC782" w14:textId="77777777" w:rsidR="00631655" w:rsidRDefault="00631655" w:rsidP="004F03FC">
      <w:pPr>
        <w:rPr>
          <w:color w:val="FF0000"/>
          <w:lang w:val="en-US"/>
        </w:rPr>
      </w:pPr>
    </w:p>
    <w:p w14:paraId="2E1A0BC2" w14:textId="2E766C0A" w:rsidR="00631655" w:rsidRDefault="00631655" w:rsidP="004F03FC">
      <w:pPr>
        <w:rPr>
          <w:color w:val="FF0000"/>
          <w:lang w:val="en-US"/>
        </w:rPr>
      </w:pPr>
      <w:r>
        <w:rPr>
          <w:color w:val="FF0000"/>
          <w:lang w:val="en-US"/>
        </w:rPr>
        <w:t>AFTER INSTALLING LATEST VERSION OF WAZUH COMPONENTS ON ADMINSERVER</w:t>
      </w:r>
    </w:p>
    <w:p w14:paraId="0C144236" w14:textId="2B1021E4" w:rsidR="00631655" w:rsidRDefault="00631655" w:rsidP="004F03FC">
      <w:pPr>
        <w:rPr>
          <w:color w:val="FF0000"/>
          <w:lang w:val="en-US"/>
        </w:rPr>
      </w:pPr>
      <w:r w:rsidRPr="00631655">
        <w:rPr>
          <w:color w:val="FF0000"/>
          <w:lang w:val="en-US"/>
        </w:rPr>
        <w:drawing>
          <wp:inline distT="0" distB="0" distL="0" distR="0" wp14:anchorId="24F0F83A" wp14:editId="594588D9">
            <wp:extent cx="5306165" cy="1305107"/>
            <wp:effectExtent l="0" t="0" r="8890" b="9525"/>
            <wp:docPr id="19280041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04173" name="Picture 1" descr="A screen shot of a computer code&#10;&#10;Description automatically generated"/>
                    <pic:cNvPicPr/>
                  </pic:nvPicPr>
                  <pic:blipFill>
                    <a:blip r:embed="rId51"/>
                    <a:stretch>
                      <a:fillRect/>
                    </a:stretch>
                  </pic:blipFill>
                  <pic:spPr>
                    <a:xfrm>
                      <a:off x="0" y="0"/>
                      <a:ext cx="5306165" cy="1305107"/>
                    </a:xfrm>
                    <a:prstGeom prst="rect">
                      <a:avLst/>
                    </a:prstGeom>
                  </pic:spPr>
                </pic:pic>
              </a:graphicData>
            </a:graphic>
          </wp:inline>
        </w:drawing>
      </w:r>
    </w:p>
    <w:p w14:paraId="2FEAAEED" w14:textId="682C046E" w:rsidR="004836E4" w:rsidRDefault="004836E4" w:rsidP="004F03FC">
      <w:pPr>
        <w:rPr>
          <w:color w:val="FF0000"/>
          <w:lang w:val="en-US"/>
        </w:rPr>
      </w:pPr>
      <w:r>
        <w:rPr>
          <w:color w:val="FF0000"/>
          <w:lang w:val="en-US"/>
        </w:rPr>
        <w:t>I managed to connect all of them.</w:t>
      </w:r>
    </w:p>
    <w:p w14:paraId="76CC6652" w14:textId="22C06EBF" w:rsidR="004C30C9" w:rsidRDefault="004C30C9" w:rsidP="004F03FC">
      <w:pPr>
        <w:rPr>
          <w:color w:val="FF0000"/>
          <w:lang w:val="en-US"/>
        </w:rPr>
      </w:pPr>
      <w:r w:rsidRPr="004C30C9">
        <w:rPr>
          <w:color w:val="FF0000"/>
          <w:lang w:val="en-US"/>
        </w:rPr>
        <w:drawing>
          <wp:inline distT="0" distB="0" distL="0" distR="0" wp14:anchorId="4B656722" wp14:editId="514D6675">
            <wp:extent cx="4591691" cy="1324160"/>
            <wp:effectExtent l="0" t="0" r="0" b="9525"/>
            <wp:docPr id="141928283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2839" name="Picture 1" descr="A computer screen shot of white text&#10;&#10;Description automatically generated"/>
                    <pic:cNvPicPr/>
                  </pic:nvPicPr>
                  <pic:blipFill>
                    <a:blip r:embed="rId52"/>
                    <a:stretch>
                      <a:fillRect/>
                    </a:stretch>
                  </pic:blipFill>
                  <pic:spPr>
                    <a:xfrm>
                      <a:off x="0" y="0"/>
                      <a:ext cx="4591691" cy="1324160"/>
                    </a:xfrm>
                    <a:prstGeom prst="rect">
                      <a:avLst/>
                    </a:prstGeom>
                  </pic:spPr>
                </pic:pic>
              </a:graphicData>
            </a:graphic>
          </wp:inline>
        </w:drawing>
      </w:r>
    </w:p>
    <w:p w14:paraId="7C578555" w14:textId="77777777" w:rsidR="00151A0B" w:rsidRDefault="00151A0B" w:rsidP="004F03FC">
      <w:pPr>
        <w:rPr>
          <w:color w:val="FF0000"/>
          <w:lang w:val="en-US"/>
        </w:rPr>
      </w:pPr>
    </w:p>
    <w:p w14:paraId="3811074B" w14:textId="7BC5CC83" w:rsidR="00600E15" w:rsidRPr="00B625A8" w:rsidRDefault="00600E15" w:rsidP="004F03FC">
      <w:pPr>
        <w:rPr>
          <w:color w:val="FF0000"/>
          <w:lang w:val="en-US"/>
        </w:rPr>
      </w:pPr>
      <w:r w:rsidRPr="00600E15">
        <w:rPr>
          <w:color w:val="FF0000"/>
          <w:lang w:val="en-US"/>
        </w:rPr>
        <w:drawing>
          <wp:inline distT="0" distB="0" distL="0" distR="0" wp14:anchorId="6E43B04D" wp14:editId="137524E6">
            <wp:extent cx="3972479" cy="790685"/>
            <wp:effectExtent l="0" t="0" r="9525" b="9525"/>
            <wp:docPr id="11709259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5902" name="Picture 1" descr="A black background with white text&#10;&#10;Description automatically generated"/>
                    <pic:cNvPicPr/>
                  </pic:nvPicPr>
                  <pic:blipFill>
                    <a:blip r:embed="rId53"/>
                    <a:stretch>
                      <a:fillRect/>
                    </a:stretch>
                  </pic:blipFill>
                  <pic:spPr>
                    <a:xfrm>
                      <a:off x="0" y="0"/>
                      <a:ext cx="3972479" cy="790685"/>
                    </a:xfrm>
                    <a:prstGeom prst="rect">
                      <a:avLst/>
                    </a:prstGeom>
                  </pic:spPr>
                </pic:pic>
              </a:graphicData>
            </a:graphic>
          </wp:inline>
        </w:drawing>
      </w:r>
    </w:p>
    <w:p w14:paraId="0A0B8870" w14:textId="77777777" w:rsidR="00D906F8" w:rsidRPr="00E35ECC" w:rsidRDefault="00D906F8" w:rsidP="004F03FC">
      <w:pPr>
        <w:rPr>
          <w:lang w:val="en-US"/>
        </w:rPr>
      </w:pPr>
    </w:p>
    <w:p w14:paraId="404E9878" w14:textId="48C7CAD9" w:rsidR="00A66574" w:rsidRPr="002748B7" w:rsidRDefault="002748B7" w:rsidP="002748B7">
      <w:pPr>
        <w:pStyle w:val="Heading2"/>
        <w:rPr>
          <w:lang w:val="en-US"/>
        </w:rPr>
      </w:pPr>
      <w:r>
        <w:rPr>
          <w:lang w:val="en-US"/>
        </w:rPr>
        <w:t>Some commands to remembe</w:t>
      </w:r>
      <w:r w:rsidR="00E226F2">
        <w:rPr>
          <w:lang w:val="en-US"/>
        </w:rPr>
        <w:t>r</w:t>
      </w:r>
    </w:p>
    <w:p w14:paraId="316401D8" w14:textId="41367F82" w:rsidR="00A66574" w:rsidRPr="002155F9" w:rsidRDefault="002748B7" w:rsidP="007965B8">
      <w:pPr>
        <w:rPr>
          <w:lang w:val="en-US"/>
        </w:rPr>
      </w:pPr>
      <w:r w:rsidRPr="002155F9">
        <w:rPr>
          <w:lang w:val="en-US"/>
        </w:rPr>
        <w:t>List the</w:t>
      </w:r>
      <w:r w:rsidR="008019F8" w:rsidRPr="002155F9">
        <w:rPr>
          <w:lang w:val="en-US"/>
        </w:rPr>
        <w:t xml:space="preserve"> agent</w:t>
      </w:r>
      <w:r w:rsidR="007965B8" w:rsidRPr="002155F9">
        <w:rPr>
          <w:lang w:val="en-US"/>
        </w:rPr>
        <w:t>s from the command line</w:t>
      </w:r>
      <w:r w:rsidR="008019F8" w:rsidRPr="002155F9">
        <w:rPr>
          <w:lang w:val="en-US"/>
        </w:rPr>
        <w:t xml:space="preserve"> :</w:t>
      </w:r>
    </w:p>
    <w:p w14:paraId="3505E9B7" w14:textId="668AC41A" w:rsidR="00072A41" w:rsidRPr="002155F9" w:rsidRDefault="008019F8" w:rsidP="00072A41">
      <w:pPr>
        <w:pStyle w:val="Solutions"/>
        <w:ind w:firstLine="708"/>
        <w:rPr>
          <w:lang w:val="de-DE"/>
        </w:rPr>
      </w:pPr>
      <w:r w:rsidRPr="002155F9">
        <w:rPr>
          <w:lang w:val="de-DE"/>
        </w:rPr>
        <w:t xml:space="preserve">$ </w:t>
      </w:r>
      <w:r w:rsidR="00072A41" w:rsidRPr="002155F9">
        <w:rPr>
          <w:lang w:val="de-DE"/>
        </w:rPr>
        <w:t>/var/ossec/bin/manage_agents -l</w:t>
      </w:r>
    </w:p>
    <w:p w14:paraId="1A57C1E5" w14:textId="70270C13" w:rsidR="007965B8" w:rsidRPr="007965B8" w:rsidRDefault="007965B8" w:rsidP="007965B8">
      <w:pPr>
        <w:rPr>
          <w:lang w:val="en-US"/>
        </w:rPr>
      </w:pPr>
      <w:r>
        <w:rPr>
          <w:lang w:val="en-US"/>
        </w:rPr>
        <w:t>Remove an</w:t>
      </w:r>
      <w:r w:rsidRPr="007965B8">
        <w:rPr>
          <w:lang w:val="en-US"/>
        </w:rPr>
        <w:t xml:space="preserve"> agents from the command line :</w:t>
      </w:r>
    </w:p>
    <w:p w14:paraId="33B6245E" w14:textId="1D93DFC6" w:rsidR="007965B8" w:rsidRDefault="007965B8" w:rsidP="007965B8">
      <w:pPr>
        <w:pStyle w:val="Solutions"/>
        <w:ind w:firstLine="708"/>
        <w:rPr>
          <w:lang w:val="de-DE"/>
        </w:rPr>
      </w:pPr>
      <w:r w:rsidRPr="007965B8">
        <w:rPr>
          <w:lang w:val="de-DE"/>
        </w:rPr>
        <w:t>$ /var/ossec/bin/manage_agents -</w:t>
      </w:r>
      <w:r>
        <w:rPr>
          <w:lang w:val="de-DE"/>
        </w:rPr>
        <w:t>r …</w:t>
      </w:r>
    </w:p>
    <w:p w14:paraId="658358EB" w14:textId="7C4345BE" w:rsidR="0088071C" w:rsidRPr="002155F9" w:rsidRDefault="0088071C" w:rsidP="007965B8">
      <w:pPr>
        <w:pStyle w:val="Solutions"/>
        <w:ind w:firstLine="708"/>
      </w:pPr>
      <w:r w:rsidRPr="002155F9">
        <w:t>And remove client keys o</w:t>
      </w:r>
      <w:r>
        <w:t>ut of</w:t>
      </w:r>
      <w:r w:rsidR="00AC58BB">
        <w:t xml:space="preserve"> </w:t>
      </w:r>
      <w:r w:rsidR="00AC58BB" w:rsidRPr="00AC58BB">
        <w:t>/var/ossec/etc/client.</w:t>
      </w:r>
      <w:r w:rsidR="00AC58BB">
        <w:t>keys</w:t>
      </w:r>
    </w:p>
    <w:p w14:paraId="21EC3E21" w14:textId="77777777" w:rsidR="00072A41" w:rsidRPr="002155F9" w:rsidRDefault="00072A41" w:rsidP="00072A41">
      <w:pPr>
        <w:pStyle w:val="Solutions"/>
        <w:ind w:firstLine="708"/>
      </w:pPr>
    </w:p>
    <w:p w14:paraId="07D5191B" w14:textId="2CEF3657" w:rsidR="003F0996" w:rsidRPr="00E12419" w:rsidRDefault="003F0996" w:rsidP="007965B8">
      <w:pPr>
        <w:rPr>
          <w:lang w:val="en-US"/>
        </w:rPr>
      </w:pPr>
      <w:r w:rsidRPr="00E12419">
        <w:rPr>
          <w:lang w:val="en-US"/>
        </w:rPr>
        <w:t xml:space="preserve">To reset </w:t>
      </w:r>
      <w:r w:rsidR="00E12419" w:rsidRPr="00E12419">
        <w:rPr>
          <w:lang w:val="en-US"/>
        </w:rPr>
        <w:t>db t</w:t>
      </w:r>
      <w:r w:rsidRPr="00E12419">
        <w:rPr>
          <w:lang w:val="en-US"/>
        </w:rPr>
        <w:t>o factory defaults :</w:t>
      </w:r>
    </w:p>
    <w:p w14:paraId="5E2E6BB1" w14:textId="4FE95352" w:rsidR="003F0996" w:rsidRPr="003F0996" w:rsidRDefault="003F0996" w:rsidP="00072A41">
      <w:pPr>
        <w:pStyle w:val="Solutions"/>
        <w:ind w:firstLine="708"/>
      </w:pPr>
      <w:r>
        <w:t xml:space="preserve">$ </w:t>
      </w:r>
      <w:r w:rsidRPr="003F0996">
        <w:t>/var/ossec/bin/rbac_control  factory-reset</w:t>
      </w:r>
    </w:p>
    <w:p w14:paraId="62FEA1F1" w14:textId="3EE3DF2E" w:rsidR="008019F8" w:rsidRPr="003F0996" w:rsidRDefault="008019F8" w:rsidP="00752073">
      <w:pPr>
        <w:pStyle w:val="Solutions"/>
        <w:ind w:firstLine="708"/>
      </w:pPr>
    </w:p>
    <w:p w14:paraId="0E511E2F" w14:textId="77777777" w:rsidR="00BE29C9" w:rsidRPr="003F0996" w:rsidRDefault="00BE29C9" w:rsidP="00BE29C9">
      <w:pPr>
        <w:pStyle w:val="ListParagraph"/>
        <w:rPr>
          <w:lang w:val="en-US"/>
        </w:rPr>
      </w:pPr>
    </w:p>
    <w:p w14:paraId="1ADFE00C" w14:textId="1CD94D9F" w:rsidR="00BE29C9" w:rsidRDefault="00BE29C9" w:rsidP="00BE29C9">
      <w:pPr>
        <w:pStyle w:val="Heading2"/>
        <w:rPr>
          <w:lang w:val="en-US"/>
        </w:rPr>
      </w:pPr>
      <w:r>
        <w:rPr>
          <w:lang w:val="en-US"/>
        </w:rPr>
        <w:t>Adding a Wazuh agent to Kali-Linux</w:t>
      </w:r>
    </w:p>
    <w:p w14:paraId="1C93EDD1" w14:textId="09A9F6D9" w:rsidR="0074621F" w:rsidRDefault="005974A7" w:rsidP="00EE3ABE">
      <w:pPr>
        <w:pStyle w:val="ListParagraph"/>
        <w:rPr>
          <w:color w:val="00B050"/>
          <w:lang w:val="en-US"/>
        </w:rPr>
      </w:pPr>
      <w:r>
        <w:rPr>
          <w:color w:val="00B050"/>
          <w:lang w:val="en-US"/>
        </w:rPr>
        <w:t xml:space="preserve"># </w:t>
      </w:r>
      <w:r w:rsidRPr="005974A7">
        <w:rPr>
          <w:color w:val="00B050"/>
          <w:lang w:val="en-US"/>
        </w:rPr>
        <w:t>curl -o wazuh-agent-4.7.3-1.x86_64.rpm https://packages.wazuh.com/4.x/</w:t>
      </w:r>
      <w:r w:rsidRPr="00EE3ABE">
        <w:rPr>
          <w:color w:val="00B050"/>
          <w:lang w:val="en-US"/>
        </w:rPr>
        <w:t>yum/wazuh-agent-4.7.3-1.x86_64.rpm</w:t>
      </w:r>
    </w:p>
    <w:p w14:paraId="7AF3585B" w14:textId="7E1E0E41" w:rsidR="005974A7" w:rsidRDefault="0074621F" w:rsidP="00EE3ABE">
      <w:pPr>
        <w:pStyle w:val="ListParagraph"/>
        <w:rPr>
          <w:color w:val="00B050"/>
          <w:lang w:val="en-US"/>
        </w:rPr>
      </w:pPr>
      <w:r>
        <w:rPr>
          <w:color w:val="00B050"/>
          <w:lang w:val="en-US"/>
        </w:rPr>
        <w:t xml:space="preserve"># </w:t>
      </w:r>
      <w:r w:rsidR="005974A7" w:rsidRPr="00EE3ABE">
        <w:rPr>
          <w:color w:val="00B050"/>
          <w:lang w:val="en-US"/>
        </w:rPr>
        <w:t>sudo WAZUH_MANAGER=</w:t>
      </w:r>
      <w:r w:rsidR="00EE3ABE" w:rsidRPr="00EE3ABE">
        <w:rPr>
          <w:lang w:val="en-US"/>
        </w:rPr>
        <w:t>=</w:t>
      </w:r>
      <w:r w:rsidR="00EE3ABE" w:rsidRPr="00EE3ABE">
        <w:rPr>
          <w:color w:val="FF0000"/>
          <w:lang w:val="en-US"/>
        </w:rPr>
        <w:t>&lt;Wazuh server IP&gt;</w:t>
      </w:r>
      <w:r w:rsidR="005974A7" w:rsidRPr="00EE3ABE">
        <w:rPr>
          <w:color w:val="00B050"/>
          <w:lang w:val="en-US"/>
        </w:rPr>
        <w:t xml:space="preserve"> WAZUH_AGENT_NAME='kali' rpm -ihv wazuh-agent-4.7.3-1.x86_64.rpm</w:t>
      </w:r>
    </w:p>
    <w:p w14:paraId="242496A1" w14:textId="77777777" w:rsidR="00696368" w:rsidRPr="00B97B11" w:rsidRDefault="00696368" w:rsidP="00696368">
      <w:pPr>
        <w:rPr>
          <w:color w:val="FF0000"/>
          <w:lang w:val="en-US"/>
        </w:rPr>
      </w:pPr>
    </w:p>
    <w:p w14:paraId="62F3B848" w14:textId="2B27FC90" w:rsidR="00696368" w:rsidRDefault="00696368" w:rsidP="00696368">
      <w:pPr>
        <w:rPr>
          <w:b/>
          <w:bCs/>
          <w:color w:val="FF0000"/>
          <w:lang w:val="en-US"/>
        </w:rPr>
      </w:pPr>
      <w:r w:rsidRPr="00353211">
        <w:rPr>
          <w:b/>
          <w:bCs/>
          <w:color w:val="FF0000"/>
          <w:lang w:val="en-US"/>
        </w:rPr>
        <w:t>This Lab looks very poorly prepared unfortunately, however I think that there is an error of using .rpm packages on a Debian based system.</w:t>
      </w:r>
    </w:p>
    <w:p w14:paraId="7F3CDC4E" w14:textId="77777777" w:rsidR="007157E9" w:rsidRDefault="007157E9" w:rsidP="00696368">
      <w:pPr>
        <w:rPr>
          <w:b/>
          <w:bCs/>
          <w:color w:val="FF0000"/>
          <w:lang w:val="en-US"/>
        </w:rPr>
      </w:pPr>
    </w:p>
    <w:p w14:paraId="135D6F43" w14:textId="7234E664" w:rsidR="007157E9" w:rsidRDefault="00F35352" w:rsidP="00696368">
      <w:pPr>
        <w:rPr>
          <w:b/>
          <w:bCs/>
          <w:color w:val="FF0000"/>
        </w:rPr>
      </w:pPr>
      <w:r>
        <w:rPr>
          <w:b/>
          <w:bCs/>
          <w:color w:val="FF0000"/>
        </w:rPr>
        <w:t>`</w:t>
      </w:r>
      <w:r w:rsidR="007157E9" w:rsidRPr="00F35352">
        <w:rPr>
          <w:color w:val="FF0000"/>
        </w:rPr>
        <w:t xml:space="preserve">wget </w:t>
      </w:r>
      <w:hyperlink r:id="rId54" w:history="1">
        <w:r w:rsidRPr="00F35352">
          <w:rPr>
            <w:rStyle w:val="Hyperlink"/>
          </w:rPr>
          <w:t>https://packages.wazuh.com/4.x/apt/pool/main/w/wazuh-agent/wazuh-agent_4.7.3-1_amd64.deb</w:t>
        </w:r>
      </w:hyperlink>
      <w:r w:rsidRPr="00F35352">
        <w:rPr>
          <w:color w:val="FF0000"/>
        </w:rPr>
        <w:t>`</w:t>
      </w:r>
    </w:p>
    <w:p w14:paraId="3E03DA4A" w14:textId="77777777" w:rsidR="00F35352" w:rsidRDefault="00F35352" w:rsidP="00696368">
      <w:pPr>
        <w:rPr>
          <w:b/>
          <w:bCs/>
          <w:color w:val="FF0000"/>
        </w:rPr>
      </w:pPr>
    </w:p>
    <w:p w14:paraId="71544751" w14:textId="326197AF" w:rsidR="009B79E1" w:rsidRDefault="009B79E1" w:rsidP="00696368">
      <w:pPr>
        <w:rPr>
          <w:color w:val="FF0000"/>
        </w:rPr>
      </w:pPr>
      <w:r>
        <w:rPr>
          <w:b/>
          <w:bCs/>
          <w:color w:val="FF0000"/>
        </w:rPr>
        <w:t>`</w:t>
      </w:r>
      <w:r>
        <w:rPr>
          <w:color w:val="FF0000"/>
        </w:rPr>
        <w:t>sudo dpkg -i wazuh-agent_4.7.3-1_amd64.deb`</w:t>
      </w:r>
    </w:p>
    <w:p w14:paraId="09356A71" w14:textId="7997C96B" w:rsidR="009B79E1" w:rsidRPr="009B79E1" w:rsidRDefault="00BF4E9B" w:rsidP="00696368">
      <w:pPr>
        <w:rPr>
          <w:color w:val="FF0000"/>
        </w:rPr>
      </w:pPr>
      <w:r w:rsidRPr="00BF4E9B">
        <w:rPr>
          <w:noProof/>
          <w:color w:val="FF0000"/>
        </w:rPr>
        <w:lastRenderedPageBreak/>
        <w:drawing>
          <wp:inline distT="0" distB="0" distL="0" distR="0" wp14:anchorId="4F170DFF" wp14:editId="3A5852E5">
            <wp:extent cx="4572638" cy="1724266"/>
            <wp:effectExtent l="0" t="0" r="0" b="9525"/>
            <wp:docPr id="1061200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00436" name="Picture 1" descr="A screen shot of a computer&#10;&#10;Description automatically generated"/>
                    <pic:cNvPicPr/>
                  </pic:nvPicPr>
                  <pic:blipFill>
                    <a:blip r:embed="rId55"/>
                    <a:stretch>
                      <a:fillRect/>
                    </a:stretch>
                  </pic:blipFill>
                  <pic:spPr>
                    <a:xfrm>
                      <a:off x="0" y="0"/>
                      <a:ext cx="4572638" cy="1724266"/>
                    </a:xfrm>
                    <a:prstGeom prst="rect">
                      <a:avLst/>
                    </a:prstGeom>
                  </pic:spPr>
                </pic:pic>
              </a:graphicData>
            </a:graphic>
          </wp:inline>
        </w:drawing>
      </w:r>
    </w:p>
    <w:p w14:paraId="3B4C52F6" w14:textId="77777777" w:rsidR="00F35352" w:rsidRPr="00353211" w:rsidRDefault="00F35352" w:rsidP="00696368">
      <w:pPr>
        <w:rPr>
          <w:b/>
          <w:bCs/>
          <w:color w:val="FF0000"/>
          <w:lang w:val="en-US"/>
        </w:rPr>
      </w:pPr>
    </w:p>
    <w:p w14:paraId="5F569E7A" w14:textId="77777777" w:rsidR="00696368" w:rsidRPr="00696368" w:rsidRDefault="00696368" w:rsidP="00696368">
      <w:pPr>
        <w:rPr>
          <w:color w:val="00B050"/>
          <w:lang w:val="en-US"/>
        </w:rPr>
      </w:pPr>
    </w:p>
    <w:p w14:paraId="64918C93" w14:textId="2A0CB585" w:rsidR="005974A7" w:rsidRPr="005974A7" w:rsidRDefault="00306697" w:rsidP="00306697">
      <w:pPr>
        <w:pStyle w:val="ListParagraph"/>
        <w:rPr>
          <w:color w:val="00B050"/>
          <w:lang w:val="en-US"/>
        </w:rPr>
      </w:pPr>
      <w:r w:rsidRPr="00306697">
        <w:rPr>
          <w:color w:val="00B050"/>
          <w:lang w:val="en-US"/>
        </w:rPr>
        <w:t xml:space="preserve"># </w:t>
      </w:r>
      <w:r w:rsidR="005974A7" w:rsidRPr="005974A7">
        <w:rPr>
          <w:color w:val="00B050"/>
          <w:lang w:val="en-US"/>
        </w:rPr>
        <w:t>systemctl daemon-reload</w:t>
      </w:r>
    </w:p>
    <w:p w14:paraId="3ECAC46F" w14:textId="039715D8" w:rsidR="005974A7" w:rsidRPr="005974A7" w:rsidRDefault="00306697" w:rsidP="00306697">
      <w:pPr>
        <w:pStyle w:val="ListParagraph"/>
        <w:rPr>
          <w:color w:val="00B050"/>
          <w:lang w:val="en-US"/>
        </w:rPr>
      </w:pPr>
      <w:r>
        <w:rPr>
          <w:color w:val="00B050"/>
          <w:lang w:val="en-US"/>
        </w:rPr>
        <w:t xml:space="preserve"># </w:t>
      </w:r>
      <w:r w:rsidR="005974A7" w:rsidRPr="005974A7">
        <w:rPr>
          <w:color w:val="00B050"/>
          <w:lang w:val="en-US"/>
        </w:rPr>
        <w:t>systemctl enable wazuh-agent</w:t>
      </w:r>
    </w:p>
    <w:p w14:paraId="3D26CE67" w14:textId="5E2CB05E" w:rsidR="00BE29C9" w:rsidRPr="00306697" w:rsidRDefault="00306697" w:rsidP="00306697">
      <w:pPr>
        <w:pStyle w:val="ListParagraph"/>
        <w:rPr>
          <w:color w:val="00B050"/>
          <w:lang w:val="en-US"/>
        </w:rPr>
      </w:pPr>
      <w:r>
        <w:rPr>
          <w:color w:val="00B050"/>
          <w:lang w:val="en-US"/>
        </w:rPr>
        <w:t xml:space="preserve"># </w:t>
      </w:r>
      <w:r w:rsidR="005974A7" w:rsidRPr="005974A7">
        <w:rPr>
          <w:color w:val="00B050"/>
          <w:lang w:val="en-US"/>
        </w:rPr>
        <w:t>systemctl start wazuh-agent</w:t>
      </w:r>
    </w:p>
    <w:p w14:paraId="446FAADF" w14:textId="77777777" w:rsidR="00BE29C9" w:rsidRDefault="00BE29C9" w:rsidP="00BE29C9">
      <w:pPr>
        <w:rPr>
          <w:lang w:val="en-US"/>
        </w:rPr>
      </w:pPr>
    </w:p>
    <w:p w14:paraId="6D3E4EE6" w14:textId="1671237B" w:rsidR="00696368" w:rsidRDefault="00702BCE" w:rsidP="00BE29C9">
      <w:pPr>
        <w:rPr>
          <w:lang w:val="en-US"/>
        </w:rPr>
      </w:pPr>
      <w:r w:rsidRPr="00702BCE">
        <w:rPr>
          <w:noProof/>
          <w:lang w:val="en-US"/>
        </w:rPr>
        <w:drawing>
          <wp:inline distT="0" distB="0" distL="0" distR="0" wp14:anchorId="0D6AE7A0" wp14:editId="7FE5AC31">
            <wp:extent cx="5396230" cy="3752850"/>
            <wp:effectExtent l="0" t="0" r="0" b="0"/>
            <wp:docPr id="187793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0327" name="Picture 1" descr="A screenshot of a computer&#10;&#10;Description automatically generated"/>
                    <pic:cNvPicPr/>
                  </pic:nvPicPr>
                  <pic:blipFill>
                    <a:blip r:embed="rId56"/>
                    <a:stretch>
                      <a:fillRect/>
                    </a:stretch>
                  </pic:blipFill>
                  <pic:spPr>
                    <a:xfrm>
                      <a:off x="0" y="0"/>
                      <a:ext cx="5396230" cy="3752850"/>
                    </a:xfrm>
                    <a:prstGeom prst="rect">
                      <a:avLst/>
                    </a:prstGeom>
                  </pic:spPr>
                </pic:pic>
              </a:graphicData>
            </a:graphic>
          </wp:inline>
        </w:drawing>
      </w:r>
    </w:p>
    <w:p w14:paraId="50D88796" w14:textId="081BC690" w:rsidR="000B475F" w:rsidRPr="00BA20A6" w:rsidRDefault="000B475F" w:rsidP="00BE29C9">
      <w:pPr>
        <w:rPr>
          <w:b/>
          <w:bCs/>
          <w:color w:val="FF0000"/>
          <w:lang w:val="en-US"/>
        </w:rPr>
      </w:pPr>
      <w:r w:rsidRPr="00BA20A6">
        <w:rPr>
          <w:b/>
          <w:bCs/>
          <w:color w:val="FF0000"/>
          <w:lang w:val="en-US"/>
        </w:rPr>
        <w:t>Finally something worked. However at this moment I will go back to OPNsense and install an older version of wazuh-agent because the current does not work.</w:t>
      </w:r>
    </w:p>
    <w:p w14:paraId="7A4FC57F" w14:textId="77777777" w:rsidR="00696368" w:rsidRPr="00BE29C9" w:rsidRDefault="00696368" w:rsidP="00BE29C9">
      <w:pPr>
        <w:rPr>
          <w:lang w:val="en-US"/>
        </w:rPr>
      </w:pPr>
    </w:p>
    <w:bookmarkEnd w:id="2"/>
    <w:p w14:paraId="32B6151A" w14:textId="1DDF623B" w:rsidR="00516DE3" w:rsidRDefault="003348A9" w:rsidP="00516DE3">
      <w:pPr>
        <w:pStyle w:val="Heading2"/>
        <w:rPr>
          <w:lang w:val="en-US"/>
        </w:rPr>
      </w:pPr>
      <w:r>
        <w:rPr>
          <w:lang w:val="en-US"/>
        </w:rPr>
        <w:t>Preparing Kali Linux to attack with</w:t>
      </w:r>
      <w:r w:rsidR="00516DE3">
        <w:rPr>
          <w:lang w:val="en-US"/>
        </w:rPr>
        <w:t xml:space="preserve"> Hydra </w:t>
      </w:r>
      <w:r w:rsidR="00621EA2">
        <w:rPr>
          <w:lang w:val="en-US"/>
        </w:rPr>
        <w:t>hacking tool</w:t>
      </w:r>
    </w:p>
    <w:p w14:paraId="0E545BCB" w14:textId="77777777" w:rsidR="00516DE3" w:rsidRDefault="00516DE3" w:rsidP="00516DE3">
      <w:pPr>
        <w:pStyle w:val="ListParagraph"/>
        <w:rPr>
          <w:lang w:val="en-US"/>
        </w:rPr>
      </w:pPr>
    </w:p>
    <w:p w14:paraId="719FB11E" w14:textId="0818947D" w:rsidR="00330537" w:rsidRDefault="00330537" w:rsidP="00330537">
      <w:pPr>
        <w:rPr>
          <w:lang w:val="en-US"/>
        </w:rPr>
      </w:pPr>
      <w:r w:rsidRPr="00330537">
        <w:rPr>
          <w:lang w:val="en-US"/>
        </w:rPr>
        <w:t>In the later exercise</w:t>
      </w:r>
      <w:r>
        <w:rPr>
          <w:lang w:val="en-US"/>
        </w:rPr>
        <w:t>, we will use hydra to attack our corporate network, both from the inside and the outside</w:t>
      </w:r>
      <w:r w:rsidR="003348A9">
        <w:rPr>
          <w:lang w:val="en-US"/>
        </w:rPr>
        <w:t>.</w:t>
      </w:r>
      <w:r w:rsidR="0046576B">
        <w:rPr>
          <w:lang w:val="en-US"/>
        </w:rPr>
        <w:t xml:space="preserve"> For the sake of the exercise we </w:t>
      </w:r>
      <w:r w:rsidR="00815C19">
        <w:rPr>
          <w:lang w:val="en-US"/>
        </w:rPr>
        <w:t>configure two network interfaces on the Kali Linux</w:t>
      </w:r>
      <w:r w:rsidR="00206162">
        <w:rPr>
          <w:lang w:val="en-US"/>
        </w:rPr>
        <w:t xml:space="preserve">. This is of course not done </w:t>
      </w:r>
      <w:r w:rsidR="00270EA7">
        <w:rPr>
          <w:lang w:val="en-US"/>
        </w:rPr>
        <w:t>on a corporate network</w:t>
      </w:r>
      <w:r w:rsidR="002F5F06">
        <w:rPr>
          <w:lang w:val="en-US"/>
        </w:rPr>
        <w:t>.</w:t>
      </w:r>
      <w:r w:rsidR="00451E47">
        <w:rPr>
          <w:lang w:val="en-US"/>
        </w:rPr>
        <w:t xml:space="preserve"> Check </w:t>
      </w:r>
      <w:hyperlink r:id="rId57" w:history="1">
        <w:r w:rsidR="00451E47" w:rsidRPr="002155F9">
          <w:rPr>
            <w:rStyle w:val="Hyperlink"/>
            <w:lang w:val="en-US"/>
          </w:rPr>
          <w:t>hydra | Kali Linux Tools</w:t>
        </w:r>
      </w:hyperlink>
      <w:r w:rsidR="00451E47">
        <w:rPr>
          <w:lang w:val="en-US"/>
        </w:rPr>
        <w:t xml:space="preserve"> for the usage of this tool</w:t>
      </w:r>
    </w:p>
    <w:p w14:paraId="4D79BEC8" w14:textId="77777777" w:rsidR="0081098D" w:rsidRDefault="0081098D" w:rsidP="00330537">
      <w:pPr>
        <w:rPr>
          <w:lang w:val="en-US"/>
        </w:rPr>
      </w:pPr>
    </w:p>
    <w:p w14:paraId="340DCF53" w14:textId="220A11CE" w:rsidR="00BB7342" w:rsidRDefault="0081098D" w:rsidP="0081098D">
      <w:pPr>
        <w:pStyle w:val="ListParagraph"/>
        <w:numPr>
          <w:ilvl w:val="0"/>
          <w:numId w:val="31"/>
        </w:numPr>
        <w:rPr>
          <w:lang w:val="en-US"/>
        </w:rPr>
      </w:pPr>
      <w:r>
        <w:rPr>
          <w:lang w:val="en-US"/>
        </w:rPr>
        <w:t>I</w:t>
      </w:r>
      <w:r w:rsidR="00B74953">
        <w:rPr>
          <w:lang w:val="en-US"/>
        </w:rPr>
        <w:t>nstall hydra</w:t>
      </w:r>
      <w:r>
        <w:rPr>
          <w:lang w:val="en-US"/>
        </w:rPr>
        <w:t xml:space="preserve"> on Adminstation a</w:t>
      </w:r>
      <w:r w:rsidR="00B430FA" w:rsidRPr="0081098D">
        <w:rPr>
          <w:lang w:val="en-US"/>
        </w:rPr>
        <w:t>nd test i</w:t>
      </w:r>
      <w:r>
        <w:rPr>
          <w:lang w:val="en-US"/>
        </w:rPr>
        <w:t>t</w:t>
      </w:r>
      <w:r w:rsidR="00153B8E" w:rsidRPr="0081098D">
        <w:rPr>
          <w:lang w:val="en-US"/>
        </w:rPr>
        <w:t xml:space="preserve"> using localhost as</w:t>
      </w:r>
      <w:r w:rsidR="00155505" w:rsidRPr="0081098D">
        <w:rPr>
          <w:lang w:val="en-US"/>
        </w:rPr>
        <w:t xml:space="preserve"> host and mickey as username. Add a correct password to the password list and see what happens</w:t>
      </w:r>
    </w:p>
    <w:p w14:paraId="3538B9B4" w14:textId="104A40B6" w:rsidR="00BD06C2" w:rsidRDefault="00BD06C2" w:rsidP="00BD06C2">
      <w:pPr>
        <w:rPr>
          <w:lang w:val="en-US"/>
        </w:rPr>
      </w:pPr>
      <w:r w:rsidRPr="00BD06C2">
        <w:rPr>
          <w:lang w:val="en-US"/>
        </w:rPr>
        <w:lastRenderedPageBreak/>
        <w:drawing>
          <wp:inline distT="0" distB="0" distL="0" distR="0" wp14:anchorId="0BA14908" wp14:editId="74703DD4">
            <wp:extent cx="5396230" cy="1828165"/>
            <wp:effectExtent l="0" t="0" r="0" b="635"/>
            <wp:docPr id="54566863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68632" name="Picture 1" descr="A white text with black text&#10;&#10;Description automatically generated"/>
                    <pic:cNvPicPr/>
                  </pic:nvPicPr>
                  <pic:blipFill>
                    <a:blip r:embed="rId58"/>
                    <a:stretch>
                      <a:fillRect/>
                    </a:stretch>
                  </pic:blipFill>
                  <pic:spPr>
                    <a:xfrm>
                      <a:off x="0" y="0"/>
                      <a:ext cx="5396230" cy="1828165"/>
                    </a:xfrm>
                    <a:prstGeom prst="rect">
                      <a:avLst/>
                    </a:prstGeom>
                  </pic:spPr>
                </pic:pic>
              </a:graphicData>
            </a:graphic>
          </wp:inline>
        </w:drawing>
      </w:r>
    </w:p>
    <w:p w14:paraId="198CF509" w14:textId="64844460" w:rsidR="00BD06C2" w:rsidRPr="00025D2D" w:rsidRDefault="00BD06C2" w:rsidP="00BD06C2">
      <w:pPr>
        <w:rPr>
          <w:color w:val="FF0000"/>
          <w:lang w:val="en-US"/>
        </w:rPr>
      </w:pPr>
      <w:r w:rsidRPr="00025D2D">
        <w:rPr>
          <w:color w:val="FF0000"/>
          <w:lang w:val="en-US"/>
        </w:rPr>
        <w:t>Why user mickey? Our users are different in all cases, so I think that was to see the various behaviour of the tool. In this case, it failed for mickey user with correct password, and succeeded for my user with correct password.</w:t>
      </w:r>
    </w:p>
    <w:p w14:paraId="5F5014B9" w14:textId="7AA3A1BC" w:rsidR="009B64C4" w:rsidRDefault="009B64C4" w:rsidP="00FE5BC4">
      <w:pPr>
        <w:rPr>
          <w:lang w:val="en-US"/>
        </w:rPr>
      </w:pPr>
    </w:p>
    <w:p w14:paraId="5340777E" w14:textId="77777777" w:rsidR="00563A60" w:rsidRDefault="00563A60" w:rsidP="007859E2">
      <w:pPr>
        <w:pStyle w:val="Heading2"/>
        <w:rPr>
          <w:lang w:val="en-US"/>
        </w:rPr>
      </w:pPr>
    </w:p>
    <w:p w14:paraId="6E01C75F" w14:textId="60CF6D0A" w:rsidR="00563A60" w:rsidRDefault="00563A60" w:rsidP="007859E2">
      <w:pPr>
        <w:pStyle w:val="Heading2"/>
        <w:rPr>
          <w:lang w:val="en-US"/>
        </w:rPr>
      </w:pPr>
      <w:r>
        <w:rPr>
          <w:lang w:val="en-US"/>
        </w:rPr>
        <w:t>Lab</w:t>
      </w:r>
      <w:r w:rsidR="0081098D">
        <w:rPr>
          <w:lang w:val="en-US"/>
        </w:rPr>
        <w:t xml:space="preserve"> assignments</w:t>
      </w:r>
    </w:p>
    <w:p w14:paraId="537E71DA" w14:textId="2E9989D5" w:rsidR="00563A60" w:rsidRDefault="00563A60" w:rsidP="00A57CB2">
      <w:pPr>
        <w:pStyle w:val="Heading3"/>
        <w:rPr>
          <w:lang w:val="en-US"/>
        </w:rPr>
      </w:pPr>
      <w:r w:rsidRPr="00563A60">
        <w:rPr>
          <w:lang w:val="en-US"/>
        </w:rPr>
        <w:t xml:space="preserve">Upload </w:t>
      </w:r>
      <w:r w:rsidR="0081098D">
        <w:rPr>
          <w:lang w:val="en-US"/>
        </w:rPr>
        <w:t xml:space="preserve">the </w:t>
      </w:r>
      <w:r w:rsidRPr="00563A60">
        <w:rPr>
          <w:lang w:val="en-US"/>
        </w:rPr>
        <w:t>startup page of w</w:t>
      </w:r>
      <w:r>
        <w:rPr>
          <w:lang w:val="en-US"/>
        </w:rPr>
        <w:t>azuh</w:t>
      </w:r>
    </w:p>
    <w:p w14:paraId="1BBB70C7" w14:textId="05BF3CA8" w:rsidR="00A57CB2" w:rsidRDefault="00A57CB2" w:rsidP="0081098D">
      <w:pPr>
        <w:pStyle w:val="ListParagraph"/>
        <w:numPr>
          <w:ilvl w:val="0"/>
          <w:numId w:val="31"/>
        </w:numPr>
        <w:rPr>
          <w:lang w:val="en-US"/>
        </w:rPr>
      </w:pPr>
      <w:r w:rsidRPr="00281DFC">
        <w:rPr>
          <w:lang w:val="en-US"/>
        </w:rPr>
        <w:t xml:space="preserve">Upload a screenshot of the wazuh-agents </w:t>
      </w:r>
      <w:r w:rsidR="0081098D">
        <w:rPr>
          <w:lang w:val="en-US"/>
        </w:rPr>
        <w:t>that are registered in your server</w:t>
      </w:r>
      <w:r w:rsidRPr="00281DFC">
        <w:rPr>
          <w:lang w:val="en-US"/>
        </w:rPr>
        <w:t>: Wazuh-&gt; agents</w:t>
      </w:r>
    </w:p>
    <w:p w14:paraId="6ABB83E2" w14:textId="77777777" w:rsidR="00A1193D" w:rsidRDefault="00A1193D" w:rsidP="00A1193D">
      <w:pPr>
        <w:rPr>
          <w:lang w:val="en-US"/>
        </w:rPr>
      </w:pPr>
    </w:p>
    <w:p w14:paraId="68E26AD8" w14:textId="3503B460" w:rsidR="00A1193D" w:rsidRDefault="00A1193D" w:rsidP="00A1193D">
      <w:pPr>
        <w:rPr>
          <w:lang w:val="en-US"/>
        </w:rPr>
      </w:pPr>
      <w:r>
        <w:rPr>
          <w:noProof/>
        </w:rPr>
        <w:drawing>
          <wp:inline distT="0" distB="0" distL="0" distR="0" wp14:anchorId="7512E02C" wp14:editId="580F0794">
            <wp:extent cx="5396230" cy="3382645"/>
            <wp:effectExtent l="0" t="0" r="0" b="8255"/>
            <wp:docPr id="19488704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70465" name="Picture 3"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230" cy="3382645"/>
                    </a:xfrm>
                    <a:prstGeom prst="rect">
                      <a:avLst/>
                    </a:prstGeom>
                    <a:noFill/>
                    <a:ln>
                      <a:noFill/>
                    </a:ln>
                  </pic:spPr>
                </pic:pic>
              </a:graphicData>
            </a:graphic>
          </wp:inline>
        </w:drawing>
      </w:r>
    </w:p>
    <w:p w14:paraId="327529C1" w14:textId="0BB1EEC0" w:rsidR="009674D5" w:rsidRPr="002F6597" w:rsidRDefault="009674D5" w:rsidP="00A1193D">
      <w:pPr>
        <w:rPr>
          <w:color w:val="FF0000"/>
          <w:lang w:val="en-US"/>
        </w:rPr>
      </w:pPr>
      <w:r w:rsidRPr="002F6597">
        <w:rPr>
          <w:color w:val="FF0000"/>
          <w:lang w:val="en-US"/>
        </w:rPr>
        <w:t>Here is the dashboard showing my various agents. In this document I also explained all the issues that I had during this lab. hence the versions might vary a bit.</w:t>
      </w:r>
    </w:p>
    <w:p w14:paraId="3A3CA5C5" w14:textId="4265F046" w:rsidR="00663170" w:rsidRDefault="00663170" w:rsidP="00AE204B">
      <w:pPr>
        <w:pStyle w:val="Solutions"/>
      </w:pPr>
    </w:p>
    <w:p w14:paraId="652F9740" w14:textId="77777777" w:rsidR="00CD0DCC" w:rsidRPr="00230678" w:rsidRDefault="00CD0DCC" w:rsidP="00CD0DCC">
      <w:pPr>
        <w:pStyle w:val="Heading3"/>
        <w:rPr>
          <w:lang w:val="en-US"/>
        </w:rPr>
      </w:pPr>
      <w:r w:rsidRPr="00230678">
        <w:rPr>
          <w:lang w:val="en-US"/>
        </w:rPr>
        <w:t>Invalid ssh login</w:t>
      </w:r>
    </w:p>
    <w:p w14:paraId="042AA983" w14:textId="77777777" w:rsidR="00CD0DCC" w:rsidRDefault="00CD0DCC" w:rsidP="00A57CB2">
      <w:pPr>
        <w:rPr>
          <w:lang w:val="en-US"/>
        </w:rPr>
      </w:pPr>
    </w:p>
    <w:p w14:paraId="73B5AF93" w14:textId="2FB93A23" w:rsidR="007160C5" w:rsidRDefault="007160C5" w:rsidP="0081098D">
      <w:pPr>
        <w:pStyle w:val="ListParagraph"/>
        <w:numPr>
          <w:ilvl w:val="0"/>
          <w:numId w:val="31"/>
        </w:numPr>
        <w:rPr>
          <w:lang w:val="en-US"/>
        </w:rPr>
      </w:pPr>
      <w:r>
        <w:rPr>
          <w:lang w:val="en-US"/>
        </w:rPr>
        <w:t xml:space="preserve">On the </w:t>
      </w:r>
      <w:r w:rsidR="005D2079">
        <w:rPr>
          <w:lang w:val="en-US"/>
        </w:rPr>
        <w:t xml:space="preserve">Wazuh </w:t>
      </w:r>
      <w:r>
        <w:rPr>
          <w:lang w:val="en-US"/>
        </w:rPr>
        <w:t>server</w:t>
      </w:r>
      <w:r w:rsidR="0081098D">
        <w:rPr>
          <w:lang w:val="en-US"/>
        </w:rPr>
        <w:t>,</w:t>
      </w:r>
      <w:r w:rsidR="000E2C17">
        <w:rPr>
          <w:lang w:val="en-US"/>
        </w:rPr>
        <w:t xml:space="preserve"> </w:t>
      </w:r>
      <w:r w:rsidR="0081098D">
        <w:rPr>
          <w:lang w:val="en-US"/>
        </w:rPr>
        <w:t>try to</w:t>
      </w:r>
      <w:r>
        <w:rPr>
          <w:lang w:val="en-US"/>
        </w:rPr>
        <w:t xml:space="preserve"> login as a</w:t>
      </w:r>
      <w:r w:rsidR="0081098D">
        <w:rPr>
          <w:lang w:val="en-US"/>
        </w:rPr>
        <w:t xml:space="preserve"> </w:t>
      </w:r>
      <w:r>
        <w:rPr>
          <w:lang w:val="en-US"/>
        </w:rPr>
        <w:t>non</w:t>
      </w:r>
      <w:r w:rsidR="0081098D">
        <w:rPr>
          <w:lang w:val="en-US"/>
        </w:rPr>
        <w:t>-</w:t>
      </w:r>
      <w:r>
        <w:rPr>
          <w:lang w:val="en-US"/>
        </w:rPr>
        <w:t>existing account to localhost and take a screenshot of the events generated</w:t>
      </w:r>
      <w:r w:rsidR="0081098D">
        <w:rPr>
          <w:lang w:val="en-US"/>
        </w:rPr>
        <w:t xml:space="preserve"> in the Wazuh server. Upload this screenshot in Leho</w:t>
      </w:r>
    </w:p>
    <w:p w14:paraId="1243004D" w14:textId="0CE9FD15" w:rsidR="007160C5" w:rsidRDefault="00B46FD8" w:rsidP="00A57CB2">
      <w:pPr>
        <w:rPr>
          <w:lang w:val="en-US"/>
        </w:rPr>
      </w:pPr>
      <w:r w:rsidRPr="00B46FD8">
        <w:rPr>
          <w:lang w:val="en-US"/>
        </w:rPr>
        <w:lastRenderedPageBreak/>
        <w:drawing>
          <wp:inline distT="0" distB="0" distL="0" distR="0" wp14:anchorId="079EC3C2" wp14:editId="5B25C07B">
            <wp:extent cx="5396230" cy="2580640"/>
            <wp:effectExtent l="0" t="0" r="0" b="0"/>
            <wp:docPr id="62694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48978" name="Picture 1" descr="A screenshot of a computer&#10;&#10;Description automatically generated"/>
                    <pic:cNvPicPr/>
                  </pic:nvPicPr>
                  <pic:blipFill>
                    <a:blip r:embed="rId60"/>
                    <a:stretch>
                      <a:fillRect/>
                    </a:stretch>
                  </pic:blipFill>
                  <pic:spPr>
                    <a:xfrm>
                      <a:off x="0" y="0"/>
                      <a:ext cx="5396230" cy="2580640"/>
                    </a:xfrm>
                    <a:prstGeom prst="rect">
                      <a:avLst/>
                    </a:prstGeom>
                  </pic:spPr>
                </pic:pic>
              </a:graphicData>
            </a:graphic>
          </wp:inline>
        </w:drawing>
      </w:r>
    </w:p>
    <w:p w14:paraId="4D6EA1DD" w14:textId="1C84482F" w:rsidR="00B46FD8" w:rsidRPr="00754BDD" w:rsidRDefault="00B46FD8" w:rsidP="00A57CB2">
      <w:pPr>
        <w:rPr>
          <w:b/>
          <w:bCs/>
          <w:color w:val="FF0000"/>
          <w:lang w:val="en-US"/>
        </w:rPr>
      </w:pPr>
      <w:r w:rsidRPr="00754BDD">
        <w:rPr>
          <w:b/>
          <w:bCs/>
          <w:color w:val="FF0000"/>
          <w:lang w:val="en-US"/>
        </w:rPr>
        <w:t>The instructions are poor, and hence I can not understand what exactly is needed from me, but what I tried – connect to SSH with a non-existent user from my adminstation for my adminserver, and you can clearly see the 2 logs that state authentication failed, and non-existent user.</w:t>
      </w:r>
    </w:p>
    <w:p w14:paraId="0D80A9F8" w14:textId="45CA5863" w:rsidR="004D76FA" w:rsidRDefault="004D76FA" w:rsidP="00AE204B">
      <w:pPr>
        <w:pStyle w:val="Solutions"/>
      </w:pPr>
    </w:p>
    <w:p w14:paraId="1341B0E9" w14:textId="77777777" w:rsidR="004D76FA" w:rsidRDefault="004D76FA" w:rsidP="00A57CB2">
      <w:pPr>
        <w:rPr>
          <w:lang w:val="en-US"/>
        </w:rPr>
      </w:pPr>
    </w:p>
    <w:p w14:paraId="23B054D4" w14:textId="72F4FC31" w:rsidR="004D76FA" w:rsidRPr="00230678" w:rsidRDefault="00D06280" w:rsidP="004D76FA">
      <w:pPr>
        <w:pStyle w:val="Heading3"/>
        <w:rPr>
          <w:lang w:val="en-US"/>
        </w:rPr>
      </w:pPr>
      <w:r>
        <w:rPr>
          <w:lang w:val="en-US"/>
        </w:rPr>
        <w:t>s</w:t>
      </w:r>
      <w:r w:rsidR="004D76FA" w:rsidRPr="00230678">
        <w:rPr>
          <w:lang w:val="en-US"/>
        </w:rPr>
        <w:t>sh brute force attack</w:t>
      </w:r>
    </w:p>
    <w:p w14:paraId="2A386A26" w14:textId="63EB51CC" w:rsidR="00F60867" w:rsidRPr="006D5004" w:rsidRDefault="006D5004" w:rsidP="00F60867">
      <w:pPr>
        <w:rPr>
          <w:lang w:val="en-US"/>
        </w:rPr>
      </w:pPr>
      <w:hyperlink r:id="rId61" w:history="1">
        <w:r w:rsidRPr="006D5004">
          <w:rPr>
            <w:rStyle w:val="Hyperlink"/>
            <w:lang w:val="en-US"/>
          </w:rPr>
          <w:t>Blocking SSH brute-force attack with acti</w:t>
        </w:r>
        <w:r w:rsidRPr="006D5004">
          <w:rPr>
            <w:rStyle w:val="Hyperlink"/>
            <w:lang w:val="en-US"/>
          </w:rPr>
          <w:t>v</w:t>
        </w:r>
        <w:r w:rsidRPr="006D5004">
          <w:rPr>
            <w:rStyle w:val="Hyperlink"/>
            <w:lang w:val="en-US"/>
          </w:rPr>
          <w:t>e response - Use cases (wazuh.com)</w:t>
        </w:r>
      </w:hyperlink>
    </w:p>
    <w:p w14:paraId="748A3410" w14:textId="77777777" w:rsidR="009952A0" w:rsidRPr="006D5004" w:rsidRDefault="009952A0" w:rsidP="009952A0">
      <w:pPr>
        <w:rPr>
          <w:lang w:val="en-US"/>
        </w:rPr>
      </w:pPr>
    </w:p>
    <w:p w14:paraId="53CF10CF" w14:textId="713A82C4" w:rsidR="00632E4D" w:rsidRDefault="00632E4D" w:rsidP="009952A0">
      <w:pPr>
        <w:rPr>
          <w:lang w:val="en-US"/>
        </w:rPr>
      </w:pPr>
      <w:r>
        <w:rPr>
          <w:lang w:val="en-US"/>
        </w:rPr>
        <w:t xml:space="preserve">In this exercise you will </w:t>
      </w:r>
      <w:r w:rsidR="00A52181">
        <w:rPr>
          <w:lang w:val="en-US"/>
        </w:rPr>
        <w:t>be part of the red team. You were able to break into the internal network</w:t>
      </w:r>
      <w:r w:rsidR="000518F5">
        <w:rPr>
          <w:lang w:val="en-US"/>
        </w:rPr>
        <w:t>. You did this by adding you</w:t>
      </w:r>
      <w:r w:rsidR="000F03E7">
        <w:rPr>
          <w:lang w:val="en-US"/>
        </w:rPr>
        <w:t>r</w:t>
      </w:r>
      <w:r w:rsidR="000518F5">
        <w:rPr>
          <w:lang w:val="en-US"/>
        </w:rPr>
        <w:t xml:space="preserve"> Kali to the LAN </w:t>
      </w:r>
      <w:r w:rsidR="00144A6B">
        <w:rPr>
          <w:lang w:val="en-US"/>
        </w:rPr>
        <w:t>segment</w:t>
      </w:r>
      <w:r w:rsidR="000518F5">
        <w:rPr>
          <w:lang w:val="en-US"/>
        </w:rPr>
        <w:t xml:space="preserve"> of the management LAN</w:t>
      </w:r>
      <w:r w:rsidR="00CA22D2">
        <w:rPr>
          <w:lang w:val="en-US"/>
        </w:rPr>
        <w:t xml:space="preserve">.  You will attach the </w:t>
      </w:r>
      <w:r w:rsidR="005052C7">
        <w:rPr>
          <w:lang w:val="en-US"/>
        </w:rPr>
        <w:t>Wazuh-manager</w:t>
      </w:r>
      <w:r w:rsidR="00CA22D2">
        <w:rPr>
          <w:lang w:val="en-US"/>
        </w:rPr>
        <w:t xml:space="preserve"> but you will see that out of the box, this is prevented by Wazuh</w:t>
      </w:r>
      <w:r w:rsidR="00E76B7A">
        <w:rPr>
          <w:lang w:val="en-US"/>
        </w:rPr>
        <w:t xml:space="preserve">. How </w:t>
      </w:r>
      <w:r w:rsidR="005052C7">
        <w:rPr>
          <w:lang w:val="en-US"/>
        </w:rPr>
        <w:t>would</w:t>
      </w:r>
      <w:r w:rsidR="00E76B7A">
        <w:rPr>
          <w:lang w:val="en-US"/>
        </w:rPr>
        <w:t xml:space="preserve"> you do this</w:t>
      </w:r>
      <w:r w:rsidR="00063DB7">
        <w:rPr>
          <w:lang w:val="en-US"/>
        </w:rPr>
        <w:t>.</w:t>
      </w:r>
    </w:p>
    <w:p w14:paraId="34DE88DE" w14:textId="77777777" w:rsidR="00690751" w:rsidRDefault="00690751" w:rsidP="009952A0">
      <w:pPr>
        <w:rPr>
          <w:color w:val="00B050"/>
          <w:lang w:val="en-US"/>
        </w:rPr>
      </w:pPr>
    </w:p>
    <w:p w14:paraId="74FC382E" w14:textId="5C25E567" w:rsidR="009952A0" w:rsidRDefault="009952A0" w:rsidP="009952A0">
      <w:pPr>
        <w:rPr>
          <w:lang w:val="en-US"/>
        </w:rPr>
      </w:pPr>
      <w:r>
        <w:rPr>
          <w:lang w:val="en-US"/>
        </w:rPr>
        <w:t>Create a passwd_list.txt file with at least 10 lines.</w:t>
      </w:r>
    </w:p>
    <w:p w14:paraId="0B042BFC" w14:textId="243A618B" w:rsidR="009952A0" w:rsidRPr="009C2388" w:rsidRDefault="009952A0" w:rsidP="009C2388">
      <w:pPr>
        <w:rPr>
          <w:lang w:val="en-US"/>
        </w:rPr>
      </w:pPr>
      <w:r w:rsidRPr="009C2388">
        <w:rPr>
          <w:lang w:val="en-US"/>
        </w:rPr>
        <w:t xml:space="preserve">Ping the </w:t>
      </w:r>
      <w:r w:rsidR="0063131B" w:rsidRPr="009C2388">
        <w:rPr>
          <w:lang w:val="en-US"/>
        </w:rPr>
        <w:t xml:space="preserve">Wazuh </w:t>
      </w:r>
      <w:r w:rsidRPr="009C2388">
        <w:rPr>
          <w:lang w:val="en-US"/>
        </w:rPr>
        <w:t>server, it should work</w:t>
      </w:r>
    </w:p>
    <w:p w14:paraId="3A180BFC" w14:textId="2D7B39B3" w:rsidR="009952A0" w:rsidRDefault="009952A0" w:rsidP="009C2388">
      <w:pPr>
        <w:rPr>
          <w:lang w:val="en-US"/>
        </w:rPr>
      </w:pPr>
      <w:r w:rsidRPr="009C2388">
        <w:rPr>
          <w:lang w:val="en-US"/>
        </w:rPr>
        <w:t xml:space="preserve">Now run : hydra -t 4 -l </w:t>
      </w:r>
      <w:r w:rsidR="005042ED">
        <w:rPr>
          <w:lang w:val="en-US"/>
        </w:rPr>
        <w:t>“exiting account”</w:t>
      </w:r>
      <w:r w:rsidR="005042ED" w:rsidRPr="009C2388">
        <w:rPr>
          <w:lang w:val="en-US"/>
        </w:rPr>
        <w:t xml:space="preserve"> </w:t>
      </w:r>
      <w:r w:rsidRPr="009C2388">
        <w:rPr>
          <w:lang w:val="en-US"/>
        </w:rPr>
        <w:t xml:space="preserve">-P passwd_list.txt </w:t>
      </w:r>
      <w:r w:rsidR="007D351C" w:rsidRPr="009C2388">
        <w:rPr>
          <w:lang w:val="en-US"/>
        </w:rPr>
        <w:t>&lt;</w:t>
      </w:r>
      <w:r w:rsidR="007C1EBE" w:rsidRPr="009C2388">
        <w:rPr>
          <w:lang w:val="en-US"/>
        </w:rPr>
        <w:t>ip-addr-off-wazuh-manager&gt;</w:t>
      </w:r>
      <w:r w:rsidRPr="009C2388">
        <w:rPr>
          <w:lang w:val="en-US"/>
        </w:rPr>
        <w:t xml:space="preserve"> ssh</w:t>
      </w:r>
    </w:p>
    <w:p w14:paraId="52E3737E" w14:textId="3A6D2CFA" w:rsidR="00320B13" w:rsidRPr="009C2388" w:rsidRDefault="00320B13" w:rsidP="009C2388">
      <w:pPr>
        <w:rPr>
          <w:lang w:val="en-US"/>
        </w:rPr>
      </w:pPr>
      <w:r>
        <w:rPr>
          <w:lang w:val="en-US"/>
        </w:rPr>
        <w:t>Make sure the “exiting account” is an account that exists on the wazu</w:t>
      </w:r>
      <w:r w:rsidR="000A54AB">
        <w:rPr>
          <w:lang w:val="en-US"/>
        </w:rPr>
        <w:t>h-manager (adminserver)</w:t>
      </w:r>
    </w:p>
    <w:p w14:paraId="4790872E" w14:textId="3E2C20DF" w:rsidR="009952A0" w:rsidRPr="009C2388" w:rsidRDefault="009952A0" w:rsidP="009C2388">
      <w:pPr>
        <w:rPr>
          <w:lang w:val="en-US"/>
        </w:rPr>
      </w:pPr>
      <w:r w:rsidRPr="009C2388">
        <w:rPr>
          <w:lang w:val="en-US"/>
        </w:rPr>
        <w:t xml:space="preserve">Ping the </w:t>
      </w:r>
      <w:r w:rsidR="0063131B" w:rsidRPr="009C2388">
        <w:rPr>
          <w:lang w:val="en-US"/>
        </w:rPr>
        <w:t xml:space="preserve">Wazuh </w:t>
      </w:r>
      <w:r w:rsidRPr="009C2388">
        <w:rPr>
          <w:lang w:val="en-US"/>
        </w:rPr>
        <w:t>server again, It will fail</w:t>
      </w:r>
    </w:p>
    <w:p w14:paraId="0E9ED83D" w14:textId="05DB874E" w:rsidR="009952A0" w:rsidRDefault="009952A0" w:rsidP="009C2388">
      <w:pPr>
        <w:rPr>
          <w:lang w:val="en-US"/>
        </w:rPr>
      </w:pPr>
      <w:r w:rsidRPr="009C2388">
        <w:rPr>
          <w:lang w:val="en-US"/>
        </w:rPr>
        <w:t>What happened</w:t>
      </w:r>
      <w:r w:rsidR="009C2388">
        <w:rPr>
          <w:lang w:val="en-US"/>
        </w:rPr>
        <w:t xml:space="preserve"> ? </w:t>
      </w:r>
    </w:p>
    <w:p w14:paraId="48D05418" w14:textId="77777777" w:rsidR="00E75066" w:rsidRDefault="00E75066" w:rsidP="009C2388">
      <w:pPr>
        <w:rPr>
          <w:lang w:val="en-US"/>
        </w:rPr>
      </w:pPr>
    </w:p>
    <w:p w14:paraId="046A36F9" w14:textId="0761F2FC" w:rsidR="00E75066" w:rsidRDefault="00E75066" w:rsidP="009C2388">
      <w:pPr>
        <w:rPr>
          <w:lang w:val="en-US"/>
        </w:rPr>
      </w:pPr>
      <w:r w:rsidRPr="00E75066">
        <w:rPr>
          <w:lang w:val="en-US"/>
        </w:rPr>
        <w:drawing>
          <wp:inline distT="0" distB="0" distL="0" distR="0" wp14:anchorId="53B34F30" wp14:editId="2C07B4ED">
            <wp:extent cx="3743847" cy="2562583"/>
            <wp:effectExtent l="0" t="0" r="0" b="9525"/>
            <wp:docPr id="205215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9600" name="Picture 1" descr="A screenshot of a computer&#10;&#10;Description automatically generated"/>
                    <pic:cNvPicPr/>
                  </pic:nvPicPr>
                  <pic:blipFill>
                    <a:blip r:embed="rId62"/>
                    <a:stretch>
                      <a:fillRect/>
                    </a:stretch>
                  </pic:blipFill>
                  <pic:spPr>
                    <a:xfrm>
                      <a:off x="0" y="0"/>
                      <a:ext cx="3743847" cy="2562583"/>
                    </a:xfrm>
                    <a:prstGeom prst="rect">
                      <a:avLst/>
                    </a:prstGeom>
                  </pic:spPr>
                </pic:pic>
              </a:graphicData>
            </a:graphic>
          </wp:inline>
        </w:drawing>
      </w:r>
    </w:p>
    <w:p w14:paraId="4B7A4075" w14:textId="61C2B40C" w:rsidR="00E75066" w:rsidRPr="00046E9D" w:rsidRDefault="00E75066" w:rsidP="009C2388">
      <w:pPr>
        <w:rPr>
          <w:b/>
          <w:bCs/>
          <w:color w:val="FF0000"/>
          <w:lang w:val="en-US"/>
        </w:rPr>
      </w:pPr>
      <w:r w:rsidRPr="00046E9D">
        <w:rPr>
          <w:b/>
          <w:bCs/>
          <w:color w:val="FF0000"/>
          <w:lang w:val="en-US"/>
        </w:rPr>
        <w:t>Passwords created</w:t>
      </w:r>
    </w:p>
    <w:p w14:paraId="2B2B3EA5" w14:textId="394BA35C" w:rsidR="00214E87" w:rsidRDefault="00214E87" w:rsidP="009C2388">
      <w:pPr>
        <w:rPr>
          <w:lang w:val="en-US"/>
        </w:rPr>
      </w:pPr>
      <w:r w:rsidRPr="00214E87">
        <w:rPr>
          <w:lang w:val="en-US"/>
        </w:rPr>
        <w:lastRenderedPageBreak/>
        <w:drawing>
          <wp:inline distT="0" distB="0" distL="0" distR="0" wp14:anchorId="25C6E3A1" wp14:editId="168D1CB2">
            <wp:extent cx="4439270" cy="1028844"/>
            <wp:effectExtent l="0" t="0" r="0" b="0"/>
            <wp:docPr id="9678946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4664" name="Picture 1" descr="A screen shot of a computer code&#10;&#10;Description automatically generated"/>
                    <pic:cNvPicPr/>
                  </pic:nvPicPr>
                  <pic:blipFill>
                    <a:blip r:embed="rId63"/>
                    <a:stretch>
                      <a:fillRect/>
                    </a:stretch>
                  </pic:blipFill>
                  <pic:spPr>
                    <a:xfrm>
                      <a:off x="0" y="0"/>
                      <a:ext cx="4439270" cy="1028844"/>
                    </a:xfrm>
                    <a:prstGeom prst="rect">
                      <a:avLst/>
                    </a:prstGeom>
                  </pic:spPr>
                </pic:pic>
              </a:graphicData>
            </a:graphic>
          </wp:inline>
        </w:drawing>
      </w:r>
    </w:p>
    <w:p w14:paraId="13100042" w14:textId="23BA6DB1" w:rsidR="00214E87" w:rsidRDefault="00214E87" w:rsidP="009C2388">
      <w:pPr>
        <w:rPr>
          <w:color w:val="FF0000"/>
          <w:lang w:val="en-US"/>
        </w:rPr>
      </w:pPr>
      <w:r w:rsidRPr="00936920">
        <w:rPr>
          <w:color w:val="FF0000"/>
          <w:lang w:val="en-US"/>
        </w:rPr>
        <w:t>Ping also works great.</w:t>
      </w:r>
    </w:p>
    <w:p w14:paraId="58EF2D58" w14:textId="058ABBDC" w:rsidR="00C60EC1" w:rsidRDefault="00C60EC1" w:rsidP="009C2388">
      <w:pPr>
        <w:rPr>
          <w:color w:val="FF0000"/>
          <w:lang w:val="en-US"/>
        </w:rPr>
      </w:pPr>
      <w:r w:rsidRPr="00C60EC1">
        <w:rPr>
          <w:color w:val="FF0000"/>
          <w:lang w:val="en-US"/>
        </w:rPr>
        <w:drawing>
          <wp:inline distT="0" distB="0" distL="0" distR="0" wp14:anchorId="36559142" wp14:editId="3F576B3D">
            <wp:extent cx="5396230" cy="765175"/>
            <wp:effectExtent l="0" t="0" r="0" b="0"/>
            <wp:docPr id="5296854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546" name="Picture 1" descr="A close up of text&#10;&#10;Description automatically generated"/>
                    <pic:cNvPicPr/>
                  </pic:nvPicPr>
                  <pic:blipFill>
                    <a:blip r:embed="rId64"/>
                    <a:stretch>
                      <a:fillRect/>
                    </a:stretch>
                  </pic:blipFill>
                  <pic:spPr>
                    <a:xfrm>
                      <a:off x="0" y="0"/>
                      <a:ext cx="5396230" cy="765175"/>
                    </a:xfrm>
                    <a:prstGeom prst="rect">
                      <a:avLst/>
                    </a:prstGeom>
                  </pic:spPr>
                </pic:pic>
              </a:graphicData>
            </a:graphic>
          </wp:inline>
        </w:drawing>
      </w:r>
    </w:p>
    <w:p w14:paraId="7D22E927" w14:textId="0309310F" w:rsidR="00C60EC1" w:rsidRDefault="00C60EC1" w:rsidP="009C2388">
      <w:pPr>
        <w:rPr>
          <w:color w:val="FF0000"/>
          <w:lang w:val="en-US"/>
        </w:rPr>
      </w:pPr>
      <w:r>
        <w:rPr>
          <w:color w:val="FF0000"/>
          <w:lang w:val="en-US"/>
        </w:rPr>
        <w:t>I tried running the command, however the wazuh server can be still pinged.</w:t>
      </w:r>
      <w:r w:rsidR="00810628">
        <w:rPr>
          <w:color w:val="FF0000"/>
          <w:lang w:val="en-US"/>
        </w:rPr>
        <w:t xml:space="preserve"> The user surely exists, but the </w:t>
      </w:r>
      <w:r w:rsidR="003E45EE">
        <w:rPr>
          <w:color w:val="FF0000"/>
          <w:lang w:val="en-US"/>
        </w:rPr>
        <w:t>right password is not present there.</w:t>
      </w:r>
    </w:p>
    <w:p w14:paraId="42D37D77" w14:textId="33D65734" w:rsidR="00643012" w:rsidRDefault="00643012" w:rsidP="009C2388">
      <w:pPr>
        <w:rPr>
          <w:color w:val="FF0000"/>
          <w:lang w:val="en-US"/>
        </w:rPr>
      </w:pPr>
      <w:r>
        <w:rPr>
          <w:color w:val="FF0000"/>
          <w:lang w:val="en-US"/>
        </w:rPr>
        <w:t>No matter how hard I try, the server is still accessible. I do not understand the possible issue here, however I think it was supposed to block the incoming requests after a certain amount of tries.</w:t>
      </w:r>
    </w:p>
    <w:p w14:paraId="133DA751" w14:textId="77777777" w:rsidR="00B2076C" w:rsidRDefault="00B2076C" w:rsidP="009C2388">
      <w:pPr>
        <w:rPr>
          <w:color w:val="FF0000"/>
          <w:lang w:val="en-US"/>
        </w:rPr>
      </w:pPr>
    </w:p>
    <w:p w14:paraId="5C27E707" w14:textId="51F50D8B" w:rsidR="00B2076C" w:rsidRDefault="00B2076C" w:rsidP="009C2388">
      <w:pPr>
        <w:rPr>
          <w:color w:val="FF0000"/>
          <w:lang w:val="en-US"/>
        </w:rPr>
      </w:pPr>
      <w:r>
        <w:rPr>
          <w:color w:val="FF0000"/>
          <w:lang w:val="en-US"/>
        </w:rPr>
        <w:t>I went to read the documentation, and decided to try and add this rule here.</w:t>
      </w:r>
    </w:p>
    <w:p w14:paraId="70DEB53C" w14:textId="76892EB4" w:rsidR="00B2076C" w:rsidRDefault="00B2076C" w:rsidP="009C2388">
      <w:pPr>
        <w:rPr>
          <w:color w:val="FF0000"/>
          <w:lang w:val="en-US"/>
        </w:rPr>
      </w:pPr>
      <w:r w:rsidRPr="00B2076C">
        <w:rPr>
          <w:color w:val="FF0000"/>
          <w:lang w:val="en-US"/>
        </w:rPr>
        <w:drawing>
          <wp:inline distT="0" distB="0" distL="0" distR="0" wp14:anchorId="07D1B823" wp14:editId="1391DD3A">
            <wp:extent cx="2886478" cy="2505425"/>
            <wp:effectExtent l="0" t="0" r="9525" b="9525"/>
            <wp:docPr id="64758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87280" name=""/>
                    <pic:cNvPicPr/>
                  </pic:nvPicPr>
                  <pic:blipFill>
                    <a:blip r:embed="rId65"/>
                    <a:stretch>
                      <a:fillRect/>
                    </a:stretch>
                  </pic:blipFill>
                  <pic:spPr>
                    <a:xfrm>
                      <a:off x="0" y="0"/>
                      <a:ext cx="2886478" cy="2505425"/>
                    </a:xfrm>
                    <a:prstGeom prst="rect">
                      <a:avLst/>
                    </a:prstGeom>
                  </pic:spPr>
                </pic:pic>
              </a:graphicData>
            </a:graphic>
          </wp:inline>
        </w:drawing>
      </w:r>
    </w:p>
    <w:p w14:paraId="34F93D2F" w14:textId="209EDD9B" w:rsidR="00B720C9" w:rsidRDefault="00B720C9" w:rsidP="009C2388">
      <w:pPr>
        <w:rPr>
          <w:color w:val="FF0000"/>
          <w:lang w:val="en-US"/>
        </w:rPr>
      </w:pPr>
      <w:r>
        <w:rPr>
          <w:color w:val="FF0000"/>
          <w:lang w:val="en-US"/>
        </w:rPr>
        <w:t>`sudo systemctl restart wazuh-manager`</w:t>
      </w:r>
    </w:p>
    <w:p w14:paraId="1513F127" w14:textId="67FAC8A0" w:rsidR="00B720C9" w:rsidRDefault="00B720C9" w:rsidP="009C2388">
      <w:pPr>
        <w:rPr>
          <w:color w:val="FF0000"/>
          <w:lang w:val="en-US"/>
        </w:rPr>
      </w:pPr>
      <w:r>
        <w:rPr>
          <w:color w:val="FF0000"/>
          <w:lang w:val="en-US"/>
        </w:rPr>
        <w:t>And here the ping finally stops</w:t>
      </w:r>
    </w:p>
    <w:p w14:paraId="71D7F45D" w14:textId="2C114F63" w:rsidR="00B720C9" w:rsidRDefault="00B720C9" w:rsidP="009C2388">
      <w:pPr>
        <w:rPr>
          <w:color w:val="FF0000"/>
          <w:lang w:val="en-US"/>
        </w:rPr>
      </w:pPr>
      <w:r w:rsidRPr="00B720C9">
        <w:rPr>
          <w:color w:val="FF0000"/>
          <w:lang w:val="en-US"/>
        </w:rPr>
        <w:drawing>
          <wp:inline distT="0" distB="0" distL="0" distR="0" wp14:anchorId="2F1F61D5" wp14:editId="61F8EC30">
            <wp:extent cx="4677428" cy="2295845"/>
            <wp:effectExtent l="0" t="0" r="8890" b="9525"/>
            <wp:docPr id="105753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2317" name=""/>
                    <pic:cNvPicPr/>
                  </pic:nvPicPr>
                  <pic:blipFill>
                    <a:blip r:embed="rId66"/>
                    <a:stretch>
                      <a:fillRect/>
                    </a:stretch>
                  </pic:blipFill>
                  <pic:spPr>
                    <a:xfrm>
                      <a:off x="0" y="0"/>
                      <a:ext cx="4677428" cy="2295845"/>
                    </a:xfrm>
                    <a:prstGeom prst="rect">
                      <a:avLst/>
                    </a:prstGeom>
                  </pic:spPr>
                </pic:pic>
              </a:graphicData>
            </a:graphic>
          </wp:inline>
        </w:drawing>
      </w:r>
    </w:p>
    <w:p w14:paraId="578E22F9" w14:textId="46BF1D2C" w:rsidR="00EA1D2E" w:rsidRPr="00936920" w:rsidRDefault="00C61FF3" w:rsidP="009C2388">
      <w:pPr>
        <w:rPr>
          <w:color w:val="FF0000"/>
          <w:lang w:val="en-US"/>
        </w:rPr>
      </w:pPr>
      <w:r>
        <w:rPr>
          <w:color w:val="FF0000"/>
          <w:lang w:val="en-US"/>
        </w:rPr>
        <w:t>So I successfully implemented a stop for SSH attacks, with a timeout of 3 minutes.</w:t>
      </w:r>
    </w:p>
    <w:p w14:paraId="6F0F094B" w14:textId="1D7C9F68" w:rsidR="009952A0" w:rsidRPr="00F91094" w:rsidRDefault="001073A9" w:rsidP="009952A0">
      <w:pPr>
        <w:rPr>
          <w:color w:val="FF0000"/>
          <w:lang w:val="nl-NL"/>
        </w:rPr>
      </w:pPr>
      <w:r w:rsidRPr="00F91094">
        <w:rPr>
          <w:color w:val="FF0000"/>
          <w:lang w:val="nl-NL"/>
        </w:rPr>
        <w:t>Even the page for Wazuh would not load for my Kali machine.</w:t>
      </w:r>
    </w:p>
    <w:p w14:paraId="57A44433" w14:textId="77777777" w:rsidR="001073A9" w:rsidRDefault="001073A9" w:rsidP="009952A0">
      <w:pPr>
        <w:rPr>
          <w:lang w:val="nl-NL"/>
        </w:rPr>
      </w:pPr>
    </w:p>
    <w:p w14:paraId="50B59791" w14:textId="77777777" w:rsidR="001073A9" w:rsidRDefault="001073A9" w:rsidP="009952A0">
      <w:pPr>
        <w:rPr>
          <w:lang w:val="nl-NL"/>
        </w:rPr>
      </w:pPr>
    </w:p>
    <w:p w14:paraId="65B45CBA" w14:textId="77777777" w:rsidR="0038013A" w:rsidRDefault="0038013A" w:rsidP="0038013A">
      <w:pPr>
        <w:pStyle w:val="Heading3"/>
        <w:rPr>
          <w:lang w:val="en-US"/>
        </w:rPr>
      </w:pPr>
      <w:r>
        <w:rPr>
          <w:lang w:val="en-US"/>
        </w:rPr>
        <w:lastRenderedPageBreak/>
        <w:t>Invalid http access</w:t>
      </w:r>
    </w:p>
    <w:p w14:paraId="01D73052" w14:textId="25E502F4" w:rsidR="00A76928" w:rsidRPr="00A76928" w:rsidRDefault="00A76928" w:rsidP="002155F9">
      <w:pPr>
        <w:rPr>
          <w:lang w:val="en-US"/>
        </w:rPr>
      </w:pPr>
      <w:r>
        <w:rPr>
          <w:lang w:val="en-US"/>
        </w:rPr>
        <w:t>For apache this is configured out of the box, for lighttp</w:t>
      </w:r>
      <w:r w:rsidR="00A820F0">
        <w:rPr>
          <w:lang w:val="en-US"/>
        </w:rPr>
        <w:t xml:space="preserve"> you need to monitor the logfile :</w:t>
      </w:r>
    </w:p>
    <w:p w14:paraId="58532DDA" w14:textId="77777777" w:rsidR="00F10B10" w:rsidRDefault="00F10B10" w:rsidP="00F10B10">
      <w:pPr>
        <w:rPr>
          <w:lang w:val="en-US"/>
        </w:rPr>
      </w:pPr>
    </w:p>
    <w:p w14:paraId="4D603DCB" w14:textId="77777777" w:rsidR="00A76928" w:rsidRPr="002155F9" w:rsidRDefault="00A76928" w:rsidP="00A76928">
      <w:pPr>
        <w:rPr>
          <w:lang w:val="fr-BE"/>
        </w:rPr>
      </w:pPr>
      <w:r w:rsidRPr="002155F9">
        <w:rPr>
          <w:lang w:val="en-US"/>
        </w:rPr>
        <w:t xml:space="preserve">  </w:t>
      </w:r>
      <w:r w:rsidRPr="002155F9">
        <w:rPr>
          <w:lang w:val="fr-BE"/>
        </w:rPr>
        <w:t>&lt;localfile&gt;</w:t>
      </w:r>
    </w:p>
    <w:p w14:paraId="002F7A0E" w14:textId="77777777" w:rsidR="00A76928" w:rsidRPr="00C02F3D" w:rsidRDefault="00A76928" w:rsidP="00A76928">
      <w:pPr>
        <w:rPr>
          <w:lang w:val="fr-FR"/>
        </w:rPr>
      </w:pPr>
      <w:r w:rsidRPr="002155F9">
        <w:rPr>
          <w:lang w:val="fr-BE"/>
        </w:rPr>
        <w:t xml:space="preserve">    </w:t>
      </w:r>
      <w:r w:rsidRPr="00C02F3D">
        <w:rPr>
          <w:lang w:val="fr-FR"/>
        </w:rPr>
        <w:t>&lt;log_format&gt;syslog&lt;/log_format&gt;</w:t>
      </w:r>
    </w:p>
    <w:p w14:paraId="386A0E61" w14:textId="77777777" w:rsidR="00A76928" w:rsidRPr="00C02F3D" w:rsidRDefault="00A76928" w:rsidP="00A76928">
      <w:pPr>
        <w:rPr>
          <w:lang w:val="fr-FR"/>
        </w:rPr>
      </w:pPr>
      <w:r w:rsidRPr="00C02F3D">
        <w:rPr>
          <w:lang w:val="fr-FR"/>
        </w:rPr>
        <w:t xml:space="preserve">    &lt;location&gt;/var/log/lighttpd/access.log&lt;/location&gt;</w:t>
      </w:r>
    </w:p>
    <w:p w14:paraId="57B667EB" w14:textId="77777777" w:rsidR="00A76928" w:rsidRPr="002155F9" w:rsidRDefault="00A76928" w:rsidP="00A76928">
      <w:pPr>
        <w:rPr>
          <w:lang w:val="fr-FR"/>
        </w:rPr>
      </w:pPr>
      <w:r w:rsidRPr="00C02F3D">
        <w:rPr>
          <w:lang w:val="fr-FR"/>
        </w:rPr>
        <w:t xml:space="preserve">  </w:t>
      </w:r>
      <w:r w:rsidRPr="002155F9">
        <w:rPr>
          <w:lang w:val="fr-FR"/>
        </w:rPr>
        <w:t>&lt;/localfile&gt;</w:t>
      </w:r>
    </w:p>
    <w:p w14:paraId="0BBD91F1" w14:textId="77777777" w:rsidR="00A76928" w:rsidRPr="002155F9" w:rsidRDefault="00A76928" w:rsidP="00A76928">
      <w:pPr>
        <w:rPr>
          <w:lang w:val="fr-FR"/>
        </w:rPr>
      </w:pPr>
    </w:p>
    <w:p w14:paraId="02948FCA" w14:textId="77777777" w:rsidR="00A76928" w:rsidRPr="002155F9" w:rsidRDefault="00A76928" w:rsidP="00A76928">
      <w:pPr>
        <w:rPr>
          <w:lang w:val="fr-FR"/>
        </w:rPr>
      </w:pPr>
      <w:r w:rsidRPr="002155F9">
        <w:rPr>
          <w:lang w:val="fr-FR"/>
        </w:rPr>
        <w:t>/var/ossec/logs # grep access *</w:t>
      </w:r>
    </w:p>
    <w:p w14:paraId="185CE591" w14:textId="77777777" w:rsidR="00A76928" w:rsidRPr="002155F9" w:rsidRDefault="00A76928" w:rsidP="00A76928">
      <w:pPr>
        <w:rPr>
          <w:lang w:val="fr-FR"/>
        </w:rPr>
      </w:pPr>
      <w:r w:rsidRPr="002155F9">
        <w:rPr>
          <w:lang w:val="fr-FR"/>
        </w:rPr>
        <w:t>ossec.log:2024/07/26 07:11:19 wazuh-logcollector: INFO: (1950): Analyzing file: '/var/log/lighttpd/access.log'.</w:t>
      </w:r>
    </w:p>
    <w:p w14:paraId="3EDFB376" w14:textId="77777777" w:rsidR="00A76928" w:rsidRDefault="00A76928" w:rsidP="00A76928">
      <w:pPr>
        <w:rPr>
          <w:lang w:val="en-US"/>
        </w:rPr>
      </w:pPr>
      <w:r w:rsidRPr="00FD781F">
        <w:rPr>
          <w:lang w:val="en-US"/>
        </w:rPr>
        <w:t>/var/ossec/logs #</w:t>
      </w:r>
    </w:p>
    <w:p w14:paraId="54ABFD42" w14:textId="77777777" w:rsidR="00A76928" w:rsidRPr="00F10B10" w:rsidRDefault="00A76928" w:rsidP="002155F9">
      <w:pPr>
        <w:rPr>
          <w:lang w:val="en-US"/>
        </w:rPr>
      </w:pPr>
    </w:p>
    <w:p w14:paraId="53562AE1" w14:textId="2A714B36" w:rsidR="0038013A" w:rsidRDefault="0038013A" w:rsidP="0038013A">
      <w:pPr>
        <w:rPr>
          <w:lang w:val="en-US"/>
        </w:rPr>
      </w:pPr>
      <w:r>
        <w:rPr>
          <w:lang w:val="en-US"/>
        </w:rPr>
        <w:t xml:space="preserve">On your host open a web browser and go to </w:t>
      </w:r>
      <w:r w:rsidR="00B56BEB">
        <w:rPr>
          <w:lang w:val="en-US"/>
        </w:rPr>
        <w:t>http://</w:t>
      </w:r>
      <w:r>
        <w:rPr>
          <w:lang w:val="en-US"/>
        </w:rPr>
        <w:t>&lt;public-ip-of opnsense&gt;/test, check the error and post the event generated in the Wazuh event gui.</w:t>
      </w:r>
    </w:p>
    <w:p w14:paraId="4E4ACD7B" w14:textId="77777777" w:rsidR="0009513E" w:rsidRDefault="0009513E" w:rsidP="0038013A">
      <w:pPr>
        <w:rPr>
          <w:lang w:val="en-US"/>
        </w:rPr>
      </w:pPr>
    </w:p>
    <w:p w14:paraId="401C7986" w14:textId="0C5D26C1" w:rsidR="0009513E" w:rsidRPr="00EE2389" w:rsidRDefault="0009513E" w:rsidP="0038013A">
      <w:pPr>
        <w:rPr>
          <w:b/>
          <w:bCs/>
          <w:color w:val="FF0000"/>
          <w:lang w:val="en-US"/>
        </w:rPr>
      </w:pPr>
      <w:r w:rsidRPr="00EE2389">
        <w:rPr>
          <w:b/>
          <w:bCs/>
          <w:color w:val="FF0000"/>
          <w:lang w:val="en-US"/>
        </w:rPr>
        <w:t>I can not understand this question? What does lighttp has to do with OPNsense and what exactly am I supposed to do? Which server do I have to configure? Am I supposed to post a screenshot of getting an alert of 404 not found?</w:t>
      </w:r>
    </w:p>
    <w:p w14:paraId="78CE2564" w14:textId="44509D18" w:rsidR="0009513E" w:rsidRDefault="00F11887" w:rsidP="0038013A">
      <w:pPr>
        <w:rPr>
          <w:lang w:val="en-US"/>
        </w:rPr>
      </w:pPr>
      <w:r w:rsidRPr="00F11887">
        <w:rPr>
          <w:lang w:val="en-US"/>
        </w:rPr>
        <w:drawing>
          <wp:inline distT="0" distB="0" distL="0" distR="0" wp14:anchorId="63A76B12" wp14:editId="504CDA21">
            <wp:extent cx="5391902" cy="2038635"/>
            <wp:effectExtent l="0" t="0" r="0" b="0"/>
            <wp:docPr id="190167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5948" name="Picture 1" descr="A screenshot of a computer&#10;&#10;Description automatically generated"/>
                    <pic:cNvPicPr/>
                  </pic:nvPicPr>
                  <pic:blipFill>
                    <a:blip r:embed="rId67"/>
                    <a:stretch>
                      <a:fillRect/>
                    </a:stretch>
                  </pic:blipFill>
                  <pic:spPr>
                    <a:xfrm>
                      <a:off x="0" y="0"/>
                      <a:ext cx="5391902" cy="2038635"/>
                    </a:xfrm>
                    <a:prstGeom prst="rect">
                      <a:avLst/>
                    </a:prstGeom>
                  </pic:spPr>
                </pic:pic>
              </a:graphicData>
            </a:graphic>
          </wp:inline>
        </w:drawing>
      </w:r>
    </w:p>
    <w:p w14:paraId="6EC89813" w14:textId="2EF50856" w:rsidR="0058063C" w:rsidRPr="001D577D" w:rsidRDefault="0058063C" w:rsidP="0038013A">
      <w:pPr>
        <w:rPr>
          <w:color w:val="FF0000"/>
          <w:lang w:val="en-US"/>
        </w:rPr>
      </w:pPr>
      <w:r w:rsidRPr="001D577D">
        <w:rPr>
          <w:color w:val="FF0000"/>
          <w:lang w:val="en-US"/>
        </w:rPr>
        <w:t>I tried to make the lighttpd service to log the access logs, or error logs, however I do not understand the configuration, however I understand that in the end I am supposed to get the 404 not found alert onto my wazuh-manager, but that will take even more of my time that I spent on this lab.</w:t>
      </w:r>
    </w:p>
    <w:p w14:paraId="6DDB92EA" w14:textId="77777777" w:rsidR="00FD781F" w:rsidRPr="00F86886" w:rsidRDefault="00FD781F" w:rsidP="002155F9">
      <w:pPr>
        <w:rPr>
          <w:lang w:val="en-US"/>
        </w:rPr>
      </w:pPr>
    </w:p>
    <w:p w14:paraId="5468906B" w14:textId="67133857" w:rsidR="00642F28" w:rsidRDefault="00642F28" w:rsidP="00642F28">
      <w:pPr>
        <w:pStyle w:val="Heading3"/>
        <w:rPr>
          <w:lang w:val="en-US"/>
        </w:rPr>
      </w:pPr>
      <w:r w:rsidRPr="00642F28">
        <w:rPr>
          <w:lang w:val="en-US"/>
        </w:rPr>
        <w:t>Block massive web server c</w:t>
      </w:r>
      <w:r>
        <w:rPr>
          <w:lang w:val="en-US"/>
        </w:rPr>
        <w:t>rawling</w:t>
      </w:r>
    </w:p>
    <w:p w14:paraId="690B074C" w14:textId="2E39C296" w:rsidR="00C91520" w:rsidRDefault="005B5653" w:rsidP="00C51246">
      <w:pPr>
        <w:rPr>
          <w:lang w:val="en-US"/>
        </w:rPr>
      </w:pPr>
      <w:r>
        <w:rPr>
          <w:lang w:val="en-US"/>
        </w:rPr>
        <w:t>You are now part of the blue team and need to defend</w:t>
      </w:r>
      <w:r w:rsidR="00C91520">
        <w:rPr>
          <w:lang w:val="en-US"/>
        </w:rPr>
        <w:t xml:space="preserve"> your web server.  A group of cyberterrorist</w:t>
      </w:r>
      <w:r w:rsidR="00555494">
        <w:rPr>
          <w:lang w:val="en-US"/>
        </w:rPr>
        <w:t>s</w:t>
      </w:r>
      <w:r w:rsidR="00C91520">
        <w:rPr>
          <w:lang w:val="en-US"/>
        </w:rPr>
        <w:t xml:space="preserve"> have prepared an attach</w:t>
      </w:r>
      <w:r w:rsidR="00555494">
        <w:rPr>
          <w:lang w:val="en-US"/>
        </w:rPr>
        <w:t>. For this</w:t>
      </w:r>
      <w:r w:rsidR="00CC5828">
        <w:rPr>
          <w:lang w:val="en-US"/>
        </w:rPr>
        <w:t>,</w:t>
      </w:r>
      <w:r w:rsidR="00555494">
        <w:rPr>
          <w:lang w:val="en-US"/>
        </w:rPr>
        <w:t xml:space="preserve"> the</w:t>
      </w:r>
      <w:r w:rsidR="00F30B25">
        <w:rPr>
          <w:lang w:val="en-US"/>
        </w:rPr>
        <w:t>y</w:t>
      </w:r>
      <w:r w:rsidR="00555494">
        <w:rPr>
          <w:lang w:val="en-US"/>
        </w:rPr>
        <w:t xml:space="preserve"> installed a trojan horse on 10.000 enduser pc’s.  </w:t>
      </w:r>
      <w:r w:rsidR="0049011C">
        <w:rPr>
          <w:lang w:val="en-US"/>
        </w:rPr>
        <w:t>You are informed that if you don’t pay them a beer, they will release all of those pc’s to attack your web-server.</w:t>
      </w:r>
    </w:p>
    <w:p w14:paraId="5EF832B8" w14:textId="568CD665" w:rsidR="00F30B25" w:rsidRDefault="00F30B25" w:rsidP="00C51246">
      <w:pPr>
        <w:rPr>
          <w:lang w:val="en-US"/>
        </w:rPr>
      </w:pPr>
      <w:r>
        <w:rPr>
          <w:lang w:val="en-US"/>
        </w:rPr>
        <w:t>The DPO i</w:t>
      </w:r>
      <w:r w:rsidR="00147EEE">
        <w:rPr>
          <w:lang w:val="en-US"/>
        </w:rPr>
        <w:t>s thinking they are b</w:t>
      </w:r>
      <w:r w:rsidR="00183296">
        <w:rPr>
          <w:lang w:val="en-US"/>
        </w:rPr>
        <w:t>l</w:t>
      </w:r>
      <w:r w:rsidR="00147EEE">
        <w:rPr>
          <w:lang w:val="en-US"/>
        </w:rPr>
        <w:t>uffing, while the CIO is afraid that if the web-server goes down, the company will stall its operations.</w:t>
      </w:r>
      <w:r w:rsidR="00455ED0">
        <w:rPr>
          <w:lang w:val="en-US"/>
        </w:rPr>
        <w:t xml:space="preserve"> The </w:t>
      </w:r>
      <w:r w:rsidR="00FE5A8A">
        <w:rPr>
          <w:lang w:val="en-US"/>
        </w:rPr>
        <w:t xml:space="preserve">CISO claims that once the attack begins, he needs </w:t>
      </w:r>
      <w:r w:rsidR="001612C4">
        <w:rPr>
          <w:lang w:val="en-US"/>
        </w:rPr>
        <w:t>5 minutes to counter the victim through the firewall.</w:t>
      </w:r>
    </w:p>
    <w:p w14:paraId="1508BF83" w14:textId="44AF80DB" w:rsidR="0049011C" w:rsidRDefault="0049011C" w:rsidP="00C51246">
      <w:pPr>
        <w:rPr>
          <w:lang w:val="en-US"/>
        </w:rPr>
      </w:pPr>
      <w:r>
        <w:rPr>
          <w:lang w:val="en-US"/>
        </w:rPr>
        <w:t>Blocking one ip address will not work here, so i</w:t>
      </w:r>
      <w:r w:rsidR="00967449">
        <w:rPr>
          <w:lang w:val="en-US"/>
        </w:rPr>
        <w:t>f</w:t>
      </w:r>
      <w:r>
        <w:rPr>
          <w:lang w:val="en-US"/>
        </w:rPr>
        <w:t xml:space="preserve"> the attack happens, you need to bring down the webserver</w:t>
      </w:r>
      <w:r w:rsidR="001612C4">
        <w:rPr>
          <w:lang w:val="en-US"/>
        </w:rPr>
        <w:t xml:space="preserve"> for 5 minutes to allow proper actions to be taken.</w:t>
      </w:r>
    </w:p>
    <w:p w14:paraId="1CECBDC3" w14:textId="663DF3BB" w:rsidR="009E630E" w:rsidRDefault="001612C4" w:rsidP="00C51246">
      <w:pPr>
        <w:rPr>
          <w:lang w:val="en-US"/>
        </w:rPr>
      </w:pPr>
      <w:r>
        <w:rPr>
          <w:lang w:val="en-US"/>
        </w:rPr>
        <w:t>F</w:t>
      </w:r>
      <w:r w:rsidR="003B2E12">
        <w:rPr>
          <w:lang w:val="en-US"/>
        </w:rPr>
        <w:t>or</w:t>
      </w:r>
      <w:r w:rsidR="009D7DE1" w:rsidRPr="00C51246">
        <w:rPr>
          <w:lang w:val="en-US"/>
        </w:rPr>
        <w:t xml:space="preserve"> </w:t>
      </w:r>
      <w:r>
        <w:rPr>
          <w:lang w:val="en-US"/>
        </w:rPr>
        <w:t xml:space="preserve">one </w:t>
      </w:r>
      <w:r w:rsidR="009D7DE1" w:rsidRPr="00C51246">
        <w:rPr>
          <w:lang w:val="en-US"/>
        </w:rPr>
        <w:t xml:space="preserve">of the major outages in the </w:t>
      </w:r>
      <w:r w:rsidR="00436BE4" w:rsidRPr="00C51246">
        <w:rPr>
          <w:lang w:val="en-US"/>
        </w:rPr>
        <w:t>Belgium</w:t>
      </w:r>
      <w:r w:rsidR="009D7DE1" w:rsidRPr="00C51246">
        <w:rPr>
          <w:lang w:val="en-US"/>
        </w:rPr>
        <w:t xml:space="preserve"> news it was</w:t>
      </w:r>
      <w:r w:rsidR="00436BE4" w:rsidRPr="00C51246">
        <w:rPr>
          <w:lang w:val="en-US"/>
        </w:rPr>
        <w:t xml:space="preserve"> explained, there is no</w:t>
      </w:r>
      <w:r w:rsidR="00B87322">
        <w:rPr>
          <w:lang w:val="en-US"/>
        </w:rPr>
        <w:t xml:space="preserve"> data</w:t>
      </w:r>
      <w:r w:rsidR="00436BE4" w:rsidRPr="00C51246">
        <w:rPr>
          <w:lang w:val="en-US"/>
        </w:rPr>
        <w:t xml:space="preserve"> leak but the web server has been taken offline. Let’s now explore how we can automate this.</w:t>
      </w:r>
      <w:r w:rsidR="00313A42">
        <w:rPr>
          <w:lang w:val="en-US"/>
        </w:rPr>
        <w:t xml:space="preserve"> </w:t>
      </w:r>
    </w:p>
    <w:p w14:paraId="6E174B92" w14:textId="61693A41" w:rsidR="00642F28" w:rsidRDefault="00313A42" w:rsidP="00C51246">
      <w:pPr>
        <w:rPr>
          <w:lang w:val="en-US"/>
        </w:rPr>
      </w:pPr>
      <w:r>
        <w:rPr>
          <w:lang w:val="en-US"/>
        </w:rPr>
        <w:t>Different things need to be done :</w:t>
      </w:r>
    </w:p>
    <w:p w14:paraId="1AD61F43" w14:textId="14AEA58D" w:rsidR="009D1506" w:rsidRDefault="007940B6" w:rsidP="009D1506">
      <w:pPr>
        <w:pStyle w:val="ListParagraph"/>
        <w:numPr>
          <w:ilvl w:val="1"/>
          <w:numId w:val="39"/>
        </w:numPr>
        <w:rPr>
          <w:lang w:val="en-US"/>
        </w:rPr>
      </w:pPr>
      <w:r>
        <w:rPr>
          <w:lang w:val="en-US"/>
        </w:rPr>
        <w:t xml:space="preserve">On the Wazuh manager, </w:t>
      </w:r>
      <w:r w:rsidR="00200CDB">
        <w:rPr>
          <w:lang w:val="en-US"/>
        </w:rPr>
        <w:t xml:space="preserve">create an additional rule that </w:t>
      </w:r>
      <w:r w:rsidR="007F650D">
        <w:rPr>
          <w:lang w:val="en-US"/>
        </w:rPr>
        <w:t xml:space="preserve">is </w:t>
      </w:r>
      <w:r w:rsidR="00200CDB">
        <w:rPr>
          <w:lang w:val="en-US"/>
        </w:rPr>
        <w:t>trigger</w:t>
      </w:r>
      <w:r w:rsidR="007F650D">
        <w:rPr>
          <w:lang w:val="en-US"/>
        </w:rPr>
        <w:t>ed</w:t>
      </w:r>
      <w:r w:rsidR="00200CDB">
        <w:rPr>
          <w:lang w:val="en-US"/>
        </w:rPr>
        <w:t xml:space="preserve"> </w:t>
      </w:r>
      <w:r w:rsidR="007F650D">
        <w:rPr>
          <w:lang w:val="en-US"/>
        </w:rPr>
        <w:t xml:space="preserve">when </w:t>
      </w:r>
      <w:r w:rsidR="0080298A">
        <w:rPr>
          <w:lang w:val="en-US"/>
        </w:rPr>
        <w:t>ruleid 31101 is triggered more than 5 times</w:t>
      </w:r>
    </w:p>
    <w:p w14:paraId="32D65553" w14:textId="77777777" w:rsidR="009E630E" w:rsidRDefault="009E630E" w:rsidP="009E630E">
      <w:pPr>
        <w:pStyle w:val="ListParagraph"/>
        <w:ind w:left="1440"/>
        <w:rPr>
          <w:lang w:val="en-US"/>
        </w:rPr>
      </w:pPr>
    </w:p>
    <w:p w14:paraId="15873865" w14:textId="4864DBF1" w:rsidR="001F25CC" w:rsidRDefault="007940B6" w:rsidP="00313A42">
      <w:pPr>
        <w:pStyle w:val="ListParagraph"/>
        <w:numPr>
          <w:ilvl w:val="1"/>
          <w:numId w:val="39"/>
        </w:numPr>
        <w:rPr>
          <w:lang w:val="en-US"/>
        </w:rPr>
      </w:pPr>
      <w:r>
        <w:rPr>
          <w:lang w:val="en-US"/>
        </w:rPr>
        <w:t xml:space="preserve">On the Wazuh agent, </w:t>
      </w:r>
      <w:r w:rsidR="001F25CC">
        <w:rPr>
          <w:lang w:val="en-US"/>
        </w:rPr>
        <w:t>create a script that brings down the web-server on server01 for 5 minutes</w:t>
      </w:r>
      <w:r w:rsidR="007F650D">
        <w:rPr>
          <w:lang w:val="en-US"/>
        </w:rPr>
        <w:t xml:space="preserve"> when the above rule is triggered</w:t>
      </w:r>
    </w:p>
    <w:p w14:paraId="47E52AAD" w14:textId="77777777" w:rsidR="002E4EB8" w:rsidRPr="007940B6" w:rsidRDefault="002E4EB8" w:rsidP="007940B6">
      <w:pPr>
        <w:pStyle w:val="Solutions"/>
      </w:pPr>
    </w:p>
    <w:p w14:paraId="102A9D4C" w14:textId="2D7645A9" w:rsidR="001F25CC" w:rsidRDefault="009D1506" w:rsidP="00313A42">
      <w:pPr>
        <w:pStyle w:val="ListParagraph"/>
        <w:numPr>
          <w:ilvl w:val="1"/>
          <w:numId w:val="39"/>
        </w:numPr>
        <w:rPr>
          <w:lang w:val="en-US"/>
        </w:rPr>
      </w:pPr>
      <w:r>
        <w:rPr>
          <w:lang w:val="en-US"/>
        </w:rPr>
        <w:lastRenderedPageBreak/>
        <w:t xml:space="preserve">You need to define </w:t>
      </w:r>
      <w:r w:rsidR="00F73F45">
        <w:rPr>
          <w:lang w:val="en-US"/>
        </w:rPr>
        <w:t>the</w:t>
      </w:r>
      <w:r>
        <w:rPr>
          <w:lang w:val="en-US"/>
        </w:rPr>
        <w:t xml:space="preserve"> command </w:t>
      </w:r>
      <w:r w:rsidR="00F73F45">
        <w:rPr>
          <w:lang w:val="en-US"/>
        </w:rPr>
        <w:t xml:space="preserve">suspend_apache.sh </w:t>
      </w:r>
      <w:r>
        <w:rPr>
          <w:lang w:val="en-US"/>
        </w:rPr>
        <w:t xml:space="preserve">so that Wazuh manager </w:t>
      </w:r>
      <w:r w:rsidR="00B36DD7">
        <w:rPr>
          <w:lang w:val="en-US"/>
        </w:rPr>
        <w:t>understand you</w:t>
      </w:r>
      <w:r w:rsidR="00F73F45">
        <w:rPr>
          <w:lang w:val="en-US"/>
        </w:rPr>
        <w:t>r</w:t>
      </w:r>
      <w:r w:rsidR="00B36DD7">
        <w:rPr>
          <w:lang w:val="en-US"/>
        </w:rPr>
        <w:t xml:space="preserve"> previous script</w:t>
      </w:r>
    </w:p>
    <w:p w14:paraId="03DC5A2E" w14:textId="280E5D87" w:rsidR="00B36DD7" w:rsidRPr="00313A42" w:rsidRDefault="00B36DD7" w:rsidP="00313A42">
      <w:pPr>
        <w:pStyle w:val="ListParagraph"/>
        <w:numPr>
          <w:ilvl w:val="1"/>
          <w:numId w:val="39"/>
        </w:numPr>
        <w:rPr>
          <w:lang w:val="en-US"/>
        </w:rPr>
      </w:pPr>
      <w:r>
        <w:rPr>
          <w:lang w:val="en-US"/>
        </w:rPr>
        <w:t>You need to define this command as the response to the rules you create in the first bullet.</w:t>
      </w:r>
    </w:p>
    <w:p w14:paraId="28BD6938" w14:textId="77777777" w:rsidR="00642F28" w:rsidRDefault="00642F28" w:rsidP="009952A0">
      <w:pPr>
        <w:rPr>
          <w:lang w:val="en-US"/>
        </w:rPr>
      </w:pPr>
    </w:p>
    <w:p w14:paraId="1F5F77AC" w14:textId="77777777" w:rsidR="001526BA" w:rsidRDefault="001526BA" w:rsidP="009952A0">
      <w:pPr>
        <w:rPr>
          <w:lang w:val="en-US"/>
        </w:rPr>
      </w:pPr>
    </w:p>
    <w:p w14:paraId="5D6358FC" w14:textId="4A0ACF67" w:rsidR="001526BA" w:rsidRDefault="001526BA" w:rsidP="009952A0">
      <w:pPr>
        <w:rPr>
          <w:lang w:val="en-US"/>
        </w:rPr>
      </w:pPr>
      <w:r>
        <w:rPr>
          <w:lang w:val="en-US"/>
        </w:rPr>
        <w:t xml:space="preserve">Now </w:t>
      </w:r>
      <w:r w:rsidR="001839E7">
        <w:rPr>
          <w:lang w:val="en-US"/>
        </w:rPr>
        <w:t xml:space="preserve">refresh </w:t>
      </w:r>
      <w:r w:rsidR="007F650D">
        <w:rPr>
          <w:lang w:val="en-US"/>
        </w:rPr>
        <w:t>the web page in the browser</w:t>
      </w:r>
      <w:r w:rsidR="001839E7">
        <w:rPr>
          <w:lang w:val="en-US"/>
        </w:rPr>
        <w:t xml:space="preserve"> more than 5 times</w:t>
      </w:r>
      <w:r w:rsidR="007F650D">
        <w:rPr>
          <w:lang w:val="en-US"/>
        </w:rPr>
        <w:t>.</w:t>
      </w:r>
      <w:r w:rsidR="001839E7">
        <w:rPr>
          <w:lang w:val="en-US"/>
        </w:rPr>
        <w:t xml:space="preserve"> </w:t>
      </w:r>
      <w:r w:rsidR="007F650D">
        <w:rPr>
          <w:lang w:val="en-US"/>
        </w:rPr>
        <w:t>A</w:t>
      </w:r>
      <w:r w:rsidR="001839E7">
        <w:rPr>
          <w:lang w:val="en-US"/>
        </w:rPr>
        <w:t xml:space="preserve">fter 5 times, you will not get the </w:t>
      </w:r>
      <w:r w:rsidR="007F650D">
        <w:rPr>
          <w:lang w:val="en-US"/>
        </w:rPr>
        <w:t>“</w:t>
      </w:r>
      <w:r w:rsidR="001839E7">
        <w:rPr>
          <w:lang w:val="en-US"/>
        </w:rPr>
        <w:t>not found</w:t>
      </w:r>
      <w:r w:rsidR="007F650D">
        <w:rPr>
          <w:lang w:val="en-US"/>
        </w:rPr>
        <w:t>”</w:t>
      </w:r>
      <w:r w:rsidR="001839E7">
        <w:rPr>
          <w:lang w:val="en-US"/>
        </w:rPr>
        <w:t xml:space="preserve"> error anymore, but a timeout.</w:t>
      </w:r>
    </w:p>
    <w:p w14:paraId="410B64CB" w14:textId="77777777" w:rsidR="007C0954" w:rsidRDefault="007C0954" w:rsidP="007C0954">
      <w:pPr>
        <w:rPr>
          <w:lang w:val="en-US"/>
        </w:rPr>
      </w:pPr>
      <w:bookmarkStart w:id="3" w:name="_Toc165867929"/>
    </w:p>
    <w:p w14:paraId="62CA7949" w14:textId="475D400D" w:rsidR="00CF771C" w:rsidRDefault="003F4857" w:rsidP="007C0954">
      <w:pPr>
        <w:rPr>
          <w:color w:val="FF0000"/>
          <w:lang w:val="en-US"/>
        </w:rPr>
      </w:pPr>
      <w:r>
        <w:rPr>
          <w:color w:val="FF0000"/>
          <w:lang w:val="en-US"/>
        </w:rPr>
        <w:t>Isnt it lighttpd that we use on server01?</w:t>
      </w:r>
    </w:p>
    <w:p w14:paraId="420284D4" w14:textId="3DB0E555" w:rsidR="003F4857" w:rsidRDefault="00D9791A" w:rsidP="007C0954">
      <w:pPr>
        <w:rPr>
          <w:lang w:val="en-US"/>
        </w:rPr>
      </w:pPr>
      <w:r w:rsidRPr="00D9791A">
        <w:rPr>
          <w:lang w:val="en-US"/>
        </w:rPr>
        <w:drawing>
          <wp:inline distT="0" distB="0" distL="0" distR="0" wp14:anchorId="465AD282" wp14:editId="71743036">
            <wp:extent cx="4372585" cy="476316"/>
            <wp:effectExtent l="0" t="0" r="9525" b="0"/>
            <wp:docPr id="497455892" name="Picture 1" descr="A black background with white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5892" name="Picture 1" descr="A black background with white text and symbols&#10;&#10;Description automatically generated"/>
                    <pic:cNvPicPr/>
                  </pic:nvPicPr>
                  <pic:blipFill>
                    <a:blip r:embed="rId68"/>
                    <a:stretch>
                      <a:fillRect/>
                    </a:stretch>
                  </pic:blipFill>
                  <pic:spPr>
                    <a:xfrm>
                      <a:off x="0" y="0"/>
                      <a:ext cx="4372585" cy="476316"/>
                    </a:xfrm>
                    <a:prstGeom prst="rect">
                      <a:avLst/>
                    </a:prstGeom>
                  </pic:spPr>
                </pic:pic>
              </a:graphicData>
            </a:graphic>
          </wp:inline>
        </w:drawing>
      </w:r>
    </w:p>
    <w:p w14:paraId="28FAAA93" w14:textId="347D5DF3" w:rsidR="006A3D92" w:rsidRDefault="006A3D92" w:rsidP="007C0954">
      <w:pPr>
        <w:rPr>
          <w:lang w:val="en-US"/>
        </w:rPr>
      </w:pPr>
      <w:r w:rsidRPr="006A3D92">
        <w:rPr>
          <w:lang w:val="en-US"/>
        </w:rPr>
        <w:drawing>
          <wp:inline distT="0" distB="0" distL="0" distR="0" wp14:anchorId="4889FA4F" wp14:editId="3C28D436">
            <wp:extent cx="5396230" cy="2005965"/>
            <wp:effectExtent l="0" t="0" r="0" b="0"/>
            <wp:docPr id="1243459671"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59671" name="Picture 1" descr="A screenshot of a browser&#10;&#10;Description automatically generated"/>
                    <pic:cNvPicPr/>
                  </pic:nvPicPr>
                  <pic:blipFill>
                    <a:blip r:embed="rId69"/>
                    <a:stretch>
                      <a:fillRect/>
                    </a:stretch>
                  </pic:blipFill>
                  <pic:spPr>
                    <a:xfrm>
                      <a:off x="0" y="0"/>
                      <a:ext cx="5396230" cy="2005965"/>
                    </a:xfrm>
                    <a:prstGeom prst="rect">
                      <a:avLst/>
                    </a:prstGeom>
                  </pic:spPr>
                </pic:pic>
              </a:graphicData>
            </a:graphic>
          </wp:inline>
        </w:drawing>
      </w:r>
    </w:p>
    <w:p w14:paraId="3C7EF61C" w14:textId="5FA2B3AC" w:rsidR="006A3D92" w:rsidRDefault="006A3D92" w:rsidP="007C0954">
      <w:pPr>
        <w:rPr>
          <w:color w:val="FF0000"/>
          <w:lang w:val="en-US"/>
        </w:rPr>
      </w:pPr>
      <w:r w:rsidRPr="00037248">
        <w:rPr>
          <w:color w:val="FF0000"/>
          <w:lang w:val="en-US"/>
        </w:rPr>
        <w:t>Just to make sure</w:t>
      </w:r>
    </w:p>
    <w:p w14:paraId="639456B7" w14:textId="77777777" w:rsidR="00035FB7" w:rsidRDefault="00035FB7" w:rsidP="007C0954">
      <w:pPr>
        <w:rPr>
          <w:color w:val="FF0000"/>
          <w:lang w:val="en-US"/>
        </w:rPr>
      </w:pPr>
    </w:p>
    <w:p w14:paraId="5338EB40" w14:textId="779009F2" w:rsidR="00035FB7" w:rsidRDefault="00027B6E" w:rsidP="007C0954">
      <w:pPr>
        <w:rPr>
          <w:color w:val="FF0000"/>
          <w:lang w:val="en-US"/>
        </w:rPr>
      </w:pPr>
      <w:r w:rsidRPr="00027B6E">
        <w:rPr>
          <w:color w:val="FF0000"/>
          <w:lang w:val="en-US"/>
        </w:rPr>
        <w:drawing>
          <wp:inline distT="0" distB="0" distL="0" distR="0" wp14:anchorId="6BDA79D4" wp14:editId="4E63AF3C">
            <wp:extent cx="3772426" cy="1124107"/>
            <wp:effectExtent l="0" t="0" r="0" b="0"/>
            <wp:docPr id="204308601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6018" name="Picture 1" descr="A computer screen shot of white text&#10;&#10;Description automatically generated"/>
                    <pic:cNvPicPr/>
                  </pic:nvPicPr>
                  <pic:blipFill>
                    <a:blip r:embed="rId70"/>
                    <a:stretch>
                      <a:fillRect/>
                    </a:stretch>
                  </pic:blipFill>
                  <pic:spPr>
                    <a:xfrm>
                      <a:off x="0" y="0"/>
                      <a:ext cx="3772426" cy="1124107"/>
                    </a:xfrm>
                    <a:prstGeom prst="rect">
                      <a:avLst/>
                    </a:prstGeom>
                  </pic:spPr>
                </pic:pic>
              </a:graphicData>
            </a:graphic>
          </wp:inline>
        </w:drawing>
      </w:r>
    </w:p>
    <w:p w14:paraId="41427914" w14:textId="77777777" w:rsidR="002A73A6" w:rsidRDefault="002A73A6" w:rsidP="007C0954">
      <w:pPr>
        <w:rPr>
          <w:color w:val="FF0000"/>
          <w:lang w:val="en-US"/>
        </w:rPr>
      </w:pPr>
    </w:p>
    <w:p w14:paraId="7AEECBA3" w14:textId="40378834" w:rsidR="00456680" w:rsidRDefault="00456680" w:rsidP="007C0954">
      <w:pPr>
        <w:rPr>
          <w:color w:val="FF0000"/>
          <w:lang w:val="en-US"/>
        </w:rPr>
      </w:pPr>
      <w:r w:rsidRPr="00456680">
        <w:rPr>
          <w:color w:val="FF0000"/>
          <w:lang w:val="en-US"/>
        </w:rPr>
        <w:drawing>
          <wp:inline distT="0" distB="0" distL="0" distR="0" wp14:anchorId="2D70FDF8" wp14:editId="62CBED15">
            <wp:extent cx="4267796" cy="1533739"/>
            <wp:effectExtent l="0" t="0" r="0" b="9525"/>
            <wp:docPr id="14469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051" name=""/>
                    <pic:cNvPicPr/>
                  </pic:nvPicPr>
                  <pic:blipFill>
                    <a:blip r:embed="rId71"/>
                    <a:stretch>
                      <a:fillRect/>
                    </a:stretch>
                  </pic:blipFill>
                  <pic:spPr>
                    <a:xfrm>
                      <a:off x="0" y="0"/>
                      <a:ext cx="4267796" cy="1533739"/>
                    </a:xfrm>
                    <a:prstGeom prst="rect">
                      <a:avLst/>
                    </a:prstGeom>
                  </pic:spPr>
                </pic:pic>
              </a:graphicData>
            </a:graphic>
          </wp:inline>
        </w:drawing>
      </w:r>
    </w:p>
    <w:p w14:paraId="650D9E10" w14:textId="77777777" w:rsidR="0014653D" w:rsidRDefault="0014653D" w:rsidP="007C0954">
      <w:pPr>
        <w:rPr>
          <w:color w:val="FF0000"/>
          <w:lang w:val="en-US"/>
        </w:rPr>
      </w:pPr>
    </w:p>
    <w:p w14:paraId="7C1E554A" w14:textId="7760A548" w:rsidR="0014653D" w:rsidRDefault="0014653D" w:rsidP="007C0954">
      <w:pPr>
        <w:rPr>
          <w:color w:val="FF0000"/>
          <w:lang w:val="en-US"/>
        </w:rPr>
      </w:pPr>
      <w:r w:rsidRPr="0014653D">
        <w:rPr>
          <w:color w:val="FF0000"/>
          <w:lang w:val="en-US"/>
        </w:rPr>
        <w:lastRenderedPageBreak/>
        <w:drawing>
          <wp:inline distT="0" distB="0" distL="0" distR="0" wp14:anchorId="51B1B5AA" wp14:editId="42C208DD">
            <wp:extent cx="5396230" cy="3368675"/>
            <wp:effectExtent l="0" t="0" r="0" b="3175"/>
            <wp:docPr id="53566652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66523" name="Picture 1" descr="A computer screen shot of a black screen&#10;&#10;Description automatically generated"/>
                    <pic:cNvPicPr/>
                  </pic:nvPicPr>
                  <pic:blipFill>
                    <a:blip r:embed="rId72"/>
                    <a:stretch>
                      <a:fillRect/>
                    </a:stretch>
                  </pic:blipFill>
                  <pic:spPr>
                    <a:xfrm>
                      <a:off x="0" y="0"/>
                      <a:ext cx="5396230" cy="3368675"/>
                    </a:xfrm>
                    <a:prstGeom prst="rect">
                      <a:avLst/>
                    </a:prstGeom>
                  </pic:spPr>
                </pic:pic>
              </a:graphicData>
            </a:graphic>
          </wp:inline>
        </w:drawing>
      </w:r>
    </w:p>
    <w:p w14:paraId="4F86CC22" w14:textId="77777777" w:rsidR="00DA6E0B" w:rsidRDefault="00DA6E0B" w:rsidP="007C0954">
      <w:pPr>
        <w:rPr>
          <w:color w:val="FF0000"/>
          <w:lang w:val="en-US"/>
        </w:rPr>
      </w:pPr>
    </w:p>
    <w:p w14:paraId="0E08DB65" w14:textId="71DE3670" w:rsidR="00DA6E0B" w:rsidRDefault="00DA6E0B" w:rsidP="007C0954">
      <w:pPr>
        <w:rPr>
          <w:color w:val="FF0000"/>
          <w:lang w:val="en-US"/>
        </w:rPr>
      </w:pPr>
      <w:r>
        <w:rPr>
          <w:color w:val="FF0000"/>
          <w:lang w:val="en-US"/>
        </w:rPr>
        <w:t>AAAAAND none of it worked.</w:t>
      </w:r>
      <w:r w:rsidR="001B4F37">
        <w:rPr>
          <w:color w:val="FF0000"/>
          <w:lang w:val="en-US"/>
        </w:rPr>
        <w:t xml:space="preserve"> I will not proceed with this.</w:t>
      </w:r>
    </w:p>
    <w:p w14:paraId="0B4900C5" w14:textId="77777777" w:rsidR="00DA6E0B" w:rsidRDefault="00DA6E0B" w:rsidP="007C0954">
      <w:pPr>
        <w:rPr>
          <w:color w:val="FF0000"/>
          <w:lang w:val="en-US"/>
        </w:rPr>
      </w:pPr>
    </w:p>
    <w:p w14:paraId="00F1F99D" w14:textId="1408F3A9" w:rsidR="00540505" w:rsidRDefault="007C0954" w:rsidP="00540505">
      <w:pPr>
        <w:pStyle w:val="Heading3"/>
        <w:rPr>
          <w:lang w:val="en-US"/>
        </w:rPr>
      </w:pPr>
      <w:r w:rsidRPr="5A73B9C6">
        <w:rPr>
          <w:lang w:val="en-US"/>
        </w:rPr>
        <w:t>O</w:t>
      </w:r>
      <w:r w:rsidR="00A417C7" w:rsidRPr="5A73B9C6">
        <w:rPr>
          <w:lang w:val="en-US"/>
        </w:rPr>
        <w:t>ptional</w:t>
      </w:r>
      <w:r w:rsidR="00540505" w:rsidRPr="5A73B9C6">
        <w:rPr>
          <w:lang w:val="en-US"/>
        </w:rPr>
        <w:t xml:space="preserve"> : monitor an external windows system</w:t>
      </w:r>
      <w:bookmarkEnd w:id="3"/>
    </w:p>
    <w:p w14:paraId="5E01AF82" w14:textId="41F09386" w:rsidR="00540505" w:rsidRDefault="00540505" w:rsidP="00540505">
      <w:pPr>
        <w:rPr>
          <w:lang w:val="en-US"/>
        </w:rPr>
      </w:pPr>
      <w:r>
        <w:rPr>
          <w:lang w:val="en-US"/>
        </w:rPr>
        <w:t xml:space="preserve">For this, you need to configure OPNSense to forward port </w:t>
      </w:r>
      <w:r w:rsidR="005375C8">
        <w:rPr>
          <w:lang w:val="en-US"/>
        </w:rPr>
        <w:t>1514</w:t>
      </w:r>
      <w:r>
        <w:rPr>
          <w:lang w:val="en-US"/>
        </w:rPr>
        <w:t xml:space="preserve"> </w:t>
      </w:r>
      <w:r w:rsidR="00503170">
        <w:rPr>
          <w:lang w:val="en-US"/>
        </w:rPr>
        <w:t xml:space="preserve">1515 and 55000 </w:t>
      </w:r>
      <w:r>
        <w:rPr>
          <w:lang w:val="en-US"/>
        </w:rPr>
        <w:t>to the Wazuh server and use the public ip address of OPNSense in the Wazuh agent installation.</w:t>
      </w:r>
    </w:p>
    <w:p w14:paraId="41A13C79" w14:textId="77777777" w:rsidR="00540505" w:rsidRDefault="00540505" w:rsidP="009952A0">
      <w:pPr>
        <w:rPr>
          <w:lang w:val="en-US"/>
        </w:rPr>
      </w:pPr>
      <w:r>
        <w:rPr>
          <w:lang w:val="en-US"/>
        </w:rPr>
        <w:t>You will now see a lot of events coming in. Feel free to explore those further and secure this system towards best practices.</w:t>
      </w:r>
    </w:p>
    <w:p w14:paraId="35F47272" w14:textId="38E8A39C" w:rsidR="00BD44D5" w:rsidRPr="00642F28" w:rsidRDefault="00BD44D5" w:rsidP="009952A0">
      <w:pPr>
        <w:rPr>
          <w:lang w:val="en-US"/>
        </w:rPr>
        <w:sectPr w:rsidR="00BD44D5" w:rsidRPr="00642F28" w:rsidSect="00E51310">
          <w:headerReference w:type="even" r:id="rId73"/>
          <w:headerReference w:type="default" r:id="rId74"/>
          <w:footerReference w:type="default" r:id="rId75"/>
          <w:headerReference w:type="first" r:id="rId76"/>
          <w:pgSz w:w="11900" w:h="16840"/>
          <w:pgMar w:top="1418" w:right="1701" w:bottom="1701" w:left="1701" w:header="709" w:footer="850" w:gutter="0"/>
          <w:cols w:space="708"/>
          <w:docGrid w:linePitch="360"/>
        </w:sectPr>
      </w:pPr>
      <w:r>
        <w:rPr>
          <w:lang w:val="en-US"/>
        </w:rPr>
        <w:t>Question : what would take more time, securing your windows or installing Linux on it ?</w:t>
      </w:r>
    </w:p>
    <w:p w14:paraId="22C5A17B" w14:textId="77777777" w:rsidR="00063AB5" w:rsidRPr="00502744" w:rsidRDefault="00063AB5" w:rsidP="00FE5BC4">
      <w:pPr>
        <w:rPr>
          <w:lang w:val="en-US"/>
        </w:rPr>
      </w:pPr>
    </w:p>
    <w:sectPr w:rsidR="00063AB5" w:rsidRPr="00502744" w:rsidSect="00E51310">
      <w:headerReference w:type="even" r:id="rId77"/>
      <w:headerReference w:type="default" r:id="rId78"/>
      <w:footerReference w:type="default" r:id="rId79"/>
      <w:headerReference w:type="first" r:id="rId80"/>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BE689" w14:textId="77777777" w:rsidR="00603052" w:rsidRDefault="00603052" w:rsidP="005B5C02">
      <w:r>
        <w:separator/>
      </w:r>
    </w:p>
    <w:p w14:paraId="2537F887" w14:textId="77777777" w:rsidR="00603052" w:rsidRDefault="00603052"/>
    <w:p w14:paraId="6F46161A" w14:textId="77777777" w:rsidR="00603052" w:rsidRDefault="00603052" w:rsidP="00F52F7B"/>
  </w:endnote>
  <w:endnote w:type="continuationSeparator" w:id="0">
    <w:p w14:paraId="7610E5B4" w14:textId="77777777" w:rsidR="00603052" w:rsidRDefault="00603052" w:rsidP="005B5C02">
      <w:r>
        <w:continuationSeparator/>
      </w:r>
    </w:p>
    <w:p w14:paraId="01492E32" w14:textId="77777777" w:rsidR="00603052" w:rsidRDefault="00603052"/>
    <w:p w14:paraId="6F7DD4C1" w14:textId="77777777" w:rsidR="00603052" w:rsidRDefault="00603052" w:rsidP="00F52F7B"/>
  </w:endnote>
  <w:endnote w:type="continuationNotice" w:id="1">
    <w:p w14:paraId="4DBF4FBB" w14:textId="77777777" w:rsidR="00603052" w:rsidRDefault="006030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Fira Mono">
    <w:charset w:val="00"/>
    <w:family w:val="modern"/>
    <w:pitch w:val="fixed"/>
    <w:sig w:usb0="40000287" w:usb1="02003801"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7BF0EA0F" w14:paraId="1C53EF3C" w14:textId="77777777" w:rsidTr="7BF0EA0F">
      <w:trPr>
        <w:trHeight w:val="300"/>
      </w:trPr>
      <w:tc>
        <w:tcPr>
          <w:tcW w:w="2830" w:type="dxa"/>
        </w:tcPr>
        <w:p w14:paraId="08C84FC6" w14:textId="46D0CDA5" w:rsidR="7BF0EA0F" w:rsidRDefault="7BF0EA0F" w:rsidP="7BF0EA0F">
          <w:pPr>
            <w:pStyle w:val="Header"/>
            <w:ind w:left="-115"/>
          </w:pPr>
        </w:p>
      </w:tc>
      <w:tc>
        <w:tcPr>
          <w:tcW w:w="2830" w:type="dxa"/>
        </w:tcPr>
        <w:p w14:paraId="20EC0874" w14:textId="00C978F9" w:rsidR="7BF0EA0F" w:rsidRDefault="7BF0EA0F" w:rsidP="7BF0EA0F">
          <w:pPr>
            <w:pStyle w:val="Header"/>
            <w:jc w:val="center"/>
          </w:pPr>
        </w:p>
      </w:tc>
      <w:tc>
        <w:tcPr>
          <w:tcW w:w="2830" w:type="dxa"/>
        </w:tcPr>
        <w:p w14:paraId="46EBA6BC" w14:textId="35FB4DD6" w:rsidR="7BF0EA0F" w:rsidRDefault="7BF0EA0F" w:rsidP="7BF0EA0F">
          <w:pPr>
            <w:pStyle w:val="Header"/>
            <w:ind w:right="-115"/>
            <w:jc w:val="right"/>
          </w:pPr>
        </w:p>
      </w:tc>
    </w:tr>
  </w:tbl>
  <w:p w14:paraId="1BF82B1C" w14:textId="4F27D4EE" w:rsidR="7BF0EA0F" w:rsidRDefault="7BF0EA0F" w:rsidP="7BF0EA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64F75" w14:textId="5DAE19FF" w:rsidR="009F2197" w:rsidRPr="00C96365" w:rsidRDefault="7BF0EA0F" w:rsidP="7BF0EA0F">
    <w:pPr>
      <w:pStyle w:val="Footer"/>
      <w:jc w:val="right"/>
      <w:rPr>
        <w:rFonts w:ascii="Arial Rounded MT Bold" w:hAnsi="Arial Rounded MT Bold"/>
        <w:sz w:val="15"/>
        <w:szCs w:val="15"/>
        <w:lang w:val="en-US"/>
      </w:rPr>
    </w:pPr>
    <w:r w:rsidRPr="7BF0EA0F">
      <w:rPr>
        <w:rFonts w:ascii="Calibri" w:hAnsi="Calibri" w:cs="Calibri"/>
        <w:color w:val="000000" w:themeColor="text1"/>
        <w:sz w:val="15"/>
        <w:szCs w:val="15"/>
        <w:lang w:val="en-US"/>
      </w:rPr>
      <w:t>© Applied Computer Science, Howest University College</w:t>
    </w:r>
    <w:r w:rsidRPr="7BF0EA0F">
      <w:rPr>
        <w:rFonts w:ascii="Arial Rounded MT Bold" w:hAnsi="Arial Rounded MT Bold"/>
        <w:color w:val="000000" w:themeColor="text1"/>
        <w:sz w:val="15"/>
        <w:szCs w:val="15"/>
        <w:lang w:val="en-US"/>
      </w:rPr>
      <w:t xml:space="preserve"> </w:t>
    </w:r>
    <w:r w:rsidRPr="7BF0EA0F">
      <w:rPr>
        <w:rFonts w:ascii="Arial Rounded MT Bold" w:hAnsi="Arial Rounded MT Bold"/>
        <w:color w:val="44C8F5" w:themeColor="accent1"/>
        <w:sz w:val="15"/>
        <w:szCs w:val="15"/>
        <w:lang w:val="en-US"/>
      </w:rPr>
      <w:t xml:space="preserve">/ </w:t>
    </w:r>
    <w:r w:rsidR="00C80E1B" w:rsidRPr="7BF0EA0F">
      <w:rPr>
        <w:rFonts w:ascii="Calibri" w:hAnsi="Calibri" w:cs="Calibri"/>
        <w:b/>
        <w:bCs/>
        <w:color w:val="000000" w:themeColor="text1"/>
        <w:sz w:val="15"/>
        <w:szCs w:val="15"/>
        <w:lang w:val="en-US"/>
      </w:rPr>
      <w:fldChar w:fldCharType="begin"/>
    </w:r>
    <w:r w:rsidR="00C80E1B" w:rsidRPr="7BF0EA0F">
      <w:rPr>
        <w:rFonts w:ascii="Calibri" w:hAnsi="Calibri" w:cs="Calibri"/>
        <w:b/>
        <w:bCs/>
        <w:color w:val="000000" w:themeColor="text1"/>
        <w:sz w:val="15"/>
        <w:szCs w:val="15"/>
        <w:lang w:val="en-US"/>
      </w:rPr>
      <w:instrText xml:space="preserve"> PAGE  \* Arabic </w:instrText>
    </w:r>
    <w:r w:rsidR="00C80E1B" w:rsidRPr="7BF0EA0F">
      <w:rPr>
        <w:rFonts w:ascii="Calibri" w:hAnsi="Calibri" w:cs="Calibri"/>
        <w:b/>
        <w:bCs/>
        <w:color w:val="000000" w:themeColor="text1"/>
        <w:sz w:val="15"/>
        <w:szCs w:val="15"/>
      </w:rPr>
      <w:fldChar w:fldCharType="separate"/>
    </w:r>
    <w:r w:rsidRPr="7BF0EA0F">
      <w:rPr>
        <w:rFonts w:ascii="Calibri" w:hAnsi="Calibri" w:cs="Calibri"/>
        <w:b/>
        <w:bCs/>
        <w:color w:val="000000" w:themeColor="text1"/>
        <w:sz w:val="15"/>
        <w:szCs w:val="15"/>
        <w:lang w:val="en-US"/>
      </w:rPr>
      <w:t>7</w:t>
    </w:r>
    <w:r w:rsidR="00C80E1B" w:rsidRPr="7BF0EA0F">
      <w:rPr>
        <w:rFonts w:ascii="Calibri" w:hAnsi="Calibri" w:cs="Calibri"/>
        <w:b/>
        <w:bCs/>
        <w:color w:val="000000" w:themeColor="text1"/>
        <w:sz w:val="15"/>
        <w:szCs w:val="15"/>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7481E" w14:textId="77777777" w:rsidR="00603052" w:rsidRDefault="00603052" w:rsidP="00DF4C21">
      <w:pPr>
        <w:pBdr>
          <w:bottom w:val="single" w:sz="8" w:space="1" w:color="595959" w:themeColor="text1" w:themeTint="A6"/>
        </w:pBdr>
      </w:pPr>
    </w:p>
  </w:footnote>
  <w:footnote w:type="continuationSeparator" w:id="0">
    <w:p w14:paraId="3C10375D" w14:textId="77777777" w:rsidR="00603052" w:rsidRDefault="00603052" w:rsidP="005B5C02">
      <w:r>
        <w:continuationSeparator/>
      </w:r>
    </w:p>
    <w:p w14:paraId="5528B38A" w14:textId="77777777" w:rsidR="00603052" w:rsidRDefault="00603052"/>
    <w:p w14:paraId="157C9D49" w14:textId="77777777" w:rsidR="00603052" w:rsidRDefault="00603052" w:rsidP="00F52F7B"/>
  </w:footnote>
  <w:footnote w:type="continuationNotice" w:id="1">
    <w:p w14:paraId="797EA47E" w14:textId="77777777" w:rsidR="00603052" w:rsidRDefault="006030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D9AF" w14:textId="77777777" w:rsidR="00855C6B" w:rsidRDefault="00B15828">
    <w:pPr>
      <w:pStyle w:val="Header"/>
    </w:pPr>
    <w:r>
      <w:rPr>
        <w:noProof/>
      </w:rPr>
      <mc:AlternateContent>
        <mc:Choice Requires="wps">
          <w:drawing>
            <wp:anchor distT="0" distB="0" distL="114300" distR="114300" simplePos="0" relativeHeight="251643904"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6" style="position:absolute;margin-left:-91.1pt;margin-top:-75.25pt;width:605.2pt;height:848.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05E0CD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w10:wrap anchorx="margin" anchory="margin"/>
            </v:rect>
          </w:pict>
        </mc:Fallback>
      </mc:AlternateContent>
    </w:r>
    <w:r>
      <w:rPr>
        <w:noProof/>
        <w:lang w:val="nl-NL" w:eastAsia="nl-BE"/>
      </w:rPr>
      <w:drawing>
        <wp:anchor distT="0" distB="0" distL="114300" distR="114300" simplePos="0" relativeHeight="251666432"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8"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CEB75" w14:textId="77777777" w:rsidR="009F2197" w:rsidRDefault="009F2197">
    <w:pPr>
      <w:pStyle w:val="Header"/>
    </w:pPr>
    <w:r>
      <w:rPr>
        <w:noProof/>
      </w:rPr>
      <w:drawing>
        <wp:anchor distT="0" distB="0" distL="114300" distR="114300" simplePos="0" relativeHeight="251681792"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3"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184D8F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4ED3"/>
    <w:multiLevelType w:val="hybridMultilevel"/>
    <w:tmpl w:val="B64AE7E2"/>
    <w:lvl w:ilvl="0" w:tplc="C7360798">
      <w:start w:val="21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EB7300"/>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F5043F"/>
    <w:multiLevelType w:val="hybridMultilevel"/>
    <w:tmpl w:val="211228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250FA"/>
    <w:multiLevelType w:val="hybridMultilevel"/>
    <w:tmpl w:val="8FDC5D42"/>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4" w15:restartNumberingAfterBreak="0">
    <w:nsid w:val="100675B5"/>
    <w:multiLevelType w:val="hybridMultilevel"/>
    <w:tmpl w:val="BEA659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0F53591"/>
    <w:multiLevelType w:val="hybridMultilevel"/>
    <w:tmpl w:val="FF2491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2B00BC"/>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A2282"/>
    <w:multiLevelType w:val="hybridMultilevel"/>
    <w:tmpl w:val="0FA47F44"/>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8" w15:restartNumberingAfterBreak="0">
    <w:nsid w:val="1F524F53"/>
    <w:multiLevelType w:val="hybridMultilevel"/>
    <w:tmpl w:val="CF86C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F8E3F4E"/>
    <w:multiLevelType w:val="hybridMultilevel"/>
    <w:tmpl w:val="80F82378"/>
    <w:lvl w:ilvl="0" w:tplc="A80A3CA8">
      <w:numFmt w:val="bullet"/>
      <w:lvlText w:val=""/>
      <w:lvlJc w:val="left"/>
      <w:pPr>
        <w:ind w:left="36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1CD5E93"/>
    <w:multiLevelType w:val="hybridMultilevel"/>
    <w:tmpl w:val="A3289D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654417"/>
    <w:multiLevelType w:val="hybridMultilevel"/>
    <w:tmpl w:val="7BA286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52120A8"/>
    <w:multiLevelType w:val="hybridMultilevel"/>
    <w:tmpl w:val="F89CFFE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644BD2"/>
    <w:multiLevelType w:val="multilevel"/>
    <w:tmpl w:val="F830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B30BF"/>
    <w:multiLevelType w:val="multilevel"/>
    <w:tmpl w:val="BCC6A1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342230A"/>
    <w:multiLevelType w:val="multilevel"/>
    <w:tmpl w:val="F7E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87EDB"/>
    <w:multiLevelType w:val="hybridMultilevel"/>
    <w:tmpl w:val="B44C4780"/>
    <w:lvl w:ilvl="0" w:tplc="FFFFFFF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9FF1BD4"/>
    <w:multiLevelType w:val="hybridMultilevel"/>
    <w:tmpl w:val="76563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B6A1352"/>
    <w:multiLevelType w:val="hybridMultilevel"/>
    <w:tmpl w:val="4D70377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3F548A6"/>
    <w:multiLevelType w:val="hybridMultilevel"/>
    <w:tmpl w:val="A79A6E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6904248"/>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B59D5"/>
    <w:multiLevelType w:val="hybridMultilevel"/>
    <w:tmpl w:val="FF2491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F147A0"/>
    <w:multiLevelType w:val="hybridMultilevel"/>
    <w:tmpl w:val="F4EEF5B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3" w15:restartNumberingAfterBreak="0">
    <w:nsid w:val="52723397"/>
    <w:multiLevelType w:val="hybridMultilevel"/>
    <w:tmpl w:val="BBFAD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4D11390"/>
    <w:multiLevelType w:val="hybridMultilevel"/>
    <w:tmpl w:val="075E22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7726604"/>
    <w:multiLevelType w:val="hybridMultilevel"/>
    <w:tmpl w:val="1B40C5D0"/>
    <w:lvl w:ilvl="0" w:tplc="EAF8ACAE">
      <w:numFmt w:val="bullet"/>
      <w:lvlText w:val=""/>
      <w:lvlJc w:val="left"/>
      <w:pPr>
        <w:ind w:left="360" w:hanging="360"/>
      </w:pPr>
      <w:rPr>
        <w:rFonts w:ascii="Wingdings" w:eastAsiaTheme="minorHAnsi" w:hAnsi="Wingdings"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585333EE"/>
    <w:multiLevelType w:val="hybridMultilevel"/>
    <w:tmpl w:val="B896EF2C"/>
    <w:lvl w:ilvl="0" w:tplc="0813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C9B6E7E"/>
    <w:multiLevelType w:val="multilevel"/>
    <w:tmpl w:val="57E8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D73B4"/>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3102FFE"/>
    <w:multiLevelType w:val="hybridMultilevel"/>
    <w:tmpl w:val="9C223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5ED0377"/>
    <w:multiLevelType w:val="hybridMultilevel"/>
    <w:tmpl w:val="FF9C8E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8AA170A"/>
    <w:multiLevelType w:val="hybridMultilevel"/>
    <w:tmpl w:val="D0D2A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A1574BF"/>
    <w:multiLevelType w:val="hybridMultilevel"/>
    <w:tmpl w:val="AE1E3472"/>
    <w:lvl w:ilvl="0" w:tplc="D8C69FBE">
      <w:numFmt w:val="bullet"/>
      <w:lvlText w:val=""/>
      <w:lvlJc w:val="left"/>
      <w:pPr>
        <w:ind w:left="720" w:hanging="360"/>
      </w:pPr>
      <w:rPr>
        <w:rFonts w:ascii="Symbol" w:eastAsiaTheme="minorHAnsi" w:hAnsi="Symbo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ADD5CB4"/>
    <w:multiLevelType w:val="hybridMultilevel"/>
    <w:tmpl w:val="7AB268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E0579B4"/>
    <w:multiLevelType w:val="hybridMultilevel"/>
    <w:tmpl w:val="7FAC61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25E4D23"/>
    <w:multiLevelType w:val="hybridMultilevel"/>
    <w:tmpl w:val="0FD47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3C17B37"/>
    <w:multiLevelType w:val="hybridMultilevel"/>
    <w:tmpl w:val="A256436E"/>
    <w:lvl w:ilvl="0" w:tplc="0813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54349A3"/>
    <w:multiLevelType w:val="hybridMultilevel"/>
    <w:tmpl w:val="FF24915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75A51475"/>
    <w:multiLevelType w:val="hybridMultilevel"/>
    <w:tmpl w:val="7500E1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BF7043"/>
    <w:multiLevelType w:val="hybridMultilevel"/>
    <w:tmpl w:val="7656338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88D1251"/>
    <w:multiLevelType w:val="hybridMultilevel"/>
    <w:tmpl w:val="E124E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A491027"/>
    <w:multiLevelType w:val="hybridMultilevel"/>
    <w:tmpl w:val="B2BC425A"/>
    <w:lvl w:ilvl="0" w:tplc="20000003">
      <w:start w:val="1"/>
      <w:numFmt w:val="bullet"/>
      <w:lvlText w:val="o"/>
      <w:lvlJc w:val="left"/>
      <w:pPr>
        <w:ind w:left="765" w:hanging="360"/>
      </w:pPr>
      <w:rPr>
        <w:rFonts w:ascii="Courier New" w:hAnsi="Courier New" w:cs="Courier New"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num w:numId="1" w16cid:durableId="831796126">
    <w:abstractNumId w:val="23"/>
  </w:num>
  <w:num w:numId="2" w16cid:durableId="204368159">
    <w:abstractNumId w:val="32"/>
  </w:num>
  <w:num w:numId="3" w16cid:durableId="2033872601">
    <w:abstractNumId w:val="35"/>
  </w:num>
  <w:num w:numId="4" w16cid:durableId="733939195">
    <w:abstractNumId w:val="11"/>
  </w:num>
  <w:num w:numId="5" w16cid:durableId="1765687824">
    <w:abstractNumId w:val="18"/>
  </w:num>
  <w:num w:numId="6" w16cid:durableId="1781604123">
    <w:abstractNumId w:val="4"/>
  </w:num>
  <w:num w:numId="7" w16cid:durableId="828599936">
    <w:abstractNumId w:val="24"/>
  </w:num>
  <w:num w:numId="8" w16cid:durableId="1579629869">
    <w:abstractNumId w:val="8"/>
  </w:num>
  <w:num w:numId="9" w16cid:durableId="2110003055">
    <w:abstractNumId w:val="14"/>
  </w:num>
  <w:num w:numId="10" w16cid:durableId="828524824">
    <w:abstractNumId w:val="36"/>
  </w:num>
  <w:num w:numId="11" w16cid:durableId="1151095045">
    <w:abstractNumId w:val="31"/>
  </w:num>
  <w:num w:numId="12" w16cid:durableId="1577668727">
    <w:abstractNumId w:val="34"/>
  </w:num>
  <w:num w:numId="13" w16cid:durableId="1164592827">
    <w:abstractNumId w:val="2"/>
  </w:num>
  <w:num w:numId="14" w16cid:durableId="1166290027">
    <w:abstractNumId w:val="41"/>
  </w:num>
  <w:num w:numId="15" w16cid:durableId="1473326069">
    <w:abstractNumId w:val="29"/>
  </w:num>
  <w:num w:numId="16" w16cid:durableId="1973945225">
    <w:abstractNumId w:val="26"/>
  </w:num>
  <w:num w:numId="17" w16cid:durableId="585767941">
    <w:abstractNumId w:val="37"/>
  </w:num>
  <w:num w:numId="18" w16cid:durableId="578559616">
    <w:abstractNumId w:val="30"/>
  </w:num>
  <w:num w:numId="19" w16cid:durableId="707602461">
    <w:abstractNumId w:val="3"/>
  </w:num>
  <w:num w:numId="20" w16cid:durableId="552354191">
    <w:abstractNumId w:val="19"/>
  </w:num>
  <w:num w:numId="21" w16cid:durableId="1402101766">
    <w:abstractNumId w:val="17"/>
  </w:num>
  <w:num w:numId="22" w16cid:durableId="936449912">
    <w:abstractNumId w:val="22"/>
  </w:num>
  <w:num w:numId="23" w16cid:durableId="1415780332">
    <w:abstractNumId w:val="40"/>
  </w:num>
  <w:num w:numId="24" w16cid:durableId="1967079711">
    <w:abstractNumId w:val="28"/>
  </w:num>
  <w:num w:numId="25" w16cid:durableId="643660106">
    <w:abstractNumId w:val="12"/>
  </w:num>
  <w:num w:numId="26" w16cid:durableId="708991402">
    <w:abstractNumId w:val="42"/>
  </w:num>
  <w:num w:numId="27" w16cid:durableId="584149987">
    <w:abstractNumId w:val="1"/>
  </w:num>
  <w:num w:numId="28" w16cid:durableId="146631624">
    <w:abstractNumId w:val="25"/>
  </w:num>
  <w:num w:numId="29" w16cid:durableId="881668963">
    <w:abstractNumId w:val="6"/>
  </w:num>
  <w:num w:numId="30" w16cid:durableId="1261332847">
    <w:abstractNumId w:val="20"/>
  </w:num>
  <w:num w:numId="31" w16cid:durableId="2020233260">
    <w:abstractNumId w:val="38"/>
  </w:num>
  <w:num w:numId="32" w16cid:durableId="638807187">
    <w:abstractNumId w:val="7"/>
  </w:num>
  <w:num w:numId="33" w16cid:durableId="80109001">
    <w:abstractNumId w:val="39"/>
  </w:num>
  <w:num w:numId="34" w16cid:durableId="1761872947">
    <w:abstractNumId w:val="16"/>
  </w:num>
  <w:num w:numId="35" w16cid:durableId="12845295">
    <w:abstractNumId w:val="10"/>
  </w:num>
  <w:num w:numId="36" w16cid:durableId="1462575911">
    <w:abstractNumId w:val="15"/>
  </w:num>
  <w:num w:numId="37" w16cid:durableId="123739215">
    <w:abstractNumId w:val="27"/>
  </w:num>
  <w:num w:numId="38" w16cid:durableId="119616077">
    <w:abstractNumId w:val="0"/>
  </w:num>
  <w:num w:numId="39" w16cid:durableId="1564215541">
    <w:abstractNumId w:val="9"/>
  </w:num>
  <w:num w:numId="40" w16cid:durableId="2144149437">
    <w:abstractNumId w:val="21"/>
  </w:num>
  <w:num w:numId="41" w16cid:durableId="1112675760">
    <w:abstractNumId w:val="5"/>
  </w:num>
  <w:num w:numId="42" w16cid:durableId="1046179105">
    <w:abstractNumId w:val="13"/>
  </w:num>
  <w:num w:numId="43" w16cid:durableId="626594158">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3FA1"/>
    <w:rsid w:val="00004BD0"/>
    <w:rsid w:val="00006122"/>
    <w:rsid w:val="00010263"/>
    <w:rsid w:val="0001134C"/>
    <w:rsid w:val="00011F79"/>
    <w:rsid w:val="00017708"/>
    <w:rsid w:val="000177E1"/>
    <w:rsid w:val="00020BD1"/>
    <w:rsid w:val="00023FC4"/>
    <w:rsid w:val="000251C0"/>
    <w:rsid w:val="00025D2D"/>
    <w:rsid w:val="00026213"/>
    <w:rsid w:val="00026E47"/>
    <w:rsid w:val="00027B6E"/>
    <w:rsid w:val="00035FB7"/>
    <w:rsid w:val="00037248"/>
    <w:rsid w:val="000413F0"/>
    <w:rsid w:val="00041549"/>
    <w:rsid w:val="00046E9D"/>
    <w:rsid w:val="00047B96"/>
    <w:rsid w:val="00047CF8"/>
    <w:rsid w:val="00050444"/>
    <w:rsid w:val="000518F5"/>
    <w:rsid w:val="00062A36"/>
    <w:rsid w:val="00063AB5"/>
    <w:rsid w:val="00063DB7"/>
    <w:rsid w:val="00065021"/>
    <w:rsid w:val="000650E1"/>
    <w:rsid w:val="000700ED"/>
    <w:rsid w:val="0007164D"/>
    <w:rsid w:val="00072A41"/>
    <w:rsid w:val="0007385B"/>
    <w:rsid w:val="00076E20"/>
    <w:rsid w:val="00076F9E"/>
    <w:rsid w:val="00081748"/>
    <w:rsid w:val="0008252D"/>
    <w:rsid w:val="000836D6"/>
    <w:rsid w:val="000862B7"/>
    <w:rsid w:val="00090D6E"/>
    <w:rsid w:val="00092461"/>
    <w:rsid w:val="00093911"/>
    <w:rsid w:val="0009513E"/>
    <w:rsid w:val="00095B91"/>
    <w:rsid w:val="00095C5A"/>
    <w:rsid w:val="00097FEA"/>
    <w:rsid w:val="000A0D3B"/>
    <w:rsid w:val="000A34DA"/>
    <w:rsid w:val="000A3E79"/>
    <w:rsid w:val="000A54AB"/>
    <w:rsid w:val="000A74E0"/>
    <w:rsid w:val="000B0001"/>
    <w:rsid w:val="000B475F"/>
    <w:rsid w:val="000B4D38"/>
    <w:rsid w:val="000B5408"/>
    <w:rsid w:val="000B669F"/>
    <w:rsid w:val="000B690C"/>
    <w:rsid w:val="000B6A32"/>
    <w:rsid w:val="000C07B2"/>
    <w:rsid w:val="000C1368"/>
    <w:rsid w:val="000C25CD"/>
    <w:rsid w:val="000D13CD"/>
    <w:rsid w:val="000D381A"/>
    <w:rsid w:val="000D3FB5"/>
    <w:rsid w:val="000D56AD"/>
    <w:rsid w:val="000D6807"/>
    <w:rsid w:val="000D6FA3"/>
    <w:rsid w:val="000DCCBC"/>
    <w:rsid w:val="000E24C4"/>
    <w:rsid w:val="000E2C17"/>
    <w:rsid w:val="000F03E7"/>
    <w:rsid w:val="000F4544"/>
    <w:rsid w:val="000F54D2"/>
    <w:rsid w:val="000F6083"/>
    <w:rsid w:val="00100461"/>
    <w:rsid w:val="00100929"/>
    <w:rsid w:val="001073A9"/>
    <w:rsid w:val="00113C54"/>
    <w:rsid w:val="001152ED"/>
    <w:rsid w:val="001265E7"/>
    <w:rsid w:val="00130BF9"/>
    <w:rsid w:val="00131815"/>
    <w:rsid w:val="001323DA"/>
    <w:rsid w:val="0013266A"/>
    <w:rsid w:val="00133428"/>
    <w:rsid w:val="001345B1"/>
    <w:rsid w:val="00135232"/>
    <w:rsid w:val="0013581E"/>
    <w:rsid w:val="001416DF"/>
    <w:rsid w:val="00141752"/>
    <w:rsid w:val="00141B3E"/>
    <w:rsid w:val="00143153"/>
    <w:rsid w:val="001437FF"/>
    <w:rsid w:val="00143B9F"/>
    <w:rsid w:val="00144A6B"/>
    <w:rsid w:val="0014653D"/>
    <w:rsid w:val="001473C0"/>
    <w:rsid w:val="00147EEE"/>
    <w:rsid w:val="00150EC5"/>
    <w:rsid w:val="00151A0B"/>
    <w:rsid w:val="00152172"/>
    <w:rsid w:val="001526BA"/>
    <w:rsid w:val="00153589"/>
    <w:rsid w:val="00153B8E"/>
    <w:rsid w:val="00154298"/>
    <w:rsid w:val="00155505"/>
    <w:rsid w:val="001567EE"/>
    <w:rsid w:val="0015765A"/>
    <w:rsid w:val="001612C4"/>
    <w:rsid w:val="001614CF"/>
    <w:rsid w:val="00161A86"/>
    <w:rsid w:val="001656E0"/>
    <w:rsid w:val="00165EA0"/>
    <w:rsid w:val="00166D10"/>
    <w:rsid w:val="00167A48"/>
    <w:rsid w:val="00172849"/>
    <w:rsid w:val="00176B0A"/>
    <w:rsid w:val="00176E38"/>
    <w:rsid w:val="001772A3"/>
    <w:rsid w:val="0018062A"/>
    <w:rsid w:val="00183296"/>
    <w:rsid w:val="001839E7"/>
    <w:rsid w:val="00183C98"/>
    <w:rsid w:val="00186128"/>
    <w:rsid w:val="001862B2"/>
    <w:rsid w:val="001864E2"/>
    <w:rsid w:val="00190A97"/>
    <w:rsid w:val="00190AE2"/>
    <w:rsid w:val="00190E24"/>
    <w:rsid w:val="00191886"/>
    <w:rsid w:val="00192BEE"/>
    <w:rsid w:val="00192F39"/>
    <w:rsid w:val="00194CB3"/>
    <w:rsid w:val="001957DF"/>
    <w:rsid w:val="0019614F"/>
    <w:rsid w:val="001961B8"/>
    <w:rsid w:val="001A00E4"/>
    <w:rsid w:val="001A4BC9"/>
    <w:rsid w:val="001A4C6A"/>
    <w:rsid w:val="001A509D"/>
    <w:rsid w:val="001B0C90"/>
    <w:rsid w:val="001B3D08"/>
    <w:rsid w:val="001B3D9D"/>
    <w:rsid w:val="001B41D7"/>
    <w:rsid w:val="001B4993"/>
    <w:rsid w:val="001B4F37"/>
    <w:rsid w:val="001B7526"/>
    <w:rsid w:val="001C36FE"/>
    <w:rsid w:val="001C3DF9"/>
    <w:rsid w:val="001C73C6"/>
    <w:rsid w:val="001D2A6D"/>
    <w:rsid w:val="001D3324"/>
    <w:rsid w:val="001D577D"/>
    <w:rsid w:val="001D6D87"/>
    <w:rsid w:val="001D7000"/>
    <w:rsid w:val="001D725F"/>
    <w:rsid w:val="001D7AA7"/>
    <w:rsid w:val="001E27DD"/>
    <w:rsid w:val="001E4BE7"/>
    <w:rsid w:val="001E671E"/>
    <w:rsid w:val="001E7BED"/>
    <w:rsid w:val="001F0312"/>
    <w:rsid w:val="001F25CC"/>
    <w:rsid w:val="001F462D"/>
    <w:rsid w:val="001F4ABE"/>
    <w:rsid w:val="001F4D04"/>
    <w:rsid w:val="001F63FF"/>
    <w:rsid w:val="001F6E45"/>
    <w:rsid w:val="00200CDB"/>
    <w:rsid w:val="00203E78"/>
    <w:rsid w:val="0020485F"/>
    <w:rsid w:val="00205708"/>
    <w:rsid w:val="002058FA"/>
    <w:rsid w:val="00205EF0"/>
    <w:rsid w:val="00206162"/>
    <w:rsid w:val="0020633E"/>
    <w:rsid w:val="00207A2F"/>
    <w:rsid w:val="00207C64"/>
    <w:rsid w:val="002114EA"/>
    <w:rsid w:val="002140E9"/>
    <w:rsid w:val="00214E87"/>
    <w:rsid w:val="00215556"/>
    <w:rsid w:val="002155F9"/>
    <w:rsid w:val="002178D0"/>
    <w:rsid w:val="00220423"/>
    <w:rsid w:val="002207AA"/>
    <w:rsid w:val="00221AE7"/>
    <w:rsid w:val="0022264E"/>
    <w:rsid w:val="0022538A"/>
    <w:rsid w:val="00230678"/>
    <w:rsid w:val="00231232"/>
    <w:rsid w:val="00232D2E"/>
    <w:rsid w:val="00237D93"/>
    <w:rsid w:val="002408A4"/>
    <w:rsid w:val="00240C2C"/>
    <w:rsid w:val="00240D63"/>
    <w:rsid w:val="002416A6"/>
    <w:rsid w:val="00245B34"/>
    <w:rsid w:val="00247956"/>
    <w:rsid w:val="0025051A"/>
    <w:rsid w:val="00250C2B"/>
    <w:rsid w:val="00254932"/>
    <w:rsid w:val="0025692F"/>
    <w:rsid w:val="0026023A"/>
    <w:rsid w:val="00266893"/>
    <w:rsid w:val="00267455"/>
    <w:rsid w:val="002707AD"/>
    <w:rsid w:val="00270EA7"/>
    <w:rsid w:val="00271536"/>
    <w:rsid w:val="00271998"/>
    <w:rsid w:val="002723B9"/>
    <w:rsid w:val="00272C5C"/>
    <w:rsid w:val="00272E5B"/>
    <w:rsid w:val="002747EC"/>
    <w:rsid w:val="002748B7"/>
    <w:rsid w:val="0027628D"/>
    <w:rsid w:val="002767EE"/>
    <w:rsid w:val="002777C1"/>
    <w:rsid w:val="002821EC"/>
    <w:rsid w:val="0028358E"/>
    <w:rsid w:val="00285A6C"/>
    <w:rsid w:val="00290321"/>
    <w:rsid w:val="00290DD0"/>
    <w:rsid w:val="002920AA"/>
    <w:rsid w:val="0029231B"/>
    <w:rsid w:val="002943ED"/>
    <w:rsid w:val="0029690A"/>
    <w:rsid w:val="002969B3"/>
    <w:rsid w:val="002A73A6"/>
    <w:rsid w:val="002A7862"/>
    <w:rsid w:val="002B0C2E"/>
    <w:rsid w:val="002B14C8"/>
    <w:rsid w:val="002B283B"/>
    <w:rsid w:val="002B2CE0"/>
    <w:rsid w:val="002B315C"/>
    <w:rsid w:val="002B4384"/>
    <w:rsid w:val="002B4EC4"/>
    <w:rsid w:val="002B516C"/>
    <w:rsid w:val="002B6F59"/>
    <w:rsid w:val="002C2F99"/>
    <w:rsid w:val="002C6179"/>
    <w:rsid w:val="002C61AD"/>
    <w:rsid w:val="002D1648"/>
    <w:rsid w:val="002D5A28"/>
    <w:rsid w:val="002D5FF6"/>
    <w:rsid w:val="002E0408"/>
    <w:rsid w:val="002E0F20"/>
    <w:rsid w:val="002E2248"/>
    <w:rsid w:val="002E4EB8"/>
    <w:rsid w:val="002E7404"/>
    <w:rsid w:val="002F0D8F"/>
    <w:rsid w:val="002F1FA8"/>
    <w:rsid w:val="002F39FA"/>
    <w:rsid w:val="002F5F06"/>
    <w:rsid w:val="002F5F6A"/>
    <w:rsid w:val="002F6597"/>
    <w:rsid w:val="002F72D4"/>
    <w:rsid w:val="00300AE9"/>
    <w:rsid w:val="00300CE0"/>
    <w:rsid w:val="003023DC"/>
    <w:rsid w:val="003024A5"/>
    <w:rsid w:val="00304D61"/>
    <w:rsid w:val="0030522C"/>
    <w:rsid w:val="00306697"/>
    <w:rsid w:val="00306AF5"/>
    <w:rsid w:val="00307CFB"/>
    <w:rsid w:val="00311219"/>
    <w:rsid w:val="00313A42"/>
    <w:rsid w:val="00313D32"/>
    <w:rsid w:val="003148EC"/>
    <w:rsid w:val="0031546E"/>
    <w:rsid w:val="00316229"/>
    <w:rsid w:val="0031698F"/>
    <w:rsid w:val="00320B13"/>
    <w:rsid w:val="00322C02"/>
    <w:rsid w:val="00325038"/>
    <w:rsid w:val="00327383"/>
    <w:rsid w:val="00327B03"/>
    <w:rsid w:val="00330537"/>
    <w:rsid w:val="003309E0"/>
    <w:rsid w:val="003338E0"/>
    <w:rsid w:val="003343B9"/>
    <w:rsid w:val="0033476F"/>
    <w:rsid w:val="003348A9"/>
    <w:rsid w:val="00335441"/>
    <w:rsid w:val="003359DB"/>
    <w:rsid w:val="0033666E"/>
    <w:rsid w:val="003369C0"/>
    <w:rsid w:val="00337E42"/>
    <w:rsid w:val="0034343C"/>
    <w:rsid w:val="0034392E"/>
    <w:rsid w:val="00343D42"/>
    <w:rsid w:val="00353211"/>
    <w:rsid w:val="00354E39"/>
    <w:rsid w:val="0035648D"/>
    <w:rsid w:val="00363BBB"/>
    <w:rsid w:val="00363D9D"/>
    <w:rsid w:val="003646FA"/>
    <w:rsid w:val="003662DE"/>
    <w:rsid w:val="003719FE"/>
    <w:rsid w:val="0037257E"/>
    <w:rsid w:val="003731A7"/>
    <w:rsid w:val="0037442F"/>
    <w:rsid w:val="00376EFE"/>
    <w:rsid w:val="0038013A"/>
    <w:rsid w:val="003804BE"/>
    <w:rsid w:val="003819C1"/>
    <w:rsid w:val="00383F81"/>
    <w:rsid w:val="00384993"/>
    <w:rsid w:val="00384AC6"/>
    <w:rsid w:val="00390302"/>
    <w:rsid w:val="00391DE0"/>
    <w:rsid w:val="00395F96"/>
    <w:rsid w:val="003966AB"/>
    <w:rsid w:val="0039744D"/>
    <w:rsid w:val="003A3A49"/>
    <w:rsid w:val="003A4A80"/>
    <w:rsid w:val="003A5154"/>
    <w:rsid w:val="003B00FE"/>
    <w:rsid w:val="003B1D0C"/>
    <w:rsid w:val="003B2E12"/>
    <w:rsid w:val="003C04B4"/>
    <w:rsid w:val="003C35E4"/>
    <w:rsid w:val="003C3BC9"/>
    <w:rsid w:val="003C4237"/>
    <w:rsid w:val="003C499B"/>
    <w:rsid w:val="003C4F5E"/>
    <w:rsid w:val="003D0E79"/>
    <w:rsid w:val="003D1157"/>
    <w:rsid w:val="003D1AF1"/>
    <w:rsid w:val="003D46FE"/>
    <w:rsid w:val="003D4A71"/>
    <w:rsid w:val="003D4EF4"/>
    <w:rsid w:val="003D7254"/>
    <w:rsid w:val="003D78C2"/>
    <w:rsid w:val="003D7D33"/>
    <w:rsid w:val="003E2706"/>
    <w:rsid w:val="003E45EE"/>
    <w:rsid w:val="003E4D5F"/>
    <w:rsid w:val="003F0996"/>
    <w:rsid w:val="003F254E"/>
    <w:rsid w:val="003F2611"/>
    <w:rsid w:val="003F2893"/>
    <w:rsid w:val="003F320C"/>
    <w:rsid w:val="003F4857"/>
    <w:rsid w:val="003F6AED"/>
    <w:rsid w:val="003F7BC9"/>
    <w:rsid w:val="00402CB9"/>
    <w:rsid w:val="00404978"/>
    <w:rsid w:val="00405118"/>
    <w:rsid w:val="00405B61"/>
    <w:rsid w:val="00412BA9"/>
    <w:rsid w:val="0041405A"/>
    <w:rsid w:val="00414C15"/>
    <w:rsid w:val="00421179"/>
    <w:rsid w:val="00426C8B"/>
    <w:rsid w:val="0043151A"/>
    <w:rsid w:val="0043179A"/>
    <w:rsid w:val="00432084"/>
    <w:rsid w:val="00433790"/>
    <w:rsid w:val="004343CF"/>
    <w:rsid w:val="00435984"/>
    <w:rsid w:val="00436BE4"/>
    <w:rsid w:val="004372A9"/>
    <w:rsid w:val="00441893"/>
    <w:rsid w:val="00442118"/>
    <w:rsid w:val="004430A5"/>
    <w:rsid w:val="00443BF6"/>
    <w:rsid w:val="00445ED3"/>
    <w:rsid w:val="00447C2F"/>
    <w:rsid w:val="00451E47"/>
    <w:rsid w:val="00451F44"/>
    <w:rsid w:val="00453DA4"/>
    <w:rsid w:val="00454C0B"/>
    <w:rsid w:val="00455ED0"/>
    <w:rsid w:val="00456680"/>
    <w:rsid w:val="00463AFD"/>
    <w:rsid w:val="0046576B"/>
    <w:rsid w:val="00471682"/>
    <w:rsid w:val="00472CE4"/>
    <w:rsid w:val="00475B1B"/>
    <w:rsid w:val="0047713B"/>
    <w:rsid w:val="0048337A"/>
    <w:rsid w:val="004836E4"/>
    <w:rsid w:val="00483ED7"/>
    <w:rsid w:val="00485F99"/>
    <w:rsid w:val="004874DB"/>
    <w:rsid w:val="00487CB4"/>
    <w:rsid w:val="0049011C"/>
    <w:rsid w:val="004932A8"/>
    <w:rsid w:val="00495222"/>
    <w:rsid w:val="0049668C"/>
    <w:rsid w:val="004A32FB"/>
    <w:rsid w:val="004A3C04"/>
    <w:rsid w:val="004A4A73"/>
    <w:rsid w:val="004B2816"/>
    <w:rsid w:val="004B3E3C"/>
    <w:rsid w:val="004B3F8B"/>
    <w:rsid w:val="004B424C"/>
    <w:rsid w:val="004C193D"/>
    <w:rsid w:val="004C305F"/>
    <w:rsid w:val="004C30C9"/>
    <w:rsid w:val="004C388D"/>
    <w:rsid w:val="004C4497"/>
    <w:rsid w:val="004D03F5"/>
    <w:rsid w:val="004D042F"/>
    <w:rsid w:val="004D285F"/>
    <w:rsid w:val="004D29DA"/>
    <w:rsid w:val="004D2CF3"/>
    <w:rsid w:val="004D3268"/>
    <w:rsid w:val="004D46BC"/>
    <w:rsid w:val="004D4F16"/>
    <w:rsid w:val="004D60F9"/>
    <w:rsid w:val="004D76FA"/>
    <w:rsid w:val="004E40A8"/>
    <w:rsid w:val="004E52A5"/>
    <w:rsid w:val="004F03FC"/>
    <w:rsid w:val="004F399F"/>
    <w:rsid w:val="00502744"/>
    <w:rsid w:val="00503170"/>
    <w:rsid w:val="00503B4E"/>
    <w:rsid w:val="005042ED"/>
    <w:rsid w:val="005052C7"/>
    <w:rsid w:val="00507BD7"/>
    <w:rsid w:val="0051021C"/>
    <w:rsid w:val="00510A7D"/>
    <w:rsid w:val="00511230"/>
    <w:rsid w:val="00511A49"/>
    <w:rsid w:val="005122EF"/>
    <w:rsid w:val="00513337"/>
    <w:rsid w:val="00514CE1"/>
    <w:rsid w:val="00514EAD"/>
    <w:rsid w:val="00516DE3"/>
    <w:rsid w:val="005200CD"/>
    <w:rsid w:val="00520B58"/>
    <w:rsid w:val="00521AAE"/>
    <w:rsid w:val="005233FD"/>
    <w:rsid w:val="00524E60"/>
    <w:rsid w:val="0052518C"/>
    <w:rsid w:val="0052586B"/>
    <w:rsid w:val="00526604"/>
    <w:rsid w:val="005274E2"/>
    <w:rsid w:val="005316E0"/>
    <w:rsid w:val="00535F2F"/>
    <w:rsid w:val="005375C8"/>
    <w:rsid w:val="00537CB3"/>
    <w:rsid w:val="00540505"/>
    <w:rsid w:val="005410A7"/>
    <w:rsid w:val="005414B5"/>
    <w:rsid w:val="00541835"/>
    <w:rsid w:val="00541F0F"/>
    <w:rsid w:val="0054228C"/>
    <w:rsid w:val="00542DB3"/>
    <w:rsid w:val="005449FD"/>
    <w:rsid w:val="00545DED"/>
    <w:rsid w:val="00546A32"/>
    <w:rsid w:val="00553AAB"/>
    <w:rsid w:val="00555494"/>
    <w:rsid w:val="005571C9"/>
    <w:rsid w:val="00557ACD"/>
    <w:rsid w:val="00560A19"/>
    <w:rsid w:val="0056251A"/>
    <w:rsid w:val="00562A75"/>
    <w:rsid w:val="00563A60"/>
    <w:rsid w:val="00565E84"/>
    <w:rsid w:val="00565EC3"/>
    <w:rsid w:val="00566A4D"/>
    <w:rsid w:val="005700E9"/>
    <w:rsid w:val="00573E2E"/>
    <w:rsid w:val="00577F27"/>
    <w:rsid w:val="0058063C"/>
    <w:rsid w:val="005839C8"/>
    <w:rsid w:val="00583D0D"/>
    <w:rsid w:val="00585AD5"/>
    <w:rsid w:val="005935D0"/>
    <w:rsid w:val="00596006"/>
    <w:rsid w:val="005962EA"/>
    <w:rsid w:val="005974A7"/>
    <w:rsid w:val="005A23DC"/>
    <w:rsid w:val="005A3649"/>
    <w:rsid w:val="005A460A"/>
    <w:rsid w:val="005A7110"/>
    <w:rsid w:val="005B0690"/>
    <w:rsid w:val="005B1542"/>
    <w:rsid w:val="005B2F83"/>
    <w:rsid w:val="005B5653"/>
    <w:rsid w:val="005B5C02"/>
    <w:rsid w:val="005B6E3B"/>
    <w:rsid w:val="005C000D"/>
    <w:rsid w:val="005C365D"/>
    <w:rsid w:val="005C5313"/>
    <w:rsid w:val="005C70DE"/>
    <w:rsid w:val="005D2079"/>
    <w:rsid w:val="005D2ABC"/>
    <w:rsid w:val="005D7AB0"/>
    <w:rsid w:val="005E00B4"/>
    <w:rsid w:val="005E0ACF"/>
    <w:rsid w:val="005E18B7"/>
    <w:rsid w:val="005E1903"/>
    <w:rsid w:val="005E1BF7"/>
    <w:rsid w:val="005E2D6D"/>
    <w:rsid w:val="005E321A"/>
    <w:rsid w:val="005E78C8"/>
    <w:rsid w:val="005E7D37"/>
    <w:rsid w:val="005F275E"/>
    <w:rsid w:val="005F2B10"/>
    <w:rsid w:val="005F6944"/>
    <w:rsid w:val="005F6F05"/>
    <w:rsid w:val="005F7F7F"/>
    <w:rsid w:val="00600227"/>
    <w:rsid w:val="00600E15"/>
    <w:rsid w:val="006019DC"/>
    <w:rsid w:val="00603052"/>
    <w:rsid w:val="00603EBA"/>
    <w:rsid w:val="00604BE4"/>
    <w:rsid w:val="00605907"/>
    <w:rsid w:val="0060614B"/>
    <w:rsid w:val="006119E8"/>
    <w:rsid w:val="00611BA4"/>
    <w:rsid w:val="006208CA"/>
    <w:rsid w:val="00621EA2"/>
    <w:rsid w:val="00621F0A"/>
    <w:rsid w:val="00622073"/>
    <w:rsid w:val="00624D4A"/>
    <w:rsid w:val="0062637A"/>
    <w:rsid w:val="00626C0E"/>
    <w:rsid w:val="006277F9"/>
    <w:rsid w:val="0063131B"/>
    <w:rsid w:val="00631655"/>
    <w:rsid w:val="00632E4D"/>
    <w:rsid w:val="006330B7"/>
    <w:rsid w:val="006338CE"/>
    <w:rsid w:val="00635A3A"/>
    <w:rsid w:val="0063680C"/>
    <w:rsid w:val="00637D04"/>
    <w:rsid w:val="006406B8"/>
    <w:rsid w:val="00641D25"/>
    <w:rsid w:val="00642C47"/>
    <w:rsid w:val="00642F28"/>
    <w:rsid w:val="00643012"/>
    <w:rsid w:val="006436D8"/>
    <w:rsid w:val="00643E6A"/>
    <w:rsid w:val="006459FB"/>
    <w:rsid w:val="006460A3"/>
    <w:rsid w:val="00646885"/>
    <w:rsid w:val="00660BF1"/>
    <w:rsid w:val="0066134D"/>
    <w:rsid w:val="006625DA"/>
    <w:rsid w:val="00663170"/>
    <w:rsid w:val="0066396F"/>
    <w:rsid w:val="0066495D"/>
    <w:rsid w:val="00667977"/>
    <w:rsid w:val="006709C2"/>
    <w:rsid w:val="00673C0E"/>
    <w:rsid w:val="00674985"/>
    <w:rsid w:val="00674C44"/>
    <w:rsid w:val="00675D42"/>
    <w:rsid w:val="00677697"/>
    <w:rsid w:val="00677DF4"/>
    <w:rsid w:val="00682035"/>
    <w:rsid w:val="00683B57"/>
    <w:rsid w:val="006871EB"/>
    <w:rsid w:val="00690425"/>
    <w:rsid w:val="00690751"/>
    <w:rsid w:val="0069344D"/>
    <w:rsid w:val="0069369D"/>
    <w:rsid w:val="006959EA"/>
    <w:rsid w:val="00696368"/>
    <w:rsid w:val="0069749F"/>
    <w:rsid w:val="00697DF1"/>
    <w:rsid w:val="006A0D1B"/>
    <w:rsid w:val="006A1391"/>
    <w:rsid w:val="006A2171"/>
    <w:rsid w:val="006A30F0"/>
    <w:rsid w:val="006A3370"/>
    <w:rsid w:val="006A3D92"/>
    <w:rsid w:val="006A4369"/>
    <w:rsid w:val="006A62CE"/>
    <w:rsid w:val="006A79E0"/>
    <w:rsid w:val="006B1781"/>
    <w:rsid w:val="006B5866"/>
    <w:rsid w:val="006B6FDD"/>
    <w:rsid w:val="006C0642"/>
    <w:rsid w:val="006C0953"/>
    <w:rsid w:val="006C184C"/>
    <w:rsid w:val="006C3E6A"/>
    <w:rsid w:val="006D04E3"/>
    <w:rsid w:val="006D415C"/>
    <w:rsid w:val="006D4777"/>
    <w:rsid w:val="006D5004"/>
    <w:rsid w:val="006D50A2"/>
    <w:rsid w:val="006D604A"/>
    <w:rsid w:val="006D60FE"/>
    <w:rsid w:val="006D61CF"/>
    <w:rsid w:val="006E59BA"/>
    <w:rsid w:val="006E6177"/>
    <w:rsid w:val="006E6563"/>
    <w:rsid w:val="006E71F8"/>
    <w:rsid w:val="006F3CE1"/>
    <w:rsid w:val="006F3F53"/>
    <w:rsid w:val="006F6C83"/>
    <w:rsid w:val="00702BCE"/>
    <w:rsid w:val="007056B1"/>
    <w:rsid w:val="00705BBA"/>
    <w:rsid w:val="00707B35"/>
    <w:rsid w:val="0071125F"/>
    <w:rsid w:val="0071200A"/>
    <w:rsid w:val="007140F7"/>
    <w:rsid w:val="0071412F"/>
    <w:rsid w:val="007157E9"/>
    <w:rsid w:val="007160C5"/>
    <w:rsid w:val="00716B53"/>
    <w:rsid w:val="00716E11"/>
    <w:rsid w:val="00721738"/>
    <w:rsid w:val="0072513D"/>
    <w:rsid w:val="007258E7"/>
    <w:rsid w:val="00731274"/>
    <w:rsid w:val="00732B30"/>
    <w:rsid w:val="00735080"/>
    <w:rsid w:val="00736248"/>
    <w:rsid w:val="00736623"/>
    <w:rsid w:val="00737A94"/>
    <w:rsid w:val="007401C7"/>
    <w:rsid w:val="00741C98"/>
    <w:rsid w:val="00744DCD"/>
    <w:rsid w:val="0074621F"/>
    <w:rsid w:val="00751E54"/>
    <w:rsid w:val="00752073"/>
    <w:rsid w:val="00752D66"/>
    <w:rsid w:val="00753D87"/>
    <w:rsid w:val="00753FE3"/>
    <w:rsid w:val="00754BDD"/>
    <w:rsid w:val="0076110C"/>
    <w:rsid w:val="00764430"/>
    <w:rsid w:val="00765660"/>
    <w:rsid w:val="00766FF8"/>
    <w:rsid w:val="00767533"/>
    <w:rsid w:val="007707D3"/>
    <w:rsid w:val="00772698"/>
    <w:rsid w:val="00772F8E"/>
    <w:rsid w:val="00774475"/>
    <w:rsid w:val="00780443"/>
    <w:rsid w:val="007829BD"/>
    <w:rsid w:val="007859E2"/>
    <w:rsid w:val="0079262C"/>
    <w:rsid w:val="00793DE2"/>
    <w:rsid w:val="007940B6"/>
    <w:rsid w:val="00794134"/>
    <w:rsid w:val="00795FC2"/>
    <w:rsid w:val="007965B8"/>
    <w:rsid w:val="007A47D2"/>
    <w:rsid w:val="007A53F0"/>
    <w:rsid w:val="007A6308"/>
    <w:rsid w:val="007A7C44"/>
    <w:rsid w:val="007B199D"/>
    <w:rsid w:val="007B45EE"/>
    <w:rsid w:val="007B5960"/>
    <w:rsid w:val="007C0954"/>
    <w:rsid w:val="007C09D7"/>
    <w:rsid w:val="007C1EBE"/>
    <w:rsid w:val="007C37F0"/>
    <w:rsid w:val="007C5975"/>
    <w:rsid w:val="007C731B"/>
    <w:rsid w:val="007C7F60"/>
    <w:rsid w:val="007D10F2"/>
    <w:rsid w:val="007D1BF8"/>
    <w:rsid w:val="007D351C"/>
    <w:rsid w:val="007D5F4C"/>
    <w:rsid w:val="007D7E55"/>
    <w:rsid w:val="007E2170"/>
    <w:rsid w:val="007E7CC5"/>
    <w:rsid w:val="007E7D55"/>
    <w:rsid w:val="007F00F4"/>
    <w:rsid w:val="007F29FA"/>
    <w:rsid w:val="007F6479"/>
    <w:rsid w:val="007F650D"/>
    <w:rsid w:val="007F65DB"/>
    <w:rsid w:val="008019F8"/>
    <w:rsid w:val="008020EF"/>
    <w:rsid w:val="0080298A"/>
    <w:rsid w:val="0080379F"/>
    <w:rsid w:val="00810628"/>
    <w:rsid w:val="0081098D"/>
    <w:rsid w:val="00811239"/>
    <w:rsid w:val="00812EC2"/>
    <w:rsid w:val="00813D30"/>
    <w:rsid w:val="00814520"/>
    <w:rsid w:val="00815C19"/>
    <w:rsid w:val="00816563"/>
    <w:rsid w:val="008203B3"/>
    <w:rsid w:val="00821382"/>
    <w:rsid w:val="00823E9D"/>
    <w:rsid w:val="00831CB6"/>
    <w:rsid w:val="008328A4"/>
    <w:rsid w:val="0083366C"/>
    <w:rsid w:val="00835078"/>
    <w:rsid w:val="0083597E"/>
    <w:rsid w:val="008359E7"/>
    <w:rsid w:val="00836A8A"/>
    <w:rsid w:val="008404F3"/>
    <w:rsid w:val="008443F3"/>
    <w:rsid w:val="00844C75"/>
    <w:rsid w:val="00845442"/>
    <w:rsid w:val="00846880"/>
    <w:rsid w:val="00846B81"/>
    <w:rsid w:val="00847C81"/>
    <w:rsid w:val="008501D7"/>
    <w:rsid w:val="008521F1"/>
    <w:rsid w:val="00852DFB"/>
    <w:rsid w:val="00855362"/>
    <w:rsid w:val="00855C6B"/>
    <w:rsid w:val="00856449"/>
    <w:rsid w:val="0086364E"/>
    <w:rsid w:val="008639F4"/>
    <w:rsid w:val="00863E4F"/>
    <w:rsid w:val="00863E8F"/>
    <w:rsid w:val="00864967"/>
    <w:rsid w:val="0086515F"/>
    <w:rsid w:val="00867223"/>
    <w:rsid w:val="00867985"/>
    <w:rsid w:val="0087020D"/>
    <w:rsid w:val="00872799"/>
    <w:rsid w:val="00876418"/>
    <w:rsid w:val="00877007"/>
    <w:rsid w:val="0088071C"/>
    <w:rsid w:val="00880C44"/>
    <w:rsid w:val="008906BB"/>
    <w:rsid w:val="00891A37"/>
    <w:rsid w:val="00892204"/>
    <w:rsid w:val="0089549C"/>
    <w:rsid w:val="00896D57"/>
    <w:rsid w:val="00896FBE"/>
    <w:rsid w:val="008A19BB"/>
    <w:rsid w:val="008A55F8"/>
    <w:rsid w:val="008A7217"/>
    <w:rsid w:val="008B1650"/>
    <w:rsid w:val="008B3250"/>
    <w:rsid w:val="008B4737"/>
    <w:rsid w:val="008B620C"/>
    <w:rsid w:val="008B6427"/>
    <w:rsid w:val="008C0B06"/>
    <w:rsid w:val="008C227A"/>
    <w:rsid w:val="008C6B13"/>
    <w:rsid w:val="008D0054"/>
    <w:rsid w:val="008D46DE"/>
    <w:rsid w:val="008E169B"/>
    <w:rsid w:val="008E32D8"/>
    <w:rsid w:val="008E4E16"/>
    <w:rsid w:val="008E76B7"/>
    <w:rsid w:val="008F10D4"/>
    <w:rsid w:val="008F2FDC"/>
    <w:rsid w:val="008F51B7"/>
    <w:rsid w:val="00902CED"/>
    <w:rsid w:val="009043A3"/>
    <w:rsid w:val="00904636"/>
    <w:rsid w:val="0090499D"/>
    <w:rsid w:val="00905487"/>
    <w:rsid w:val="00905BE9"/>
    <w:rsid w:val="00907024"/>
    <w:rsid w:val="009074B9"/>
    <w:rsid w:val="00914A37"/>
    <w:rsid w:val="00916F59"/>
    <w:rsid w:val="009217DE"/>
    <w:rsid w:val="0092180A"/>
    <w:rsid w:val="00922B9D"/>
    <w:rsid w:val="009238DC"/>
    <w:rsid w:val="00923967"/>
    <w:rsid w:val="00923FCC"/>
    <w:rsid w:val="009246FF"/>
    <w:rsid w:val="00933602"/>
    <w:rsid w:val="00936920"/>
    <w:rsid w:val="00937A52"/>
    <w:rsid w:val="00942C5B"/>
    <w:rsid w:val="009430FC"/>
    <w:rsid w:val="00943ADC"/>
    <w:rsid w:val="00943ED5"/>
    <w:rsid w:val="00944DE7"/>
    <w:rsid w:val="00945B4D"/>
    <w:rsid w:val="00947B93"/>
    <w:rsid w:val="00947D0A"/>
    <w:rsid w:val="0095480F"/>
    <w:rsid w:val="00955DA1"/>
    <w:rsid w:val="00957118"/>
    <w:rsid w:val="00957870"/>
    <w:rsid w:val="00960A83"/>
    <w:rsid w:val="00963A49"/>
    <w:rsid w:val="00964433"/>
    <w:rsid w:val="00965132"/>
    <w:rsid w:val="00966F18"/>
    <w:rsid w:val="00967449"/>
    <w:rsid w:val="009674D5"/>
    <w:rsid w:val="00972CFA"/>
    <w:rsid w:val="0097476A"/>
    <w:rsid w:val="00976179"/>
    <w:rsid w:val="00981047"/>
    <w:rsid w:val="00981722"/>
    <w:rsid w:val="009818CB"/>
    <w:rsid w:val="009824C0"/>
    <w:rsid w:val="00982E52"/>
    <w:rsid w:val="009864C6"/>
    <w:rsid w:val="00986503"/>
    <w:rsid w:val="00987DED"/>
    <w:rsid w:val="009931B3"/>
    <w:rsid w:val="00993678"/>
    <w:rsid w:val="0099462B"/>
    <w:rsid w:val="00994727"/>
    <w:rsid w:val="009951C7"/>
    <w:rsid w:val="009952A0"/>
    <w:rsid w:val="0099650B"/>
    <w:rsid w:val="009974DB"/>
    <w:rsid w:val="009A0556"/>
    <w:rsid w:val="009A46D0"/>
    <w:rsid w:val="009B11A6"/>
    <w:rsid w:val="009B38F0"/>
    <w:rsid w:val="009B48FD"/>
    <w:rsid w:val="009B64C4"/>
    <w:rsid w:val="009B662D"/>
    <w:rsid w:val="009B6B78"/>
    <w:rsid w:val="009B79E1"/>
    <w:rsid w:val="009C21BC"/>
    <w:rsid w:val="009C2388"/>
    <w:rsid w:val="009C2469"/>
    <w:rsid w:val="009C37C7"/>
    <w:rsid w:val="009C3AAB"/>
    <w:rsid w:val="009C4B83"/>
    <w:rsid w:val="009D126F"/>
    <w:rsid w:val="009D1506"/>
    <w:rsid w:val="009D1960"/>
    <w:rsid w:val="009D377F"/>
    <w:rsid w:val="009D54D5"/>
    <w:rsid w:val="009D6E5B"/>
    <w:rsid w:val="009D7DE1"/>
    <w:rsid w:val="009E0248"/>
    <w:rsid w:val="009E0BFC"/>
    <w:rsid w:val="009E559B"/>
    <w:rsid w:val="009E5C0B"/>
    <w:rsid w:val="009E630E"/>
    <w:rsid w:val="009E6641"/>
    <w:rsid w:val="009E7BD9"/>
    <w:rsid w:val="009E7BE4"/>
    <w:rsid w:val="009F2197"/>
    <w:rsid w:val="009F3E7E"/>
    <w:rsid w:val="009F4B94"/>
    <w:rsid w:val="009F5782"/>
    <w:rsid w:val="009F6C63"/>
    <w:rsid w:val="00A004AE"/>
    <w:rsid w:val="00A01A2C"/>
    <w:rsid w:val="00A1193D"/>
    <w:rsid w:val="00A11EBF"/>
    <w:rsid w:val="00A156F5"/>
    <w:rsid w:val="00A163D7"/>
    <w:rsid w:val="00A17880"/>
    <w:rsid w:val="00A21AFA"/>
    <w:rsid w:val="00A234B2"/>
    <w:rsid w:val="00A23CF8"/>
    <w:rsid w:val="00A249D7"/>
    <w:rsid w:val="00A25301"/>
    <w:rsid w:val="00A25A8D"/>
    <w:rsid w:val="00A263F3"/>
    <w:rsid w:val="00A31692"/>
    <w:rsid w:val="00A34359"/>
    <w:rsid w:val="00A353EB"/>
    <w:rsid w:val="00A374BC"/>
    <w:rsid w:val="00A40FB2"/>
    <w:rsid w:val="00A416D8"/>
    <w:rsid w:val="00A417C7"/>
    <w:rsid w:val="00A42B56"/>
    <w:rsid w:val="00A446F7"/>
    <w:rsid w:val="00A46875"/>
    <w:rsid w:val="00A52181"/>
    <w:rsid w:val="00A531CD"/>
    <w:rsid w:val="00A54819"/>
    <w:rsid w:val="00A5681F"/>
    <w:rsid w:val="00A57CB2"/>
    <w:rsid w:val="00A57FC7"/>
    <w:rsid w:val="00A62FB7"/>
    <w:rsid w:val="00A644C2"/>
    <w:rsid w:val="00A65F02"/>
    <w:rsid w:val="00A66574"/>
    <w:rsid w:val="00A67FCA"/>
    <w:rsid w:val="00A70978"/>
    <w:rsid w:val="00A72106"/>
    <w:rsid w:val="00A733DB"/>
    <w:rsid w:val="00A746CF"/>
    <w:rsid w:val="00A74BEA"/>
    <w:rsid w:val="00A750C1"/>
    <w:rsid w:val="00A76928"/>
    <w:rsid w:val="00A76DB9"/>
    <w:rsid w:val="00A80568"/>
    <w:rsid w:val="00A820F0"/>
    <w:rsid w:val="00A82479"/>
    <w:rsid w:val="00A85550"/>
    <w:rsid w:val="00A875EE"/>
    <w:rsid w:val="00A9023F"/>
    <w:rsid w:val="00A92C81"/>
    <w:rsid w:val="00A97506"/>
    <w:rsid w:val="00AA1225"/>
    <w:rsid w:val="00AA4C0A"/>
    <w:rsid w:val="00AA6C27"/>
    <w:rsid w:val="00AB04ED"/>
    <w:rsid w:val="00AB0E6F"/>
    <w:rsid w:val="00AB7AA7"/>
    <w:rsid w:val="00AB7B9F"/>
    <w:rsid w:val="00AC392E"/>
    <w:rsid w:val="00AC58BB"/>
    <w:rsid w:val="00AC6AE0"/>
    <w:rsid w:val="00AD04AE"/>
    <w:rsid w:val="00AD0F01"/>
    <w:rsid w:val="00AD1FF4"/>
    <w:rsid w:val="00AD40F1"/>
    <w:rsid w:val="00AE204B"/>
    <w:rsid w:val="00AE22A2"/>
    <w:rsid w:val="00AE28D2"/>
    <w:rsid w:val="00AE442B"/>
    <w:rsid w:val="00AE4E21"/>
    <w:rsid w:val="00AE4ED5"/>
    <w:rsid w:val="00AF1766"/>
    <w:rsid w:val="00AF35F2"/>
    <w:rsid w:val="00AF445C"/>
    <w:rsid w:val="00AF52DD"/>
    <w:rsid w:val="00AF67DD"/>
    <w:rsid w:val="00AF6D1A"/>
    <w:rsid w:val="00AF7768"/>
    <w:rsid w:val="00B0192E"/>
    <w:rsid w:val="00B02B54"/>
    <w:rsid w:val="00B03FA6"/>
    <w:rsid w:val="00B044B3"/>
    <w:rsid w:val="00B05108"/>
    <w:rsid w:val="00B10C0C"/>
    <w:rsid w:val="00B13D69"/>
    <w:rsid w:val="00B141FB"/>
    <w:rsid w:val="00B1423E"/>
    <w:rsid w:val="00B15828"/>
    <w:rsid w:val="00B2076C"/>
    <w:rsid w:val="00B20E45"/>
    <w:rsid w:val="00B21A97"/>
    <w:rsid w:val="00B23039"/>
    <w:rsid w:val="00B244C3"/>
    <w:rsid w:val="00B24AB5"/>
    <w:rsid w:val="00B25105"/>
    <w:rsid w:val="00B30EDE"/>
    <w:rsid w:val="00B31670"/>
    <w:rsid w:val="00B31E41"/>
    <w:rsid w:val="00B34708"/>
    <w:rsid w:val="00B34C87"/>
    <w:rsid w:val="00B36DD7"/>
    <w:rsid w:val="00B3722C"/>
    <w:rsid w:val="00B37B2E"/>
    <w:rsid w:val="00B37BF9"/>
    <w:rsid w:val="00B37FBE"/>
    <w:rsid w:val="00B430FA"/>
    <w:rsid w:val="00B43166"/>
    <w:rsid w:val="00B46953"/>
    <w:rsid w:val="00B46D5A"/>
    <w:rsid w:val="00B46E9B"/>
    <w:rsid w:val="00B46FD8"/>
    <w:rsid w:val="00B53311"/>
    <w:rsid w:val="00B545E5"/>
    <w:rsid w:val="00B55053"/>
    <w:rsid w:val="00B56BEB"/>
    <w:rsid w:val="00B60BB2"/>
    <w:rsid w:val="00B625A8"/>
    <w:rsid w:val="00B649AC"/>
    <w:rsid w:val="00B64D58"/>
    <w:rsid w:val="00B64E4D"/>
    <w:rsid w:val="00B65BB9"/>
    <w:rsid w:val="00B66296"/>
    <w:rsid w:val="00B720C9"/>
    <w:rsid w:val="00B7245D"/>
    <w:rsid w:val="00B72884"/>
    <w:rsid w:val="00B73FE5"/>
    <w:rsid w:val="00B74953"/>
    <w:rsid w:val="00B76B21"/>
    <w:rsid w:val="00B77195"/>
    <w:rsid w:val="00B86D04"/>
    <w:rsid w:val="00B87322"/>
    <w:rsid w:val="00B954FC"/>
    <w:rsid w:val="00B95891"/>
    <w:rsid w:val="00B97B11"/>
    <w:rsid w:val="00BA0730"/>
    <w:rsid w:val="00BA20A6"/>
    <w:rsid w:val="00BA4B9F"/>
    <w:rsid w:val="00BA7250"/>
    <w:rsid w:val="00BB36A8"/>
    <w:rsid w:val="00BB5171"/>
    <w:rsid w:val="00BB7342"/>
    <w:rsid w:val="00BC4ADC"/>
    <w:rsid w:val="00BC6666"/>
    <w:rsid w:val="00BD06C2"/>
    <w:rsid w:val="00BD1F97"/>
    <w:rsid w:val="00BD2B73"/>
    <w:rsid w:val="00BD39C0"/>
    <w:rsid w:val="00BD44D5"/>
    <w:rsid w:val="00BD6EFB"/>
    <w:rsid w:val="00BD7A24"/>
    <w:rsid w:val="00BE1877"/>
    <w:rsid w:val="00BE27B5"/>
    <w:rsid w:val="00BE29C9"/>
    <w:rsid w:val="00BE39BD"/>
    <w:rsid w:val="00BE4CB3"/>
    <w:rsid w:val="00BE6151"/>
    <w:rsid w:val="00BE645A"/>
    <w:rsid w:val="00BE7F57"/>
    <w:rsid w:val="00BF288C"/>
    <w:rsid w:val="00BF41F0"/>
    <w:rsid w:val="00BF4E9B"/>
    <w:rsid w:val="00BF6D6B"/>
    <w:rsid w:val="00C01F01"/>
    <w:rsid w:val="00C034A9"/>
    <w:rsid w:val="00C047FB"/>
    <w:rsid w:val="00C064DE"/>
    <w:rsid w:val="00C10803"/>
    <w:rsid w:val="00C112D3"/>
    <w:rsid w:val="00C1220E"/>
    <w:rsid w:val="00C15626"/>
    <w:rsid w:val="00C167C5"/>
    <w:rsid w:val="00C21049"/>
    <w:rsid w:val="00C225CF"/>
    <w:rsid w:val="00C23609"/>
    <w:rsid w:val="00C239AB"/>
    <w:rsid w:val="00C32D3E"/>
    <w:rsid w:val="00C36188"/>
    <w:rsid w:val="00C376B1"/>
    <w:rsid w:val="00C44E93"/>
    <w:rsid w:val="00C47C1B"/>
    <w:rsid w:val="00C504B1"/>
    <w:rsid w:val="00C50512"/>
    <w:rsid w:val="00C51246"/>
    <w:rsid w:val="00C55CA6"/>
    <w:rsid w:val="00C60EC1"/>
    <w:rsid w:val="00C61FF3"/>
    <w:rsid w:val="00C622B9"/>
    <w:rsid w:val="00C62C32"/>
    <w:rsid w:val="00C62D38"/>
    <w:rsid w:val="00C62EBD"/>
    <w:rsid w:val="00C64463"/>
    <w:rsid w:val="00C66113"/>
    <w:rsid w:val="00C70302"/>
    <w:rsid w:val="00C70321"/>
    <w:rsid w:val="00C715A1"/>
    <w:rsid w:val="00C72637"/>
    <w:rsid w:val="00C73B63"/>
    <w:rsid w:val="00C759AD"/>
    <w:rsid w:val="00C76700"/>
    <w:rsid w:val="00C76850"/>
    <w:rsid w:val="00C770CB"/>
    <w:rsid w:val="00C77BF8"/>
    <w:rsid w:val="00C80E1B"/>
    <w:rsid w:val="00C818B9"/>
    <w:rsid w:val="00C8397F"/>
    <w:rsid w:val="00C85F5F"/>
    <w:rsid w:val="00C8608E"/>
    <w:rsid w:val="00C91520"/>
    <w:rsid w:val="00C956BB"/>
    <w:rsid w:val="00C96365"/>
    <w:rsid w:val="00CA22D2"/>
    <w:rsid w:val="00CA3C48"/>
    <w:rsid w:val="00CA656F"/>
    <w:rsid w:val="00CB22D4"/>
    <w:rsid w:val="00CB5281"/>
    <w:rsid w:val="00CB6101"/>
    <w:rsid w:val="00CB6D1C"/>
    <w:rsid w:val="00CB7017"/>
    <w:rsid w:val="00CC0452"/>
    <w:rsid w:val="00CC198B"/>
    <w:rsid w:val="00CC4B8F"/>
    <w:rsid w:val="00CC51E7"/>
    <w:rsid w:val="00CC5828"/>
    <w:rsid w:val="00CC5B4E"/>
    <w:rsid w:val="00CC63A3"/>
    <w:rsid w:val="00CC7DC1"/>
    <w:rsid w:val="00CD0DCC"/>
    <w:rsid w:val="00CD1EC2"/>
    <w:rsid w:val="00CD3CD0"/>
    <w:rsid w:val="00CD4551"/>
    <w:rsid w:val="00CD5B41"/>
    <w:rsid w:val="00CD70FF"/>
    <w:rsid w:val="00CE3EBE"/>
    <w:rsid w:val="00CF0D02"/>
    <w:rsid w:val="00CF7607"/>
    <w:rsid w:val="00CF76A5"/>
    <w:rsid w:val="00CF771C"/>
    <w:rsid w:val="00D00FD1"/>
    <w:rsid w:val="00D04C48"/>
    <w:rsid w:val="00D06280"/>
    <w:rsid w:val="00D10007"/>
    <w:rsid w:val="00D10FC8"/>
    <w:rsid w:val="00D112EB"/>
    <w:rsid w:val="00D1207E"/>
    <w:rsid w:val="00D1429E"/>
    <w:rsid w:val="00D15746"/>
    <w:rsid w:val="00D179B0"/>
    <w:rsid w:val="00D2135F"/>
    <w:rsid w:val="00D21F2D"/>
    <w:rsid w:val="00D23831"/>
    <w:rsid w:val="00D2440E"/>
    <w:rsid w:val="00D248C4"/>
    <w:rsid w:val="00D30470"/>
    <w:rsid w:val="00D32090"/>
    <w:rsid w:val="00D32A7D"/>
    <w:rsid w:val="00D33552"/>
    <w:rsid w:val="00D36471"/>
    <w:rsid w:val="00D37645"/>
    <w:rsid w:val="00D402F3"/>
    <w:rsid w:val="00D405AF"/>
    <w:rsid w:val="00D41353"/>
    <w:rsid w:val="00D4266B"/>
    <w:rsid w:val="00D42F2B"/>
    <w:rsid w:val="00D4320D"/>
    <w:rsid w:val="00D44227"/>
    <w:rsid w:val="00D447EC"/>
    <w:rsid w:val="00D47EDC"/>
    <w:rsid w:val="00D5190C"/>
    <w:rsid w:val="00D54EAF"/>
    <w:rsid w:val="00D56269"/>
    <w:rsid w:val="00D6315E"/>
    <w:rsid w:val="00D635C0"/>
    <w:rsid w:val="00D65332"/>
    <w:rsid w:val="00D67AF1"/>
    <w:rsid w:val="00D7176A"/>
    <w:rsid w:val="00D71B25"/>
    <w:rsid w:val="00D72393"/>
    <w:rsid w:val="00D73B58"/>
    <w:rsid w:val="00D74CE2"/>
    <w:rsid w:val="00D76142"/>
    <w:rsid w:val="00D767FE"/>
    <w:rsid w:val="00D820F4"/>
    <w:rsid w:val="00D843F8"/>
    <w:rsid w:val="00D87EBA"/>
    <w:rsid w:val="00D905BD"/>
    <w:rsid w:val="00D906F8"/>
    <w:rsid w:val="00D9085A"/>
    <w:rsid w:val="00D91675"/>
    <w:rsid w:val="00D91868"/>
    <w:rsid w:val="00D95A89"/>
    <w:rsid w:val="00D97544"/>
    <w:rsid w:val="00D9791A"/>
    <w:rsid w:val="00DA3A25"/>
    <w:rsid w:val="00DA6E0B"/>
    <w:rsid w:val="00DB190E"/>
    <w:rsid w:val="00DB2EB7"/>
    <w:rsid w:val="00DB3EB8"/>
    <w:rsid w:val="00DB47E7"/>
    <w:rsid w:val="00DB6D0D"/>
    <w:rsid w:val="00DC2CE7"/>
    <w:rsid w:val="00DC3184"/>
    <w:rsid w:val="00DC63A3"/>
    <w:rsid w:val="00DD5EE7"/>
    <w:rsid w:val="00DD6E48"/>
    <w:rsid w:val="00DD6E64"/>
    <w:rsid w:val="00DD6F3B"/>
    <w:rsid w:val="00DD7D02"/>
    <w:rsid w:val="00DE17F5"/>
    <w:rsid w:val="00DE2BFF"/>
    <w:rsid w:val="00DE3AF5"/>
    <w:rsid w:val="00DE514D"/>
    <w:rsid w:val="00DE7BFD"/>
    <w:rsid w:val="00DF2ECF"/>
    <w:rsid w:val="00DF45A9"/>
    <w:rsid w:val="00DF4C21"/>
    <w:rsid w:val="00E00B63"/>
    <w:rsid w:val="00E0118E"/>
    <w:rsid w:val="00E011C7"/>
    <w:rsid w:val="00E02069"/>
    <w:rsid w:val="00E030A0"/>
    <w:rsid w:val="00E04D82"/>
    <w:rsid w:val="00E05907"/>
    <w:rsid w:val="00E05D9F"/>
    <w:rsid w:val="00E07D0A"/>
    <w:rsid w:val="00E101CF"/>
    <w:rsid w:val="00E12419"/>
    <w:rsid w:val="00E12A48"/>
    <w:rsid w:val="00E1333B"/>
    <w:rsid w:val="00E13848"/>
    <w:rsid w:val="00E14693"/>
    <w:rsid w:val="00E16EB8"/>
    <w:rsid w:val="00E226F2"/>
    <w:rsid w:val="00E30A65"/>
    <w:rsid w:val="00E31504"/>
    <w:rsid w:val="00E31D3A"/>
    <w:rsid w:val="00E35ECC"/>
    <w:rsid w:val="00E4162A"/>
    <w:rsid w:val="00E46455"/>
    <w:rsid w:val="00E471A2"/>
    <w:rsid w:val="00E4741D"/>
    <w:rsid w:val="00E51310"/>
    <w:rsid w:val="00E52547"/>
    <w:rsid w:val="00E532E5"/>
    <w:rsid w:val="00E534E7"/>
    <w:rsid w:val="00E55A19"/>
    <w:rsid w:val="00E560BE"/>
    <w:rsid w:val="00E5705F"/>
    <w:rsid w:val="00E6391E"/>
    <w:rsid w:val="00E717E5"/>
    <w:rsid w:val="00E728C6"/>
    <w:rsid w:val="00E75066"/>
    <w:rsid w:val="00E76B7A"/>
    <w:rsid w:val="00E8233E"/>
    <w:rsid w:val="00E8746D"/>
    <w:rsid w:val="00E94881"/>
    <w:rsid w:val="00EA0B11"/>
    <w:rsid w:val="00EA0D9E"/>
    <w:rsid w:val="00EA1D2E"/>
    <w:rsid w:val="00EA2BEC"/>
    <w:rsid w:val="00EA3718"/>
    <w:rsid w:val="00EA5ED6"/>
    <w:rsid w:val="00EA7A84"/>
    <w:rsid w:val="00EB2D9A"/>
    <w:rsid w:val="00EB3B57"/>
    <w:rsid w:val="00EB56A2"/>
    <w:rsid w:val="00EB58AC"/>
    <w:rsid w:val="00EB6E0E"/>
    <w:rsid w:val="00EB71DB"/>
    <w:rsid w:val="00EC3805"/>
    <w:rsid w:val="00EC538D"/>
    <w:rsid w:val="00EC79BB"/>
    <w:rsid w:val="00ED7690"/>
    <w:rsid w:val="00EE2389"/>
    <w:rsid w:val="00EE27EA"/>
    <w:rsid w:val="00EE3ABE"/>
    <w:rsid w:val="00EE5CCC"/>
    <w:rsid w:val="00EE5CEE"/>
    <w:rsid w:val="00EE6018"/>
    <w:rsid w:val="00EE6849"/>
    <w:rsid w:val="00EE6DC7"/>
    <w:rsid w:val="00EF03FE"/>
    <w:rsid w:val="00EF059B"/>
    <w:rsid w:val="00EF07FF"/>
    <w:rsid w:val="00EF1C94"/>
    <w:rsid w:val="00EF28B4"/>
    <w:rsid w:val="00F0044C"/>
    <w:rsid w:val="00F02EF7"/>
    <w:rsid w:val="00F043F5"/>
    <w:rsid w:val="00F0765E"/>
    <w:rsid w:val="00F07908"/>
    <w:rsid w:val="00F10B10"/>
    <w:rsid w:val="00F10D94"/>
    <w:rsid w:val="00F11887"/>
    <w:rsid w:val="00F13A94"/>
    <w:rsid w:val="00F21DB9"/>
    <w:rsid w:val="00F23D6C"/>
    <w:rsid w:val="00F3049A"/>
    <w:rsid w:val="00F30B25"/>
    <w:rsid w:val="00F32C48"/>
    <w:rsid w:val="00F33AE8"/>
    <w:rsid w:val="00F35352"/>
    <w:rsid w:val="00F354C3"/>
    <w:rsid w:val="00F35E6E"/>
    <w:rsid w:val="00F42616"/>
    <w:rsid w:val="00F443FF"/>
    <w:rsid w:val="00F45A44"/>
    <w:rsid w:val="00F50294"/>
    <w:rsid w:val="00F51945"/>
    <w:rsid w:val="00F52F7B"/>
    <w:rsid w:val="00F561C9"/>
    <w:rsid w:val="00F60867"/>
    <w:rsid w:val="00F61A1D"/>
    <w:rsid w:val="00F625B1"/>
    <w:rsid w:val="00F73F45"/>
    <w:rsid w:val="00F7606C"/>
    <w:rsid w:val="00F774CC"/>
    <w:rsid w:val="00F81C4A"/>
    <w:rsid w:val="00F838C4"/>
    <w:rsid w:val="00F83CF2"/>
    <w:rsid w:val="00F8620A"/>
    <w:rsid w:val="00F86886"/>
    <w:rsid w:val="00F902F1"/>
    <w:rsid w:val="00F91094"/>
    <w:rsid w:val="00F917A5"/>
    <w:rsid w:val="00F92014"/>
    <w:rsid w:val="00F930EC"/>
    <w:rsid w:val="00F945A4"/>
    <w:rsid w:val="00FA1689"/>
    <w:rsid w:val="00FA4BCF"/>
    <w:rsid w:val="00FA52CF"/>
    <w:rsid w:val="00FA585E"/>
    <w:rsid w:val="00FA6113"/>
    <w:rsid w:val="00FA7DAE"/>
    <w:rsid w:val="00FB231F"/>
    <w:rsid w:val="00FB3F9B"/>
    <w:rsid w:val="00FB4AF1"/>
    <w:rsid w:val="00FB4F79"/>
    <w:rsid w:val="00FB6764"/>
    <w:rsid w:val="00FC09FF"/>
    <w:rsid w:val="00FC2637"/>
    <w:rsid w:val="00FC27D3"/>
    <w:rsid w:val="00FC46F1"/>
    <w:rsid w:val="00FC6A05"/>
    <w:rsid w:val="00FC7D8E"/>
    <w:rsid w:val="00FD309E"/>
    <w:rsid w:val="00FD7409"/>
    <w:rsid w:val="00FD7764"/>
    <w:rsid w:val="00FD781F"/>
    <w:rsid w:val="00FD7CCB"/>
    <w:rsid w:val="00FD7D51"/>
    <w:rsid w:val="00FE0194"/>
    <w:rsid w:val="00FE5A8A"/>
    <w:rsid w:val="00FE5BC4"/>
    <w:rsid w:val="00FE7F4B"/>
    <w:rsid w:val="00FF08D3"/>
    <w:rsid w:val="00FF0D58"/>
    <w:rsid w:val="00FF1CF6"/>
    <w:rsid w:val="00FF35C4"/>
    <w:rsid w:val="00FF4FC3"/>
    <w:rsid w:val="045105B5"/>
    <w:rsid w:val="0F99BC58"/>
    <w:rsid w:val="2746C2D8"/>
    <w:rsid w:val="33DA28CE"/>
    <w:rsid w:val="3F737EC0"/>
    <w:rsid w:val="5288384C"/>
    <w:rsid w:val="5487CAA4"/>
    <w:rsid w:val="5A73B9C6"/>
    <w:rsid w:val="63D51461"/>
    <w:rsid w:val="6C319A65"/>
    <w:rsid w:val="70267A99"/>
    <w:rsid w:val="7334D434"/>
    <w:rsid w:val="792445ED"/>
    <w:rsid w:val="7BF0EA0F"/>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2F7AA016-1B47-4534-83A4-0E0BA1D36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7B5"/>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unhideWhenUsed/>
    <w:rsid w:val="00814520"/>
    <w:rPr>
      <w:szCs w:val="20"/>
    </w:rPr>
  </w:style>
  <w:style w:type="character" w:customStyle="1" w:styleId="CommentTextChar">
    <w:name w:val="Comment Text Char"/>
    <w:basedOn w:val="DefaultParagraphFont"/>
    <w:link w:val="CommentText"/>
    <w:uiPriority w:val="99"/>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qFormat/>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FollowedHyperlink">
    <w:name w:val="FollowedHyperlink"/>
    <w:basedOn w:val="DefaultParagraphFont"/>
    <w:uiPriority w:val="99"/>
    <w:semiHidden/>
    <w:unhideWhenUsed/>
    <w:rsid w:val="008A55F8"/>
    <w:rPr>
      <w:color w:val="000000" w:themeColor="followedHyperlink"/>
      <w:u w:val="single"/>
    </w:rPr>
  </w:style>
  <w:style w:type="paragraph" w:customStyle="1" w:styleId="Solutions">
    <w:name w:val="Solutions"/>
    <w:basedOn w:val="Normal"/>
    <w:qFormat/>
    <w:rsid w:val="00CA656F"/>
    <w:rPr>
      <w:color w:val="00B050"/>
      <w:lang w:val="en-US"/>
    </w:rPr>
  </w:style>
  <w:style w:type="paragraph" w:customStyle="1" w:styleId="Teacherinfo">
    <w:name w:val="Teacherinfo"/>
    <w:basedOn w:val="Normal"/>
    <w:link w:val="TeacherinfoChar"/>
    <w:qFormat/>
    <w:rsid w:val="002F5F6A"/>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2F5F6A"/>
    <w:rPr>
      <w:rFonts w:eastAsia="Times New Roman" w:cstheme="minorHAnsi"/>
      <w:snapToGrid w:val="0"/>
      <w:color w:val="FF0000"/>
      <w:spacing w:val="-3"/>
      <w:sz w:val="20"/>
      <w:szCs w:val="20"/>
      <w:lang w:val="en-US" w:eastAsia="nl-NL"/>
    </w:rPr>
  </w:style>
  <w:style w:type="paragraph" w:styleId="NormalWeb">
    <w:name w:val="Normal (Web)"/>
    <w:basedOn w:val="Normal"/>
    <w:uiPriority w:val="99"/>
    <w:unhideWhenUsed/>
    <w:rsid w:val="00F0765E"/>
    <w:pPr>
      <w:spacing w:before="100" w:beforeAutospacing="1" w:after="100" w:afterAutospacing="1"/>
    </w:pPr>
    <w:rPr>
      <w:rFonts w:ascii="Times New Roman" w:eastAsia="Times New Roman" w:hAnsi="Times New Roman" w:cs="Times New Roman"/>
      <w:sz w:val="24"/>
      <w:szCs w:val="24"/>
      <w:lang w:eastAsia="nl-BE"/>
    </w:rPr>
  </w:style>
  <w:style w:type="paragraph" w:styleId="HTMLPreformatted">
    <w:name w:val="HTML Preformatted"/>
    <w:basedOn w:val="Normal"/>
    <w:link w:val="HTMLPreformattedChar"/>
    <w:uiPriority w:val="99"/>
    <w:semiHidden/>
    <w:unhideWhenUsed/>
    <w:rsid w:val="0063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semiHidden/>
    <w:rsid w:val="0063680C"/>
    <w:rPr>
      <w:rFonts w:ascii="Courier New" w:eastAsia="Times New Roman" w:hAnsi="Courier New" w:cs="Courier New"/>
      <w:sz w:val="20"/>
      <w:szCs w:val="20"/>
      <w:lang w:eastAsia="nl-BE"/>
    </w:rPr>
  </w:style>
  <w:style w:type="character" w:customStyle="1" w:styleId="ui-provider">
    <w:name w:val="ui-provider"/>
    <w:basedOn w:val="DefaultParagraphFont"/>
    <w:rsid w:val="00821382"/>
  </w:style>
  <w:style w:type="paragraph" w:styleId="Revision">
    <w:name w:val="Revision"/>
    <w:hidden/>
    <w:uiPriority w:val="99"/>
    <w:semiHidden/>
    <w:rsid w:val="00FF4F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612983383">
      <w:bodyDiv w:val="1"/>
      <w:marLeft w:val="0"/>
      <w:marRight w:val="0"/>
      <w:marTop w:val="0"/>
      <w:marBottom w:val="0"/>
      <w:divBdr>
        <w:top w:val="none" w:sz="0" w:space="0" w:color="auto"/>
        <w:left w:val="none" w:sz="0" w:space="0" w:color="auto"/>
        <w:bottom w:val="none" w:sz="0" w:space="0" w:color="auto"/>
        <w:right w:val="none" w:sz="0" w:space="0" w:color="auto"/>
      </w:divBdr>
    </w:div>
    <w:div w:id="774056239">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62752882">
      <w:bodyDiv w:val="1"/>
      <w:marLeft w:val="0"/>
      <w:marRight w:val="0"/>
      <w:marTop w:val="0"/>
      <w:marBottom w:val="0"/>
      <w:divBdr>
        <w:top w:val="none" w:sz="0" w:space="0" w:color="auto"/>
        <w:left w:val="none" w:sz="0" w:space="0" w:color="auto"/>
        <w:bottom w:val="none" w:sz="0" w:space="0" w:color="auto"/>
        <w:right w:val="none" w:sz="0" w:space="0" w:color="auto"/>
      </w:divBdr>
      <w:divsChild>
        <w:div w:id="87045451">
          <w:marLeft w:val="0"/>
          <w:marRight w:val="0"/>
          <w:marTop w:val="0"/>
          <w:marBottom w:val="0"/>
          <w:divBdr>
            <w:top w:val="single" w:sz="6" w:space="0" w:color="E2EEFE"/>
            <w:left w:val="single" w:sz="6" w:space="0" w:color="E2EEFE"/>
            <w:bottom w:val="single" w:sz="6" w:space="0" w:color="E2EEFE"/>
            <w:right w:val="single" w:sz="6" w:space="0" w:color="E2EEFE"/>
          </w:divBdr>
          <w:divsChild>
            <w:div w:id="1631783059">
              <w:marLeft w:val="0"/>
              <w:marRight w:val="0"/>
              <w:marTop w:val="0"/>
              <w:marBottom w:val="0"/>
              <w:divBdr>
                <w:top w:val="none" w:sz="0" w:space="0" w:color="auto"/>
                <w:left w:val="none" w:sz="0" w:space="0" w:color="auto"/>
                <w:bottom w:val="none" w:sz="0" w:space="0" w:color="auto"/>
                <w:right w:val="none" w:sz="0" w:space="0" w:color="auto"/>
              </w:divBdr>
            </w:div>
          </w:divsChild>
        </w:div>
        <w:div w:id="988170093">
          <w:marLeft w:val="0"/>
          <w:marRight w:val="0"/>
          <w:marTop w:val="0"/>
          <w:marBottom w:val="0"/>
          <w:divBdr>
            <w:top w:val="single" w:sz="6" w:space="0" w:color="E2EEFE"/>
            <w:left w:val="single" w:sz="6" w:space="0" w:color="E2EEFE"/>
            <w:bottom w:val="single" w:sz="6" w:space="0" w:color="E2EEFE"/>
            <w:right w:val="single" w:sz="6" w:space="0" w:color="E2EEFE"/>
          </w:divBdr>
          <w:divsChild>
            <w:div w:id="220756882">
              <w:marLeft w:val="0"/>
              <w:marRight w:val="0"/>
              <w:marTop w:val="0"/>
              <w:marBottom w:val="0"/>
              <w:divBdr>
                <w:top w:val="none" w:sz="0" w:space="0" w:color="auto"/>
                <w:left w:val="none" w:sz="0" w:space="0" w:color="auto"/>
                <w:bottom w:val="none" w:sz="0" w:space="0" w:color="auto"/>
                <w:right w:val="none" w:sz="0" w:space="0" w:color="auto"/>
              </w:divBdr>
            </w:div>
          </w:divsChild>
        </w:div>
        <w:div w:id="1046685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8461246">
              <w:marLeft w:val="0"/>
              <w:marRight w:val="0"/>
              <w:marTop w:val="0"/>
              <w:marBottom w:val="0"/>
              <w:divBdr>
                <w:top w:val="none" w:sz="0" w:space="0" w:color="auto"/>
                <w:left w:val="none" w:sz="0" w:space="0" w:color="auto"/>
                <w:bottom w:val="none" w:sz="0" w:space="0" w:color="auto"/>
                <w:right w:val="none" w:sz="0" w:space="0" w:color="auto"/>
              </w:divBdr>
              <w:divsChild>
                <w:div w:id="1952203151">
                  <w:marLeft w:val="0"/>
                  <w:marRight w:val="0"/>
                  <w:marTop w:val="0"/>
                  <w:marBottom w:val="0"/>
                  <w:divBdr>
                    <w:top w:val="single" w:sz="6" w:space="0" w:color="E2EEFE"/>
                    <w:left w:val="single" w:sz="6" w:space="0" w:color="E2EEFE"/>
                    <w:bottom w:val="single" w:sz="6" w:space="0" w:color="E2EEFE"/>
                    <w:right w:val="single" w:sz="6" w:space="0" w:color="E2EEFE"/>
                  </w:divBdr>
                  <w:divsChild>
                    <w:div w:id="9643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56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5438419">
              <w:marLeft w:val="0"/>
              <w:marRight w:val="0"/>
              <w:marTop w:val="0"/>
              <w:marBottom w:val="0"/>
              <w:divBdr>
                <w:top w:val="none" w:sz="0" w:space="0" w:color="auto"/>
                <w:left w:val="none" w:sz="0" w:space="0" w:color="auto"/>
                <w:bottom w:val="none" w:sz="0" w:space="0" w:color="auto"/>
                <w:right w:val="none" w:sz="0" w:space="0" w:color="auto"/>
              </w:divBdr>
              <w:divsChild>
                <w:div w:id="1398282798">
                  <w:marLeft w:val="0"/>
                  <w:marRight w:val="0"/>
                  <w:marTop w:val="0"/>
                  <w:marBottom w:val="0"/>
                  <w:divBdr>
                    <w:top w:val="single" w:sz="6" w:space="0" w:color="E2EEFE"/>
                    <w:left w:val="single" w:sz="6" w:space="0" w:color="E2EEFE"/>
                    <w:bottom w:val="single" w:sz="6" w:space="0" w:color="E2EEFE"/>
                    <w:right w:val="single" w:sz="6" w:space="0" w:color="E2EEFE"/>
                  </w:divBdr>
                  <w:divsChild>
                    <w:div w:id="21115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779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0817147">
              <w:marLeft w:val="0"/>
              <w:marRight w:val="0"/>
              <w:marTop w:val="0"/>
              <w:marBottom w:val="0"/>
              <w:divBdr>
                <w:top w:val="none" w:sz="0" w:space="0" w:color="auto"/>
                <w:left w:val="none" w:sz="0" w:space="0" w:color="auto"/>
                <w:bottom w:val="none" w:sz="0" w:space="0" w:color="auto"/>
                <w:right w:val="none" w:sz="0" w:space="0" w:color="auto"/>
              </w:divBdr>
              <w:divsChild>
                <w:div w:id="10809793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1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3916">
      <w:bodyDiv w:val="1"/>
      <w:marLeft w:val="0"/>
      <w:marRight w:val="0"/>
      <w:marTop w:val="0"/>
      <w:marBottom w:val="0"/>
      <w:divBdr>
        <w:top w:val="none" w:sz="0" w:space="0" w:color="auto"/>
        <w:left w:val="none" w:sz="0" w:space="0" w:color="auto"/>
        <w:bottom w:val="none" w:sz="0" w:space="0" w:color="auto"/>
        <w:right w:val="none" w:sz="0" w:space="0" w:color="auto"/>
      </w:divBdr>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498037411">
      <w:bodyDiv w:val="1"/>
      <w:marLeft w:val="0"/>
      <w:marRight w:val="0"/>
      <w:marTop w:val="0"/>
      <w:marBottom w:val="0"/>
      <w:divBdr>
        <w:top w:val="none" w:sz="0" w:space="0" w:color="auto"/>
        <w:left w:val="none" w:sz="0" w:space="0" w:color="auto"/>
        <w:bottom w:val="none" w:sz="0" w:space="0" w:color="auto"/>
        <w:right w:val="none" w:sz="0" w:space="0" w:color="auto"/>
      </w:divBdr>
    </w:div>
    <w:div w:id="1686395027">
      <w:bodyDiv w:val="1"/>
      <w:marLeft w:val="0"/>
      <w:marRight w:val="0"/>
      <w:marTop w:val="0"/>
      <w:marBottom w:val="0"/>
      <w:divBdr>
        <w:top w:val="none" w:sz="0" w:space="0" w:color="auto"/>
        <w:left w:val="none" w:sz="0" w:space="0" w:color="auto"/>
        <w:bottom w:val="none" w:sz="0" w:space="0" w:color="auto"/>
        <w:right w:val="none" w:sz="0" w:space="0" w:color="auto"/>
      </w:divBdr>
    </w:div>
    <w:div w:id="18107090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46241516">
      <w:bodyDiv w:val="1"/>
      <w:marLeft w:val="0"/>
      <w:marRight w:val="0"/>
      <w:marTop w:val="0"/>
      <w:marBottom w:val="0"/>
      <w:divBdr>
        <w:top w:val="none" w:sz="0" w:space="0" w:color="auto"/>
        <w:left w:val="none" w:sz="0" w:space="0" w:color="auto"/>
        <w:bottom w:val="none" w:sz="0" w:space="0" w:color="auto"/>
        <w:right w:val="none" w:sz="0" w:space="0" w:color="auto"/>
      </w:divBdr>
    </w:div>
    <w:div w:id="1846362842">
      <w:bodyDiv w:val="1"/>
      <w:marLeft w:val="0"/>
      <w:marRight w:val="0"/>
      <w:marTop w:val="0"/>
      <w:marBottom w:val="0"/>
      <w:divBdr>
        <w:top w:val="none" w:sz="0" w:space="0" w:color="auto"/>
        <w:left w:val="none" w:sz="0" w:space="0" w:color="auto"/>
        <w:bottom w:val="none" w:sz="0" w:space="0" w:color="auto"/>
        <w:right w:val="none" w:sz="0" w:space="0" w:color="auto"/>
      </w:divBdr>
    </w:div>
    <w:div w:id="1876845274">
      <w:bodyDiv w:val="1"/>
      <w:marLeft w:val="0"/>
      <w:marRight w:val="0"/>
      <w:marTop w:val="0"/>
      <w:marBottom w:val="0"/>
      <w:divBdr>
        <w:top w:val="none" w:sz="0" w:space="0" w:color="auto"/>
        <w:left w:val="none" w:sz="0" w:space="0" w:color="auto"/>
        <w:bottom w:val="none" w:sz="0" w:space="0" w:color="auto"/>
        <w:right w:val="none" w:sz="0" w:space="0" w:color="auto"/>
      </w:divBdr>
    </w:div>
    <w:div w:id="1941183690">
      <w:bodyDiv w:val="1"/>
      <w:marLeft w:val="0"/>
      <w:marRight w:val="0"/>
      <w:marTop w:val="0"/>
      <w:marBottom w:val="0"/>
      <w:divBdr>
        <w:top w:val="none" w:sz="0" w:space="0" w:color="auto"/>
        <w:left w:val="none" w:sz="0" w:space="0" w:color="auto"/>
        <w:bottom w:val="none" w:sz="0" w:space="0" w:color="auto"/>
        <w:right w:val="none" w:sz="0" w:space="0" w:color="auto"/>
      </w:divBdr>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header" Target="header3.xm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documentation.wazuh.com/current/user-manual/capabilities/active-response/ar-use-cases/blocking-ssh-brute-force.html" TargetMode="External"/><Relationship Id="rId82" Type="http://schemas.openxmlformats.org/officeDocument/2006/relationships/theme" Target="theme/theme1.xml"/><Relationship Id="rId19" Type="http://schemas.openxmlformats.org/officeDocument/2006/relationships/hyperlink" Target="https://en.wikipedia.org/wiki/Elasticsearch" TargetMode="External"/><Relationship Id="rId14" Type="http://schemas.openxmlformats.org/officeDocument/2006/relationships/hyperlink" Target="https://www.crowdstrike.com/cybersecurity-101/security-orchestration-automation-and-response-soa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127.0.0.1:9200/.kibana_2%60"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rotect.airbus.com/blog/cybersecurity-jargon-busting-mdr-soc-edr-xdr-soar-and-sie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packages.wazuh.com/4.x/apt/pool/main/w/wazuh-agent/wazuh-agent_4.7.3-1_amd64.deb"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rotect.airbus.com/blog/cybersecurity-jargon-busting-mdr-soc-edr-xdr-soar-and-sie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cmake.org/download/" TargetMode="External"/><Relationship Id="rId57" Type="http://schemas.openxmlformats.org/officeDocument/2006/relationships/hyperlink" Target="https://www.kali.org/tools/hydra/"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header" Target="header2.xml"/><Relationship Id="rId78" Type="http://schemas.openxmlformats.org/officeDocument/2006/relationships/header" Target="header6.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crowdstrike.com/cybersecurity-101/security-orchestration-automation-and-response-soar/"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png"/></Relationships>
</file>

<file path=word/_rels/footer3.xml.rels><?xml version="1.0" encoding="UTF-8" standalone="yes"?>
<Relationships xmlns="http://schemas.openxmlformats.org/package/2006/relationships"><Relationship Id="rId1" Type="http://schemas.openxmlformats.org/officeDocument/2006/relationships/image" Target="media/image5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3.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1904C26321E74DAB7868690364717E" ma:contentTypeVersion="12" ma:contentTypeDescription="Create a new document." ma:contentTypeScope="" ma:versionID="6fe6a98e6001906588509c278a310836">
  <xsd:schema xmlns:xsd="http://www.w3.org/2001/XMLSchema" xmlns:xs="http://www.w3.org/2001/XMLSchema" xmlns:p="http://schemas.microsoft.com/office/2006/metadata/properties" xmlns:ns2="30e318ab-e993-474e-bbbf-9c63541590af" xmlns:ns3="128482ec-0431-40d5-ab26-89ea2a4f3ccd" targetNamespace="http://schemas.microsoft.com/office/2006/metadata/properties" ma:root="true" ma:fieldsID="d088c5aaab673c71cc4ba97900825787" ns2:_="" ns3:_="">
    <xsd:import namespace="30e318ab-e993-474e-bbbf-9c63541590af"/>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318ab-e993-474e-bbbf-9c635415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30e318ab-e993-474e-bbbf-9c63541590a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D5D429-8B5E-48A8-9F08-8604E93069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318ab-e993-474e-bbbf-9c63541590af"/>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128482ec-0431-40d5-ab26-89ea2a4f3ccd"/>
    <ds:schemaRef ds:uri="30e318ab-e993-474e-bbbf-9c63541590af"/>
  </ds:schemaRefs>
</ds:datastoreItem>
</file>

<file path=customXml/itemProps3.xml><?xml version="1.0" encoding="utf-8"?>
<ds:datastoreItem xmlns:ds="http://schemas.openxmlformats.org/officeDocument/2006/customXml" ds:itemID="{239B20F2-1099-4A7B-8349-D2C78D0CDA34}">
  <ds:schemaRefs>
    <ds:schemaRef ds:uri="http://schemas.openxmlformats.org/officeDocument/2006/bibliography"/>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1256</TotalTime>
  <Pages>26</Pages>
  <Words>3809</Words>
  <Characters>21716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25475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150</cp:revision>
  <cp:lastPrinted>2021-09-21T19:07:00Z</cp:lastPrinted>
  <dcterms:created xsi:type="dcterms:W3CDTF">2024-11-25T08:19:00Z</dcterms:created>
  <dcterms:modified xsi:type="dcterms:W3CDTF">2024-12-24T23:12:00Z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0x010100B21904C26321E74DAB7868690364717E</vt:lpwstr>
  </property>
  <property fmtid="{D5CDD505-2E9C-101B-9397-08002B2CF9AE}" pid="3" name="MediaServiceImageTags">
    <vt:lpwstr/>
  </property>
</Properties>
</file>