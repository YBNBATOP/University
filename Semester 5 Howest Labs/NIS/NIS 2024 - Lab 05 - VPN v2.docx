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73C37809" w14:textId="02DB14BE" w:rsidR="00081748" w:rsidRPr="00144E25" w:rsidRDefault="006E71F8" w:rsidP="00081748">
      <w:pPr>
        <w:jc w:val="right"/>
        <w:rPr>
          <w:rFonts w:ascii="Arial Rounded MT Bold" w:hAnsi="Arial Rounded MT Bold"/>
          <w:color w:val="FFFFFF" w:themeColor="background2"/>
          <w:sz w:val="100"/>
          <w:szCs w:val="100"/>
          <w:lang w:val="en-US"/>
        </w:rPr>
      </w:pPr>
      <w:r w:rsidRPr="00144E25">
        <w:rPr>
          <w:rFonts w:ascii="Arial Rounded MT Bold" w:hAnsi="Arial Rounded MT Bold"/>
          <w:color w:val="FFFFFF" w:themeColor="background2"/>
          <w:sz w:val="100"/>
          <w:szCs w:val="100"/>
          <w:lang w:val="en-US"/>
        </w:rPr>
        <w:t xml:space="preserve">Lab </w:t>
      </w:r>
      <w:r w:rsidR="00151CE3">
        <w:rPr>
          <w:rFonts w:ascii="Arial Rounded MT Bold" w:hAnsi="Arial Rounded MT Bold"/>
          <w:color w:val="FFFFFF" w:themeColor="background2"/>
          <w:sz w:val="100"/>
          <w:szCs w:val="100"/>
          <w:lang w:val="en-US"/>
        </w:rPr>
        <w:t>05</w:t>
      </w:r>
      <w:r w:rsidRPr="00144E25">
        <w:rPr>
          <w:rFonts w:ascii="Arial Rounded MT Bold" w:hAnsi="Arial Rounded MT Bold"/>
          <w:color w:val="FFFFFF" w:themeColor="background2"/>
          <w:sz w:val="100"/>
          <w:szCs w:val="100"/>
          <w:lang w:val="en-US"/>
        </w:rPr>
        <w:t xml:space="preserve">: </w:t>
      </w:r>
      <w:r w:rsidR="00144E25" w:rsidRPr="00144E25">
        <w:rPr>
          <w:rFonts w:ascii="Arial Rounded MT Bold" w:hAnsi="Arial Rounded MT Bold"/>
          <w:color w:val="FFFFFF" w:themeColor="background2"/>
          <w:sz w:val="100"/>
          <w:szCs w:val="100"/>
          <w:lang w:val="en-US"/>
        </w:rPr>
        <w:t>Virtual Private network</w:t>
      </w:r>
      <w:r w:rsidR="00151CE3">
        <w:rPr>
          <w:rFonts w:ascii="Arial Rounded MT Bold" w:hAnsi="Arial Rounded MT Bold"/>
          <w:color w:val="FFFFFF" w:themeColor="background2"/>
          <w:sz w:val="100"/>
          <w:szCs w:val="100"/>
          <w:lang w:val="en-US"/>
        </w:rPr>
        <w:t>s</w:t>
      </w:r>
    </w:p>
    <w:p w14:paraId="2CE0EBDB" w14:textId="77777777" w:rsidR="00081748" w:rsidRPr="00144E25" w:rsidRDefault="00081748" w:rsidP="00081748">
      <w:pPr>
        <w:jc w:val="right"/>
        <w:rPr>
          <w:rFonts w:ascii="Calibri" w:hAnsi="Calibri"/>
          <w:color w:val="FFFFFF" w:themeColor="background2"/>
          <w:sz w:val="28"/>
          <w:szCs w:val="28"/>
          <w:lang w:val="en-US"/>
        </w:rPr>
      </w:pPr>
    </w:p>
    <w:p w14:paraId="5407E82D" w14:textId="73734E55" w:rsidR="0054228C" w:rsidRPr="007C7F60" w:rsidRDefault="006E71F8" w:rsidP="0054228C">
      <w:pPr>
        <w:jc w:val="right"/>
        <w:rPr>
          <w:rFonts w:ascii="Calibri" w:hAnsi="Calibri"/>
          <w:color w:val="FFFFFF" w:themeColor="background2"/>
          <w:sz w:val="40"/>
          <w:szCs w:val="40"/>
          <w:lang w:val="en-US"/>
        </w:rPr>
      </w:pPr>
      <w:r w:rsidRPr="346C285A">
        <w:rPr>
          <w:rFonts w:ascii="Calibri" w:hAnsi="Calibri"/>
          <w:color w:val="FFFFFF" w:themeColor="background2"/>
          <w:sz w:val="32"/>
          <w:szCs w:val="32"/>
          <w:lang w:val="en-US"/>
        </w:rPr>
        <w:t>Network Infrastructure Security</w:t>
      </w:r>
      <w:r w:rsidR="004D60F9" w:rsidRPr="346C285A">
        <w:rPr>
          <w:rFonts w:ascii="Calibri" w:hAnsi="Calibri"/>
          <w:color w:val="FFFFFF" w:themeColor="background2"/>
          <w:sz w:val="32"/>
          <w:szCs w:val="32"/>
          <w:lang w:val="en-US"/>
        </w:rPr>
        <w:t xml:space="preserve"> (CSP)</w:t>
      </w:r>
      <w:r w:rsidRPr="006B1337">
        <w:rPr>
          <w:lang w:val="en-US"/>
        </w:rPr>
        <w:br/>
      </w:r>
      <w:r w:rsidR="00300AE9" w:rsidRPr="346C285A">
        <w:rPr>
          <w:rFonts w:ascii="Calibri" w:hAnsi="Calibri"/>
          <w:color w:val="FFFFFF" w:themeColor="background2"/>
          <w:sz w:val="40"/>
          <w:szCs w:val="40"/>
          <w:lang w:val="en-US"/>
        </w:rPr>
        <w:t xml:space="preserve"> 20</w:t>
      </w:r>
      <w:r w:rsidR="00C10803" w:rsidRPr="346C285A">
        <w:rPr>
          <w:rFonts w:ascii="Calibri" w:hAnsi="Calibri"/>
          <w:color w:val="FFFFFF" w:themeColor="background2"/>
          <w:sz w:val="40"/>
          <w:szCs w:val="40"/>
          <w:lang w:val="en-US"/>
        </w:rPr>
        <w:t>2</w:t>
      </w:r>
      <w:r w:rsidR="6C005D58" w:rsidRPr="346C285A">
        <w:rPr>
          <w:rFonts w:ascii="Calibri" w:hAnsi="Calibri"/>
          <w:color w:val="FFFFFF" w:themeColor="background2"/>
          <w:sz w:val="40"/>
          <w:szCs w:val="40"/>
          <w:lang w:val="en-US"/>
        </w:rPr>
        <w:t>4</w:t>
      </w:r>
      <w:r w:rsidR="00300AE9" w:rsidRPr="346C285A">
        <w:rPr>
          <w:rFonts w:ascii="Calibri" w:hAnsi="Calibri"/>
          <w:color w:val="FFFFFF" w:themeColor="background2"/>
          <w:sz w:val="40"/>
          <w:szCs w:val="40"/>
          <w:lang w:val="en-US"/>
        </w:rPr>
        <w:t>-202</w:t>
      </w:r>
      <w:r w:rsidR="53616E99" w:rsidRPr="346C285A">
        <w:rPr>
          <w:rFonts w:ascii="Calibri" w:hAnsi="Calibri"/>
          <w:color w:val="FFFFFF" w:themeColor="background2"/>
          <w:sz w:val="40"/>
          <w:szCs w:val="40"/>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5CAB741D" w:rsidR="0054228C" w:rsidRPr="007C7F60" w:rsidRDefault="00A97506" w:rsidP="346C285A">
      <w:pPr>
        <w:jc w:val="right"/>
        <w:rPr>
          <w:rFonts w:ascii="Calibri" w:hAnsi="Calibri"/>
          <w:color w:val="FFFFFF" w:themeColor="background2"/>
          <w:sz w:val="24"/>
          <w:szCs w:val="24"/>
          <w:lang w:val="en-US"/>
        </w:rPr>
        <w:sectPr w:rsidR="0054228C" w:rsidRPr="007C7F60" w:rsidSect="00B15828">
          <w:headerReference w:type="default" r:id="rId11"/>
          <w:footerReference w:type="default" r:id="rId12"/>
          <w:type w:val="continuous"/>
          <w:pgSz w:w="11900" w:h="16840"/>
          <w:pgMar w:top="1418" w:right="1701" w:bottom="1701" w:left="1701" w:header="709" w:footer="567" w:gutter="0"/>
          <w:cols w:space="708"/>
          <w:docGrid w:linePitch="360"/>
        </w:sectPr>
      </w:pPr>
      <w:r w:rsidRPr="346C285A">
        <w:rPr>
          <w:rFonts w:ascii="Calibri" w:hAnsi="Calibri"/>
          <w:color w:val="FFFFFF" w:themeColor="background2"/>
          <w:sz w:val="24"/>
          <w:szCs w:val="24"/>
          <w:lang w:val="en-US"/>
        </w:rPr>
        <w:t xml:space="preserve">© </w:t>
      </w:r>
      <w:r w:rsidR="00A67FCA" w:rsidRPr="346C285A">
        <w:rPr>
          <w:rFonts w:ascii="Calibri" w:hAnsi="Calibri"/>
          <w:color w:val="FFFFFF" w:themeColor="background2"/>
          <w:sz w:val="24"/>
          <w:szCs w:val="24"/>
          <w:lang w:val="en-US"/>
        </w:rPr>
        <w:t>Henk Brouck</w:t>
      </w:r>
      <w:r w:rsidR="0F325BA2" w:rsidRPr="346C285A">
        <w:rPr>
          <w:rFonts w:ascii="Calibri" w:hAnsi="Calibri"/>
          <w:color w:val="FFFFFF" w:themeColor="background2"/>
          <w:sz w:val="24"/>
          <w:szCs w:val="24"/>
          <w:lang w:val="en-US"/>
        </w:rPr>
        <w:t>x</w:t>
      </w:r>
      <w:r w:rsidR="00A67FCA" w:rsidRPr="346C285A">
        <w:rPr>
          <w:rFonts w:ascii="Calibri" w:hAnsi="Calibri"/>
          <w:color w:val="FFFFFF" w:themeColor="background2"/>
          <w:sz w:val="24"/>
          <w:szCs w:val="24"/>
          <w:lang w:val="en-US"/>
        </w:rPr>
        <w:t>on</w:t>
      </w:r>
      <w:r w:rsidR="63C72A24" w:rsidRPr="346C285A">
        <w:rPr>
          <w:rFonts w:ascii="Calibri" w:hAnsi="Calibri"/>
          <w:color w:val="FFFFFF" w:themeColor="background2"/>
          <w:sz w:val="24"/>
          <w:szCs w:val="24"/>
          <w:lang w:val="en-US"/>
        </w:rPr>
        <w:t>, Nico Declerck, Chris Roets</w:t>
      </w:r>
      <w:r w:rsidRPr="346C285A">
        <w:rPr>
          <w:rFonts w:ascii="Calibri" w:hAnsi="Calibri"/>
          <w:color w:val="FFFFFF" w:themeColor="background2"/>
          <w:sz w:val="24"/>
          <w:szCs w:val="24"/>
          <w:lang w:val="en-US"/>
        </w:rPr>
        <w:t xml:space="preserve"> </w:t>
      </w:r>
    </w:p>
    <w:p w14:paraId="5C5E7414" w14:textId="095E53FC" w:rsidR="001C3DF9" w:rsidRPr="00300AE9" w:rsidRDefault="009043A3" w:rsidP="007252B0">
      <w:pPr>
        <w:pStyle w:val="Heading1"/>
      </w:pPr>
      <w:r w:rsidRPr="007252B0">
        <w:lastRenderedPageBreak/>
        <w:t>Introduction</w:t>
      </w:r>
    </w:p>
    <w:p w14:paraId="2E97FBC2" w14:textId="77777777" w:rsidR="001C3DF9" w:rsidRPr="00300AE9" w:rsidRDefault="001C3DF9" w:rsidP="001C3DF9">
      <w:pPr>
        <w:rPr>
          <w:lang w:val="en-US"/>
        </w:rPr>
      </w:pPr>
    </w:p>
    <w:p w14:paraId="17A208D0" w14:textId="42317FED" w:rsidR="000177E1" w:rsidRPr="00144E25" w:rsidRDefault="000E24C4" w:rsidP="00DD5396">
      <w:pPr>
        <w:pStyle w:val="Heading2"/>
        <w:rPr>
          <w:lang w:val="en-US"/>
        </w:rPr>
      </w:pPr>
      <w:r w:rsidRPr="00144E25">
        <w:rPr>
          <w:lang w:val="en-US"/>
        </w:rPr>
        <w:t>Lab concept</w:t>
      </w:r>
    </w:p>
    <w:p w14:paraId="000571A8" w14:textId="3F5BAB40" w:rsidR="000E24C4" w:rsidRDefault="001052E8" w:rsidP="001C3DF9">
      <w:pPr>
        <w:rPr>
          <w:lang w:val="en-US"/>
        </w:rPr>
      </w:pPr>
      <w:r>
        <w:rPr>
          <w:lang w:val="en-US"/>
        </w:rPr>
        <w:t>Up to now, you have been configuring the Firewall over the Internet</w:t>
      </w:r>
      <w:r w:rsidR="00630BFE">
        <w:rPr>
          <w:lang w:val="en-US"/>
        </w:rPr>
        <w:t xml:space="preserve">. This is </w:t>
      </w:r>
      <w:r w:rsidR="007D2EBB">
        <w:rPr>
          <w:lang w:val="en-US"/>
        </w:rPr>
        <w:t>not</w:t>
      </w:r>
      <w:r w:rsidR="00630BFE">
        <w:rPr>
          <w:lang w:val="en-US"/>
        </w:rPr>
        <w:t xml:space="preserve"> a good idea, as the management interface</w:t>
      </w:r>
      <w:r w:rsidR="007D2EBB">
        <w:rPr>
          <w:lang w:val="en-US"/>
        </w:rPr>
        <w:t xml:space="preserve"> exposed for hacker.  We will now change the configuration </w:t>
      </w:r>
      <w:r w:rsidR="00F05B63">
        <w:rPr>
          <w:lang w:val="en-US"/>
        </w:rPr>
        <w:t xml:space="preserve"> so that the management can only be done from a specific laptop</w:t>
      </w:r>
      <w:r w:rsidR="00AE1070">
        <w:rPr>
          <w:lang w:val="en-US"/>
        </w:rPr>
        <w:t xml:space="preserve"> through a VPN.</w:t>
      </w:r>
    </w:p>
    <w:p w14:paraId="4B5B77C9" w14:textId="560F13CE" w:rsidR="00FA13E0" w:rsidRDefault="002C36E4" w:rsidP="002C36E4">
      <w:pPr>
        <w:jc w:val="right"/>
        <w:rPr>
          <w:lang w:val="en-US"/>
        </w:rPr>
      </w:pPr>
      <w:r>
        <w:rPr>
          <w:noProof/>
          <w:lang w:val="en-US"/>
        </w:rPr>
        <mc:AlternateContent>
          <mc:Choice Requires="wps">
            <w:drawing>
              <wp:anchor distT="0" distB="0" distL="114300" distR="114300" simplePos="0" relativeHeight="251658241" behindDoc="0" locked="0" layoutInCell="1" allowOverlap="1" wp14:anchorId="5A449A8D" wp14:editId="7BC2A41F">
                <wp:simplePos x="0" y="0"/>
                <wp:positionH relativeFrom="column">
                  <wp:posOffset>586740</wp:posOffset>
                </wp:positionH>
                <wp:positionV relativeFrom="paragraph">
                  <wp:posOffset>1753234</wp:posOffset>
                </wp:positionV>
                <wp:extent cx="1590675" cy="1800225"/>
                <wp:effectExtent l="38100" t="38100" r="28575" b="28575"/>
                <wp:wrapNone/>
                <wp:docPr id="1390731592" name="Straight Arrow Connector 2"/>
                <wp:cNvGraphicFramePr/>
                <a:graphic xmlns:a="http://schemas.openxmlformats.org/drawingml/2006/main">
                  <a:graphicData uri="http://schemas.microsoft.com/office/word/2010/wordprocessingShape">
                    <wps:wsp>
                      <wps:cNvCnPr/>
                      <wps:spPr>
                        <a:xfrm flipH="1" flipV="1">
                          <a:off x="0" y="0"/>
                          <a:ext cx="1590675" cy="1800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582EFF" id="_x0000_t32" coordsize="21600,21600" o:spt="32" o:oned="t" path="m,l21600,21600e" filled="f">
                <v:path arrowok="t" fillok="f" o:connecttype="none"/>
                <o:lock v:ext="edit" shapetype="t"/>
              </v:shapetype>
              <v:shape id="Straight Arrow Connector 2" o:spid="_x0000_s1026" type="#_x0000_t32" style="position:absolute;margin-left:46.2pt;margin-top:138.05pt;width:125.25pt;height:141.75pt;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" strokecolor="#ed008d [3205]" strokeweight=".5pt">
                <v:stroke endarrow="block" joinstyle="miter"/>
              </v:shape>
            </w:pict>
          </mc:Fallback>
        </mc:AlternateContent>
      </w:r>
      <w:r>
        <w:rPr>
          <w:noProof/>
          <w:lang w:val="en-US"/>
        </w:rPr>
        <mc:AlternateContent>
          <mc:Choice Requires="wps">
            <w:drawing>
              <wp:anchor distT="0" distB="0" distL="114300" distR="114300" simplePos="0" relativeHeight="251658240" behindDoc="0" locked="0" layoutInCell="1" allowOverlap="1" wp14:anchorId="4D518E96" wp14:editId="3793D055">
                <wp:simplePos x="0" y="0"/>
                <wp:positionH relativeFrom="column">
                  <wp:posOffset>2234564</wp:posOffset>
                </wp:positionH>
                <wp:positionV relativeFrom="paragraph">
                  <wp:posOffset>695960</wp:posOffset>
                </wp:positionV>
                <wp:extent cx="1914525" cy="2895600"/>
                <wp:effectExtent l="38100" t="0" r="28575" b="57150"/>
                <wp:wrapNone/>
                <wp:docPr id="663602269" name="Straight Arrow Connector 2"/>
                <wp:cNvGraphicFramePr/>
                <a:graphic xmlns:a="http://schemas.openxmlformats.org/drawingml/2006/main">
                  <a:graphicData uri="http://schemas.microsoft.com/office/word/2010/wordprocessingShape">
                    <wps:wsp>
                      <wps:cNvCnPr/>
                      <wps:spPr>
                        <a:xfrm flipH="1">
                          <a:off x="0" y="0"/>
                          <a:ext cx="1914525" cy="2895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79C2F" id="Straight Arrow Connector 2" o:spid="_x0000_s1026" type="#_x0000_t32" style="position:absolute;margin-left:175.95pt;margin-top:54.8pt;width:150.75pt;height:22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" strokecolor="#ed008d [3205]" strokeweight=".5pt">
                <v:stroke endarrow="block" joinstyle="miter"/>
              </v:shape>
            </w:pict>
          </mc:Fallback>
        </mc:AlternateContent>
      </w:r>
      <w:r w:rsidR="001673D5" w:rsidRPr="001673D5">
        <w:rPr>
          <w:noProof/>
          <w:lang w:val="en-US"/>
        </w:rPr>
        <w:drawing>
          <wp:inline distT="0" distB="0" distL="0" distR="0" wp14:anchorId="024FEFCD" wp14:editId="112896CA">
            <wp:extent cx="1428750" cy="1045427"/>
            <wp:effectExtent l="0" t="0" r="0" b="2540"/>
            <wp:docPr id="1341581438" name="Picture 1" descr="A computer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81438" name="Picture 1" descr="A computer with a black screen&#10;&#10;Description automatically generated"/>
                    <pic:cNvPicPr/>
                  </pic:nvPicPr>
                  <pic:blipFill>
                    <a:blip r:embed="rId13"/>
                    <a:stretch>
                      <a:fillRect/>
                    </a:stretch>
                  </pic:blipFill>
                  <pic:spPr>
                    <a:xfrm>
                      <a:off x="0" y="0"/>
                      <a:ext cx="1434290" cy="1049481"/>
                    </a:xfrm>
                    <a:prstGeom prst="rect">
                      <a:avLst/>
                    </a:prstGeom>
                  </pic:spPr>
                </pic:pic>
              </a:graphicData>
            </a:graphic>
          </wp:inline>
        </w:drawing>
      </w:r>
      <w:r w:rsidR="00FA13E0" w:rsidRPr="00FA13E0">
        <w:rPr>
          <w:noProof/>
          <w:lang w:val="en-US"/>
        </w:rPr>
        <w:drawing>
          <wp:inline distT="0" distB="0" distL="0" distR="0" wp14:anchorId="4F53BD87" wp14:editId="1B48DD44">
            <wp:extent cx="5396230" cy="3993515"/>
            <wp:effectExtent l="0" t="0" r="0" b="6985"/>
            <wp:docPr id="19420286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28657" name="Picture 1" descr="A diagram of a computer network&#10;&#10;Description automatically generated"/>
                    <pic:cNvPicPr/>
                  </pic:nvPicPr>
                  <pic:blipFill>
                    <a:blip r:embed="rId14"/>
                    <a:stretch>
                      <a:fillRect/>
                    </a:stretch>
                  </pic:blipFill>
                  <pic:spPr>
                    <a:xfrm>
                      <a:off x="0" y="0"/>
                      <a:ext cx="5396230" cy="3993515"/>
                    </a:xfrm>
                    <a:prstGeom prst="rect">
                      <a:avLst/>
                    </a:prstGeom>
                  </pic:spPr>
                </pic:pic>
              </a:graphicData>
            </a:graphic>
          </wp:inline>
        </w:drawing>
      </w:r>
    </w:p>
    <w:p w14:paraId="00CB73AE" w14:textId="77777777" w:rsidR="00731274" w:rsidRPr="009043A3" w:rsidRDefault="00731274" w:rsidP="001C3DF9">
      <w:pPr>
        <w:rPr>
          <w:lang w:val="en-US"/>
        </w:rPr>
      </w:pPr>
    </w:p>
    <w:p w14:paraId="1E004D07" w14:textId="275B9E0F" w:rsidR="000E24C4" w:rsidRPr="009043A3" w:rsidRDefault="000E24C4" w:rsidP="00DD5396">
      <w:pPr>
        <w:pStyle w:val="Heading2"/>
      </w:pPr>
      <w:r w:rsidRPr="009043A3">
        <w:t>Learning goals</w:t>
      </w:r>
    </w:p>
    <w:p w14:paraId="0D0C9425" w14:textId="0641727C" w:rsidR="009B11A6" w:rsidRDefault="00AE1070" w:rsidP="009B11A6">
      <w:pPr>
        <w:pStyle w:val="ListParagraph"/>
        <w:numPr>
          <w:ilvl w:val="0"/>
          <w:numId w:val="11"/>
        </w:numPr>
        <w:rPr>
          <w:lang w:val="en-US"/>
        </w:rPr>
      </w:pPr>
      <w:r>
        <w:rPr>
          <w:lang w:val="en-US"/>
        </w:rPr>
        <w:t>Setup a VPN connection</w:t>
      </w:r>
      <w:r w:rsidR="00F72DBD">
        <w:rPr>
          <w:lang w:val="en-US"/>
        </w:rPr>
        <w:t xml:space="preserve"> to the management station</w:t>
      </w:r>
    </w:p>
    <w:p w14:paraId="69B77FCB" w14:textId="284319AA" w:rsidR="00942C5B" w:rsidRDefault="00AE1070" w:rsidP="009B11A6">
      <w:pPr>
        <w:pStyle w:val="ListParagraph"/>
        <w:numPr>
          <w:ilvl w:val="0"/>
          <w:numId w:val="11"/>
        </w:numPr>
        <w:rPr>
          <w:lang w:val="en-US"/>
        </w:rPr>
      </w:pPr>
      <w:r>
        <w:rPr>
          <w:lang w:val="en-US"/>
        </w:rPr>
        <w:t>Enable</w:t>
      </w:r>
      <w:r w:rsidR="00F72DBD">
        <w:rPr>
          <w:lang w:val="en-US"/>
        </w:rPr>
        <w:t xml:space="preserve"> routing </w:t>
      </w:r>
      <w:r w:rsidR="00001CEB">
        <w:rPr>
          <w:lang w:val="en-US"/>
        </w:rPr>
        <w:t>so that the OPNSense os reachable through this VPN</w:t>
      </w:r>
    </w:p>
    <w:p w14:paraId="754929F7" w14:textId="66C5EFF3" w:rsidR="00001CEB" w:rsidRDefault="00001CEB" w:rsidP="009B11A6">
      <w:pPr>
        <w:pStyle w:val="ListParagraph"/>
        <w:numPr>
          <w:ilvl w:val="0"/>
          <w:numId w:val="11"/>
        </w:numPr>
        <w:rPr>
          <w:lang w:val="en-US"/>
        </w:rPr>
      </w:pPr>
      <w:r>
        <w:rPr>
          <w:lang w:val="en-US"/>
        </w:rPr>
        <w:t xml:space="preserve">Change the management interface from the </w:t>
      </w:r>
      <w:r w:rsidR="00AB4BD6">
        <w:rPr>
          <w:lang w:val="en-US"/>
        </w:rPr>
        <w:t>WAN interface to the interface of the management network</w:t>
      </w:r>
    </w:p>
    <w:p w14:paraId="3D1E4769" w14:textId="77777777" w:rsidR="005C0FF5" w:rsidRDefault="005C0FF5" w:rsidP="005C0FF5">
      <w:pPr>
        <w:rPr>
          <w:lang w:val="en-US"/>
        </w:rPr>
      </w:pPr>
    </w:p>
    <w:p w14:paraId="66635518" w14:textId="77777777" w:rsidR="005C0FF5" w:rsidRPr="005C0FF5" w:rsidRDefault="005C0FF5" w:rsidP="005C0FF5">
      <w:pPr>
        <w:rPr>
          <w:lang w:val="en-US"/>
        </w:rPr>
      </w:pPr>
    </w:p>
    <w:p w14:paraId="2344D61B" w14:textId="534B4440" w:rsidR="00731274" w:rsidRPr="009043A3" w:rsidRDefault="00731274" w:rsidP="346C285A">
      <w:pPr>
        <w:rPr>
          <w:lang w:val="en-US"/>
        </w:rPr>
      </w:pPr>
    </w:p>
    <w:p w14:paraId="6D4B979D" w14:textId="18AB14E1" w:rsidR="000E24C4" w:rsidRPr="004C1846" w:rsidRDefault="000E24C4" w:rsidP="00DD5396">
      <w:pPr>
        <w:pStyle w:val="Heading2"/>
        <w:rPr>
          <w:lang w:val="en-US"/>
        </w:rPr>
      </w:pPr>
      <w:bookmarkStart w:id="0" w:name="_Ref82161134"/>
      <w:r w:rsidRPr="004C1846">
        <w:rPr>
          <w:lang w:val="en-US"/>
        </w:rPr>
        <w:t>Practicalities</w:t>
      </w:r>
      <w:r w:rsidR="006E6177" w:rsidRPr="004C1846">
        <w:rPr>
          <w:lang w:val="en-US"/>
        </w:rPr>
        <w:t xml:space="preserve"> and prerequisites</w:t>
      </w:r>
      <w:bookmarkEnd w:id="0"/>
    </w:p>
    <w:p w14:paraId="4B2B12D2" w14:textId="525AEB88" w:rsidR="00E31504" w:rsidRDefault="13B4C3C9" w:rsidP="00E31504">
      <w:pPr>
        <w:rPr>
          <w:lang w:val="en-US"/>
        </w:rPr>
      </w:pPr>
      <w:r w:rsidRPr="346C285A">
        <w:rPr>
          <w:lang w:val="en-US"/>
        </w:rPr>
        <w:t>You will</w:t>
      </w:r>
      <w:r w:rsidR="00E31504" w:rsidRPr="346C285A">
        <w:rPr>
          <w:lang w:val="en-US"/>
        </w:rPr>
        <w:t xml:space="preserve"> need </w:t>
      </w:r>
      <w:r w:rsidR="006406B8" w:rsidRPr="346C285A">
        <w:rPr>
          <w:lang w:val="en-US"/>
        </w:rPr>
        <w:t xml:space="preserve">the </w:t>
      </w:r>
      <w:r w:rsidR="00E31504" w:rsidRPr="346C285A">
        <w:rPr>
          <w:lang w:val="en-US"/>
        </w:rPr>
        <w:t>following:</w:t>
      </w:r>
    </w:p>
    <w:p w14:paraId="2F0D0186" w14:textId="54B6C70F" w:rsidR="003C35E4" w:rsidRPr="006A0D1B" w:rsidRDefault="00AB4BD6" w:rsidP="346C285A">
      <w:pPr>
        <w:pStyle w:val="ListParagraph"/>
        <w:numPr>
          <w:ilvl w:val="0"/>
          <w:numId w:val="7"/>
        </w:numPr>
        <w:spacing w:after="320" w:line="276" w:lineRule="auto"/>
        <w:rPr>
          <w:lang w:val="en-US"/>
        </w:rPr>
      </w:pPr>
      <w:r>
        <w:rPr>
          <w:lang w:val="en-US"/>
        </w:rPr>
        <w:t>You</w:t>
      </w:r>
      <w:r w:rsidR="0099462B" w:rsidRPr="346C285A">
        <w:rPr>
          <w:lang w:val="en-US"/>
        </w:rPr>
        <w:t xml:space="preserve"> laptop/desktop </w:t>
      </w:r>
      <w:r w:rsidR="001567EE" w:rsidRPr="346C285A">
        <w:rPr>
          <w:rFonts w:ascii="Segoe UI Emoji" w:eastAsia="Segoe UI Emoji" w:hAnsi="Segoe UI Emoji" w:cs="Segoe UI Emoji"/>
        </w:rPr>
        <w:t>😊</w:t>
      </w:r>
    </w:p>
    <w:p w14:paraId="2366C272" w14:textId="447144D2" w:rsidR="002A7731" w:rsidRPr="00471129" w:rsidRDefault="00471129">
      <w:pPr>
        <w:pStyle w:val="ListParagraph"/>
        <w:numPr>
          <w:ilvl w:val="0"/>
          <w:numId w:val="7"/>
        </w:numPr>
        <w:spacing w:after="320" w:line="276" w:lineRule="auto"/>
        <w:rPr>
          <w:lang w:val="en-US"/>
        </w:rPr>
      </w:pPr>
      <w:r>
        <w:rPr>
          <w:rFonts w:ascii="Segoe UI Emoji" w:eastAsia="Segoe UI Emoji" w:hAnsi="Segoe UI Emoji" w:cs="Segoe UI Emoji"/>
          <w:lang w:val="en-US"/>
        </w:rPr>
        <w:t>Your Proxmox environment with previous exercise successfully done</w:t>
      </w:r>
    </w:p>
    <w:p w14:paraId="47FAB21A" w14:textId="77777777" w:rsidR="002A7731" w:rsidRPr="00C64F0B" w:rsidRDefault="002A7731" w:rsidP="00C64F0B">
      <w:pPr>
        <w:spacing w:after="320" w:line="276" w:lineRule="auto"/>
        <w:rPr>
          <w:lang w:val="en-US"/>
        </w:rPr>
      </w:pPr>
    </w:p>
    <w:p w14:paraId="543037E9" w14:textId="7D8F4FD7" w:rsidR="009043A3" w:rsidRDefault="00542DB3" w:rsidP="002A7731">
      <w:pPr>
        <w:pStyle w:val="Heading1"/>
      </w:pPr>
      <w:r>
        <w:lastRenderedPageBreak/>
        <w:t xml:space="preserve">Install </w:t>
      </w:r>
      <w:r w:rsidR="002576F9">
        <w:t xml:space="preserve">the </w:t>
      </w:r>
      <w:r w:rsidR="00471129">
        <w:t>Wireguard VPN</w:t>
      </w:r>
      <w:r w:rsidR="002576F9">
        <w:t xml:space="preserve"> server on </w:t>
      </w:r>
      <w:r w:rsidR="004948B8">
        <w:t>adminstation</w:t>
      </w:r>
    </w:p>
    <w:p w14:paraId="24504332" w14:textId="77777777" w:rsidR="002F1763" w:rsidRPr="002F1763" w:rsidRDefault="002F1763" w:rsidP="002F1763">
      <w:pPr>
        <w:rPr>
          <w:lang w:val="en-US"/>
        </w:rPr>
      </w:pPr>
    </w:p>
    <w:p w14:paraId="65BF28E9" w14:textId="687DA4B5" w:rsidR="007C56DC" w:rsidRDefault="00950137">
      <w:pPr>
        <w:pStyle w:val="ListParagraph"/>
        <w:numPr>
          <w:ilvl w:val="0"/>
          <w:numId w:val="35"/>
        </w:numPr>
        <w:rPr>
          <w:lang w:val="en-US"/>
        </w:rPr>
      </w:pPr>
      <w:r w:rsidRPr="00CF0277">
        <w:rPr>
          <w:lang w:val="en-US"/>
        </w:rPr>
        <w:t>Log</w:t>
      </w:r>
      <w:r w:rsidR="004948B8" w:rsidRPr="00CF0277">
        <w:rPr>
          <w:lang w:val="en-US"/>
        </w:rPr>
        <w:t xml:space="preserve"> </w:t>
      </w:r>
      <w:r w:rsidRPr="00CF0277">
        <w:rPr>
          <w:lang w:val="en-US"/>
        </w:rPr>
        <w:t xml:space="preserve">in to the </w:t>
      </w:r>
      <w:r w:rsidR="004948B8" w:rsidRPr="00CF0277">
        <w:rPr>
          <w:b/>
          <w:bCs/>
          <w:lang w:val="en-US"/>
        </w:rPr>
        <w:t>adminstation</w:t>
      </w:r>
      <w:r w:rsidR="004948B8" w:rsidRPr="00CF0277">
        <w:rPr>
          <w:lang w:val="en-US"/>
        </w:rPr>
        <w:t xml:space="preserve"> </w:t>
      </w:r>
      <w:r w:rsidR="00F83B3F" w:rsidRPr="00CF0277">
        <w:rPr>
          <w:lang w:val="en-US"/>
        </w:rPr>
        <w:t>ma</w:t>
      </w:r>
      <w:r w:rsidR="00034A2E" w:rsidRPr="00CF0277">
        <w:rPr>
          <w:lang w:val="en-US"/>
        </w:rPr>
        <w:t xml:space="preserve">chine </w:t>
      </w:r>
      <w:r w:rsidRPr="00CF0277">
        <w:rPr>
          <w:lang w:val="en-US"/>
        </w:rPr>
        <w:t xml:space="preserve">and install </w:t>
      </w:r>
      <w:r w:rsidR="00CF0277" w:rsidRPr="00CF0277">
        <w:rPr>
          <w:lang w:val="en-US"/>
        </w:rPr>
        <w:t>the W</w:t>
      </w:r>
      <w:r w:rsidRPr="00CF0277">
        <w:rPr>
          <w:lang w:val="en-US"/>
        </w:rPr>
        <w:t>ire</w:t>
      </w:r>
      <w:r w:rsidR="00523E74" w:rsidRPr="00CF0277">
        <w:rPr>
          <w:lang w:val="en-US"/>
        </w:rPr>
        <w:t>g</w:t>
      </w:r>
      <w:r w:rsidRPr="00CF0277">
        <w:rPr>
          <w:lang w:val="en-US"/>
        </w:rPr>
        <w:t>uard</w:t>
      </w:r>
      <w:r w:rsidR="00CF0277" w:rsidRPr="00CF0277">
        <w:rPr>
          <w:lang w:val="en-US"/>
        </w:rPr>
        <w:t xml:space="preserve"> VPN </w:t>
      </w:r>
      <w:r w:rsidR="003B131B">
        <w:rPr>
          <w:lang w:val="en-US"/>
        </w:rPr>
        <w:t>client</w:t>
      </w:r>
      <w:sdt>
        <w:sdtPr>
          <w:rPr>
            <w:lang w:val="en-US"/>
          </w:rPr>
          <w:id w:val="-981460321"/>
          <w:citation/>
        </w:sdtPr>
        <w:sdtContent>
          <w:r w:rsidR="008D528D">
            <w:rPr>
              <w:lang w:val="en-US"/>
            </w:rPr>
            <w:fldChar w:fldCharType="begin"/>
          </w:r>
          <w:r w:rsidR="008D528D">
            <w:rPr>
              <w:lang w:val="en-US"/>
            </w:rPr>
            <w:instrText xml:space="preserve"> CITATION Wir \l 1033 </w:instrText>
          </w:r>
          <w:r w:rsidR="008D528D">
            <w:rPr>
              <w:lang w:val="en-US"/>
            </w:rPr>
            <w:fldChar w:fldCharType="separate"/>
          </w:r>
          <w:r w:rsidR="008D528D">
            <w:rPr>
              <w:noProof/>
              <w:lang w:val="en-US"/>
            </w:rPr>
            <w:t xml:space="preserve"> </w:t>
          </w:r>
          <w:r w:rsidR="008D528D" w:rsidRPr="008D528D">
            <w:rPr>
              <w:noProof/>
              <w:lang w:val="en-US"/>
            </w:rPr>
            <w:t>[1]</w:t>
          </w:r>
          <w:r w:rsidR="008D528D">
            <w:rPr>
              <w:lang w:val="en-US"/>
            </w:rPr>
            <w:fldChar w:fldCharType="end"/>
          </w:r>
        </w:sdtContent>
      </w:sdt>
      <w:sdt>
        <w:sdtPr>
          <w:rPr>
            <w:lang w:val="en-US"/>
          </w:rPr>
          <w:id w:val="1464153799"/>
          <w:citation/>
        </w:sdtPr>
        <w:sdtContent>
          <w:r w:rsidR="008D528D">
            <w:rPr>
              <w:lang w:val="en-US"/>
            </w:rPr>
            <w:fldChar w:fldCharType="begin"/>
          </w:r>
          <w:r w:rsidR="008D528D">
            <w:rPr>
              <w:lang w:val="en-US"/>
            </w:rPr>
            <w:instrText xml:space="preserve"> CITATION Set \l 1033 </w:instrText>
          </w:r>
          <w:r w:rsidR="008D528D">
            <w:rPr>
              <w:lang w:val="en-US"/>
            </w:rPr>
            <w:fldChar w:fldCharType="separate"/>
          </w:r>
          <w:r w:rsidR="008D528D">
            <w:rPr>
              <w:noProof/>
              <w:lang w:val="en-US"/>
            </w:rPr>
            <w:t xml:space="preserve"> </w:t>
          </w:r>
          <w:r w:rsidR="008D528D" w:rsidRPr="008D528D">
            <w:rPr>
              <w:noProof/>
              <w:lang w:val="en-US"/>
            </w:rPr>
            <w:t>[2]</w:t>
          </w:r>
          <w:r w:rsidR="008D528D">
            <w:rPr>
              <w:lang w:val="en-US"/>
            </w:rPr>
            <w:fldChar w:fldCharType="end"/>
          </w:r>
        </w:sdtContent>
      </w:sdt>
      <w:sdt>
        <w:sdtPr>
          <w:rPr>
            <w:lang w:val="en-US"/>
          </w:rPr>
          <w:id w:val="254026198"/>
          <w:citation/>
        </w:sdtPr>
        <w:sdtContent>
          <w:r w:rsidR="008D528D">
            <w:rPr>
              <w:lang w:val="en-US"/>
            </w:rPr>
            <w:fldChar w:fldCharType="begin"/>
          </w:r>
          <w:r w:rsidR="008D528D">
            <w:rPr>
              <w:lang w:val="en-US"/>
            </w:rPr>
            <w:instrText xml:space="preserve"> CITATION Ins \l 1033 </w:instrText>
          </w:r>
          <w:r w:rsidR="008D528D">
            <w:rPr>
              <w:lang w:val="en-US"/>
            </w:rPr>
            <w:fldChar w:fldCharType="separate"/>
          </w:r>
          <w:r w:rsidR="008D528D">
            <w:rPr>
              <w:noProof/>
              <w:lang w:val="en-US"/>
            </w:rPr>
            <w:t xml:space="preserve"> </w:t>
          </w:r>
          <w:r w:rsidR="008D528D" w:rsidRPr="008D528D">
            <w:rPr>
              <w:noProof/>
              <w:lang w:val="en-US"/>
            </w:rPr>
            <w:t>[3]</w:t>
          </w:r>
          <w:r w:rsidR="008D528D">
            <w:rPr>
              <w:lang w:val="en-US"/>
            </w:rPr>
            <w:fldChar w:fldCharType="end"/>
          </w:r>
        </w:sdtContent>
      </w:sdt>
      <w:r w:rsidR="00144E6E" w:rsidRPr="00CF0277">
        <w:rPr>
          <w:lang w:val="en-US"/>
        </w:rPr>
        <w:t xml:space="preserve">. </w:t>
      </w:r>
      <w:r w:rsidR="005B0BCB">
        <w:rPr>
          <w:lang w:val="en-US"/>
        </w:rPr>
        <w:t xml:space="preserve">You’ll need the following packages: </w:t>
      </w:r>
      <w:r w:rsidR="002C4E6A">
        <w:rPr>
          <w:lang w:val="en-US"/>
        </w:rPr>
        <w:t xml:space="preserve">wireguard, </w:t>
      </w:r>
      <w:r w:rsidR="005B0BCB">
        <w:rPr>
          <w:lang w:val="en-US"/>
        </w:rPr>
        <w:t>wireguard-tools, iptables</w:t>
      </w:r>
    </w:p>
    <w:p w14:paraId="5A044873" w14:textId="77777777" w:rsidR="008D528D" w:rsidRDefault="008D528D" w:rsidP="008D528D">
      <w:pPr>
        <w:pStyle w:val="Solutions"/>
        <w:ind w:left="720"/>
      </w:pPr>
    </w:p>
    <w:p w14:paraId="2E19C409" w14:textId="2D824F95" w:rsidR="002C4E6A" w:rsidRDefault="002C4E6A" w:rsidP="008D528D">
      <w:pPr>
        <w:pStyle w:val="Solutions"/>
        <w:ind w:left="720"/>
      </w:pPr>
      <w:r>
        <w:t>a</w:t>
      </w:r>
      <w:r w:rsidRPr="00E60519">
        <w:t>p</w:t>
      </w:r>
      <w:r>
        <w:t xml:space="preserve">t-get install </w:t>
      </w:r>
      <w:r w:rsidRPr="00E60519">
        <w:t>wireguard</w:t>
      </w:r>
    </w:p>
    <w:p w14:paraId="1F4CEC8E" w14:textId="766F7CF5" w:rsidR="008D528D" w:rsidRPr="00E60519" w:rsidRDefault="008D528D" w:rsidP="008D528D">
      <w:pPr>
        <w:pStyle w:val="Solutions"/>
        <w:ind w:left="720"/>
      </w:pPr>
      <w:r>
        <w:t>a</w:t>
      </w:r>
      <w:r w:rsidRPr="00E60519">
        <w:t>p</w:t>
      </w:r>
      <w:r>
        <w:t xml:space="preserve">t-get install </w:t>
      </w:r>
      <w:r w:rsidRPr="00E60519">
        <w:t>wireguard-tools</w:t>
      </w:r>
    </w:p>
    <w:p w14:paraId="651BC692" w14:textId="73A1DC81" w:rsidR="008D528D" w:rsidRDefault="008D528D" w:rsidP="008D528D">
      <w:pPr>
        <w:pStyle w:val="Solutions"/>
        <w:ind w:left="720"/>
      </w:pPr>
      <w:r w:rsidRPr="00E60519">
        <w:t>ap</w:t>
      </w:r>
      <w:r>
        <w:t xml:space="preserve">t-get install </w:t>
      </w:r>
      <w:r w:rsidRPr="00E60519">
        <w:t>iptables</w:t>
      </w:r>
    </w:p>
    <w:p w14:paraId="3E7F5CEE" w14:textId="77777777" w:rsidR="005B0BCB" w:rsidRPr="005B0BCB" w:rsidRDefault="005B0BCB" w:rsidP="005B0BCB">
      <w:pPr>
        <w:rPr>
          <w:lang w:val="en-US"/>
        </w:rPr>
      </w:pPr>
    </w:p>
    <w:p w14:paraId="06CA5F7D" w14:textId="1F65DAF5" w:rsidR="005B0BCB" w:rsidRDefault="002F1763">
      <w:pPr>
        <w:pStyle w:val="ListParagraph"/>
        <w:numPr>
          <w:ilvl w:val="0"/>
          <w:numId w:val="35"/>
        </w:numPr>
        <w:rPr>
          <w:lang w:val="en-US"/>
        </w:rPr>
      </w:pPr>
      <w:r>
        <w:rPr>
          <w:lang w:val="en-US"/>
        </w:rPr>
        <w:t xml:space="preserve">Create the </w:t>
      </w:r>
      <w:r w:rsidR="00A02D6B">
        <w:rPr>
          <w:lang w:val="en-US"/>
        </w:rPr>
        <w:t xml:space="preserve">public/private keypair for the Wireguard VPN </w:t>
      </w:r>
      <w:r w:rsidR="003B131B">
        <w:rPr>
          <w:lang w:val="en-US"/>
        </w:rPr>
        <w:t>client</w:t>
      </w:r>
      <w:r w:rsidR="00A02D6B">
        <w:rPr>
          <w:lang w:val="en-US"/>
        </w:rPr>
        <w:t xml:space="preserve">, </w:t>
      </w:r>
      <w:r w:rsidR="00F63197">
        <w:rPr>
          <w:lang w:val="en-US"/>
        </w:rPr>
        <w:t>by running</w:t>
      </w:r>
      <w:r w:rsidR="00A02D6B">
        <w:rPr>
          <w:lang w:val="en-US"/>
        </w:rPr>
        <w:t xml:space="preserve"> the following </w:t>
      </w:r>
      <w:r w:rsidR="00F60594">
        <w:rPr>
          <w:lang w:val="en-US"/>
        </w:rPr>
        <w:t>commands</w:t>
      </w:r>
      <w:r w:rsidR="00F63197">
        <w:rPr>
          <w:lang w:val="en-US"/>
        </w:rPr>
        <w:t xml:space="preserve"> </w:t>
      </w:r>
      <w:r w:rsidR="00AB38C6">
        <w:rPr>
          <w:lang w:val="en-US"/>
        </w:rPr>
        <w:t xml:space="preserve">while you are </w:t>
      </w:r>
      <w:r w:rsidR="00F63197">
        <w:rPr>
          <w:lang w:val="en-US"/>
        </w:rPr>
        <w:t xml:space="preserve">in </w:t>
      </w:r>
      <w:r w:rsidR="00AB38C6">
        <w:rPr>
          <w:lang w:val="en-US"/>
        </w:rPr>
        <w:t>/etc/wireguard/</w:t>
      </w:r>
      <w:r w:rsidR="00F60594">
        <w:rPr>
          <w:lang w:val="en-US"/>
        </w:rPr>
        <w:t>:</w:t>
      </w:r>
    </w:p>
    <w:p w14:paraId="1C426D24" w14:textId="77777777" w:rsidR="005B0BCB" w:rsidRDefault="005B0BCB" w:rsidP="005B0BCB">
      <w:pPr>
        <w:rPr>
          <w:lang w:val="en-US"/>
        </w:rPr>
      </w:pPr>
    </w:p>
    <w:p w14:paraId="0C8597BB" w14:textId="52C09C28" w:rsidR="008D528D" w:rsidRDefault="008D528D" w:rsidP="00DA75B5">
      <w:pPr>
        <w:pStyle w:val="Solutions"/>
        <w:ind w:left="708"/>
      </w:pPr>
      <w:r>
        <w:t>wg genkey &gt; server.privatekey</w:t>
      </w:r>
    </w:p>
    <w:p w14:paraId="7C1AAABC" w14:textId="4D0E0652" w:rsidR="008D528D" w:rsidRDefault="008D528D" w:rsidP="00DA75B5">
      <w:pPr>
        <w:pStyle w:val="Solutions"/>
        <w:ind w:left="708"/>
      </w:pPr>
      <w:r>
        <w:t>cat server.privatekey | wg pubkey &gt; server.publickey</w:t>
      </w:r>
    </w:p>
    <w:p w14:paraId="39ABBD2F" w14:textId="77777777" w:rsidR="008D528D" w:rsidRDefault="008D528D" w:rsidP="005441F7">
      <w:pPr>
        <w:rPr>
          <w:lang w:val="en-US"/>
        </w:rPr>
      </w:pPr>
    </w:p>
    <w:p w14:paraId="3E907A21" w14:textId="5375C639" w:rsidR="005B0BCB" w:rsidRDefault="00597AAA" w:rsidP="00F76ACC">
      <w:pPr>
        <w:ind w:left="708"/>
        <w:rPr>
          <w:lang w:val="en-US"/>
        </w:rPr>
      </w:pPr>
      <w:r>
        <w:rPr>
          <w:lang w:val="en-US"/>
        </w:rPr>
        <w:t>This should create two files, server_privatekey and server_publickey, that contain the</w:t>
      </w:r>
      <w:r w:rsidR="00AF47CE">
        <w:rPr>
          <w:lang w:val="en-US"/>
        </w:rPr>
        <w:t xml:space="preserve"> keypair.</w:t>
      </w:r>
      <w:r w:rsidR="00F76ACC">
        <w:rPr>
          <w:lang w:val="en-US"/>
        </w:rPr>
        <w:t xml:space="preserve"> Note down both keys here: </w:t>
      </w:r>
    </w:p>
    <w:p w14:paraId="5570BEFE" w14:textId="77777777" w:rsidR="00F76ACC" w:rsidRDefault="00F76ACC" w:rsidP="00F76ACC">
      <w:pPr>
        <w:ind w:left="708"/>
        <w:rPr>
          <w:lang w:val="en-US"/>
        </w:rPr>
      </w:pPr>
    </w:p>
    <w:p w14:paraId="6DFF16E4" w14:textId="18641186" w:rsidR="00F76ACC" w:rsidRPr="00F76ACC" w:rsidRDefault="00812EAA" w:rsidP="00F76ACC">
      <w:pPr>
        <w:pStyle w:val="ListParagraph"/>
        <w:ind w:left="1416"/>
        <w:rPr>
          <w:b/>
          <w:bCs/>
          <w:lang w:val="en-US"/>
        </w:rPr>
      </w:pPr>
      <w:r>
        <w:rPr>
          <w:b/>
          <w:bCs/>
          <w:lang w:val="en-US"/>
        </w:rPr>
        <w:t>server</w:t>
      </w:r>
      <w:r w:rsidR="00F76ACC" w:rsidRPr="00F76ACC">
        <w:rPr>
          <w:b/>
          <w:bCs/>
          <w:lang w:val="en-US"/>
        </w:rPr>
        <w:t>_privatekey:</w:t>
      </w:r>
    </w:p>
    <w:p w14:paraId="22FF93D1" w14:textId="1089E39F" w:rsidR="005441F7" w:rsidRDefault="00812EAA" w:rsidP="005441F7">
      <w:pPr>
        <w:pStyle w:val="ListParagraph"/>
        <w:ind w:left="1416"/>
        <w:rPr>
          <w:b/>
          <w:bCs/>
          <w:lang w:val="en-US"/>
        </w:rPr>
      </w:pPr>
      <w:r>
        <w:rPr>
          <w:b/>
          <w:bCs/>
          <w:lang w:val="en-US"/>
        </w:rPr>
        <w:t>server</w:t>
      </w:r>
      <w:r w:rsidR="00F76ACC" w:rsidRPr="00F76ACC">
        <w:rPr>
          <w:b/>
          <w:bCs/>
          <w:lang w:val="en-US"/>
        </w:rPr>
        <w:t>_publickey:</w:t>
      </w:r>
    </w:p>
    <w:p w14:paraId="0C3EB94E" w14:textId="06254E14" w:rsidR="005441F7" w:rsidRPr="005441F7" w:rsidRDefault="005441F7" w:rsidP="005441F7">
      <w:pPr>
        <w:rPr>
          <w:b/>
          <w:bCs/>
          <w:lang w:val="en-US"/>
        </w:rPr>
      </w:pPr>
      <w:r w:rsidRPr="005441F7">
        <w:rPr>
          <w:b/>
          <w:bCs/>
          <w:noProof/>
          <w:lang w:val="en-US"/>
        </w:rPr>
        <w:drawing>
          <wp:inline distT="0" distB="0" distL="0" distR="0" wp14:anchorId="603117A7" wp14:editId="7792568A">
            <wp:extent cx="4201111" cy="2924583"/>
            <wp:effectExtent l="0" t="0" r="9525" b="9525"/>
            <wp:docPr id="1655033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33962" name="Picture 1" descr="A screenshot of a computer program&#10;&#10;Description automatically generated"/>
                    <pic:cNvPicPr/>
                  </pic:nvPicPr>
                  <pic:blipFill>
                    <a:blip r:embed="rId15"/>
                    <a:stretch>
                      <a:fillRect/>
                    </a:stretch>
                  </pic:blipFill>
                  <pic:spPr>
                    <a:xfrm>
                      <a:off x="0" y="0"/>
                      <a:ext cx="4201111" cy="2924583"/>
                    </a:xfrm>
                    <a:prstGeom prst="rect">
                      <a:avLst/>
                    </a:prstGeom>
                  </pic:spPr>
                </pic:pic>
              </a:graphicData>
            </a:graphic>
          </wp:inline>
        </w:drawing>
      </w:r>
    </w:p>
    <w:p w14:paraId="219B3D3D" w14:textId="77777777" w:rsidR="00F76ACC" w:rsidRDefault="00F76ACC" w:rsidP="00F76ACC">
      <w:pPr>
        <w:ind w:left="708"/>
        <w:rPr>
          <w:lang w:val="en-US"/>
        </w:rPr>
      </w:pPr>
    </w:p>
    <w:p w14:paraId="62923358" w14:textId="77777777" w:rsidR="005B0BCB" w:rsidRDefault="005B0BCB" w:rsidP="005B0BCB">
      <w:pPr>
        <w:rPr>
          <w:lang w:val="en-US"/>
        </w:rPr>
      </w:pPr>
    </w:p>
    <w:p w14:paraId="163CA7CD" w14:textId="3615388F" w:rsidR="00CD50AF" w:rsidRDefault="00CD50AF" w:rsidP="00CD50AF">
      <w:pPr>
        <w:pStyle w:val="Heading1"/>
      </w:pPr>
      <w:r>
        <w:t>Install the Wireguard VPN client (on your laptop or in a local Windows VM)</w:t>
      </w:r>
    </w:p>
    <w:p w14:paraId="3439D1EC" w14:textId="77777777" w:rsidR="005B0BCB" w:rsidRDefault="005B0BCB" w:rsidP="005B0BCB">
      <w:pPr>
        <w:rPr>
          <w:lang w:val="en-US"/>
        </w:rPr>
      </w:pPr>
    </w:p>
    <w:p w14:paraId="7571E254" w14:textId="16DAFF8D" w:rsidR="00CD50AF" w:rsidRDefault="00CE049E" w:rsidP="0001495C">
      <w:pPr>
        <w:pStyle w:val="ListParagraph"/>
        <w:numPr>
          <w:ilvl w:val="0"/>
          <w:numId w:val="35"/>
        </w:numPr>
        <w:rPr>
          <w:lang w:val="en-US"/>
        </w:rPr>
      </w:pPr>
      <w:r>
        <w:rPr>
          <w:lang w:val="en-US"/>
        </w:rPr>
        <w:t>Download the Wireguard VPN Windows</w:t>
      </w:r>
      <w:r w:rsidR="003B131B">
        <w:rPr>
          <w:lang w:val="en-US"/>
        </w:rPr>
        <w:t xml:space="preserve"> client</w:t>
      </w:r>
      <w:r>
        <w:rPr>
          <w:lang w:val="en-US"/>
        </w:rPr>
        <w:t xml:space="preserve"> </w:t>
      </w:r>
      <w:r w:rsidR="0001495C">
        <w:rPr>
          <w:lang w:val="en-US"/>
        </w:rPr>
        <w:t>and install it on your Windows laptop, or in a local Windows VM</w:t>
      </w:r>
      <w:r w:rsidR="00E04DFC">
        <w:rPr>
          <w:lang w:val="en-US"/>
        </w:rPr>
        <w:t xml:space="preserve">. The installer can be found at </w:t>
      </w:r>
      <w:sdt>
        <w:sdtPr>
          <w:rPr>
            <w:lang w:val="en-US"/>
          </w:rPr>
          <w:id w:val="840351025"/>
          <w:citation/>
        </w:sdtPr>
        <w:sdtContent>
          <w:r w:rsidR="00E04DFC">
            <w:rPr>
              <w:lang w:val="en-US"/>
            </w:rPr>
            <w:fldChar w:fldCharType="begin"/>
          </w:r>
          <w:r w:rsidR="00E04DFC">
            <w:rPr>
              <w:lang w:val="en-US"/>
            </w:rPr>
            <w:instrText xml:space="preserve"> CITATION Wir \l 1033 </w:instrText>
          </w:r>
          <w:r w:rsidR="00E04DFC">
            <w:rPr>
              <w:lang w:val="en-US"/>
            </w:rPr>
            <w:fldChar w:fldCharType="separate"/>
          </w:r>
          <w:r w:rsidR="00E04DFC" w:rsidRPr="00E04DFC">
            <w:rPr>
              <w:noProof/>
              <w:lang w:val="en-US"/>
            </w:rPr>
            <w:t>[1]</w:t>
          </w:r>
          <w:r w:rsidR="00E04DFC">
            <w:rPr>
              <w:lang w:val="en-US"/>
            </w:rPr>
            <w:fldChar w:fldCharType="end"/>
          </w:r>
        </w:sdtContent>
      </w:sdt>
      <w:r w:rsidR="00E04DFC">
        <w:rPr>
          <w:lang w:val="en-US"/>
        </w:rPr>
        <w:t>.</w:t>
      </w:r>
    </w:p>
    <w:p w14:paraId="209BDB52" w14:textId="77777777" w:rsidR="00E04DFC" w:rsidRPr="00E04DFC" w:rsidRDefault="00E04DFC" w:rsidP="00E04DFC">
      <w:pPr>
        <w:rPr>
          <w:lang w:val="en-US"/>
        </w:rPr>
      </w:pPr>
    </w:p>
    <w:p w14:paraId="3B388A7D" w14:textId="5EAA22D5" w:rsidR="001C179D" w:rsidRDefault="001C179D" w:rsidP="001C179D">
      <w:pPr>
        <w:pStyle w:val="ListParagraph"/>
        <w:numPr>
          <w:ilvl w:val="0"/>
          <w:numId w:val="35"/>
        </w:numPr>
        <w:rPr>
          <w:lang w:val="en-US"/>
        </w:rPr>
      </w:pPr>
      <w:r>
        <w:rPr>
          <w:lang w:val="en-US"/>
        </w:rPr>
        <w:t xml:space="preserve">Create </w:t>
      </w:r>
      <w:r w:rsidR="0039704C">
        <w:rPr>
          <w:lang w:val="en-US"/>
        </w:rPr>
        <w:t>a new</w:t>
      </w:r>
      <w:r>
        <w:rPr>
          <w:lang w:val="en-US"/>
        </w:rPr>
        <w:t xml:space="preserve"> public/private keypair for the </w:t>
      </w:r>
      <w:r w:rsidR="0039704C">
        <w:rPr>
          <w:lang w:val="en-US"/>
        </w:rPr>
        <w:t xml:space="preserve">Windows </w:t>
      </w:r>
      <w:r>
        <w:rPr>
          <w:lang w:val="en-US"/>
        </w:rPr>
        <w:t xml:space="preserve">Wireguard VPN client, </w:t>
      </w:r>
      <w:r w:rsidR="0029115D">
        <w:rPr>
          <w:lang w:val="en-US"/>
        </w:rPr>
        <w:t xml:space="preserve">by creating an empty tunnel </w:t>
      </w:r>
      <w:r w:rsidR="000C22EC">
        <w:rPr>
          <w:lang w:val="en-US"/>
        </w:rPr>
        <w:t>“</w:t>
      </w:r>
      <w:r w:rsidR="006C7E06">
        <w:rPr>
          <w:lang w:val="en-US"/>
        </w:rPr>
        <w:t>adminstation_</w:t>
      </w:r>
      <w:r w:rsidR="00B64BA6" w:rsidRPr="00B64BA6">
        <w:rPr>
          <w:highlight w:val="yellow"/>
          <w:lang w:val="en-US"/>
        </w:rPr>
        <w:t>&lt;firstname&gt;</w:t>
      </w:r>
      <w:r w:rsidR="000C22EC">
        <w:rPr>
          <w:lang w:val="en-US"/>
        </w:rPr>
        <w:t xml:space="preserve">” </w:t>
      </w:r>
      <w:r w:rsidR="00F836C9">
        <w:rPr>
          <w:lang w:val="en-US"/>
        </w:rPr>
        <w:t>in the</w:t>
      </w:r>
      <w:r w:rsidR="00583D70">
        <w:rPr>
          <w:lang w:val="en-US"/>
        </w:rPr>
        <w:t xml:space="preserve"> Wireguard</w:t>
      </w:r>
      <w:r w:rsidR="00F836C9">
        <w:rPr>
          <w:lang w:val="en-US"/>
        </w:rPr>
        <w:t xml:space="preserve"> GUI interface (bottom left</w:t>
      </w:r>
      <w:r w:rsidR="008F5CB2">
        <w:rPr>
          <w:lang w:val="en-US"/>
        </w:rPr>
        <w:t>, replace &lt;firstname&gt; by your first name, e.g. adminstation_henk</w:t>
      </w:r>
      <w:r w:rsidR="00F836C9">
        <w:rPr>
          <w:lang w:val="en-US"/>
        </w:rPr>
        <w:t>)</w:t>
      </w:r>
      <w:r w:rsidR="00583D70">
        <w:rPr>
          <w:lang w:val="en-US"/>
        </w:rPr>
        <w:t xml:space="preserve">. We will call this keypair the </w:t>
      </w:r>
      <w:r w:rsidR="007735BB">
        <w:rPr>
          <w:lang w:val="en-US"/>
        </w:rPr>
        <w:t xml:space="preserve">client_privatekey and </w:t>
      </w:r>
      <w:r w:rsidR="00FD4758">
        <w:rPr>
          <w:lang w:val="en-US"/>
        </w:rPr>
        <w:t>client</w:t>
      </w:r>
      <w:r w:rsidR="007735BB">
        <w:rPr>
          <w:lang w:val="en-US"/>
        </w:rPr>
        <w:t>_p</w:t>
      </w:r>
      <w:r w:rsidR="00FD4758">
        <w:rPr>
          <w:lang w:val="en-US"/>
        </w:rPr>
        <w:t>ublic</w:t>
      </w:r>
      <w:r w:rsidR="007735BB">
        <w:rPr>
          <w:lang w:val="en-US"/>
        </w:rPr>
        <w:t>key.</w:t>
      </w:r>
      <w:r w:rsidR="00583D70">
        <w:rPr>
          <w:lang w:val="en-US"/>
        </w:rPr>
        <w:t xml:space="preserve"> </w:t>
      </w:r>
      <w:r w:rsidR="008F5CB2">
        <w:rPr>
          <w:lang w:val="en-US"/>
        </w:rPr>
        <w:t>Note both keys here:</w:t>
      </w:r>
    </w:p>
    <w:p w14:paraId="740152FC" w14:textId="77777777" w:rsidR="008F5CB2" w:rsidRPr="008F5CB2" w:rsidRDefault="008F5CB2" w:rsidP="008F5CB2">
      <w:pPr>
        <w:pStyle w:val="ListParagraph"/>
        <w:rPr>
          <w:lang w:val="en-US"/>
        </w:rPr>
      </w:pPr>
    </w:p>
    <w:p w14:paraId="5BDACD42" w14:textId="201FC91C" w:rsidR="008F5CB2" w:rsidRPr="00F76ACC" w:rsidRDefault="00FD4758" w:rsidP="008F5CB2">
      <w:pPr>
        <w:pStyle w:val="ListParagraph"/>
        <w:ind w:left="1416"/>
        <w:rPr>
          <w:b/>
          <w:bCs/>
          <w:lang w:val="en-US"/>
        </w:rPr>
      </w:pPr>
      <w:r w:rsidRPr="00F76ACC">
        <w:rPr>
          <w:b/>
          <w:bCs/>
          <w:lang w:val="en-US"/>
        </w:rPr>
        <w:t>Client_privatekey:</w:t>
      </w:r>
      <w:r w:rsidR="00DC2619">
        <w:rPr>
          <w:b/>
          <w:bCs/>
          <w:lang w:val="en-US"/>
        </w:rPr>
        <w:t xml:space="preserve"> </w:t>
      </w:r>
      <w:r w:rsidR="00DC2619" w:rsidRPr="00C70B2A">
        <w:rPr>
          <w:b/>
          <w:bCs/>
          <w:color w:val="FF0000"/>
          <w:lang w:val="ru-MD"/>
        </w:rPr>
        <w:t>mLX44Dq2XMEzZJb3Q/CIjY8aubK3Zg1XdXGORS6z3Hg=</w:t>
      </w:r>
    </w:p>
    <w:p w14:paraId="6EFA83A7" w14:textId="2DBCDBD6" w:rsidR="000E08C1" w:rsidRDefault="00FD4758" w:rsidP="00C70B2A">
      <w:pPr>
        <w:pStyle w:val="ListParagraph"/>
        <w:ind w:left="1416"/>
        <w:rPr>
          <w:b/>
          <w:bCs/>
          <w:lang w:val="en-US"/>
        </w:rPr>
      </w:pPr>
      <w:r w:rsidRPr="00F76ACC">
        <w:rPr>
          <w:b/>
          <w:bCs/>
          <w:lang w:val="en-US"/>
        </w:rPr>
        <w:t>Client_publickey</w:t>
      </w:r>
      <w:r w:rsidR="00F76ACC" w:rsidRPr="00F76ACC">
        <w:rPr>
          <w:b/>
          <w:bCs/>
          <w:lang w:val="en-US"/>
        </w:rPr>
        <w:t>:</w:t>
      </w:r>
      <w:r w:rsidR="00C70B2A">
        <w:rPr>
          <w:b/>
          <w:bCs/>
          <w:lang w:val="en-US"/>
        </w:rPr>
        <w:t xml:space="preserve"> </w:t>
      </w:r>
      <w:r w:rsidR="00C70B2A" w:rsidRPr="00C70B2A">
        <w:rPr>
          <w:b/>
          <w:bCs/>
          <w:color w:val="FF0000"/>
          <w:lang w:val="en-US"/>
        </w:rPr>
        <w:t>9GWjtTScQ+ZpakTvFCCl49OXBWnmiEszOJrMrUlaxxk=</w:t>
      </w:r>
    </w:p>
    <w:p w14:paraId="68767297" w14:textId="271A4C16" w:rsidR="00C70B2A" w:rsidRPr="00C70B2A" w:rsidRDefault="00C70B2A" w:rsidP="00C70B2A">
      <w:pPr>
        <w:rPr>
          <w:b/>
          <w:bCs/>
          <w:lang w:val="en-US"/>
        </w:rPr>
      </w:pPr>
      <w:r w:rsidRPr="00C70B2A">
        <w:rPr>
          <w:b/>
          <w:bCs/>
          <w:noProof/>
          <w:lang w:val="en-US"/>
        </w:rPr>
        <w:lastRenderedPageBreak/>
        <w:drawing>
          <wp:inline distT="0" distB="0" distL="0" distR="0" wp14:anchorId="36E5BC96" wp14:editId="7DBC7B3B">
            <wp:extent cx="5396230" cy="4197350"/>
            <wp:effectExtent l="0" t="0" r="0" b="0"/>
            <wp:docPr id="161639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324" name="Picture 1" descr="A screenshot of a computer&#10;&#10;Description automatically generated"/>
                    <pic:cNvPicPr/>
                  </pic:nvPicPr>
                  <pic:blipFill>
                    <a:blip r:embed="rId16"/>
                    <a:stretch>
                      <a:fillRect/>
                    </a:stretch>
                  </pic:blipFill>
                  <pic:spPr>
                    <a:xfrm>
                      <a:off x="0" y="0"/>
                      <a:ext cx="5396230" cy="4197350"/>
                    </a:xfrm>
                    <a:prstGeom prst="rect">
                      <a:avLst/>
                    </a:prstGeom>
                  </pic:spPr>
                </pic:pic>
              </a:graphicData>
            </a:graphic>
          </wp:inline>
        </w:drawing>
      </w:r>
    </w:p>
    <w:p w14:paraId="339A8273" w14:textId="16FFD116" w:rsidR="007735BB" w:rsidRDefault="7B614D0E" w:rsidP="007735BB">
      <w:pPr>
        <w:pStyle w:val="Heading1"/>
      </w:pPr>
      <w:r>
        <w:t>A new IP subnet for the VPN</w:t>
      </w:r>
    </w:p>
    <w:p w14:paraId="724A3386" w14:textId="3839BA68" w:rsidR="007735BB" w:rsidRPr="009D02D9" w:rsidRDefault="007735BB" w:rsidP="5688837E">
      <w:pPr>
        <w:rPr>
          <w:lang w:val="en-US"/>
        </w:rPr>
      </w:pPr>
    </w:p>
    <w:p w14:paraId="2789F4D7" w14:textId="0865E20E" w:rsidR="26FDBBD2" w:rsidRPr="009D02D9" w:rsidRDefault="765F9F95" w:rsidP="26FDBBD2">
      <w:pPr>
        <w:rPr>
          <w:lang w:val="en-US"/>
        </w:rPr>
      </w:pPr>
      <w:r w:rsidRPr="009D02D9">
        <w:rPr>
          <w:lang w:val="en-US"/>
        </w:rPr>
        <w:t xml:space="preserve">Because </w:t>
      </w:r>
      <w:r w:rsidR="2FAF56D5" w:rsidRPr="009D02D9">
        <w:rPr>
          <w:lang w:val="en-US"/>
        </w:rPr>
        <w:t xml:space="preserve">the </w:t>
      </w:r>
      <w:r w:rsidRPr="009D02D9">
        <w:rPr>
          <w:lang w:val="en-US"/>
        </w:rPr>
        <w:t>Wire</w:t>
      </w:r>
      <w:r w:rsidR="721FC0D9" w:rsidRPr="009D02D9">
        <w:rPr>
          <w:lang w:val="en-US"/>
        </w:rPr>
        <w:t xml:space="preserve">guard </w:t>
      </w:r>
      <w:r w:rsidR="56F63B9D" w:rsidRPr="009D02D9">
        <w:rPr>
          <w:lang w:val="en-US"/>
        </w:rPr>
        <w:t xml:space="preserve">VPN works on OSI </w:t>
      </w:r>
      <w:r w:rsidR="721FC0D9" w:rsidRPr="009D02D9">
        <w:rPr>
          <w:lang w:val="en-US"/>
        </w:rPr>
        <w:t>layer</w:t>
      </w:r>
      <w:r w:rsidR="13485967" w:rsidRPr="009D02D9">
        <w:rPr>
          <w:lang w:val="en-US"/>
        </w:rPr>
        <w:t xml:space="preserve"> </w:t>
      </w:r>
      <w:r w:rsidR="721FC0D9" w:rsidRPr="009D02D9">
        <w:rPr>
          <w:lang w:val="en-US"/>
        </w:rPr>
        <w:t>3</w:t>
      </w:r>
      <w:r w:rsidR="26FDBBD2" w:rsidRPr="531170E0">
        <w:rPr>
          <w:rStyle w:val="FootnoteReference"/>
        </w:rPr>
        <w:footnoteReference w:id="2"/>
      </w:r>
      <w:r w:rsidR="3F9E085F" w:rsidRPr="009D02D9">
        <w:rPr>
          <w:lang w:val="en-US"/>
        </w:rPr>
        <w:t>, all VPN clients will receive an IP address in a specifically reserved IP subnet</w:t>
      </w:r>
      <w:r w:rsidR="091809DC" w:rsidRPr="009D02D9">
        <w:rPr>
          <w:lang w:val="en-US"/>
        </w:rPr>
        <w:t xml:space="preserve">, which is different from the workstation/DMZ/aministration subnets </w:t>
      </w:r>
      <w:r w:rsidR="40F6A37E" w:rsidRPr="009D02D9">
        <w:rPr>
          <w:lang w:val="en-US"/>
        </w:rPr>
        <w:t xml:space="preserve">that </w:t>
      </w:r>
      <w:r w:rsidR="091809DC" w:rsidRPr="009D02D9">
        <w:rPr>
          <w:lang w:val="en-US"/>
        </w:rPr>
        <w:t>we defined in</w:t>
      </w:r>
      <w:r w:rsidR="31B24C55" w:rsidRPr="009D02D9">
        <w:rPr>
          <w:lang w:val="en-US"/>
        </w:rPr>
        <w:t xml:space="preserve"> the previous labs</w:t>
      </w:r>
      <w:r w:rsidR="220EB0C6" w:rsidRPr="009D02D9">
        <w:rPr>
          <w:lang w:val="en-US"/>
        </w:rPr>
        <w:t>.</w:t>
      </w:r>
      <w:r w:rsidR="237027F7" w:rsidRPr="009D02D9">
        <w:rPr>
          <w:lang w:val="en-US"/>
        </w:rPr>
        <w:t xml:space="preserve"> </w:t>
      </w:r>
      <w:r w:rsidR="2A2AC861" w:rsidRPr="009D02D9">
        <w:rPr>
          <w:lang w:val="en-US"/>
        </w:rPr>
        <w:t>The VPN subnet should accomodate at least 5 client IP addresses,</w:t>
      </w:r>
      <w:r w:rsidR="24FA5E78" w:rsidRPr="009D02D9">
        <w:rPr>
          <w:lang w:val="en-US"/>
        </w:rPr>
        <w:t xml:space="preserve"> and</w:t>
      </w:r>
      <w:r w:rsidR="2A2AC861" w:rsidRPr="009D02D9">
        <w:rPr>
          <w:lang w:val="en-US"/>
        </w:rPr>
        <w:t xml:space="preserve"> should be part of the 10.0.0.0/24 network, just like the previo</w:t>
      </w:r>
      <w:r w:rsidR="30BAC589" w:rsidRPr="009D02D9">
        <w:rPr>
          <w:lang w:val="en-US"/>
        </w:rPr>
        <w:t>usly defined subnets.</w:t>
      </w:r>
      <w:r w:rsidR="08B9D37C" w:rsidRPr="009D02D9">
        <w:rPr>
          <w:lang w:val="en-US"/>
        </w:rPr>
        <w:t xml:space="preserve"> </w:t>
      </w:r>
      <w:r w:rsidR="27BCE4EC" w:rsidRPr="009D02D9">
        <w:rPr>
          <w:lang w:val="en-US"/>
        </w:rPr>
        <w:t>Because the VPN subnet will be connected to the admin</w:t>
      </w:r>
      <w:r w:rsidR="43770E38" w:rsidRPr="009D02D9">
        <w:rPr>
          <w:lang w:val="en-US"/>
        </w:rPr>
        <w:t>station host, this subnet will become part of t</w:t>
      </w:r>
      <w:r w:rsidR="26B1D2B8" w:rsidRPr="009D02D9">
        <w:rPr>
          <w:lang w:val="en-US"/>
        </w:rPr>
        <w:t xml:space="preserve">hat </w:t>
      </w:r>
      <w:r w:rsidR="43770E38" w:rsidRPr="009D02D9">
        <w:rPr>
          <w:lang w:val="en-US"/>
        </w:rPr>
        <w:t>host’s VLAN (administration).</w:t>
      </w:r>
      <w:r w:rsidR="30BAC589" w:rsidRPr="009D02D9">
        <w:rPr>
          <w:lang w:val="en-US"/>
        </w:rPr>
        <w:t xml:space="preserve"> </w:t>
      </w:r>
      <w:r w:rsidR="2A2AC861" w:rsidRPr="009D02D9">
        <w:rPr>
          <w:lang w:val="en-US"/>
        </w:rPr>
        <w:t xml:space="preserve"> </w:t>
      </w:r>
      <w:r w:rsidR="07CF5771" w:rsidRPr="009D02D9">
        <w:rPr>
          <w:lang w:val="en-US"/>
        </w:rPr>
        <w:t xml:space="preserve">Make a new </w:t>
      </w:r>
      <w:r w:rsidR="4D2C1DC3" w:rsidRPr="009D02D9">
        <w:rPr>
          <w:lang w:val="en-US"/>
        </w:rPr>
        <w:t>VLAN/subnet table, based on this information:</w:t>
      </w:r>
    </w:p>
    <w:p w14:paraId="0B049CD5" w14:textId="2C32D442" w:rsidR="26FDBBD2" w:rsidRPr="009D02D9" w:rsidRDefault="26FDBBD2" w:rsidP="26FDBBD2">
      <w:pPr>
        <w:rPr>
          <w:lang w:val="en-U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40"/>
        <w:gridCol w:w="2874"/>
        <w:gridCol w:w="1788"/>
        <w:gridCol w:w="828"/>
        <w:gridCol w:w="2079"/>
      </w:tblGrid>
      <w:tr w:rsidR="531170E0" w14:paraId="21D29078" w14:textId="77777777" w:rsidTr="531170E0">
        <w:trPr>
          <w:trHeight w:val="300"/>
        </w:trPr>
        <w:tc>
          <w:tcPr>
            <w:tcW w:w="840" w:type="dxa"/>
            <w:tcBorders>
              <w:top w:val="single" w:sz="6" w:space="0" w:color="44C8F5" w:themeColor="accent1"/>
              <w:left w:val="single" w:sz="6" w:space="0" w:color="44C8F5" w:themeColor="accent1"/>
              <w:bottom w:val="single" w:sz="6" w:space="0" w:color="44C8F5" w:themeColor="accent1"/>
              <w:right w:val="nil"/>
            </w:tcBorders>
            <w:shd w:val="clear" w:color="auto" w:fill="44C8F5" w:themeFill="accent1"/>
          </w:tcPr>
          <w:p w14:paraId="011DCEC9" w14:textId="0544B1F1" w:rsidR="531170E0" w:rsidRDefault="531170E0" w:rsidP="531170E0">
            <w:pPr>
              <w:rPr>
                <w:rFonts w:ascii="Calibri" w:eastAsia="Calibri" w:hAnsi="Calibri" w:cs="Calibri"/>
                <w:b/>
                <w:bCs/>
                <w:color w:val="00B050"/>
                <w:szCs w:val="20"/>
              </w:rPr>
            </w:pPr>
            <w:r w:rsidRPr="531170E0">
              <w:rPr>
                <w:b/>
                <w:bCs/>
                <w:lang w:val="en-US"/>
              </w:rPr>
              <w:t>VLAN id</w:t>
            </w:r>
          </w:p>
        </w:tc>
        <w:tc>
          <w:tcPr>
            <w:tcW w:w="2874" w:type="dxa"/>
            <w:tcBorders>
              <w:top w:val="single" w:sz="6" w:space="0" w:color="44C8F5" w:themeColor="accent1"/>
              <w:left w:val="single" w:sz="6" w:space="0" w:color="44C8F5" w:themeColor="accent1"/>
              <w:bottom w:val="single" w:sz="6" w:space="0" w:color="44C8F5" w:themeColor="accent1"/>
              <w:right w:val="nil"/>
            </w:tcBorders>
            <w:shd w:val="clear" w:color="auto" w:fill="44C8F5" w:themeFill="accent1"/>
          </w:tcPr>
          <w:p w14:paraId="2AA63D81" w14:textId="1546449B" w:rsidR="531170E0" w:rsidRDefault="531170E0" w:rsidP="531170E0">
            <w:pPr>
              <w:rPr>
                <w:rFonts w:ascii="Calibri" w:eastAsia="Calibri" w:hAnsi="Calibri" w:cs="Calibri"/>
                <w:b/>
                <w:bCs/>
                <w:color w:val="00B050"/>
                <w:szCs w:val="20"/>
              </w:rPr>
            </w:pPr>
            <w:r w:rsidRPr="531170E0">
              <w:rPr>
                <w:b/>
                <w:bCs/>
                <w:lang w:val="en-US"/>
              </w:rPr>
              <w:t>VLAN/Subnet name </w:t>
            </w:r>
          </w:p>
        </w:tc>
        <w:tc>
          <w:tcPr>
            <w:tcW w:w="1788" w:type="dxa"/>
            <w:tcBorders>
              <w:top w:val="single" w:sz="6" w:space="0" w:color="44C8F5" w:themeColor="accent1"/>
              <w:left w:val="nil"/>
              <w:bottom w:val="single" w:sz="6" w:space="0" w:color="44C8F5" w:themeColor="accent1"/>
              <w:right w:val="nil"/>
            </w:tcBorders>
            <w:shd w:val="clear" w:color="auto" w:fill="44C8F5" w:themeFill="accent1"/>
          </w:tcPr>
          <w:p w14:paraId="1BE45C30" w14:textId="0B73414F" w:rsidR="531170E0" w:rsidRDefault="531170E0" w:rsidP="531170E0">
            <w:pPr>
              <w:rPr>
                <w:rFonts w:ascii="Calibri" w:eastAsia="Calibri" w:hAnsi="Calibri" w:cs="Calibri"/>
                <w:b/>
                <w:bCs/>
                <w:color w:val="00B050"/>
                <w:szCs w:val="20"/>
              </w:rPr>
            </w:pPr>
            <w:r w:rsidRPr="531170E0">
              <w:rPr>
                <w:b/>
                <w:bCs/>
                <w:lang w:val="en-US"/>
              </w:rPr>
              <w:t>Network address </w:t>
            </w:r>
          </w:p>
        </w:tc>
        <w:tc>
          <w:tcPr>
            <w:tcW w:w="828" w:type="dxa"/>
            <w:tcBorders>
              <w:top w:val="single" w:sz="6" w:space="0" w:color="44C8F5" w:themeColor="accent1"/>
              <w:left w:val="nil"/>
              <w:bottom w:val="single" w:sz="6" w:space="0" w:color="44C8F5" w:themeColor="accent1"/>
              <w:right w:val="nil"/>
            </w:tcBorders>
            <w:shd w:val="clear" w:color="auto" w:fill="44C8F5" w:themeFill="accent1"/>
          </w:tcPr>
          <w:p w14:paraId="4AF8E204" w14:textId="459E303D" w:rsidR="531170E0" w:rsidRDefault="531170E0" w:rsidP="531170E0">
            <w:pPr>
              <w:rPr>
                <w:rFonts w:ascii="Calibri" w:eastAsia="Calibri" w:hAnsi="Calibri" w:cs="Calibri"/>
                <w:b/>
                <w:bCs/>
                <w:color w:val="00B050"/>
                <w:szCs w:val="20"/>
              </w:rPr>
            </w:pPr>
            <w:r w:rsidRPr="531170E0">
              <w:rPr>
                <w:b/>
                <w:bCs/>
                <w:lang w:val="en-US"/>
              </w:rPr>
              <w:t>prefix </w:t>
            </w:r>
          </w:p>
        </w:tc>
        <w:tc>
          <w:tcPr>
            <w:tcW w:w="2079" w:type="dxa"/>
            <w:tcBorders>
              <w:top w:val="single" w:sz="6" w:space="0" w:color="44C8F5" w:themeColor="accent1"/>
              <w:left w:val="nil"/>
              <w:bottom w:val="single" w:sz="6" w:space="0" w:color="44C8F5" w:themeColor="accent1"/>
              <w:right w:val="single" w:sz="6" w:space="0" w:color="44C8F5" w:themeColor="accent1"/>
            </w:tcBorders>
            <w:shd w:val="clear" w:color="auto" w:fill="44C8F5" w:themeFill="accent1"/>
          </w:tcPr>
          <w:p w14:paraId="401779E2" w14:textId="3578119D" w:rsidR="531170E0" w:rsidRDefault="531170E0" w:rsidP="531170E0">
            <w:pPr>
              <w:rPr>
                <w:rFonts w:ascii="Calibri" w:eastAsia="Calibri" w:hAnsi="Calibri" w:cs="Calibri"/>
                <w:b/>
                <w:bCs/>
                <w:color w:val="00B050"/>
                <w:szCs w:val="20"/>
              </w:rPr>
            </w:pPr>
            <w:r w:rsidRPr="531170E0">
              <w:rPr>
                <w:b/>
                <w:bCs/>
                <w:lang w:val="en-US"/>
              </w:rPr>
              <w:t>netmask </w:t>
            </w:r>
          </w:p>
        </w:tc>
      </w:tr>
      <w:tr w:rsidR="531170E0" w14:paraId="187B8AF0" w14:textId="77777777" w:rsidTr="531170E0">
        <w:trPr>
          <w:trHeight w:val="300"/>
        </w:trPr>
        <w:tc>
          <w:tcPr>
            <w:tcW w:w="840"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7368FCE7" w14:textId="4CCE967F" w:rsidR="531170E0" w:rsidRDefault="00B11900" w:rsidP="531170E0">
            <w:r>
              <w:t>1</w:t>
            </w:r>
          </w:p>
        </w:tc>
        <w:tc>
          <w:tcPr>
            <w:tcW w:w="2874"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401E88B3" w14:textId="6B5DE600" w:rsidR="531170E0" w:rsidRDefault="531170E0" w:rsidP="531170E0">
            <w:pPr>
              <w:rPr>
                <w:rFonts w:ascii="Calibri" w:eastAsia="Calibri" w:hAnsi="Calibri" w:cs="Calibri"/>
                <w:color w:val="00B050"/>
                <w:szCs w:val="20"/>
              </w:rPr>
            </w:pPr>
            <w:r>
              <w:t> workstations</w:t>
            </w:r>
          </w:p>
        </w:tc>
        <w:tc>
          <w:tcPr>
            <w:tcW w:w="178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2A2046ED" w14:textId="73C95525" w:rsidR="531170E0" w:rsidRDefault="00BC38A3" w:rsidP="531170E0">
            <w:r>
              <w:t>10.0.0.</w:t>
            </w:r>
            <w:r w:rsidR="00685295">
              <w:t>0</w:t>
            </w:r>
          </w:p>
        </w:tc>
        <w:tc>
          <w:tcPr>
            <w:tcW w:w="82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49D09066" w14:textId="7A82958A" w:rsidR="531170E0" w:rsidRDefault="00BC38A3" w:rsidP="531170E0">
            <w:r>
              <w:t>/26</w:t>
            </w:r>
          </w:p>
        </w:tc>
        <w:tc>
          <w:tcPr>
            <w:tcW w:w="2079"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48558426" w14:textId="46CD52DC" w:rsidR="531170E0" w:rsidRDefault="531170E0" w:rsidP="531170E0">
            <w:pPr>
              <w:rPr>
                <w:rFonts w:ascii="Calibri" w:eastAsia="Calibri" w:hAnsi="Calibri" w:cs="Calibri"/>
                <w:color w:val="00B050"/>
                <w:szCs w:val="20"/>
              </w:rPr>
            </w:pPr>
            <w:r>
              <w:t> </w:t>
            </w:r>
            <w:r w:rsidR="00BC38A3">
              <w:t>255.255.255.192</w:t>
            </w:r>
          </w:p>
        </w:tc>
      </w:tr>
      <w:tr w:rsidR="531170E0" w14:paraId="613DFEB1" w14:textId="77777777" w:rsidTr="531170E0">
        <w:trPr>
          <w:trHeight w:val="300"/>
        </w:trPr>
        <w:tc>
          <w:tcPr>
            <w:tcW w:w="840"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06C4FE40" w14:textId="07EE0B01" w:rsidR="531170E0" w:rsidRDefault="00BC38A3" w:rsidP="531170E0">
            <w:r>
              <w:t>2</w:t>
            </w:r>
          </w:p>
        </w:tc>
        <w:tc>
          <w:tcPr>
            <w:tcW w:w="2874"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1840DE60" w14:textId="199A7A70" w:rsidR="531170E0" w:rsidRDefault="531170E0" w:rsidP="531170E0">
            <w:r>
              <w:t> admin</w:t>
            </w:r>
            <w:r w:rsidR="45E46D9C">
              <w:t>istration</w:t>
            </w:r>
          </w:p>
        </w:tc>
        <w:tc>
          <w:tcPr>
            <w:tcW w:w="178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773BAFEF" w14:textId="26C62740" w:rsidR="531170E0" w:rsidRDefault="0096704F" w:rsidP="531170E0">
            <w:r>
              <w:t>10.0.0.6</w:t>
            </w:r>
            <w:r w:rsidR="00C660D0">
              <w:t>4</w:t>
            </w:r>
          </w:p>
        </w:tc>
        <w:tc>
          <w:tcPr>
            <w:tcW w:w="82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0823F57C" w14:textId="1EBF7416" w:rsidR="531170E0" w:rsidRDefault="00BC38A3" w:rsidP="531170E0">
            <w:r>
              <w:t>/28</w:t>
            </w:r>
          </w:p>
        </w:tc>
        <w:tc>
          <w:tcPr>
            <w:tcW w:w="2079"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72A2EE22" w14:textId="77FDF0D5" w:rsidR="531170E0" w:rsidRDefault="00BC38A3" w:rsidP="531170E0">
            <w:pPr>
              <w:rPr>
                <w:rFonts w:ascii="Calibri" w:eastAsia="Calibri" w:hAnsi="Calibri" w:cs="Calibri"/>
                <w:color w:val="00B050"/>
                <w:szCs w:val="20"/>
              </w:rPr>
            </w:pPr>
            <w:r>
              <w:t>255.255.255.240</w:t>
            </w:r>
            <w:r w:rsidR="531170E0">
              <w:t> </w:t>
            </w:r>
          </w:p>
        </w:tc>
      </w:tr>
      <w:tr w:rsidR="531170E0" w14:paraId="27FCCCBE" w14:textId="77777777" w:rsidTr="531170E0">
        <w:trPr>
          <w:trHeight w:val="300"/>
        </w:trPr>
        <w:tc>
          <w:tcPr>
            <w:tcW w:w="840"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5EF49746" w14:textId="5228C847" w:rsidR="531170E0" w:rsidRDefault="00BC38A3" w:rsidP="531170E0">
            <w:r>
              <w:t>3</w:t>
            </w:r>
          </w:p>
        </w:tc>
        <w:tc>
          <w:tcPr>
            <w:tcW w:w="2874"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43135581" w14:textId="7606C7F9" w:rsidR="531170E0" w:rsidRDefault="531170E0" w:rsidP="531170E0">
            <w:pPr>
              <w:rPr>
                <w:rFonts w:ascii="Calibri" w:eastAsia="Calibri" w:hAnsi="Calibri" w:cs="Calibri"/>
                <w:color w:val="00B050"/>
                <w:szCs w:val="20"/>
              </w:rPr>
            </w:pPr>
            <w:r>
              <w:t> DMZ</w:t>
            </w:r>
          </w:p>
        </w:tc>
        <w:tc>
          <w:tcPr>
            <w:tcW w:w="178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7D3B9C49" w14:textId="2127AFE3" w:rsidR="531170E0" w:rsidRDefault="00F20E4F" w:rsidP="531170E0">
            <w:r>
              <w:t>10.0.0.8</w:t>
            </w:r>
            <w:r w:rsidR="00685295">
              <w:t>0</w:t>
            </w:r>
          </w:p>
        </w:tc>
        <w:tc>
          <w:tcPr>
            <w:tcW w:w="82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3203AB4A" w14:textId="1D81A59B" w:rsidR="531170E0" w:rsidRDefault="00BC38A3" w:rsidP="531170E0">
            <w:r>
              <w:t>/29</w:t>
            </w:r>
          </w:p>
        </w:tc>
        <w:tc>
          <w:tcPr>
            <w:tcW w:w="2079"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shd w:val="clear" w:color="auto" w:fill="D9F3FD" w:themeFill="accent1" w:themeFillTint="33"/>
          </w:tcPr>
          <w:p w14:paraId="41F89434" w14:textId="217B5829" w:rsidR="531170E0" w:rsidRDefault="531170E0" w:rsidP="531170E0">
            <w:pPr>
              <w:rPr>
                <w:rFonts w:ascii="Calibri" w:eastAsia="Calibri" w:hAnsi="Calibri" w:cs="Calibri"/>
                <w:color w:val="00B050"/>
                <w:szCs w:val="20"/>
              </w:rPr>
            </w:pPr>
            <w:r>
              <w:t> </w:t>
            </w:r>
            <w:r w:rsidR="00BC38A3">
              <w:t>255.255.255.248</w:t>
            </w:r>
          </w:p>
        </w:tc>
      </w:tr>
      <w:tr w:rsidR="531170E0" w14:paraId="4B478D1B" w14:textId="77777777" w:rsidTr="531170E0">
        <w:trPr>
          <w:trHeight w:val="300"/>
        </w:trPr>
        <w:tc>
          <w:tcPr>
            <w:tcW w:w="840"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77311031" w14:textId="5EBDBF65" w:rsidR="531170E0" w:rsidRDefault="00685295" w:rsidP="531170E0">
            <w:r>
              <w:t>4</w:t>
            </w:r>
          </w:p>
        </w:tc>
        <w:tc>
          <w:tcPr>
            <w:tcW w:w="2874"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5877D8A8" w14:textId="1F1E32B8" w:rsidR="531170E0" w:rsidRDefault="531170E0" w:rsidP="531170E0">
            <w:r>
              <w:t> </w:t>
            </w:r>
            <w:r w:rsidR="49365954">
              <w:t>VPN</w:t>
            </w:r>
            <w:r w:rsidR="46010067">
              <w:t xml:space="preserve"> (in workstations VLAN)</w:t>
            </w:r>
          </w:p>
        </w:tc>
        <w:tc>
          <w:tcPr>
            <w:tcW w:w="178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74365491" w14:textId="6EAE0F05" w:rsidR="531170E0" w:rsidRDefault="531170E0" w:rsidP="531170E0">
            <w:pPr>
              <w:rPr>
                <w:rFonts w:ascii="Calibri" w:eastAsia="Calibri" w:hAnsi="Calibri" w:cs="Calibri"/>
                <w:color w:val="00B050"/>
                <w:szCs w:val="20"/>
              </w:rPr>
            </w:pPr>
            <w:r>
              <w:t> </w:t>
            </w:r>
            <w:r w:rsidR="00685295">
              <w:t>10.0.0.88</w:t>
            </w:r>
          </w:p>
        </w:tc>
        <w:tc>
          <w:tcPr>
            <w:tcW w:w="828"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70FF0A37" w14:textId="4D439972" w:rsidR="531170E0" w:rsidRDefault="531170E0" w:rsidP="531170E0">
            <w:pPr>
              <w:rPr>
                <w:rFonts w:ascii="Calibri" w:eastAsia="Calibri" w:hAnsi="Calibri" w:cs="Calibri"/>
                <w:color w:val="00B050"/>
                <w:szCs w:val="20"/>
              </w:rPr>
            </w:pPr>
            <w:r>
              <w:t> </w:t>
            </w:r>
            <w:r w:rsidR="00685295">
              <w:t>/29</w:t>
            </w:r>
          </w:p>
        </w:tc>
        <w:tc>
          <w:tcPr>
            <w:tcW w:w="2079" w:type="dxa"/>
            <w:tcBorders>
              <w:top w:val="single" w:sz="6" w:space="0" w:color="8EDDF9" w:themeColor="accent1" w:themeTint="99"/>
              <w:left w:val="single" w:sz="6" w:space="0" w:color="8EDDF9" w:themeColor="accent1" w:themeTint="99"/>
              <w:bottom w:val="single" w:sz="6" w:space="0" w:color="8EDDF9" w:themeColor="accent1" w:themeTint="99"/>
              <w:right w:val="single" w:sz="6" w:space="0" w:color="8EDDF9" w:themeColor="accent1" w:themeTint="99"/>
            </w:tcBorders>
          </w:tcPr>
          <w:p w14:paraId="56AF587E" w14:textId="2FC92C9B" w:rsidR="531170E0" w:rsidRDefault="531170E0" w:rsidP="531170E0">
            <w:pPr>
              <w:rPr>
                <w:rFonts w:ascii="Calibri" w:eastAsia="Calibri" w:hAnsi="Calibri" w:cs="Calibri"/>
                <w:color w:val="00B050"/>
                <w:szCs w:val="20"/>
              </w:rPr>
            </w:pPr>
            <w:r>
              <w:t> </w:t>
            </w:r>
            <w:r w:rsidR="00E97D17">
              <w:t>255.255.255.248</w:t>
            </w:r>
          </w:p>
        </w:tc>
      </w:tr>
    </w:tbl>
    <w:p w14:paraId="1F77D11F" w14:textId="31FF4099" w:rsidR="26FDBBD2" w:rsidRDefault="26FDBBD2" w:rsidP="26FDBBD2"/>
    <w:p w14:paraId="463C65BA" w14:textId="383C91CA" w:rsidR="26FDBBD2" w:rsidRDefault="26FDBBD2" w:rsidP="26FDBBD2"/>
    <w:p w14:paraId="1D9E161D" w14:textId="47AE51C4" w:rsidR="4EC8B824" w:rsidRPr="009D02D9" w:rsidRDefault="4EC8B824" w:rsidP="531170E0">
      <w:pPr>
        <w:rPr>
          <w:lang w:val="en-US"/>
        </w:rPr>
      </w:pPr>
      <w:r w:rsidRPr="009D02D9">
        <w:rPr>
          <w:lang w:val="en-US"/>
        </w:rPr>
        <w:t>In</w:t>
      </w:r>
      <w:r w:rsidR="4075AFAB" w:rsidRPr="009D02D9">
        <w:rPr>
          <w:lang w:val="en-US"/>
        </w:rPr>
        <w:t xml:space="preserve"> th</w:t>
      </w:r>
      <w:r w:rsidR="00B34463">
        <w:rPr>
          <w:lang w:val="en-US"/>
        </w:rPr>
        <w:t>e</w:t>
      </w:r>
      <w:r w:rsidR="4075AFAB" w:rsidRPr="009D02D9">
        <w:rPr>
          <w:lang w:val="en-US"/>
        </w:rPr>
        <w:t xml:space="preserve"> new </w:t>
      </w:r>
      <w:r w:rsidR="3053E03E" w:rsidRPr="009D02D9">
        <w:rPr>
          <w:lang w:val="en-US"/>
        </w:rPr>
        <w:t xml:space="preserve">VPN </w:t>
      </w:r>
      <w:r w:rsidR="4075AFAB" w:rsidRPr="009D02D9">
        <w:rPr>
          <w:lang w:val="en-US"/>
        </w:rPr>
        <w:t>subnet, assign two new IP addresses</w:t>
      </w:r>
      <w:r w:rsidR="09F4B281" w:rsidRPr="009D02D9">
        <w:rPr>
          <w:lang w:val="en-US"/>
        </w:rPr>
        <w:t>:</w:t>
      </w:r>
      <w:r w:rsidR="4075AFAB" w:rsidRPr="009D02D9">
        <w:rPr>
          <w:lang w:val="en-US"/>
        </w:rPr>
        <w:t xml:space="preserve"> one for the VPN server</w:t>
      </w:r>
      <w:r w:rsidR="6804C871" w:rsidRPr="009D02D9">
        <w:rPr>
          <w:lang w:val="en-US"/>
        </w:rPr>
        <w:t xml:space="preserve"> (adminstation)</w:t>
      </w:r>
      <w:r w:rsidR="4075AFAB" w:rsidRPr="009D02D9">
        <w:rPr>
          <w:lang w:val="en-US"/>
        </w:rPr>
        <w:t>, and one for th</w:t>
      </w:r>
      <w:r w:rsidR="1314086D" w:rsidRPr="009D02D9">
        <w:rPr>
          <w:lang w:val="en-US"/>
        </w:rPr>
        <w:t>e remote VPN</w:t>
      </w:r>
      <w:r w:rsidR="4ACE7B25" w:rsidRPr="009D02D9">
        <w:rPr>
          <w:lang w:val="en-US"/>
        </w:rPr>
        <w:t xml:space="preserve"> client (your laptop). </w:t>
      </w:r>
    </w:p>
    <w:p w14:paraId="38CEBCB3" w14:textId="1F1099A2" w:rsidR="531170E0" w:rsidRPr="009D02D9" w:rsidRDefault="531170E0" w:rsidP="531170E0">
      <w:pPr>
        <w:rPr>
          <w:lang w:val="en-US"/>
        </w:rPr>
      </w:pPr>
    </w:p>
    <w:p w14:paraId="2E596C27" w14:textId="7A5A51E8" w:rsidR="2C90222E" w:rsidRPr="009D02D9" w:rsidRDefault="2C90222E" w:rsidP="531170E0">
      <w:pPr>
        <w:rPr>
          <w:b/>
          <w:bCs/>
          <w:lang w:val="fr-BE"/>
        </w:rPr>
      </w:pPr>
      <w:r w:rsidRPr="009D02D9">
        <w:rPr>
          <w:b/>
          <w:bCs/>
          <w:lang w:val="fr-BE"/>
        </w:rPr>
        <w:t>VPN server:</w:t>
      </w:r>
      <w:r w:rsidR="00915F45">
        <w:rPr>
          <w:b/>
          <w:bCs/>
          <w:lang w:val="fr-BE"/>
        </w:rPr>
        <w:t xml:space="preserve"> </w:t>
      </w:r>
      <w:r w:rsidR="00915F45" w:rsidRPr="0016241B">
        <w:rPr>
          <w:b/>
          <w:bCs/>
          <w:color w:val="FF0000"/>
          <w:lang w:val="fr-BE"/>
        </w:rPr>
        <w:t>10.0.0.</w:t>
      </w:r>
      <w:r w:rsidR="003E22F5">
        <w:rPr>
          <w:b/>
          <w:bCs/>
          <w:color w:val="FF0000"/>
          <w:lang w:val="fr-BE"/>
        </w:rPr>
        <w:t>90</w:t>
      </w:r>
      <w:r w:rsidR="00915F45" w:rsidRPr="0016241B">
        <w:rPr>
          <w:b/>
          <w:bCs/>
          <w:color w:val="FF0000"/>
          <w:lang w:val="fr-BE"/>
        </w:rPr>
        <w:t>/29</w:t>
      </w:r>
    </w:p>
    <w:p w14:paraId="06814692" w14:textId="3F20210A" w:rsidR="2C90222E" w:rsidRPr="009D02D9" w:rsidRDefault="2C90222E" w:rsidP="531170E0">
      <w:pPr>
        <w:rPr>
          <w:b/>
          <w:bCs/>
          <w:lang w:val="fr-BE"/>
        </w:rPr>
      </w:pPr>
      <w:r w:rsidRPr="009D02D9">
        <w:rPr>
          <w:b/>
          <w:bCs/>
          <w:lang w:val="fr-BE"/>
        </w:rPr>
        <w:t>VPN client:</w:t>
      </w:r>
      <w:r w:rsidR="00915F45">
        <w:rPr>
          <w:b/>
          <w:bCs/>
          <w:lang w:val="fr-BE"/>
        </w:rPr>
        <w:t xml:space="preserve"> </w:t>
      </w:r>
      <w:r w:rsidR="00915F45" w:rsidRPr="0016241B">
        <w:rPr>
          <w:b/>
          <w:bCs/>
          <w:color w:val="FF0000"/>
          <w:lang w:val="fr-BE"/>
        </w:rPr>
        <w:t>10.0.0.9</w:t>
      </w:r>
      <w:r w:rsidR="003E22F5">
        <w:rPr>
          <w:b/>
          <w:bCs/>
          <w:color w:val="FF0000"/>
          <w:lang w:val="fr-BE"/>
        </w:rPr>
        <w:t>1</w:t>
      </w:r>
      <w:r w:rsidR="00915F45" w:rsidRPr="0016241B">
        <w:rPr>
          <w:b/>
          <w:bCs/>
          <w:color w:val="FF0000"/>
          <w:lang w:val="fr-BE"/>
        </w:rPr>
        <w:t>/29</w:t>
      </w:r>
    </w:p>
    <w:p w14:paraId="1393D071" w14:textId="2103D4B1" w:rsidR="531170E0" w:rsidRDefault="531170E0" w:rsidP="531170E0">
      <w:pPr>
        <w:rPr>
          <w:lang w:val="en-US"/>
        </w:rPr>
      </w:pPr>
    </w:p>
    <w:p w14:paraId="72AC8801" w14:textId="46C3D0F1" w:rsidR="00496870" w:rsidRDefault="00496870" w:rsidP="531170E0">
      <w:pPr>
        <w:rPr>
          <w:lang w:val="en-US"/>
        </w:rPr>
      </w:pPr>
      <w:r w:rsidRPr="00496870">
        <w:rPr>
          <w:noProof/>
          <w:lang w:val="en-US"/>
        </w:rPr>
        <w:drawing>
          <wp:inline distT="0" distB="0" distL="0" distR="0" wp14:anchorId="61339985" wp14:editId="0C20FBF2">
            <wp:extent cx="5396230" cy="230505"/>
            <wp:effectExtent l="0" t="0" r="0" b="0"/>
            <wp:docPr id="21326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8825" name=""/>
                    <pic:cNvPicPr/>
                  </pic:nvPicPr>
                  <pic:blipFill>
                    <a:blip r:embed="rId17"/>
                    <a:stretch>
                      <a:fillRect/>
                    </a:stretch>
                  </pic:blipFill>
                  <pic:spPr>
                    <a:xfrm>
                      <a:off x="0" y="0"/>
                      <a:ext cx="5396230" cy="230505"/>
                    </a:xfrm>
                    <a:prstGeom prst="rect">
                      <a:avLst/>
                    </a:prstGeom>
                  </pic:spPr>
                </pic:pic>
              </a:graphicData>
            </a:graphic>
          </wp:inline>
        </w:drawing>
      </w:r>
    </w:p>
    <w:p w14:paraId="2391AEA0" w14:textId="1025646F" w:rsidR="00B77872" w:rsidRDefault="00B77872" w:rsidP="531170E0">
      <w:pPr>
        <w:rPr>
          <w:lang w:val="en-US"/>
        </w:rPr>
      </w:pPr>
      <w:r w:rsidRPr="00B77872">
        <w:rPr>
          <w:noProof/>
          <w:lang w:val="en-US"/>
        </w:rPr>
        <w:lastRenderedPageBreak/>
        <w:drawing>
          <wp:inline distT="0" distB="0" distL="0" distR="0" wp14:anchorId="058ABD36" wp14:editId="4CE0251B">
            <wp:extent cx="5396230" cy="1838960"/>
            <wp:effectExtent l="0" t="0" r="0" b="8890"/>
            <wp:docPr id="83250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0851" name="Picture 1" descr="A screenshot of a computer&#10;&#10;Description automatically generated"/>
                    <pic:cNvPicPr/>
                  </pic:nvPicPr>
                  <pic:blipFill>
                    <a:blip r:embed="rId18"/>
                    <a:stretch>
                      <a:fillRect/>
                    </a:stretch>
                  </pic:blipFill>
                  <pic:spPr>
                    <a:xfrm>
                      <a:off x="0" y="0"/>
                      <a:ext cx="5396230" cy="1838960"/>
                    </a:xfrm>
                    <a:prstGeom prst="rect">
                      <a:avLst/>
                    </a:prstGeom>
                  </pic:spPr>
                </pic:pic>
              </a:graphicData>
            </a:graphic>
          </wp:inline>
        </w:drawing>
      </w:r>
    </w:p>
    <w:p w14:paraId="590C6DE1" w14:textId="2F7C7CA8" w:rsidR="00B77872" w:rsidRDefault="00B77872" w:rsidP="531170E0">
      <w:pPr>
        <w:rPr>
          <w:color w:val="FF0000"/>
          <w:lang w:val="en-US"/>
        </w:rPr>
      </w:pPr>
      <w:r w:rsidRPr="00840E0B">
        <w:rPr>
          <w:color w:val="FF0000"/>
          <w:lang w:val="en-US"/>
        </w:rPr>
        <w:t>I do not understand what I really did and the instructions are not really clear, like at all. Why new VLAN, how do I make it, where do I make it, and etc..</w:t>
      </w:r>
    </w:p>
    <w:p w14:paraId="101C6C2C" w14:textId="2171F5E9" w:rsidR="00840E0B" w:rsidRPr="00840E0B" w:rsidRDefault="00840E0B" w:rsidP="531170E0">
      <w:pPr>
        <w:rPr>
          <w:color w:val="FF0000"/>
          <w:lang w:val="en-US"/>
        </w:rPr>
      </w:pPr>
      <w:r>
        <w:rPr>
          <w:color w:val="FF0000"/>
          <w:lang w:val="en-US"/>
        </w:rPr>
        <w:t>I created the VLAN, which can handle 5 IPs</w:t>
      </w:r>
      <w:r w:rsidR="00474CB3">
        <w:rPr>
          <w:color w:val="FF0000"/>
          <w:lang w:val="en-US"/>
        </w:rPr>
        <w:t>, assigned the IP, enabled it, put the parent to be the same as the other VLANs</w:t>
      </w:r>
    </w:p>
    <w:p w14:paraId="6297B030" w14:textId="3E71176B" w:rsidR="007735BB" w:rsidRDefault="00CC1852" w:rsidP="007735BB">
      <w:pPr>
        <w:pStyle w:val="Heading1"/>
      </w:pPr>
      <w:r>
        <w:t>Configure t</w:t>
      </w:r>
      <w:r w:rsidR="007735BB">
        <w:t>he Wireguard VPN server on adminstation</w:t>
      </w:r>
    </w:p>
    <w:p w14:paraId="6F605D46" w14:textId="77777777" w:rsidR="00BC1722" w:rsidRDefault="00BC1722" w:rsidP="007C56DC">
      <w:pPr>
        <w:pStyle w:val="Solutions"/>
      </w:pPr>
    </w:p>
    <w:p w14:paraId="5C6B7B7F" w14:textId="0F725D09" w:rsidR="00D00FCC" w:rsidRPr="0080339F" w:rsidRDefault="00C63219" w:rsidP="00D00FCC">
      <w:pPr>
        <w:pStyle w:val="ListParagraph"/>
        <w:numPr>
          <w:ilvl w:val="0"/>
          <w:numId w:val="35"/>
        </w:numPr>
        <w:rPr>
          <w:lang w:val="en-US"/>
        </w:rPr>
      </w:pPr>
      <w:bookmarkStart w:id="1" w:name="_Hlk182807062"/>
      <w:r w:rsidRPr="00D00FCC">
        <w:rPr>
          <w:lang w:val="en-US"/>
        </w:rPr>
        <w:t>Now</w:t>
      </w:r>
      <w:r w:rsidR="000A64E0" w:rsidRPr="00D00FCC">
        <w:rPr>
          <w:lang w:val="en-US"/>
        </w:rPr>
        <w:t>, on adminstation,</w:t>
      </w:r>
      <w:r w:rsidRPr="00D00FCC">
        <w:rPr>
          <w:lang w:val="en-US"/>
        </w:rPr>
        <w:t xml:space="preserve"> create a configurat</w:t>
      </w:r>
      <w:r w:rsidR="000A64E0" w:rsidRPr="00D00FCC">
        <w:rPr>
          <w:lang w:val="en-US"/>
        </w:rPr>
        <w:t xml:space="preserve">ion file </w:t>
      </w:r>
      <w:r w:rsidR="000A64E0">
        <w:rPr>
          <w:lang w:val="en-US"/>
        </w:rPr>
        <w:t>/etc/wireguard/</w:t>
      </w:r>
      <w:r w:rsidR="000A64E0" w:rsidRPr="00D00FCC">
        <w:rPr>
          <w:lang w:val="en-US"/>
        </w:rPr>
        <w:t xml:space="preserve">wg0.conf </w:t>
      </w:r>
      <w:r w:rsidR="000C23BE" w:rsidRPr="00D00FCC">
        <w:rPr>
          <w:lang w:val="en-US"/>
        </w:rPr>
        <w:t xml:space="preserve">that will define how the </w:t>
      </w:r>
      <w:bookmarkEnd w:id="1"/>
      <w:r w:rsidR="000C23BE" w:rsidRPr="00D00FCC">
        <w:rPr>
          <w:lang w:val="en-US"/>
        </w:rPr>
        <w:t xml:space="preserve">wireguard VPN tunnel will be </w:t>
      </w:r>
      <w:r w:rsidR="00D00FCC" w:rsidRPr="00D00FCC">
        <w:rPr>
          <w:lang w:val="en-US"/>
        </w:rPr>
        <w:t>built</w:t>
      </w:r>
      <w:r w:rsidR="00822F8A">
        <w:rPr>
          <w:lang w:val="en-US"/>
        </w:rPr>
        <w:t xml:space="preserve">. This file should contain the following (replace the </w:t>
      </w:r>
      <w:r w:rsidR="0034580E">
        <w:rPr>
          <w:lang w:val="en-US"/>
        </w:rPr>
        <w:t xml:space="preserve">highlighted text by the relevant values for your environment): </w:t>
      </w:r>
    </w:p>
    <w:p w14:paraId="63819469" w14:textId="77777777" w:rsidR="00D00FCC" w:rsidRPr="00D00FCC" w:rsidRDefault="00D00FCC" w:rsidP="00D00FCC">
      <w:pPr>
        <w:rPr>
          <w:lang w:val="en-US"/>
        </w:rPr>
      </w:pPr>
    </w:p>
    <w:p w14:paraId="00203FBA" w14:textId="77777777" w:rsidR="0002106B" w:rsidRPr="0002106B" w:rsidRDefault="0002106B" w:rsidP="0080339F">
      <w:pPr>
        <w:pStyle w:val="Solutions"/>
        <w:ind w:left="720"/>
      </w:pPr>
      <w:r w:rsidRPr="0002106B">
        <w:t>[Interface]</w:t>
      </w:r>
    </w:p>
    <w:p w14:paraId="650597F7" w14:textId="0A53E834" w:rsidR="0002106B" w:rsidRPr="0002106B" w:rsidRDefault="0002106B" w:rsidP="0080339F">
      <w:pPr>
        <w:pStyle w:val="Solutions"/>
        <w:ind w:left="720"/>
      </w:pPr>
      <w:r w:rsidRPr="0002106B">
        <w:t xml:space="preserve">Address = </w:t>
      </w:r>
      <w:r w:rsidR="00AC585E" w:rsidRPr="00AC585E">
        <w:rPr>
          <w:highlight w:val="yellow"/>
        </w:rPr>
        <w:t>&lt;&lt; SERVER IP address</w:t>
      </w:r>
      <w:r w:rsidR="6F1817CA" w:rsidRPr="531170E0">
        <w:rPr>
          <w:highlight w:val="yellow"/>
        </w:rPr>
        <w:t xml:space="preserve"> in the VPN subnet</w:t>
      </w:r>
      <w:r w:rsidR="00AC585E" w:rsidRPr="00AC585E">
        <w:rPr>
          <w:highlight w:val="yellow"/>
        </w:rPr>
        <w:t xml:space="preserve">, written as </w:t>
      </w:r>
      <w:r w:rsidR="002A23EF" w:rsidRPr="00AC585E">
        <w:rPr>
          <w:highlight w:val="yellow"/>
        </w:rPr>
        <w:t>x.y.z.u/v</w:t>
      </w:r>
      <w:r w:rsidR="00AC585E" w:rsidRPr="00AC585E">
        <w:rPr>
          <w:highlight w:val="yellow"/>
        </w:rPr>
        <w:t xml:space="preserve"> &gt;&gt;</w:t>
      </w:r>
    </w:p>
    <w:p w14:paraId="22A3CE4D" w14:textId="0E676A10" w:rsidR="0002106B" w:rsidRPr="0002106B" w:rsidRDefault="0002106B" w:rsidP="0080339F">
      <w:pPr>
        <w:pStyle w:val="Solutions"/>
        <w:ind w:left="720"/>
      </w:pPr>
      <w:r w:rsidRPr="0002106B">
        <w:t xml:space="preserve">PrivateKey = </w:t>
      </w:r>
      <w:r w:rsidR="002A23EF" w:rsidRPr="00AC585E">
        <w:rPr>
          <w:highlight w:val="yellow"/>
        </w:rPr>
        <w:t>&lt;&lt; SERVER PRIVATE KEY &gt;&gt;</w:t>
      </w:r>
    </w:p>
    <w:p w14:paraId="012E2536" w14:textId="77777777" w:rsidR="0002106B" w:rsidRPr="0002106B" w:rsidRDefault="0002106B" w:rsidP="0080339F">
      <w:pPr>
        <w:pStyle w:val="Solutions"/>
        <w:ind w:left="720"/>
      </w:pPr>
      <w:r w:rsidRPr="0002106B">
        <w:t>PostUp = iptables -A FORWARD -i %i -j ACCEPT; iptables -t nat -A POSTROUTING -o</w:t>
      </w:r>
    </w:p>
    <w:p w14:paraId="625635CC" w14:textId="77777777" w:rsidR="0002106B" w:rsidRPr="0002106B" w:rsidRDefault="0002106B" w:rsidP="0080339F">
      <w:pPr>
        <w:pStyle w:val="Solutions"/>
        <w:ind w:left="720"/>
      </w:pPr>
      <w:r w:rsidRPr="0002106B">
        <w:t>eth0 -j MASQUERADE;iptables -A FORWARD -o %i -j ACCEPT</w:t>
      </w:r>
    </w:p>
    <w:p w14:paraId="205AC142" w14:textId="77777777" w:rsidR="0002106B" w:rsidRPr="0002106B" w:rsidRDefault="0002106B" w:rsidP="0080339F">
      <w:pPr>
        <w:pStyle w:val="Solutions"/>
        <w:ind w:left="720"/>
      </w:pPr>
      <w:r w:rsidRPr="0002106B">
        <w:t>PostDown = iptables -D FORWARD -i %i -j ACCEPT; iptables -t nat -D POSTROUTING -</w:t>
      </w:r>
    </w:p>
    <w:p w14:paraId="54B4C05D" w14:textId="503834CE" w:rsidR="0002106B" w:rsidRPr="0002106B" w:rsidRDefault="0002106B" w:rsidP="0080339F">
      <w:pPr>
        <w:pStyle w:val="Solutions"/>
        <w:ind w:left="720"/>
      </w:pPr>
      <w:r w:rsidRPr="0002106B">
        <w:t>o eth0 -j MASQUERADE;iptables -D FORWARD -o %i -j ACCEPT</w:t>
      </w:r>
    </w:p>
    <w:p w14:paraId="3CD5A4ED" w14:textId="66EC64F0" w:rsidR="10EDEC0F" w:rsidRDefault="10EDEC0F" w:rsidP="531170E0">
      <w:pPr>
        <w:pStyle w:val="Solutions"/>
        <w:ind w:left="720"/>
      </w:pPr>
      <w:r>
        <w:t>Listen</w:t>
      </w:r>
      <w:r w:rsidR="481FB479">
        <w:t>Port = 51820</w:t>
      </w:r>
    </w:p>
    <w:p w14:paraId="3544A340" w14:textId="77777777" w:rsidR="0002106B" w:rsidRPr="0002106B" w:rsidRDefault="0002106B" w:rsidP="0080339F">
      <w:pPr>
        <w:pStyle w:val="Solutions"/>
        <w:ind w:left="720"/>
      </w:pPr>
    </w:p>
    <w:p w14:paraId="2537A492" w14:textId="77777777" w:rsidR="0002106B" w:rsidRPr="0002106B" w:rsidRDefault="0002106B" w:rsidP="0080339F">
      <w:pPr>
        <w:pStyle w:val="Solutions"/>
        <w:ind w:left="720"/>
      </w:pPr>
      <w:r w:rsidRPr="0002106B">
        <w:t>[Peer]</w:t>
      </w:r>
    </w:p>
    <w:p w14:paraId="62B1321B" w14:textId="0A8F6421" w:rsidR="0002106B" w:rsidRPr="0002106B" w:rsidRDefault="0002106B" w:rsidP="0080339F">
      <w:pPr>
        <w:pStyle w:val="Solutions"/>
        <w:ind w:left="720"/>
      </w:pPr>
      <w:r w:rsidRPr="0002106B">
        <w:t xml:space="preserve">PublicKey = </w:t>
      </w:r>
      <w:r w:rsidR="00D14A1D" w:rsidRPr="00AC585E">
        <w:rPr>
          <w:highlight w:val="yellow"/>
        </w:rPr>
        <w:t>&lt;&lt; CLIENT PUBLIC KEY &gt;&gt;</w:t>
      </w:r>
    </w:p>
    <w:p w14:paraId="42DC1112" w14:textId="0D411C08" w:rsidR="0002106B" w:rsidRPr="00205345" w:rsidRDefault="0002106B" w:rsidP="0080339F">
      <w:pPr>
        <w:pStyle w:val="Solutions"/>
        <w:ind w:left="720"/>
      </w:pPr>
      <w:r w:rsidRPr="00205345">
        <w:t xml:space="preserve">AllowedIPs = </w:t>
      </w:r>
      <w:r w:rsidR="002F016A" w:rsidRPr="002F016A">
        <w:rPr>
          <w:highlight w:val="yellow"/>
        </w:rPr>
        <w:t xml:space="preserve">&lt;&lt; </w:t>
      </w:r>
      <w:r w:rsidR="7AF94BF8" w:rsidRPr="531170E0">
        <w:rPr>
          <w:highlight w:val="yellow"/>
        </w:rPr>
        <w:t>VPN</w:t>
      </w:r>
      <w:r w:rsidR="002F016A" w:rsidRPr="002F016A">
        <w:rPr>
          <w:highlight w:val="yellow"/>
        </w:rPr>
        <w:t xml:space="preserve"> SUBNET</w:t>
      </w:r>
      <w:r w:rsidR="00A32B6D">
        <w:rPr>
          <w:highlight w:val="yellow"/>
        </w:rPr>
        <w:t xml:space="preserve"> </w:t>
      </w:r>
      <w:r w:rsidR="654DCC9C" w:rsidRPr="531170E0">
        <w:rPr>
          <w:highlight w:val="yellow"/>
        </w:rPr>
        <w:t>including prefix</w:t>
      </w:r>
      <w:r w:rsidR="002F016A" w:rsidRPr="002F016A">
        <w:rPr>
          <w:highlight w:val="yellow"/>
        </w:rPr>
        <w:t>, written as</w:t>
      </w:r>
      <w:r w:rsidR="002F016A">
        <w:t xml:space="preserve"> </w:t>
      </w:r>
      <w:r w:rsidR="002F016A" w:rsidRPr="00AC585E">
        <w:rPr>
          <w:highlight w:val="yellow"/>
        </w:rPr>
        <w:t>x.y.z.u/v &gt;&gt;</w:t>
      </w:r>
    </w:p>
    <w:p w14:paraId="16789BF3" w14:textId="77777777" w:rsidR="008D465D" w:rsidRDefault="008D465D" w:rsidP="006704EF">
      <w:pPr>
        <w:pStyle w:val="Solutions"/>
      </w:pPr>
    </w:p>
    <w:p w14:paraId="353F1FFA" w14:textId="4A050D8F" w:rsidR="00E42B02" w:rsidRDefault="00E42B02" w:rsidP="006704EF">
      <w:pPr>
        <w:pStyle w:val="Solutions"/>
      </w:pPr>
      <w:r w:rsidRPr="00E42B02">
        <w:rPr>
          <w:noProof/>
        </w:rPr>
        <w:drawing>
          <wp:inline distT="0" distB="0" distL="0" distR="0" wp14:anchorId="3EE6098E" wp14:editId="179B0FFE">
            <wp:extent cx="5396230" cy="2267585"/>
            <wp:effectExtent l="0" t="0" r="0" b="0"/>
            <wp:docPr id="6901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1020" name="Picture 1" descr="A screenshot of a computer&#10;&#10;Description automatically generated"/>
                    <pic:cNvPicPr/>
                  </pic:nvPicPr>
                  <pic:blipFill>
                    <a:blip r:embed="rId19"/>
                    <a:stretch>
                      <a:fillRect/>
                    </a:stretch>
                  </pic:blipFill>
                  <pic:spPr>
                    <a:xfrm>
                      <a:off x="0" y="0"/>
                      <a:ext cx="5396230" cy="2267585"/>
                    </a:xfrm>
                    <a:prstGeom prst="rect">
                      <a:avLst/>
                    </a:prstGeom>
                  </pic:spPr>
                </pic:pic>
              </a:graphicData>
            </a:graphic>
          </wp:inline>
        </w:drawing>
      </w:r>
    </w:p>
    <w:p w14:paraId="1BB1EB4E" w14:textId="7C376204" w:rsidR="008D465D" w:rsidRPr="008D465D" w:rsidRDefault="008D465D" w:rsidP="008D465D">
      <w:pPr>
        <w:pStyle w:val="ListParagraph"/>
        <w:numPr>
          <w:ilvl w:val="0"/>
          <w:numId w:val="35"/>
        </w:numPr>
        <w:rPr>
          <w:lang w:val="en-US"/>
        </w:rPr>
      </w:pPr>
      <w:r>
        <w:rPr>
          <w:lang w:val="en-US"/>
        </w:rPr>
        <w:t>Enable the wg0 configuration by running the following command</w:t>
      </w:r>
      <w:r w:rsidR="00CC0B1C">
        <w:rPr>
          <w:lang w:val="en-US"/>
        </w:rPr>
        <w:t>:</w:t>
      </w:r>
    </w:p>
    <w:p w14:paraId="7FAB3A13" w14:textId="77777777" w:rsidR="008D465D" w:rsidRDefault="008D465D" w:rsidP="006704EF">
      <w:pPr>
        <w:pStyle w:val="Solutions"/>
      </w:pPr>
    </w:p>
    <w:p w14:paraId="30D9F8F8" w14:textId="139CC12B" w:rsidR="006704EF" w:rsidRDefault="00DC1CCF" w:rsidP="008D465D">
      <w:pPr>
        <w:pStyle w:val="Solutions"/>
        <w:ind w:firstLine="708"/>
      </w:pPr>
      <w:r w:rsidRPr="00DC1CCF">
        <w:t>wg-quick up wg0</w:t>
      </w:r>
    </w:p>
    <w:p w14:paraId="014785C4" w14:textId="77777777" w:rsidR="00205345" w:rsidRDefault="00205345" w:rsidP="006704EF">
      <w:pPr>
        <w:pStyle w:val="Solutions"/>
      </w:pPr>
    </w:p>
    <w:p w14:paraId="5183D52E" w14:textId="77777777" w:rsidR="00205345" w:rsidRPr="008E25BE" w:rsidRDefault="00205345" w:rsidP="00312FA3">
      <w:pPr>
        <w:pStyle w:val="ListParagraph"/>
        <w:numPr>
          <w:ilvl w:val="0"/>
          <w:numId w:val="35"/>
        </w:numPr>
        <w:rPr>
          <w:lang w:val="en-US"/>
        </w:rPr>
      </w:pPr>
      <w:r w:rsidRPr="008E25BE">
        <w:rPr>
          <w:lang w:val="en-US"/>
        </w:rPr>
        <w:t>Add the WireGuard service to systemd:</w:t>
      </w:r>
    </w:p>
    <w:p w14:paraId="7F8217A6" w14:textId="77777777" w:rsidR="00312FA3" w:rsidRDefault="00312FA3" w:rsidP="00312FA3">
      <w:pPr>
        <w:pStyle w:val="Solutions"/>
        <w:ind w:left="720"/>
      </w:pPr>
    </w:p>
    <w:p w14:paraId="49962F23" w14:textId="73B8262A" w:rsidR="00205345" w:rsidRPr="00205345" w:rsidRDefault="00205345" w:rsidP="00312FA3">
      <w:pPr>
        <w:pStyle w:val="Solutions"/>
        <w:ind w:left="720"/>
      </w:pPr>
      <w:r w:rsidRPr="00205345">
        <w:lastRenderedPageBreak/>
        <w:t>systemctl enable wg-quick@wg0.service</w:t>
      </w:r>
    </w:p>
    <w:p w14:paraId="219B1AFF" w14:textId="19528DB6" w:rsidR="00205345" w:rsidRDefault="00205345" w:rsidP="00CC0B1C">
      <w:pPr>
        <w:pStyle w:val="Solutions"/>
        <w:ind w:firstLine="708"/>
        <w:rPr>
          <w:lang w:val="nl-BE"/>
        </w:rPr>
      </w:pPr>
      <w:r w:rsidRPr="00205345">
        <w:rPr>
          <w:lang w:val="nl-BE"/>
        </w:rPr>
        <w:t>systemctl daemon-reload</w:t>
      </w:r>
    </w:p>
    <w:p w14:paraId="53416A29" w14:textId="4A878C59" w:rsidR="00C03B1E" w:rsidRPr="00C03B1E" w:rsidRDefault="00C03B1E" w:rsidP="00C03B1E">
      <w:pPr>
        <w:pStyle w:val="Solutions"/>
        <w:rPr>
          <w:color w:val="FF0000"/>
          <w:lang w:val="nl-BE"/>
        </w:rPr>
      </w:pPr>
      <w:r w:rsidRPr="00C03B1E">
        <w:rPr>
          <w:color w:val="FF0000"/>
          <w:lang w:val="nl-BE"/>
        </w:rPr>
        <w:t>FIRST DO ALL THE SYSTEMCTL, THEN DO THE UP</w:t>
      </w:r>
    </w:p>
    <w:p w14:paraId="30DFDA2A" w14:textId="77777777" w:rsidR="0040429D" w:rsidRPr="00205345" w:rsidRDefault="0040429D" w:rsidP="00312FA3">
      <w:pPr>
        <w:pStyle w:val="Solutions"/>
        <w:ind w:left="720"/>
        <w:rPr>
          <w:lang w:val="nl-BE"/>
        </w:rPr>
      </w:pPr>
    </w:p>
    <w:p w14:paraId="566774D6" w14:textId="77777777" w:rsidR="00205345" w:rsidRPr="008E25BE" w:rsidRDefault="00205345" w:rsidP="0040429D">
      <w:pPr>
        <w:pStyle w:val="ListParagraph"/>
        <w:numPr>
          <w:ilvl w:val="0"/>
          <w:numId w:val="35"/>
        </w:numPr>
        <w:rPr>
          <w:lang w:val="en-US"/>
        </w:rPr>
      </w:pPr>
      <w:r w:rsidRPr="008E25BE">
        <w:rPr>
          <w:lang w:val="en-US"/>
        </w:rPr>
        <w:t xml:space="preserve">Start </w:t>
      </w:r>
      <w:r w:rsidRPr="00690CA4">
        <w:rPr>
          <w:lang w:val="en-US"/>
        </w:rPr>
        <w:t>the</w:t>
      </w:r>
      <w:r w:rsidRPr="008E25BE">
        <w:rPr>
          <w:lang w:val="en-US"/>
        </w:rPr>
        <w:t xml:space="preserve"> new service immediately:</w:t>
      </w:r>
    </w:p>
    <w:p w14:paraId="58B8D0AA" w14:textId="77777777" w:rsidR="0040429D" w:rsidRDefault="0040429D" w:rsidP="00205345">
      <w:pPr>
        <w:pStyle w:val="Solutions"/>
      </w:pPr>
    </w:p>
    <w:p w14:paraId="59FA2B87" w14:textId="13FFD5C6" w:rsidR="00205345" w:rsidRDefault="00205345" w:rsidP="0040429D">
      <w:pPr>
        <w:pStyle w:val="Solutions"/>
        <w:ind w:firstLine="708"/>
      </w:pPr>
      <w:r w:rsidRPr="00205345">
        <w:t>sudo systemctl start wg-quick@wg0</w:t>
      </w:r>
    </w:p>
    <w:p w14:paraId="1FE8CEB0" w14:textId="77777777" w:rsidR="00A12841" w:rsidRDefault="00A12841" w:rsidP="0040429D">
      <w:pPr>
        <w:pStyle w:val="Solutions"/>
        <w:ind w:firstLine="708"/>
      </w:pPr>
    </w:p>
    <w:p w14:paraId="69BA82BB" w14:textId="3F1FF637" w:rsidR="00A12841" w:rsidRPr="008062AD" w:rsidRDefault="00A12841" w:rsidP="008062AD">
      <w:pPr>
        <w:pStyle w:val="ListParagraph"/>
        <w:numPr>
          <w:ilvl w:val="0"/>
          <w:numId w:val="35"/>
        </w:numPr>
        <w:rPr>
          <w:lang w:val="en-US"/>
        </w:rPr>
      </w:pPr>
      <w:r w:rsidRPr="008062AD">
        <w:rPr>
          <w:lang w:val="en-US"/>
        </w:rPr>
        <w:t xml:space="preserve">Allow routing </w:t>
      </w:r>
      <w:r w:rsidR="000974BF" w:rsidRPr="008062AD">
        <w:rPr>
          <w:lang w:val="en-US"/>
        </w:rPr>
        <w:t>of packets from the remote client through the adminstation machine</w:t>
      </w:r>
    </w:p>
    <w:p w14:paraId="439FDAA2" w14:textId="77777777" w:rsidR="00AC37EA" w:rsidRDefault="00AC37EA" w:rsidP="0040429D">
      <w:pPr>
        <w:pStyle w:val="Solutions"/>
        <w:ind w:firstLine="708"/>
      </w:pPr>
    </w:p>
    <w:p w14:paraId="5F6B58AD" w14:textId="3435BF4A" w:rsidR="00D7215C" w:rsidRDefault="00D7215C" w:rsidP="0040429D">
      <w:pPr>
        <w:pStyle w:val="Solutions"/>
        <w:ind w:firstLine="708"/>
      </w:pPr>
      <w:r>
        <w:t>sysctl net.ipv4.ip_forward=1</w:t>
      </w:r>
    </w:p>
    <w:p w14:paraId="086AE210" w14:textId="6D1C5204" w:rsidR="4CD4A490" w:rsidRDefault="4CD4A490" w:rsidP="531170E0">
      <w:pPr>
        <w:pStyle w:val="Solutions"/>
        <w:ind w:firstLine="708"/>
      </w:pPr>
      <w:r>
        <w:t>( alternative: Edit /etc/sysctl.conf  to make this setting permanent)</w:t>
      </w:r>
    </w:p>
    <w:p w14:paraId="2879FCBB" w14:textId="77777777" w:rsidR="00AC37EA" w:rsidRDefault="00AC37EA" w:rsidP="0040429D">
      <w:pPr>
        <w:pStyle w:val="Solutions"/>
        <w:ind w:firstLine="708"/>
      </w:pPr>
    </w:p>
    <w:p w14:paraId="613047CB" w14:textId="04C02B04" w:rsidR="00AC37EA" w:rsidRDefault="00AC37EA" w:rsidP="00690CA4">
      <w:pPr>
        <w:pStyle w:val="ListParagraph"/>
        <w:numPr>
          <w:ilvl w:val="0"/>
          <w:numId w:val="35"/>
        </w:numPr>
        <w:rPr>
          <w:lang w:val="en-US"/>
        </w:rPr>
      </w:pPr>
      <w:r w:rsidRPr="00690CA4">
        <w:rPr>
          <w:lang w:val="en-US"/>
        </w:rPr>
        <w:t>To verify that the Wireguard VPN is</w:t>
      </w:r>
      <w:r w:rsidR="00690CA4">
        <w:rPr>
          <w:lang w:val="en-US"/>
        </w:rPr>
        <w:t xml:space="preserve"> </w:t>
      </w:r>
      <w:r w:rsidRPr="00690CA4">
        <w:rPr>
          <w:lang w:val="en-US"/>
        </w:rPr>
        <w:t>up and running</w:t>
      </w:r>
      <w:r w:rsidR="42ECD19C" w:rsidRPr="531170E0">
        <w:rPr>
          <w:lang w:val="en-US"/>
        </w:rPr>
        <w:t xml:space="preserve"> on the right port</w:t>
      </w:r>
      <w:r w:rsidRPr="531170E0">
        <w:rPr>
          <w:lang w:val="en-US"/>
        </w:rPr>
        <w:t xml:space="preserve">, </w:t>
      </w:r>
      <w:r w:rsidR="2CD338F7" w:rsidRPr="531170E0">
        <w:rPr>
          <w:lang w:val="en-US"/>
        </w:rPr>
        <w:t xml:space="preserve">you can run “netstat -tulp” </w:t>
      </w:r>
      <w:r w:rsidR="1357276C" w:rsidRPr="531170E0">
        <w:rPr>
          <w:lang w:val="en-US"/>
        </w:rPr>
        <w:t>and “</w:t>
      </w:r>
      <w:r w:rsidR="24542808" w:rsidRPr="531170E0">
        <w:rPr>
          <w:lang w:val="en-US"/>
        </w:rPr>
        <w:t>watch wg</w:t>
      </w:r>
      <w:r w:rsidR="1357276C" w:rsidRPr="531170E0">
        <w:rPr>
          <w:lang w:val="en-US"/>
        </w:rPr>
        <w:t xml:space="preserve">” on adminstation. </w:t>
      </w:r>
      <w:r w:rsidR="3F8ABD38" w:rsidRPr="531170E0">
        <w:rPr>
          <w:lang w:val="en-US"/>
        </w:rPr>
        <w:t>Also</w:t>
      </w:r>
      <w:r w:rsidRPr="00690CA4">
        <w:rPr>
          <w:lang w:val="en-US"/>
        </w:rPr>
        <w:t xml:space="preserve"> </w:t>
      </w:r>
      <w:r w:rsidR="00690CA4" w:rsidRPr="00690CA4">
        <w:rPr>
          <w:lang w:val="en-US"/>
        </w:rPr>
        <w:t>perform a</w:t>
      </w:r>
      <w:r w:rsidR="00690CA4">
        <w:rPr>
          <w:lang w:val="en-US"/>
        </w:rPr>
        <w:t xml:space="preserve">n NMAP scan </w:t>
      </w:r>
      <w:r w:rsidR="005614D7">
        <w:rPr>
          <w:lang w:val="en-US"/>
        </w:rPr>
        <w:t>for</w:t>
      </w:r>
      <w:r w:rsidR="00690CA4">
        <w:rPr>
          <w:lang w:val="en-US"/>
        </w:rPr>
        <w:t xml:space="preserve"> the relevant port </w:t>
      </w:r>
      <w:r w:rsidR="005614D7">
        <w:rPr>
          <w:lang w:val="en-US"/>
        </w:rPr>
        <w:t>on adminstation.</w:t>
      </w:r>
      <w:r w:rsidR="001A09BA">
        <w:rPr>
          <w:lang w:val="en-US"/>
        </w:rPr>
        <w:t xml:space="preserve"> Insert a screenshot of this NMAP scan</w:t>
      </w:r>
      <w:r w:rsidR="2F7FEB81" w:rsidRPr="531170E0">
        <w:rPr>
          <w:lang w:val="en-US"/>
        </w:rPr>
        <w:t>.</w:t>
      </w:r>
      <w:r w:rsidR="00911A7C" w:rsidRPr="00827F58">
        <w:rPr>
          <w:lang w:val="en-US"/>
        </w:rPr>
        <w:br/>
      </w:r>
      <w:r w:rsidR="00911A7C">
        <w:rPr>
          <w:lang w:val="en-US"/>
        </w:rPr>
        <w:t xml:space="preserve">important: </w:t>
      </w:r>
      <w:r w:rsidR="007F4272">
        <w:rPr>
          <w:lang w:val="en-US"/>
        </w:rPr>
        <w:t>Wireguard is a stateless VPN, which uses UDP ports!!!</w:t>
      </w:r>
    </w:p>
    <w:p w14:paraId="04C51882" w14:textId="1780E05B" w:rsidR="00A61DDF" w:rsidRDefault="00A61DDF" w:rsidP="00A61DDF">
      <w:pPr>
        <w:rPr>
          <w:lang w:val="en-US"/>
        </w:rPr>
      </w:pPr>
      <w:r w:rsidRPr="00A61DDF">
        <w:rPr>
          <w:noProof/>
          <w:lang w:val="en-US"/>
        </w:rPr>
        <w:drawing>
          <wp:inline distT="0" distB="0" distL="0" distR="0" wp14:anchorId="462BBA48" wp14:editId="005A95EB">
            <wp:extent cx="5396230" cy="2103755"/>
            <wp:effectExtent l="0" t="0" r="0" b="0"/>
            <wp:docPr id="42823062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30626" name="Picture 1" descr="A computer screen shot of a computer code&#10;&#10;Description automatically generated"/>
                    <pic:cNvPicPr/>
                  </pic:nvPicPr>
                  <pic:blipFill>
                    <a:blip r:embed="rId20"/>
                    <a:stretch>
                      <a:fillRect/>
                    </a:stretch>
                  </pic:blipFill>
                  <pic:spPr>
                    <a:xfrm>
                      <a:off x="0" y="0"/>
                      <a:ext cx="5396230" cy="2103755"/>
                    </a:xfrm>
                    <a:prstGeom prst="rect">
                      <a:avLst/>
                    </a:prstGeom>
                  </pic:spPr>
                </pic:pic>
              </a:graphicData>
            </a:graphic>
          </wp:inline>
        </w:drawing>
      </w:r>
    </w:p>
    <w:p w14:paraId="5696AC84" w14:textId="14E86260" w:rsidR="00356BAF" w:rsidRPr="00A61DDF" w:rsidRDefault="00356BAF" w:rsidP="00A61DDF">
      <w:pPr>
        <w:rPr>
          <w:lang w:val="en-US"/>
        </w:rPr>
      </w:pPr>
      <w:r w:rsidRPr="00356BAF">
        <w:rPr>
          <w:noProof/>
          <w:lang w:val="en-US"/>
        </w:rPr>
        <w:drawing>
          <wp:inline distT="0" distB="0" distL="0" distR="0" wp14:anchorId="3212B18D" wp14:editId="46AD12D9">
            <wp:extent cx="5058481" cy="1886213"/>
            <wp:effectExtent l="0" t="0" r="0" b="0"/>
            <wp:docPr id="1057750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0190" name="Picture 1" descr="A screen shot of a computer&#10;&#10;Description automatically generated"/>
                    <pic:cNvPicPr/>
                  </pic:nvPicPr>
                  <pic:blipFill>
                    <a:blip r:embed="rId21"/>
                    <a:stretch>
                      <a:fillRect/>
                    </a:stretch>
                  </pic:blipFill>
                  <pic:spPr>
                    <a:xfrm>
                      <a:off x="0" y="0"/>
                      <a:ext cx="5058481" cy="1886213"/>
                    </a:xfrm>
                    <a:prstGeom prst="rect">
                      <a:avLst/>
                    </a:prstGeom>
                  </pic:spPr>
                </pic:pic>
              </a:graphicData>
            </a:graphic>
          </wp:inline>
        </w:drawing>
      </w:r>
    </w:p>
    <w:p w14:paraId="6AAC56DB" w14:textId="77777777" w:rsidR="001A09BA" w:rsidRPr="00690CA4" w:rsidRDefault="001A09BA" w:rsidP="001A09BA">
      <w:pPr>
        <w:pStyle w:val="ListParagraph"/>
        <w:rPr>
          <w:lang w:val="en-US"/>
        </w:rPr>
      </w:pPr>
    </w:p>
    <w:p w14:paraId="706BAC93" w14:textId="77777777" w:rsidR="00AE17F0" w:rsidRDefault="00AE17F0" w:rsidP="00205345">
      <w:pPr>
        <w:pStyle w:val="Solutions"/>
      </w:pPr>
    </w:p>
    <w:p w14:paraId="2A2A7B12" w14:textId="076608D5" w:rsidR="00AE17F0" w:rsidRDefault="00AE17F0" w:rsidP="00AE17F0">
      <w:pPr>
        <w:pStyle w:val="Heading1"/>
      </w:pPr>
      <w:r>
        <w:t xml:space="preserve">Configuring a portforward </w:t>
      </w:r>
      <w:r w:rsidR="004C5294">
        <w:t>through the OPNSense Firewall</w:t>
      </w:r>
    </w:p>
    <w:p w14:paraId="3CE14BEC" w14:textId="77777777" w:rsidR="00AE17F0" w:rsidRDefault="00AE17F0" w:rsidP="00205345">
      <w:pPr>
        <w:pStyle w:val="Solutions"/>
      </w:pPr>
    </w:p>
    <w:p w14:paraId="696DF62E" w14:textId="2F20B8E9" w:rsidR="008B1AAC" w:rsidRDefault="008B1AAC" w:rsidP="531170E0">
      <w:pPr>
        <w:pStyle w:val="ListParagraph"/>
        <w:numPr>
          <w:ilvl w:val="0"/>
          <w:numId w:val="35"/>
        </w:numPr>
        <w:rPr>
          <w:highlight w:val="yellow"/>
          <w:lang w:val="en-US"/>
        </w:rPr>
      </w:pPr>
      <w:r>
        <w:rPr>
          <w:lang w:val="en-US"/>
        </w:rPr>
        <w:t xml:space="preserve">Configure the Firewall to forward Wireguard packets </w:t>
      </w:r>
      <w:r w:rsidR="00C65CFE">
        <w:rPr>
          <w:lang w:val="en-US"/>
        </w:rPr>
        <w:t>from</w:t>
      </w:r>
      <w:r w:rsidR="00E72F5B">
        <w:rPr>
          <w:lang w:val="en-US"/>
        </w:rPr>
        <w:t xml:space="preserve"> a </w:t>
      </w:r>
      <w:r w:rsidR="00CF2779">
        <w:rPr>
          <w:lang w:val="en-US"/>
        </w:rPr>
        <w:t xml:space="preserve">self-chosen </w:t>
      </w:r>
      <w:r w:rsidR="00E72F5B">
        <w:rPr>
          <w:lang w:val="en-US"/>
        </w:rPr>
        <w:t>port on</w:t>
      </w:r>
      <w:r w:rsidR="00C65CFE">
        <w:rPr>
          <w:lang w:val="en-US"/>
        </w:rPr>
        <w:t xml:space="preserve"> the WAN interface to </w:t>
      </w:r>
      <w:r>
        <w:rPr>
          <w:lang w:val="en-US"/>
        </w:rPr>
        <w:t xml:space="preserve">the </w:t>
      </w:r>
      <w:r w:rsidR="00C65CFE">
        <w:rPr>
          <w:lang w:val="en-US"/>
        </w:rPr>
        <w:t>relevant port on adminstation</w:t>
      </w:r>
      <w:r>
        <w:rPr>
          <w:lang w:val="en-US"/>
        </w:rPr>
        <w:t>. Please</w:t>
      </w:r>
      <w:r w:rsidR="007F4272">
        <w:rPr>
          <w:lang w:val="en-US"/>
        </w:rPr>
        <w:t xml:space="preserve"> again</w:t>
      </w:r>
      <w:r>
        <w:rPr>
          <w:lang w:val="en-US"/>
        </w:rPr>
        <w:t xml:space="preserve"> note that </w:t>
      </w:r>
      <w:r w:rsidR="007F4272">
        <w:rPr>
          <w:lang w:val="en-US"/>
        </w:rPr>
        <w:t>W</w:t>
      </w:r>
      <w:r>
        <w:rPr>
          <w:lang w:val="en-US"/>
        </w:rPr>
        <w:t>ireguard is a stateless VPN</w:t>
      </w:r>
      <w:r w:rsidR="00CF2779">
        <w:rPr>
          <w:lang w:val="en-US"/>
        </w:rPr>
        <w:t>!</w:t>
      </w:r>
      <w:r w:rsidRPr="00827F58">
        <w:rPr>
          <w:lang w:val="en-US"/>
        </w:rPr>
        <w:br/>
      </w:r>
      <w:r w:rsidRPr="00827F58">
        <w:rPr>
          <w:lang w:val="en-US"/>
        </w:rPr>
        <w:br/>
      </w:r>
      <w:r w:rsidRPr="00827F58">
        <w:rPr>
          <w:lang w:val="en-US"/>
        </w:rPr>
        <w:br/>
      </w:r>
      <w:r w:rsidR="26EC7C56" w:rsidRPr="531170E0">
        <w:rPr>
          <w:highlight w:val="yellow"/>
          <w:lang w:val="en-US"/>
        </w:rPr>
        <w:t>!!! Important !!!</w:t>
      </w:r>
      <w:r w:rsidRPr="531170E0">
        <w:rPr>
          <w:rStyle w:val="FootnoteReference"/>
          <w:highlight w:val="yellow"/>
          <w:lang w:val="en-US"/>
        </w:rPr>
        <w:footnoteReference w:id="3"/>
      </w:r>
    </w:p>
    <w:p w14:paraId="0FC6274D" w14:textId="14A72B1F" w:rsidR="008B1AAC" w:rsidRPr="00827F58" w:rsidRDefault="008B1AAC" w:rsidP="531170E0">
      <w:pPr>
        <w:pStyle w:val="ListParagraph"/>
        <w:rPr>
          <w:lang w:val="en-US"/>
        </w:rPr>
      </w:pPr>
      <w:r w:rsidRPr="00827F58">
        <w:rPr>
          <w:lang w:val="en-US"/>
        </w:rPr>
        <w:lastRenderedPageBreak/>
        <w:br/>
      </w:r>
      <w:r w:rsidR="5759DA95" w:rsidRPr="531170E0">
        <w:rPr>
          <w:highlight w:val="yellow"/>
          <w:lang w:val="en-US"/>
        </w:rPr>
        <w:t xml:space="preserve">Due to the way the CITHub network is configured, an additional configuration step is required </w:t>
      </w:r>
      <w:r w:rsidR="6EBDC445" w:rsidRPr="531170E0">
        <w:rPr>
          <w:highlight w:val="yellow"/>
          <w:lang w:val="en-US"/>
        </w:rPr>
        <w:t>in OPNsense to make portforwards available to the outside world. The following checkbox should be selected</w:t>
      </w:r>
      <w:r w:rsidR="1966A41D" w:rsidRPr="531170E0">
        <w:rPr>
          <w:highlight w:val="yellow"/>
          <w:lang w:val="en-US"/>
        </w:rPr>
        <w:t>:</w:t>
      </w:r>
      <w:r w:rsidR="3CD536E7" w:rsidRPr="531170E0">
        <w:rPr>
          <w:highlight w:val="yellow"/>
          <w:lang w:val="en-US"/>
        </w:rPr>
        <w:t xml:space="preserve"> Firewall --&gt; advanced --&gt; Disable reply-to --&gt; </w:t>
      </w:r>
      <w:r w:rsidR="5373B82D" w:rsidRPr="531170E0">
        <w:rPr>
          <w:highlight w:val="yellow"/>
          <w:lang w:val="en-US"/>
        </w:rPr>
        <w:t>Disable Reply-to on WAN rules</w:t>
      </w:r>
      <w:r w:rsidRPr="00827F58">
        <w:rPr>
          <w:lang w:val="en-US"/>
        </w:rPr>
        <w:br/>
      </w:r>
      <w:r w:rsidRPr="00827F58">
        <w:rPr>
          <w:lang w:val="en-US"/>
        </w:rPr>
        <w:br/>
      </w:r>
      <w:r w:rsidR="205BCDAD">
        <w:rPr>
          <w:noProof/>
        </w:rPr>
        <w:drawing>
          <wp:inline distT="0" distB="0" distL="0" distR="0" wp14:anchorId="7F6FDB88" wp14:editId="31BD355B">
            <wp:extent cx="5400675" cy="1771650"/>
            <wp:effectExtent l="0" t="0" r="0" b="0"/>
            <wp:docPr id="1317418468" name="Picture 131741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1771650"/>
                    </a:xfrm>
                    <a:prstGeom prst="rect">
                      <a:avLst/>
                    </a:prstGeom>
                  </pic:spPr>
                </pic:pic>
              </a:graphicData>
            </a:graphic>
          </wp:inline>
        </w:drawing>
      </w:r>
    </w:p>
    <w:p w14:paraId="4A7678C0" w14:textId="04C518C0" w:rsidR="531170E0" w:rsidRDefault="531170E0" w:rsidP="531170E0">
      <w:pPr>
        <w:pStyle w:val="ListParagraph"/>
        <w:rPr>
          <w:lang w:val="en-US"/>
        </w:rPr>
      </w:pPr>
    </w:p>
    <w:p w14:paraId="37E5C900" w14:textId="0C13D41B" w:rsidR="6EBDC445" w:rsidRDefault="6EBDC445" w:rsidP="531170E0">
      <w:pPr>
        <w:pStyle w:val="ListParagraph"/>
        <w:rPr>
          <w:highlight w:val="yellow"/>
          <w:lang w:val="en-US"/>
        </w:rPr>
      </w:pPr>
      <w:r w:rsidRPr="531170E0">
        <w:rPr>
          <w:highlight w:val="yellow"/>
          <w:lang w:val="en-US"/>
        </w:rPr>
        <w:t>!!! Important !!!</w:t>
      </w:r>
    </w:p>
    <w:p w14:paraId="622E0C58" w14:textId="77777777" w:rsidR="00C65CFE" w:rsidRDefault="00C65CFE" w:rsidP="00C65CFE">
      <w:pPr>
        <w:pStyle w:val="ListParagraph"/>
        <w:rPr>
          <w:lang w:val="en-US"/>
        </w:rPr>
      </w:pPr>
    </w:p>
    <w:p w14:paraId="6D1A8A61" w14:textId="77777777" w:rsidR="00CE7299" w:rsidRDefault="00CE7299" w:rsidP="00C65CFE">
      <w:pPr>
        <w:pStyle w:val="ListParagraph"/>
        <w:rPr>
          <w:lang w:val="en-US"/>
        </w:rPr>
      </w:pPr>
    </w:p>
    <w:p w14:paraId="400D9851" w14:textId="021DD88B" w:rsidR="00CE7299" w:rsidRDefault="00CE7299" w:rsidP="00C65CFE">
      <w:pPr>
        <w:pStyle w:val="ListParagraph"/>
        <w:rPr>
          <w:lang w:val="en-US"/>
        </w:rPr>
      </w:pPr>
      <w:r w:rsidRPr="00CE7299">
        <w:rPr>
          <w:noProof/>
          <w:lang w:val="en-US"/>
        </w:rPr>
        <w:drawing>
          <wp:inline distT="0" distB="0" distL="0" distR="0" wp14:anchorId="4E090BBC" wp14:editId="1011D80A">
            <wp:extent cx="5396230" cy="1931670"/>
            <wp:effectExtent l="0" t="0" r="0" b="0"/>
            <wp:docPr id="82363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39657" name="Picture 1" descr="A screenshot of a computer&#10;&#10;Description automatically generated"/>
                    <pic:cNvPicPr/>
                  </pic:nvPicPr>
                  <pic:blipFill>
                    <a:blip r:embed="rId23"/>
                    <a:stretch>
                      <a:fillRect/>
                    </a:stretch>
                  </pic:blipFill>
                  <pic:spPr>
                    <a:xfrm>
                      <a:off x="0" y="0"/>
                      <a:ext cx="5396230" cy="1931670"/>
                    </a:xfrm>
                    <a:prstGeom prst="rect">
                      <a:avLst/>
                    </a:prstGeom>
                  </pic:spPr>
                </pic:pic>
              </a:graphicData>
            </a:graphic>
          </wp:inline>
        </w:drawing>
      </w:r>
    </w:p>
    <w:p w14:paraId="53FFCC54" w14:textId="4FF2642A" w:rsidR="00990070" w:rsidRDefault="00990070" w:rsidP="00C65CFE">
      <w:pPr>
        <w:pStyle w:val="ListParagraph"/>
        <w:rPr>
          <w:lang w:val="en-US"/>
        </w:rPr>
      </w:pPr>
      <w:r w:rsidRPr="00990070">
        <w:rPr>
          <w:noProof/>
          <w:lang w:val="en-US"/>
        </w:rPr>
        <w:drawing>
          <wp:inline distT="0" distB="0" distL="0" distR="0" wp14:anchorId="20F991D3" wp14:editId="363043F3">
            <wp:extent cx="5396230" cy="2671445"/>
            <wp:effectExtent l="0" t="0" r="0" b="0"/>
            <wp:docPr id="110591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14662" name="Picture 1" descr="A screenshot of a computer&#10;&#10;Description automatically generated"/>
                    <pic:cNvPicPr/>
                  </pic:nvPicPr>
                  <pic:blipFill>
                    <a:blip r:embed="rId24"/>
                    <a:stretch>
                      <a:fillRect/>
                    </a:stretch>
                  </pic:blipFill>
                  <pic:spPr>
                    <a:xfrm>
                      <a:off x="0" y="0"/>
                      <a:ext cx="5396230" cy="2671445"/>
                    </a:xfrm>
                    <a:prstGeom prst="rect">
                      <a:avLst/>
                    </a:prstGeom>
                  </pic:spPr>
                </pic:pic>
              </a:graphicData>
            </a:graphic>
          </wp:inline>
        </w:drawing>
      </w:r>
    </w:p>
    <w:p w14:paraId="1E9D161A" w14:textId="25801DED" w:rsidR="00AA7691" w:rsidRDefault="00AA7691" w:rsidP="00C65CFE">
      <w:pPr>
        <w:pStyle w:val="ListParagraph"/>
        <w:rPr>
          <w:lang w:val="en-US"/>
        </w:rPr>
      </w:pPr>
      <w:r w:rsidRPr="00AA7691">
        <w:rPr>
          <w:noProof/>
          <w:lang w:val="en-US"/>
        </w:rPr>
        <w:lastRenderedPageBreak/>
        <w:drawing>
          <wp:inline distT="0" distB="0" distL="0" distR="0" wp14:anchorId="3F08D7BA" wp14:editId="378161CB">
            <wp:extent cx="5396230" cy="1238885"/>
            <wp:effectExtent l="0" t="0" r="0" b="0"/>
            <wp:docPr id="730674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4345" name="Picture 1" descr="A screenshot of a computer&#10;&#10;Description automatically generated"/>
                    <pic:cNvPicPr/>
                  </pic:nvPicPr>
                  <pic:blipFill>
                    <a:blip r:embed="rId25"/>
                    <a:stretch>
                      <a:fillRect/>
                    </a:stretch>
                  </pic:blipFill>
                  <pic:spPr>
                    <a:xfrm>
                      <a:off x="0" y="0"/>
                      <a:ext cx="5396230" cy="1238885"/>
                    </a:xfrm>
                    <a:prstGeom prst="rect">
                      <a:avLst/>
                    </a:prstGeom>
                  </pic:spPr>
                </pic:pic>
              </a:graphicData>
            </a:graphic>
          </wp:inline>
        </w:drawing>
      </w:r>
    </w:p>
    <w:p w14:paraId="2837B503" w14:textId="3C7E3E6F" w:rsidR="008B1AAC" w:rsidRPr="003C02EE" w:rsidRDefault="008B1AAC" w:rsidP="008B1AAC">
      <w:pPr>
        <w:rPr>
          <w:lang w:val="en-US"/>
        </w:rPr>
      </w:pPr>
    </w:p>
    <w:p w14:paraId="30BAA83E" w14:textId="26E6F328" w:rsidR="00BA7078" w:rsidRDefault="00CF2779" w:rsidP="004163EA">
      <w:pPr>
        <w:pStyle w:val="ListParagraph"/>
        <w:numPr>
          <w:ilvl w:val="0"/>
          <w:numId w:val="35"/>
        </w:numPr>
        <w:rPr>
          <w:lang w:val="en-US"/>
        </w:rPr>
      </w:pPr>
      <w:r w:rsidRPr="00514568">
        <w:rPr>
          <w:lang w:val="en-US"/>
        </w:rPr>
        <w:t xml:space="preserve">You should now be able to verify that the Wireguard </w:t>
      </w:r>
      <w:r w:rsidR="006D13C8" w:rsidRPr="00514568">
        <w:rPr>
          <w:lang w:val="en-US"/>
        </w:rPr>
        <w:t xml:space="preserve">service is running on the WAN port that you selected, by </w:t>
      </w:r>
      <w:r w:rsidR="002B67BA" w:rsidRPr="00514568">
        <w:rPr>
          <w:lang w:val="en-US"/>
        </w:rPr>
        <w:t>performing an nmap scan of the relevant WAN port from your laptop.</w:t>
      </w:r>
      <w:r w:rsidR="00BA7078" w:rsidRPr="00514568">
        <w:rPr>
          <w:lang w:val="en-US"/>
        </w:rPr>
        <w:t xml:space="preserve"> Insert a screenshot of this nmap scan here.</w:t>
      </w:r>
      <w:r w:rsidR="00CA6709">
        <w:rPr>
          <w:lang w:val="en-US"/>
        </w:rPr>
        <w:t>=</w:t>
      </w:r>
    </w:p>
    <w:p w14:paraId="093D5790" w14:textId="77777777" w:rsidR="00514568" w:rsidRDefault="00514568" w:rsidP="00514568">
      <w:pPr>
        <w:rPr>
          <w:lang w:val="en-US"/>
        </w:rPr>
      </w:pPr>
    </w:p>
    <w:p w14:paraId="386A1CE4" w14:textId="69BBB1E1" w:rsidR="00514568" w:rsidRPr="00514568" w:rsidRDefault="00514568" w:rsidP="00514568">
      <w:pPr>
        <w:rPr>
          <w:lang w:val="en-US"/>
        </w:rPr>
      </w:pPr>
      <w:r w:rsidRPr="00514568">
        <w:rPr>
          <w:noProof/>
          <w:lang w:val="en-US"/>
        </w:rPr>
        <w:drawing>
          <wp:inline distT="0" distB="0" distL="0" distR="0" wp14:anchorId="60A3E28C" wp14:editId="43DEE59D">
            <wp:extent cx="4782217" cy="1762371"/>
            <wp:effectExtent l="0" t="0" r="0" b="0"/>
            <wp:docPr id="172171063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10631" name="Picture 1" descr="A screenshot of a computer error&#10;&#10;Description automatically generated"/>
                    <pic:cNvPicPr/>
                  </pic:nvPicPr>
                  <pic:blipFill>
                    <a:blip r:embed="rId26"/>
                    <a:stretch>
                      <a:fillRect/>
                    </a:stretch>
                  </pic:blipFill>
                  <pic:spPr>
                    <a:xfrm>
                      <a:off x="0" y="0"/>
                      <a:ext cx="4782217" cy="1762371"/>
                    </a:xfrm>
                    <a:prstGeom prst="rect">
                      <a:avLst/>
                    </a:prstGeom>
                  </pic:spPr>
                </pic:pic>
              </a:graphicData>
            </a:graphic>
          </wp:inline>
        </w:drawing>
      </w:r>
    </w:p>
    <w:p w14:paraId="569550D2" w14:textId="77777777" w:rsidR="00BA7078" w:rsidRDefault="00BA7078" w:rsidP="00BA7078">
      <w:pPr>
        <w:rPr>
          <w:lang w:val="en-US"/>
        </w:rPr>
      </w:pPr>
    </w:p>
    <w:p w14:paraId="2C5F5FF7" w14:textId="0CB15EEF" w:rsidR="000B62FB" w:rsidRDefault="000B62FB" w:rsidP="000B62FB">
      <w:pPr>
        <w:pStyle w:val="Heading1"/>
      </w:pPr>
      <w:r>
        <w:t xml:space="preserve">Configure the Wireguard VPN </w:t>
      </w:r>
      <w:r w:rsidR="00864082">
        <w:t>client on the Windows machine</w:t>
      </w:r>
    </w:p>
    <w:p w14:paraId="064AC80F" w14:textId="77777777" w:rsidR="00CF2779" w:rsidRPr="00FF150D" w:rsidRDefault="00CF2779" w:rsidP="00FF150D">
      <w:pPr>
        <w:rPr>
          <w:lang w:val="en-US"/>
        </w:rPr>
      </w:pPr>
    </w:p>
    <w:p w14:paraId="63152396" w14:textId="6CABA92A" w:rsidR="00FF150D" w:rsidRDefault="005F26E1" w:rsidP="007F4272">
      <w:pPr>
        <w:pStyle w:val="ListParagraph"/>
        <w:numPr>
          <w:ilvl w:val="0"/>
          <w:numId w:val="35"/>
        </w:numPr>
        <w:rPr>
          <w:lang w:val="en-US"/>
        </w:rPr>
      </w:pPr>
      <w:r>
        <w:rPr>
          <w:lang w:val="en-US"/>
        </w:rPr>
        <w:t>In the Windows Wireguard client, edit the “adminstation_&lt;firstname&gt;” tunnel</w:t>
      </w:r>
      <w:r w:rsidR="00B9537C">
        <w:rPr>
          <w:lang w:val="en-US"/>
        </w:rPr>
        <w:t>, so that its configuration file contains the following text:</w:t>
      </w:r>
    </w:p>
    <w:p w14:paraId="71BBA89D" w14:textId="77777777" w:rsidR="00B9537C" w:rsidRDefault="00B9537C" w:rsidP="00B9537C">
      <w:pPr>
        <w:rPr>
          <w:lang w:val="en-US"/>
        </w:rPr>
      </w:pPr>
    </w:p>
    <w:p w14:paraId="14166674" w14:textId="3D53E6F5" w:rsidR="00B9537C" w:rsidRDefault="00B9537C" w:rsidP="00EC169C">
      <w:pPr>
        <w:pStyle w:val="Solutions"/>
        <w:ind w:left="720"/>
      </w:pPr>
      <w:r>
        <w:t>[Interface]</w:t>
      </w:r>
    </w:p>
    <w:p w14:paraId="07986907" w14:textId="25904E24" w:rsidR="00B9537C" w:rsidRDefault="00674965" w:rsidP="00EC169C">
      <w:pPr>
        <w:pStyle w:val="Solutions"/>
        <w:ind w:left="720"/>
      </w:pPr>
      <w:r>
        <w:t xml:space="preserve">PrivateKey = </w:t>
      </w:r>
      <w:r w:rsidR="00320B2A" w:rsidRPr="00827F58">
        <w:rPr>
          <w:highlight w:val="yellow"/>
        </w:rPr>
        <w:t>&lt;&lt;</w:t>
      </w:r>
      <w:r w:rsidR="00820994" w:rsidRPr="00827F58">
        <w:rPr>
          <w:highlight w:val="yellow"/>
        </w:rPr>
        <w:t>CLIENT PRIVATE KEY</w:t>
      </w:r>
      <w:r w:rsidR="00320B2A" w:rsidRPr="00827F58">
        <w:rPr>
          <w:highlight w:val="yellow"/>
        </w:rPr>
        <w:t>&gt;&gt;</w:t>
      </w:r>
    </w:p>
    <w:p w14:paraId="0D340E27" w14:textId="03DB4ED2" w:rsidR="00674965" w:rsidRDefault="00674965" w:rsidP="00EC169C">
      <w:pPr>
        <w:pStyle w:val="Solutions"/>
        <w:ind w:left="720"/>
      </w:pPr>
      <w:r w:rsidRPr="531170E0">
        <w:t xml:space="preserve">Address = </w:t>
      </w:r>
      <w:r w:rsidR="03310138" w:rsidRPr="531170E0">
        <w:rPr>
          <w:highlight w:val="yellow"/>
        </w:rPr>
        <w:t>&lt;&lt; CLIENT IP address in the VPN subnet, written as x.y.z.u/v &gt;&gt;</w:t>
      </w:r>
    </w:p>
    <w:p w14:paraId="55BE05AA" w14:textId="77777777" w:rsidR="00C72F1D" w:rsidRDefault="00C72F1D" w:rsidP="00EC169C">
      <w:pPr>
        <w:pStyle w:val="Solutions"/>
        <w:ind w:left="720"/>
      </w:pPr>
    </w:p>
    <w:p w14:paraId="0A698CFB" w14:textId="4D17EF7F" w:rsidR="00C72F1D" w:rsidRDefault="00C72F1D" w:rsidP="00EC169C">
      <w:pPr>
        <w:pStyle w:val="Solutions"/>
        <w:ind w:left="720"/>
      </w:pPr>
      <w:r>
        <w:t>[Peer]</w:t>
      </w:r>
    </w:p>
    <w:p w14:paraId="35ACC985" w14:textId="36D78F0E" w:rsidR="00C72F1D" w:rsidRDefault="00C72F1D" w:rsidP="00EC169C">
      <w:pPr>
        <w:pStyle w:val="Solutions"/>
        <w:ind w:left="720"/>
      </w:pPr>
      <w:r>
        <w:t xml:space="preserve">PublicKey = </w:t>
      </w:r>
      <w:r w:rsidR="00320B2A" w:rsidRPr="00827F58">
        <w:rPr>
          <w:highlight w:val="yellow"/>
        </w:rPr>
        <w:t>&lt;&lt;</w:t>
      </w:r>
      <w:r w:rsidR="00A3125F" w:rsidRPr="00827F58">
        <w:rPr>
          <w:highlight w:val="yellow"/>
        </w:rPr>
        <w:t>SERVER PUBLIC KEY</w:t>
      </w:r>
      <w:r w:rsidR="00320B2A" w:rsidRPr="00827F58">
        <w:rPr>
          <w:highlight w:val="yellow"/>
        </w:rPr>
        <w:t>&gt;&gt;</w:t>
      </w:r>
    </w:p>
    <w:p w14:paraId="55E6C97B" w14:textId="320601A6" w:rsidR="00C72F1D" w:rsidRDefault="00C72F1D" w:rsidP="00EC169C">
      <w:pPr>
        <w:pStyle w:val="Solutions"/>
        <w:ind w:left="720"/>
      </w:pPr>
      <w:r>
        <w:t xml:space="preserve">AllowedIPs = </w:t>
      </w:r>
      <w:r w:rsidR="009D58FD">
        <w:t>10.0.0.0/24</w:t>
      </w:r>
    </w:p>
    <w:p w14:paraId="4BBA2417" w14:textId="1B0EB101" w:rsidR="00C72F1D" w:rsidRDefault="00C72F1D" w:rsidP="00EC169C">
      <w:pPr>
        <w:pStyle w:val="Solutions"/>
        <w:ind w:left="720"/>
      </w:pPr>
      <w:r>
        <w:t xml:space="preserve">Endpoint = </w:t>
      </w:r>
      <w:r w:rsidR="00956F9A" w:rsidRPr="00827F58">
        <w:rPr>
          <w:highlight w:val="yellow"/>
        </w:rPr>
        <w:t>&lt;&lt;WAN IP of your</w:t>
      </w:r>
      <w:r w:rsidR="00956F9A">
        <w:t xml:space="preserve"> </w:t>
      </w:r>
      <w:r w:rsidR="79E3183D" w:rsidRPr="531170E0">
        <w:rPr>
          <w:highlight w:val="yellow"/>
        </w:rPr>
        <w:t xml:space="preserve">OPNsense firewall in the CIThub </w:t>
      </w:r>
      <w:r w:rsidR="79E3183D" w:rsidRPr="009D02D9">
        <w:rPr>
          <w:highlight w:val="yellow"/>
        </w:rPr>
        <w:t>network</w:t>
      </w:r>
      <w:r w:rsidR="00956F9A" w:rsidRPr="009D02D9">
        <w:rPr>
          <w:highlight w:val="yellow"/>
        </w:rPr>
        <w:t>&gt;&gt;</w:t>
      </w:r>
      <w:r w:rsidR="00320B2A" w:rsidRPr="009D02D9">
        <w:rPr>
          <w:highlight w:val="yellow"/>
        </w:rPr>
        <w:t>:</w:t>
      </w:r>
      <w:r w:rsidR="00956F9A" w:rsidRPr="009D02D9">
        <w:rPr>
          <w:highlight w:val="yellow"/>
        </w:rPr>
        <w:t>&lt;&lt;port&gt;&gt;</w:t>
      </w:r>
    </w:p>
    <w:p w14:paraId="1A0E3756" w14:textId="77777777" w:rsidR="00E13B37" w:rsidRDefault="00E13B37" w:rsidP="00B9537C">
      <w:pPr>
        <w:rPr>
          <w:lang w:val="en-US"/>
        </w:rPr>
      </w:pPr>
    </w:p>
    <w:p w14:paraId="364821DD" w14:textId="66D39862" w:rsidR="00F40576" w:rsidRDefault="00177A1C" w:rsidP="00F40576">
      <w:pPr>
        <w:pStyle w:val="ListParagraph"/>
        <w:rPr>
          <w:lang w:val="en-US"/>
        </w:rPr>
      </w:pPr>
      <w:r>
        <w:rPr>
          <w:lang w:val="en-US"/>
        </w:rPr>
        <w:t>An</w:t>
      </w:r>
      <w:r w:rsidR="000D4F88">
        <w:rPr>
          <w:lang w:val="en-US"/>
        </w:rPr>
        <w:t xml:space="preserve">d </w:t>
      </w:r>
      <w:r w:rsidR="00D302A0">
        <w:rPr>
          <w:lang w:val="en-US"/>
        </w:rPr>
        <w:t xml:space="preserve">activate the connection. </w:t>
      </w:r>
      <w:r w:rsidR="000E055B">
        <w:rPr>
          <w:lang w:val="en-US"/>
        </w:rPr>
        <w:t>Look at the ‘log’ tab of the application and verify that the connection is effectively built</w:t>
      </w:r>
      <w:r w:rsidR="00753995">
        <w:rPr>
          <w:lang w:val="en-US"/>
        </w:rPr>
        <w:t>. An active connection should show “keepalive” messages from time to time.</w:t>
      </w:r>
    </w:p>
    <w:p w14:paraId="378CC201" w14:textId="77777777" w:rsidR="001B0CBB" w:rsidRDefault="00112A8C" w:rsidP="001A145E">
      <w:pPr>
        <w:rPr>
          <w:lang w:val="en-US"/>
        </w:rPr>
      </w:pPr>
      <w:r w:rsidRPr="00112A8C">
        <w:rPr>
          <w:noProof/>
          <w:lang w:val="en-US"/>
        </w:rPr>
        <w:lastRenderedPageBreak/>
        <w:drawing>
          <wp:inline distT="0" distB="0" distL="0" distR="0" wp14:anchorId="5F4FB572" wp14:editId="1318665E">
            <wp:extent cx="5396230" cy="3037840"/>
            <wp:effectExtent l="0" t="0" r="0" b="0"/>
            <wp:docPr id="30888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88904" name="Picture 1" descr="A screenshot of a computer&#10;&#10;Description automatically generated"/>
                    <pic:cNvPicPr/>
                  </pic:nvPicPr>
                  <pic:blipFill>
                    <a:blip r:embed="rId27"/>
                    <a:stretch>
                      <a:fillRect/>
                    </a:stretch>
                  </pic:blipFill>
                  <pic:spPr>
                    <a:xfrm>
                      <a:off x="0" y="0"/>
                      <a:ext cx="5396230" cy="3037840"/>
                    </a:xfrm>
                    <a:prstGeom prst="rect">
                      <a:avLst/>
                    </a:prstGeom>
                  </pic:spPr>
                </pic:pic>
              </a:graphicData>
            </a:graphic>
          </wp:inline>
        </w:drawing>
      </w:r>
    </w:p>
    <w:p w14:paraId="5F882F4C" w14:textId="240BA6AF" w:rsidR="001A145E" w:rsidRPr="001A145E" w:rsidRDefault="001B0CBB" w:rsidP="001A145E">
      <w:pPr>
        <w:rPr>
          <w:lang w:val="en-US"/>
        </w:rPr>
      </w:pPr>
      <w:r w:rsidRPr="001B0CBB">
        <w:rPr>
          <w:noProof/>
          <w:lang w:val="en-US"/>
        </w:rPr>
        <w:lastRenderedPageBreak/>
        <w:drawing>
          <wp:inline distT="0" distB="0" distL="0" distR="0" wp14:anchorId="6E064EAE" wp14:editId="369BB40D">
            <wp:extent cx="5396230" cy="1386840"/>
            <wp:effectExtent l="0" t="0" r="0" b="3810"/>
            <wp:docPr id="1951919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9776" name="Picture 1" descr="A screen shot of a computer&#10;&#10;Description automatically generated"/>
                    <pic:cNvPicPr/>
                  </pic:nvPicPr>
                  <pic:blipFill>
                    <a:blip r:embed="rId28"/>
                    <a:stretch>
                      <a:fillRect/>
                    </a:stretch>
                  </pic:blipFill>
                  <pic:spPr>
                    <a:xfrm>
                      <a:off x="0" y="0"/>
                      <a:ext cx="5396230" cy="1386840"/>
                    </a:xfrm>
                    <a:prstGeom prst="rect">
                      <a:avLst/>
                    </a:prstGeom>
                  </pic:spPr>
                </pic:pic>
              </a:graphicData>
            </a:graphic>
          </wp:inline>
        </w:drawing>
      </w:r>
      <w:r w:rsidR="001A145E" w:rsidRPr="001A145E">
        <w:rPr>
          <w:noProof/>
          <w:lang w:val="en-US"/>
        </w:rPr>
        <w:drawing>
          <wp:anchor distT="0" distB="0" distL="114300" distR="114300" simplePos="0" relativeHeight="251659265" behindDoc="0" locked="0" layoutInCell="1" allowOverlap="1" wp14:anchorId="3B876535" wp14:editId="2BDC721A">
            <wp:simplePos x="1082650" y="899770"/>
            <wp:positionH relativeFrom="column">
              <wp:align>left</wp:align>
            </wp:positionH>
            <wp:positionV relativeFrom="paragraph">
              <wp:align>top</wp:align>
            </wp:positionV>
            <wp:extent cx="5396230" cy="4224020"/>
            <wp:effectExtent l="0" t="0" r="0" b="5080"/>
            <wp:wrapSquare wrapText="bothSides"/>
            <wp:docPr id="179565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55981" name="Picture 1" descr="A screenshot of a computer&#10;&#10;Description automatically generated"/>
                    <pic:cNvPicPr/>
                  </pic:nvPicPr>
                  <pic:blipFill>
                    <a:blip r:embed="rId29"/>
                    <a:stretch>
                      <a:fillRect/>
                    </a:stretch>
                  </pic:blipFill>
                  <pic:spPr>
                    <a:xfrm>
                      <a:off x="0" y="0"/>
                      <a:ext cx="5396230" cy="4224020"/>
                    </a:xfrm>
                    <a:prstGeom prst="rect">
                      <a:avLst/>
                    </a:prstGeom>
                  </pic:spPr>
                </pic:pic>
              </a:graphicData>
            </a:graphic>
          </wp:anchor>
        </w:drawing>
      </w:r>
      <w:r w:rsidR="00112A8C">
        <w:rPr>
          <w:lang w:val="en-US"/>
        </w:rPr>
        <w:br w:type="textWrapping" w:clear="all"/>
      </w:r>
    </w:p>
    <w:p w14:paraId="496BB721" w14:textId="77777777" w:rsidR="00F40576" w:rsidRDefault="00F40576" w:rsidP="00F40576">
      <w:pPr>
        <w:pStyle w:val="ListParagraph"/>
        <w:rPr>
          <w:lang w:val="en-US"/>
        </w:rPr>
      </w:pPr>
    </w:p>
    <w:p w14:paraId="0EA8EDFC" w14:textId="0847E6BE" w:rsidR="00DD68DA" w:rsidRDefault="00DD68DA" w:rsidP="00DD68DA">
      <w:pPr>
        <w:pStyle w:val="ListParagraph"/>
        <w:numPr>
          <w:ilvl w:val="0"/>
          <w:numId w:val="35"/>
        </w:numPr>
        <w:rPr>
          <w:lang w:val="en-US"/>
        </w:rPr>
      </w:pPr>
      <w:r>
        <w:rPr>
          <w:lang w:val="en-US"/>
        </w:rPr>
        <w:t>V</w:t>
      </w:r>
      <w:r w:rsidRPr="00DD68DA">
        <w:rPr>
          <w:lang w:val="en-US"/>
        </w:rPr>
        <w:t>erify that you can ping adminstation through the tunnel</w:t>
      </w:r>
    </w:p>
    <w:p w14:paraId="66B3844F" w14:textId="3C71764D" w:rsidR="00574324" w:rsidRPr="00574324" w:rsidRDefault="00574324" w:rsidP="00574324">
      <w:pPr>
        <w:rPr>
          <w:lang w:val="en-US"/>
        </w:rPr>
      </w:pPr>
      <w:r w:rsidRPr="00574324">
        <w:rPr>
          <w:noProof/>
          <w:lang w:val="en-US"/>
        </w:rPr>
        <w:drawing>
          <wp:inline distT="0" distB="0" distL="0" distR="0" wp14:anchorId="67D434D9" wp14:editId="63F2D89D">
            <wp:extent cx="5396230" cy="2395220"/>
            <wp:effectExtent l="0" t="0" r="0" b="5080"/>
            <wp:docPr id="264315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15117" name="Picture 1" descr="A screenshot of a computer&#10;&#10;Description automatically generated"/>
                    <pic:cNvPicPr/>
                  </pic:nvPicPr>
                  <pic:blipFill>
                    <a:blip r:embed="rId30"/>
                    <a:stretch>
                      <a:fillRect/>
                    </a:stretch>
                  </pic:blipFill>
                  <pic:spPr>
                    <a:xfrm>
                      <a:off x="0" y="0"/>
                      <a:ext cx="5396230" cy="2395220"/>
                    </a:xfrm>
                    <a:prstGeom prst="rect">
                      <a:avLst/>
                    </a:prstGeom>
                  </pic:spPr>
                </pic:pic>
              </a:graphicData>
            </a:graphic>
          </wp:inline>
        </w:drawing>
      </w:r>
    </w:p>
    <w:p w14:paraId="46159C81" w14:textId="77777777" w:rsidR="00DD68DA" w:rsidRPr="00DD68DA" w:rsidRDefault="00DD68DA" w:rsidP="00DD68DA">
      <w:pPr>
        <w:pStyle w:val="ListParagraph"/>
        <w:rPr>
          <w:lang w:val="en-US"/>
        </w:rPr>
      </w:pPr>
    </w:p>
    <w:p w14:paraId="59951DD4" w14:textId="59E1906A" w:rsidR="00917324" w:rsidRDefault="00DD68DA" w:rsidP="00B62F01">
      <w:pPr>
        <w:pStyle w:val="Solutions"/>
        <w:numPr>
          <w:ilvl w:val="0"/>
          <w:numId w:val="35"/>
        </w:numPr>
      </w:pPr>
      <w:r>
        <w:rPr>
          <w:color w:val="auto"/>
        </w:rPr>
        <w:lastRenderedPageBreak/>
        <w:t>Now you can a</w:t>
      </w:r>
      <w:r w:rsidR="00B62F01" w:rsidRPr="00917324">
        <w:rPr>
          <w:color w:val="auto"/>
        </w:rPr>
        <w:t xml:space="preserve">dd a route </w:t>
      </w:r>
      <w:r>
        <w:rPr>
          <w:color w:val="auto"/>
        </w:rPr>
        <w:t xml:space="preserve">from the Windows PC </w:t>
      </w:r>
      <w:r w:rsidR="00B62F01" w:rsidRPr="00917324">
        <w:rPr>
          <w:color w:val="auto"/>
        </w:rPr>
        <w:t xml:space="preserve">to the </w:t>
      </w:r>
      <w:r w:rsidR="00D67468" w:rsidRPr="00917324">
        <w:rPr>
          <w:color w:val="auto"/>
        </w:rPr>
        <w:t>administration subnet</w:t>
      </w:r>
      <w:r w:rsidR="004A5323" w:rsidRPr="00917324">
        <w:rPr>
          <w:color w:val="auto"/>
        </w:rPr>
        <w:t>, using</w:t>
      </w:r>
      <w:r w:rsidR="00D67468" w:rsidRPr="00917324">
        <w:rPr>
          <w:color w:val="auto"/>
        </w:rPr>
        <w:t xml:space="preserve"> the </w:t>
      </w:r>
      <w:r w:rsidR="004A5323" w:rsidRPr="00917324">
        <w:rPr>
          <w:color w:val="auto"/>
        </w:rPr>
        <w:t>“adminstation” VM</w:t>
      </w:r>
      <w:r w:rsidR="00B62F01" w:rsidRPr="00917324">
        <w:rPr>
          <w:color w:val="auto"/>
        </w:rPr>
        <w:t xml:space="preserve"> </w:t>
      </w:r>
      <w:r w:rsidR="004A5323" w:rsidRPr="00917324">
        <w:rPr>
          <w:color w:val="auto"/>
        </w:rPr>
        <w:t>as a router</w:t>
      </w:r>
      <w:r w:rsidR="004C66FF">
        <w:rPr>
          <w:color w:val="auto"/>
        </w:rPr>
        <w:t xml:space="preserve"> (and in this way going through the VPN tunnel)</w:t>
      </w:r>
      <w:r w:rsidR="00B62F01" w:rsidRPr="00917324">
        <w:rPr>
          <w:color w:val="auto"/>
        </w:rPr>
        <w:t xml:space="preserve">: </w:t>
      </w:r>
      <w:r w:rsidR="00D84982" w:rsidRPr="00917324">
        <w:rPr>
          <w:color w:val="auto"/>
        </w:rPr>
        <w:br/>
      </w:r>
    </w:p>
    <w:p w14:paraId="071DD993" w14:textId="77777777" w:rsidR="004370E4" w:rsidRDefault="004370E4" w:rsidP="004370E4">
      <w:pPr>
        <w:pStyle w:val="CLI-text"/>
      </w:pPr>
      <w:r w:rsidRPr="004370E4">
        <w:t>route add &lt;&lt;admin subnet IP&gt;&gt; mask &lt;&lt;subnet mask&gt;&gt; &lt;&lt;adminstation IP in VPN subnet&gt;&gt;</w:t>
      </w:r>
    </w:p>
    <w:p w14:paraId="242C4680" w14:textId="77777777" w:rsidR="004370E4" w:rsidRDefault="004370E4" w:rsidP="00B62F01">
      <w:pPr>
        <w:pStyle w:val="Solutions"/>
        <w:ind w:left="720"/>
      </w:pPr>
    </w:p>
    <w:p w14:paraId="03BA632F" w14:textId="218B481B" w:rsidR="004370E4" w:rsidRPr="00D76FF7" w:rsidRDefault="00310DB4" w:rsidP="00B62F01">
      <w:pPr>
        <w:pStyle w:val="Solutions"/>
        <w:ind w:left="720"/>
        <w:rPr>
          <w:color w:val="FF0000"/>
        </w:rPr>
      </w:pPr>
      <w:r w:rsidRPr="00D76FF7">
        <w:rPr>
          <w:color w:val="FF0000"/>
        </w:rPr>
        <w:t>route add 10.0.0.64 mask 255.255.255.240 10.0.0.90</w:t>
      </w:r>
      <w:r w:rsidR="00D76FF7">
        <w:rPr>
          <w:color w:val="FF0000"/>
        </w:rPr>
        <w:t xml:space="preserve"> (to execute on Windows</w:t>
      </w:r>
      <w:r w:rsidR="004A4B63">
        <w:rPr>
          <w:color w:val="FF0000"/>
        </w:rPr>
        <w:t>, first IP is the management subnet and not the first</w:t>
      </w:r>
      <w:r w:rsidR="000B32CB">
        <w:rPr>
          <w:color w:val="FF0000"/>
        </w:rPr>
        <w:t>,</w:t>
      </w:r>
      <w:r w:rsidR="004D43FE">
        <w:rPr>
          <w:color w:val="FF0000"/>
        </w:rPr>
        <w:t xml:space="preserve"> and the IP that I made above for adminstation.</w:t>
      </w:r>
      <w:r w:rsidR="004A4B63">
        <w:rPr>
          <w:color w:val="FF0000"/>
        </w:rPr>
        <w:t xml:space="preserve"> </w:t>
      </w:r>
      <w:r w:rsidR="00D76FF7">
        <w:rPr>
          <w:color w:val="FF0000"/>
        </w:rPr>
        <w:t>)</w:t>
      </w:r>
    </w:p>
    <w:p w14:paraId="60E62EF9" w14:textId="433CE05A" w:rsidR="00B62F01" w:rsidRDefault="00B62F01" w:rsidP="00B62F01">
      <w:pPr>
        <w:pStyle w:val="Solutions"/>
        <w:ind w:left="720"/>
      </w:pPr>
    </w:p>
    <w:p w14:paraId="3D9D771F" w14:textId="24462C01" w:rsidR="009E40B9" w:rsidRDefault="009E40B9" w:rsidP="009E40B9">
      <w:pPr>
        <w:pStyle w:val="ListParagraph"/>
        <w:numPr>
          <w:ilvl w:val="0"/>
          <w:numId w:val="35"/>
        </w:numPr>
        <w:rPr>
          <w:lang w:val="en-US"/>
        </w:rPr>
      </w:pPr>
      <w:r>
        <w:rPr>
          <w:lang w:val="en-US"/>
        </w:rPr>
        <w:t>V</w:t>
      </w:r>
      <w:r w:rsidRPr="00DD68DA">
        <w:rPr>
          <w:lang w:val="en-US"/>
        </w:rPr>
        <w:t xml:space="preserve">erify that you can ping </w:t>
      </w:r>
      <w:r>
        <w:rPr>
          <w:lang w:val="en-US"/>
        </w:rPr>
        <w:t xml:space="preserve">the IP address of the </w:t>
      </w:r>
      <w:r w:rsidR="008608E2">
        <w:rPr>
          <w:lang w:val="en-US"/>
        </w:rPr>
        <w:t xml:space="preserve">OPNsense </w:t>
      </w:r>
      <w:r w:rsidR="003D4267">
        <w:rPr>
          <w:lang w:val="en-US"/>
        </w:rPr>
        <w:t xml:space="preserve">firewall </w:t>
      </w:r>
      <w:r w:rsidR="003B7803">
        <w:rPr>
          <w:lang w:val="en-US"/>
        </w:rPr>
        <w:t xml:space="preserve">in the </w:t>
      </w:r>
      <w:r w:rsidR="00B803AE">
        <w:rPr>
          <w:lang w:val="en-US"/>
        </w:rPr>
        <w:t>administration subnet</w:t>
      </w:r>
      <w:r w:rsidR="00A11A2F">
        <w:rPr>
          <w:lang w:val="en-US"/>
        </w:rPr>
        <w:t xml:space="preserve"> from your </w:t>
      </w:r>
      <w:r w:rsidR="00DD4A0B">
        <w:rPr>
          <w:lang w:val="en-US"/>
        </w:rPr>
        <w:t>Windows machine (</w:t>
      </w:r>
      <w:r w:rsidRPr="00DD68DA">
        <w:rPr>
          <w:lang w:val="en-US"/>
        </w:rPr>
        <w:t xml:space="preserve">through the </w:t>
      </w:r>
      <w:r w:rsidR="00DD4A0B">
        <w:rPr>
          <w:lang w:val="en-US"/>
        </w:rPr>
        <w:t xml:space="preserve">VPN </w:t>
      </w:r>
      <w:r w:rsidRPr="00DD68DA">
        <w:rPr>
          <w:lang w:val="en-US"/>
        </w:rPr>
        <w:t>tunnel</w:t>
      </w:r>
      <w:r w:rsidR="00DD4A0B">
        <w:rPr>
          <w:lang w:val="en-US"/>
        </w:rPr>
        <w:t>).</w:t>
      </w:r>
      <w:r w:rsidR="00EC169C">
        <w:rPr>
          <w:lang w:val="en-US"/>
        </w:rPr>
        <w:t xml:space="preserve"> Now you should also be able to access the web interface of the firewall from your Windows machine through the VPN tunnel.</w:t>
      </w:r>
    </w:p>
    <w:p w14:paraId="25DCCD0F" w14:textId="33BB661C" w:rsidR="00760CD8" w:rsidRPr="002677CA" w:rsidRDefault="00760CD8" w:rsidP="00760CD8">
      <w:pPr>
        <w:rPr>
          <w:color w:val="FF0000"/>
          <w:lang w:val="en-US"/>
        </w:rPr>
      </w:pPr>
      <w:r w:rsidRPr="002677CA">
        <w:rPr>
          <w:color w:val="FF0000"/>
          <w:lang w:val="en-US"/>
        </w:rPr>
        <w:t>I CAN DO IT BEFORE EVEN SETTING EVERYTHING UP FROM ABOVE</w:t>
      </w:r>
      <w:r w:rsidR="004A4B63">
        <w:rPr>
          <w:color w:val="FF0000"/>
          <w:lang w:val="en-US"/>
        </w:rPr>
        <w:t xml:space="preserve"> (probably because I have floating rule turned on)</w:t>
      </w:r>
    </w:p>
    <w:p w14:paraId="767EECB7" w14:textId="11C78420" w:rsidR="00760CD8" w:rsidRPr="00760CD8" w:rsidRDefault="00760CD8" w:rsidP="00760CD8">
      <w:pPr>
        <w:rPr>
          <w:lang w:val="en-US"/>
        </w:rPr>
      </w:pPr>
      <w:r w:rsidRPr="00760CD8">
        <w:rPr>
          <w:noProof/>
          <w:lang w:val="en-US"/>
        </w:rPr>
        <w:drawing>
          <wp:inline distT="0" distB="0" distL="0" distR="0" wp14:anchorId="2E2470B4" wp14:editId="22300B1C">
            <wp:extent cx="5396230" cy="2716530"/>
            <wp:effectExtent l="0" t="0" r="0" b="7620"/>
            <wp:docPr id="549494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4736" name="Picture 1" descr="A screenshot of a computer&#10;&#10;Description automatically generated"/>
                    <pic:cNvPicPr/>
                  </pic:nvPicPr>
                  <pic:blipFill>
                    <a:blip r:embed="rId31"/>
                    <a:stretch>
                      <a:fillRect/>
                    </a:stretch>
                  </pic:blipFill>
                  <pic:spPr>
                    <a:xfrm>
                      <a:off x="0" y="0"/>
                      <a:ext cx="5396230" cy="2716530"/>
                    </a:xfrm>
                    <a:prstGeom prst="rect">
                      <a:avLst/>
                    </a:prstGeom>
                  </pic:spPr>
                </pic:pic>
              </a:graphicData>
            </a:graphic>
          </wp:inline>
        </w:drawing>
      </w:r>
    </w:p>
    <w:p w14:paraId="7851405B" w14:textId="77777777" w:rsidR="00EC169C" w:rsidRDefault="00EC169C" w:rsidP="00EC169C">
      <w:pPr>
        <w:rPr>
          <w:lang w:val="en-US"/>
        </w:rPr>
      </w:pPr>
    </w:p>
    <w:p w14:paraId="2A7822BF" w14:textId="09AEA3E3" w:rsidR="00EC169C" w:rsidRDefault="00EC169C" w:rsidP="00532E0C">
      <w:pPr>
        <w:pStyle w:val="ListParagraph"/>
        <w:numPr>
          <w:ilvl w:val="0"/>
          <w:numId w:val="35"/>
        </w:numPr>
        <w:rPr>
          <w:lang w:val="en-US"/>
        </w:rPr>
      </w:pPr>
      <w:r>
        <w:rPr>
          <w:lang w:val="en-US"/>
        </w:rPr>
        <w:t xml:space="preserve">Make a screenshot </w:t>
      </w:r>
      <w:r w:rsidR="00FF513C">
        <w:rPr>
          <w:lang w:val="en-US"/>
        </w:rPr>
        <w:t xml:space="preserve">of the following </w:t>
      </w:r>
      <w:r w:rsidR="00532E0C">
        <w:rPr>
          <w:lang w:val="en-US"/>
        </w:rPr>
        <w:t>on your Windows machine:</w:t>
      </w:r>
    </w:p>
    <w:p w14:paraId="11A86FA1" w14:textId="7F014EF5" w:rsidR="00532E0C" w:rsidRDefault="00532E0C" w:rsidP="00532E0C">
      <w:pPr>
        <w:pStyle w:val="ListParagraph"/>
        <w:numPr>
          <w:ilvl w:val="1"/>
          <w:numId w:val="7"/>
        </w:numPr>
        <w:rPr>
          <w:lang w:val="en-US"/>
        </w:rPr>
      </w:pPr>
      <w:r>
        <w:rPr>
          <w:lang w:val="en-US"/>
        </w:rPr>
        <w:t>The Wireguard client configuration</w:t>
      </w:r>
      <w:r w:rsidR="006C214E">
        <w:rPr>
          <w:lang w:val="en-US"/>
        </w:rPr>
        <w:t xml:space="preserve"> file</w:t>
      </w:r>
      <w:r w:rsidR="0014758D">
        <w:rPr>
          <w:lang w:val="en-US"/>
        </w:rPr>
        <w:t>, including the name of the profile (that contains your first name)</w:t>
      </w:r>
    </w:p>
    <w:p w14:paraId="201864C3" w14:textId="48745CB9" w:rsidR="006C214E" w:rsidRPr="00532E0C" w:rsidRDefault="006C214E" w:rsidP="00532E0C">
      <w:pPr>
        <w:pStyle w:val="ListParagraph"/>
        <w:numPr>
          <w:ilvl w:val="1"/>
          <w:numId w:val="7"/>
        </w:numPr>
        <w:rPr>
          <w:lang w:val="en-US"/>
        </w:rPr>
      </w:pPr>
      <w:r>
        <w:rPr>
          <w:lang w:val="en-US"/>
        </w:rPr>
        <w:t xml:space="preserve">A terminal window, </w:t>
      </w:r>
      <w:r w:rsidR="001F0B35">
        <w:rPr>
          <w:lang w:val="en-US"/>
        </w:rPr>
        <w:t>showin</w:t>
      </w:r>
      <w:r w:rsidR="00A76074">
        <w:rPr>
          <w:lang w:val="en-US"/>
        </w:rPr>
        <w:t>g a</w:t>
      </w:r>
      <w:r w:rsidR="0014758D">
        <w:rPr>
          <w:lang w:val="en-US"/>
        </w:rPr>
        <w:t xml:space="preserve"> working</w:t>
      </w:r>
      <w:r w:rsidR="00A76074">
        <w:rPr>
          <w:lang w:val="en-US"/>
        </w:rPr>
        <w:t xml:space="preserve"> </w:t>
      </w:r>
      <w:r w:rsidR="00FD5E1A">
        <w:rPr>
          <w:lang w:val="en-US"/>
        </w:rPr>
        <w:t xml:space="preserve">ping command from the Windows machine to the </w:t>
      </w:r>
      <w:r w:rsidR="0014758D">
        <w:rPr>
          <w:lang w:val="en-US"/>
        </w:rPr>
        <w:t>interface of the firewall in the administration subnet.</w:t>
      </w:r>
    </w:p>
    <w:p w14:paraId="5FEA6123" w14:textId="76F9650E" w:rsidR="009E40B9" w:rsidRDefault="006B554E" w:rsidP="00B62F01">
      <w:pPr>
        <w:pStyle w:val="ListParagraph"/>
        <w:rPr>
          <w:lang w:val="en-US"/>
        </w:rPr>
      </w:pPr>
      <w:r>
        <w:rPr>
          <w:lang w:val="en-US"/>
        </w:rPr>
        <w:t xml:space="preserve">Submit this screenshot in </w:t>
      </w:r>
      <w:r w:rsidR="00A67865">
        <w:rPr>
          <w:lang w:val="en-US"/>
        </w:rPr>
        <w:t>the assignment on Leho.</w:t>
      </w:r>
    </w:p>
    <w:p w14:paraId="479FF8B9" w14:textId="77777777" w:rsidR="00C95D8C" w:rsidRDefault="00C95D8C" w:rsidP="00B62F01">
      <w:pPr>
        <w:pStyle w:val="ListParagraph"/>
        <w:rPr>
          <w:lang w:val="en-US"/>
        </w:rPr>
      </w:pPr>
    </w:p>
    <w:p w14:paraId="5EDC8230" w14:textId="1409B678" w:rsidR="00C95D8C" w:rsidRDefault="00C95D8C" w:rsidP="00B62F01">
      <w:pPr>
        <w:pStyle w:val="ListParagraph"/>
        <w:rPr>
          <w:lang w:val="en-US"/>
        </w:rPr>
      </w:pPr>
      <w:r w:rsidRPr="00C95D8C">
        <w:rPr>
          <w:noProof/>
          <w:lang w:val="en-US"/>
        </w:rPr>
        <w:lastRenderedPageBreak/>
        <w:drawing>
          <wp:inline distT="0" distB="0" distL="0" distR="0" wp14:anchorId="53A9C713" wp14:editId="4461336E">
            <wp:extent cx="5396230" cy="3034030"/>
            <wp:effectExtent l="0" t="0" r="0" b="0"/>
            <wp:docPr id="1946284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419" name="Picture 1" descr="A screenshot of a computer screen&#10;&#10;Description automatically generated"/>
                    <pic:cNvPicPr/>
                  </pic:nvPicPr>
                  <pic:blipFill>
                    <a:blip r:embed="rId32"/>
                    <a:stretch>
                      <a:fillRect/>
                    </a:stretch>
                  </pic:blipFill>
                  <pic:spPr>
                    <a:xfrm>
                      <a:off x="0" y="0"/>
                      <a:ext cx="5396230" cy="3034030"/>
                    </a:xfrm>
                    <a:prstGeom prst="rect">
                      <a:avLst/>
                    </a:prstGeom>
                  </pic:spPr>
                </pic:pic>
              </a:graphicData>
            </a:graphic>
          </wp:inline>
        </w:drawing>
      </w:r>
    </w:p>
    <w:p w14:paraId="042A9ADD" w14:textId="4CFB691F" w:rsidR="00291D53" w:rsidRDefault="00291D53" w:rsidP="00B62F01">
      <w:pPr>
        <w:pStyle w:val="ListParagraph"/>
        <w:rPr>
          <w:color w:val="FF0000"/>
          <w:lang w:val="en-US"/>
        </w:rPr>
      </w:pPr>
      <w:r w:rsidRPr="00E646FD">
        <w:rPr>
          <w:color w:val="FF0000"/>
          <w:lang w:val="en-US"/>
        </w:rPr>
        <w:t>Not sure if this is the things you wanted, so the ping to firewall (10.0.0.5) from LAN works, as well as the default gateway for the management VLAN also works (10.0.0.65)</w:t>
      </w:r>
    </w:p>
    <w:p w14:paraId="67E83E84" w14:textId="2FB12C7A" w:rsidR="002C23CB" w:rsidRPr="00E646FD" w:rsidRDefault="002C23CB" w:rsidP="00B62F01">
      <w:pPr>
        <w:pStyle w:val="ListParagraph"/>
        <w:rPr>
          <w:color w:val="FF0000"/>
          <w:lang w:val="en-US"/>
        </w:rPr>
      </w:pPr>
      <w:r w:rsidRPr="002C23CB">
        <w:rPr>
          <w:noProof/>
          <w:color w:val="FF0000"/>
          <w:lang w:val="en-US"/>
        </w:rPr>
        <w:drawing>
          <wp:inline distT="0" distB="0" distL="0" distR="0" wp14:anchorId="3B04194A" wp14:editId="62D1D843">
            <wp:extent cx="5396230" cy="3034030"/>
            <wp:effectExtent l="0" t="0" r="0" b="0"/>
            <wp:docPr id="262219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9812" name="Picture 1" descr="A screenshot of a computer&#10;&#10;Description automatically generated"/>
                    <pic:cNvPicPr/>
                  </pic:nvPicPr>
                  <pic:blipFill>
                    <a:blip r:embed="rId33"/>
                    <a:stretch>
                      <a:fillRect/>
                    </a:stretch>
                  </pic:blipFill>
                  <pic:spPr>
                    <a:xfrm>
                      <a:off x="0" y="0"/>
                      <a:ext cx="5396230" cy="3034030"/>
                    </a:xfrm>
                    <a:prstGeom prst="rect">
                      <a:avLst/>
                    </a:prstGeom>
                  </pic:spPr>
                </pic:pic>
              </a:graphicData>
            </a:graphic>
          </wp:inline>
        </w:drawing>
      </w:r>
    </w:p>
    <w:p w14:paraId="0BAACA96" w14:textId="4EB6508C" w:rsidR="00FB5478" w:rsidRDefault="00FB5478" w:rsidP="004C1846">
      <w:pPr>
        <w:pStyle w:val="Solutions"/>
      </w:pPr>
    </w:p>
    <w:p w14:paraId="1E53F6DA" w14:textId="1BBC5BB2" w:rsidR="004C1846" w:rsidRDefault="004C1846" w:rsidP="004C1846">
      <w:pPr>
        <w:pStyle w:val="Solutions"/>
      </w:pPr>
    </w:p>
    <w:p w14:paraId="31D05804" w14:textId="1EC0264C" w:rsidR="00041F36" w:rsidRDefault="00041F36" w:rsidP="00AE2880">
      <w:pPr>
        <w:pStyle w:val="Solutions"/>
      </w:pPr>
    </w:p>
    <w:p w14:paraId="4D9857C3" w14:textId="111E4572" w:rsidR="00BE39BD" w:rsidRDefault="00BE39BD" w:rsidP="00BE39BD">
      <w:pPr>
        <w:spacing w:after="120" w:line="264" w:lineRule="auto"/>
      </w:pPr>
    </w:p>
    <w:sdt>
      <w:sdtPr>
        <w:rPr>
          <w:rFonts w:asciiTheme="minorHAnsi" w:eastAsiaTheme="minorHAnsi" w:hAnsiTheme="minorHAnsi" w:cstheme="minorBidi"/>
          <w:b w:val="0"/>
          <w:sz w:val="20"/>
          <w:szCs w:val="22"/>
          <w:lang w:val="nl-BE"/>
        </w:rPr>
        <w:id w:val="1747607062"/>
        <w:docPartObj>
          <w:docPartGallery w:val="Bibliographies"/>
          <w:docPartUnique/>
        </w:docPartObj>
      </w:sdtPr>
      <w:sdtEndPr>
        <w:rPr>
          <w:rFonts w:eastAsiaTheme="minorEastAsia"/>
          <w:szCs w:val="20"/>
        </w:rPr>
      </w:sdtEndPr>
      <w:sdtContent>
        <w:p w14:paraId="364F744D" w14:textId="3F978D51" w:rsidR="0040429D" w:rsidRDefault="0040429D">
          <w:pPr>
            <w:pStyle w:val="Heading1"/>
          </w:pPr>
          <w:r>
            <w:t>References</w:t>
          </w:r>
        </w:p>
        <w:sdt>
          <w:sdtPr>
            <w:id w:val="-573587230"/>
            <w:bibliography/>
          </w:sdtPr>
          <w:sdtContent>
            <w:p w14:paraId="332641CC" w14:textId="77777777" w:rsidR="0040429D" w:rsidRDefault="0040429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198"/>
              </w:tblGrid>
              <w:tr w:rsidR="0040429D" w14:paraId="56EC9899" w14:textId="77777777">
                <w:trPr>
                  <w:divId w:val="1126892869"/>
                  <w:tblCellSpacing w:w="15" w:type="dxa"/>
                </w:trPr>
                <w:tc>
                  <w:tcPr>
                    <w:tcW w:w="50" w:type="pct"/>
                    <w:hideMark/>
                  </w:tcPr>
                  <w:p w14:paraId="42CAD781" w14:textId="5D4B7722" w:rsidR="0040429D" w:rsidRDefault="0040429D">
                    <w:pPr>
                      <w:pStyle w:val="Bibliography"/>
                      <w:rPr>
                        <w:noProof/>
                        <w:sz w:val="24"/>
                        <w:szCs w:val="24"/>
                        <w:lang w:val="en-US"/>
                      </w:rPr>
                    </w:pPr>
                    <w:r>
                      <w:rPr>
                        <w:noProof/>
                        <w:lang w:val="en-US"/>
                      </w:rPr>
                      <w:t xml:space="preserve">[1] </w:t>
                    </w:r>
                  </w:p>
                </w:tc>
                <w:tc>
                  <w:tcPr>
                    <w:tcW w:w="0" w:type="auto"/>
                    <w:hideMark/>
                  </w:tcPr>
                  <w:p w14:paraId="7ABA44C1" w14:textId="77777777" w:rsidR="0040429D" w:rsidRDefault="0040429D">
                    <w:pPr>
                      <w:pStyle w:val="Bibliography"/>
                      <w:rPr>
                        <w:noProof/>
                        <w:lang w:val="en-US"/>
                      </w:rPr>
                    </w:pPr>
                    <w:r>
                      <w:rPr>
                        <w:noProof/>
                        <w:lang w:val="en-US"/>
                      </w:rPr>
                      <w:t>"Wireguard - Installation," [Online]. Available: https://www.wireguard.com/install/.</w:t>
                    </w:r>
                  </w:p>
                </w:tc>
              </w:tr>
              <w:tr w:rsidR="0040429D" w:rsidRPr="0040429D" w14:paraId="011A604D" w14:textId="77777777">
                <w:trPr>
                  <w:divId w:val="1126892869"/>
                  <w:tblCellSpacing w:w="15" w:type="dxa"/>
                </w:trPr>
                <w:tc>
                  <w:tcPr>
                    <w:tcW w:w="50" w:type="pct"/>
                    <w:hideMark/>
                  </w:tcPr>
                  <w:p w14:paraId="4DA7026B" w14:textId="77777777" w:rsidR="0040429D" w:rsidRDefault="0040429D">
                    <w:pPr>
                      <w:pStyle w:val="Bibliography"/>
                      <w:rPr>
                        <w:noProof/>
                        <w:lang w:val="en-US"/>
                      </w:rPr>
                    </w:pPr>
                    <w:r>
                      <w:rPr>
                        <w:noProof/>
                        <w:lang w:val="en-US"/>
                      </w:rPr>
                      <w:t xml:space="preserve">[2] </w:t>
                    </w:r>
                  </w:p>
                </w:tc>
                <w:tc>
                  <w:tcPr>
                    <w:tcW w:w="0" w:type="auto"/>
                    <w:hideMark/>
                  </w:tcPr>
                  <w:p w14:paraId="1B149EBC" w14:textId="77777777" w:rsidR="0040429D" w:rsidRPr="0040429D" w:rsidRDefault="0040429D">
                    <w:pPr>
                      <w:pStyle w:val="Bibliography"/>
                      <w:rPr>
                        <w:noProof/>
                        <w:lang w:val="fr-BE"/>
                      </w:rPr>
                    </w:pPr>
                    <w:r>
                      <w:rPr>
                        <w:noProof/>
                        <w:lang w:val="en-US"/>
                      </w:rPr>
                      <w:t xml:space="preserve">"Setting up Wireguard on Amazon Linux 2," [Online]. </w:t>
                    </w:r>
                    <w:r w:rsidRPr="0040429D">
                      <w:rPr>
                        <w:noProof/>
                        <w:lang w:val="fr-BE"/>
                      </w:rPr>
                      <w:t>Available: https://www.cyberciti.biz/faq/install-set-up-wireguard-on-amazon-linux-2/#Find_system_info.</w:t>
                    </w:r>
                  </w:p>
                </w:tc>
              </w:tr>
              <w:tr w:rsidR="0040429D" w:rsidRPr="0040429D" w14:paraId="3BEC3BDC" w14:textId="77777777">
                <w:trPr>
                  <w:divId w:val="1126892869"/>
                  <w:tblCellSpacing w:w="15" w:type="dxa"/>
                </w:trPr>
                <w:tc>
                  <w:tcPr>
                    <w:tcW w:w="50" w:type="pct"/>
                    <w:hideMark/>
                  </w:tcPr>
                  <w:p w14:paraId="6BED20D1" w14:textId="77777777" w:rsidR="0040429D" w:rsidRDefault="0040429D">
                    <w:pPr>
                      <w:pStyle w:val="Bibliography"/>
                      <w:rPr>
                        <w:noProof/>
                        <w:lang w:val="en-US"/>
                      </w:rPr>
                    </w:pPr>
                    <w:r>
                      <w:rPr>
                        <w:noProof/>
                        <w:lang w:val="en-US"/>
                      </w:rPr>
                      <w:t xml:space="preserve">[3] </w:t>
                    </w:r>
                  </w:p>
                </w:tc>
                <w:tc>
                  <w:tcPr>
                    <w:tcW w:w="0" w:type="auto"/>
                    <w:hideMark/>
                  </w:tcPr>
                  <w:p w14:paraId="0310F0A2" w14:textId="77777777" w:rsidR="0040429D" w:rsidRPr="0040429D" w:rsidRDefault="0040429D">
                    <w:pPr>
                      <w:pStyle w:val="Bibliography"/>
                      <w:rPr>
                        <w:noProof/>
                        <w:lang w:val="fr-BE"/>
                      </w:rPr>
                    </w:pPr>
                    <w:r>
                      <w:rPr>
                        <w:noProof/>
                        <w:lang w:val="en-US"/>
                      </w:rPr>
                      <w:t xml:space="preserve">"Installing Wireguard VPN on Alpine Linux," [Online]. </w:t>
                    </w:r>
                    <w:r w:rsidRPr="0040429D">
                      <w:rPr>
                        <w:noProof/>
                        <w:lang w:val="fr-BE"/>
                      </w:rPr>
                      <w:t>Available: https://wiki.alpinelinux.org/wiki/Configure_a_Wireguard_interface_(wg).</w:t>
                    </w:r>
                  </w:p>
                </w:tc>
              </w:tr>
            </w:tbl>
            <w:p w14:paraId="70C14BED" w14:textId="77777777" w:rsidR="0040429D" w:rsidRPr="0040429D" w:rsidRDefault="0040429D">
              <w:pPr>
                <w:divId w:val="1126892869"/>
                <w:rPr>
                  <w:rFonts w:eastAsia="Times New Roman"/>
                  <w:noProof/>
                  <w:lang w:val="fr-BE"/>
                </w:rPr>
              </w:pPr>
            </w:p>
            <w:p w14:paraId="212D7AC7" w14:textId="505DF547" w:rsidR="0040429D" w:rsidRDefault="0040429D">
              <w:r>
                <w:rPr>
                  <w:b/>
                  <w:bCs/>
                  <w:noProof/>
                </w:rPr>
                <w:fldChar w:fldCharType="end"/>
              </w:r>
            </w:p>
          </w:sdtContent>
        </w:sdt>
      </w:sdtContent>
    </w:sdt>
    <w:p w14:paraId="35F47272" w14:textId="7FB1DD7A" w:rsidR="00FE5BC4" w:rsidRPr="00FE5BC4" w:rsidRDefault="00FE5BC4" w:rsidP="00FE5BC4">
      <w:pPr>
        <w:rPr>
          <w:lang w:val="en-US"/>
        </w:rPr>
        <w:sectPr w:rsidR="00FE5BC4" w:rsidRPr="00FE5BC4" w:rsidSect="00B15828">
          <w:headerReference w:type="even" r:id="rId34"/>
          <w:headerReference w:type="default" r:id="rId35"/>
          <w:footerReference w:type="default" r:id="rId36"/>
          <w:headerReference w:type="first" r:id="rId37"/>
          <w:pgSz w:w="11900" w:h="16840"/>
          <w:pgMar w:top="1418" w:right="1701" w:bottom="1701" w:left="1701" w:header="709" w:footer="850" w:gutter="0"/>
          <w:cols w:space="708"/>
          <w:docGrid w:linePitch="360"/>
        </w:sectPr>
      </w:pPr>
    </w:p>
    <w:p w14:paraId="22C5A17B" w14:textId="77777777" w:rsidR="00063AB5" w:rsidRPr="00502744" w:rsidRDefault="00063AB5" w:rsidP="00FE5BC4">
      <w:pPr>
        <w:rPr>
          <w:lang w:val="en-US"/>
        </w:rPr>
      </w:pPr>
    </w:p>
    <w:sectPr w:rsidR="00063AB5" w:rsidRPr="00502744" w:rsidSect="00B15828">
      <w:headerReference w:type="even" r:id="rId38"/>
      <w:headerReference w:type="default" r:id="rId39"/>
      <w:footerReference w:type="default" r:id="rId40"/>
      <w:headerReference w:type="first" r:id="rId41"/>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A4C37" w14:textId="77777777" w:rsidR="005A4464" w:rsidRDefault="005A4464" w:rsidP="005B5C02">
      <w:r>
        <w:separator/>
      </w:r>
    </w:p>
    <w:p w14:paraId="1DEAB805" w14:textId="77777777" w:rsidR="005A4464" w:rsidRDefault="005A4464"/>
    <w:p w14:paraId="50A249B8" w14:textId="77777777" w:rsidR="005A4464" w:rsidRDefault="005A4464" w:rsidP="00F52F7B"/>
  </w:endnote>
  <w:endnote w:type="continuationSeparator" w:id="0">
    <w:p w14:paraId="0F065A0F" w14:textId="77777777" w:rsidR="005A4464" w:rsidRDefault="005A4464" w:rsidP="005B5C02">
      <w:r>
        <w:continuationSeparator/>
      </w:r>
    </w:p>
    <w:p w14:paraId="01B9B7D0" w14:textId="77777777" w:rsidR="005A4464" w:rsidRDefault="005A4464"/>
    <w:p w14:paraId="4CCD492E" w14:textId="77777777" w:rsidR="005A4464" w:rsidRDefault="005A4464" w:rsidP="00F52F7B"/>
  </w:endnote>
  <w:endnote w:type="continuationNotice" w:id="1">
    <w:p w14:paraId="321CA655" w14:textId="77777777" w:rsidR="005A4464" w:rsidRDefault="005A44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346C285A" w14:paraId="4C8297C7" w14:textId="77777777" w:rsidTr="346C285A">
      <w:trPr>
        <w:trHeight w:val="300"/>
      </w:trPr>
      <w:tc>
        <w:tcPr>
          <w:tcW w:w="2830" w:type="dxa"/>
        </w:tcPr>
        <w:p w14:paraId="728F321B" w14:textId="559504D7" w:rsidR="346C285A" w:rsidRDefault="346C285A" w:rsidP="346C285A">
          <w:pPr>
            <w:pStyle w:val="Header"/>
            <w:ind w:left="-115"/>
          </w:pPr>
        </w:p>
      </w:tc>
      <w:tc>
        <w:tcPr>
          <w:tcW w:w="2830" w:type="dxa"/>
        </w:tcPr>
        <w:p w14:paraId="559FA47F" w14:textId="334AD9B3" w:rsidR="346C285A" w:rsidRDefault="346C285A" w:rsidP="346C285A">
          <w:pPr>
            <w:pStyle w:val="Header"/>
            <w:jc w:val="center"/>
          </w:pPr>
        </w:p>
      </w:tc>
      <w:tc>
        <w:tcPr>
          <w:tcW w:w="2830" w:type="dxa"/>
        </w:tcPr>
        <w:p w14:paraId="57456910" w14:textId="5772EDD9" w:rsidR="346C285A" w:rsidRDefault="346C285A" w:rsidP="346C285A">
          <w:pPr>
            <w:pStyle w:val="Header"/>
            <w:ind w:right="-115"/>
            <w:jc w:val="right"/>
          </w:pPr>
        </w:p>
      </w:tc>
    </w:tr>
  </w:tbl>
  <w:p w14:paraId="33C62C4D" w14:textId="1C3F61DB" w:rsidR="346C285A" w:rsidRDefault="346C285A" w:rsidP="346C28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64F75" w14:textId="6EA06D78" w:rsidR="009F2197" w:rsidRPr="00C96365" w:rsidRDefault="346C285A" w:rsidP="346C285A">
    <w:pPr>
      <w:pStyle w:val="Footer"/>
      <w:jc w:val="right"/>
      <w:rPr>
        <w:rFonts w:ascii="Arial Rounded MT Bold" w:hAnsi="Arial Rounded MT Bold"/>
        <w:sz w:val="15"/>
        <w:szCs w:val="15"/>
        <w:lang w:val="en-US"/>
      </w:rPr>
    </w:pPr>
    <w:r w:rsidRPr="346C285A">
      <w:rPr>
        <w:rFonts w:ascii="Calibri" w:hAnsi="Calibri" w:cs="Calibri"/>
        <w:color w:val="000000" w:themeColor="text1"/>
        <w:sz w:val="15"/>
        <w:szCs w:val="15"/>
        <w:lang w:val="en-US"/>
      </w:rPr>
      <w:t>© Applied Computer Science, Howest University College</w:t>
    </w:r>
    <w:r w:rsidRPr="346C285A">
      <w:rPr>
        <w:rFonts w:ascii="Arial Rounded MT Bold" w:hAnsi="Arial Rounded MT Bold"/>
        <w:color w:val="000000" w:themeColor="text1"/>
        <w:sz w:val="15"/>
        <w:szCs w:val="15"/>
        <w:lang w:val="en-US"/>
      </w:rPr>
      <w:t xml:space="preserve"> </w:t>
    </w:r>
    <w:r w:rsidRPr="346C285A">
      <w:rPr>
        <w:rFonts w:ascii="Arial Rounded MT Bold" w:hAnsi="Arial Rounded MT Bold"/>
        <w:color w:val="44C8F5" w:themeColor="accent1"/>
        <w:sz w:val="15"/>
        <w:szCs w:val="15"/>
        <w:lang w:val="en-US"/>
      </w:rPr>
      <w:t xml:space="preserve">/ </w:t>
    </w:r>
    <w:r w:rsidR="00C80E1B" w:rsidRPr="346C285A">
      <w:rPr>
        <w:rFonts w:ascii="Calibri" w:hAnsi="Calibri" w:cs="Calibri"/>
        <w:b/>
        <w:bCs/>
        <w:color w:val="000000" w:themeColor="text1"/>
        <w:sz w:val="15"/>
        <w:szCs w:val="15"/>
        <w:lang w:val="en-US"/>
      </w:rPr>
      <w:fldChar w:fldCharType="begin"/>
    </w:r>
    <w:r w:rsidR="00C80E1B" w:rsidRPr="346C285A">
      <w:rPr>
        <w:rFonts w:ascii="Calibri" w:hAnsi="Calibri" w:cs="Calibri"/>
        <w:b/>
        <w:bCs/>
        <w:color w:val="000000" w:themeColor="text1"/>
        <w:sz w:val="15"/>
        <w:szCs w:val="15"/>
        <w:lang w:val="en-US"/>
      </w:rPr>
      <w:instrText xml:space="preserve"> PAGE  \* Arabic </w:instrText>
    </w:r>
    <w:r w:rsidR="00C80E1B" w:rsidRPr="346C285A">
      <w:rPr>
        <w:rFonts w:ascii="Calibri" w:hAnsi="Calibri" w:cs="Calibri"/>
        <w:b/>
        <w:bCs/>
        <w:color w:val="000000" w:themeColor="text1"/>
        <w:sz w:val="15"/>
        <w:szCs w:val="15"/>
      </w:rPr>
      <w:fldChar w:fldCharType="separate"/>
    </w:r>
    <w:r w:rsidRPr="346C285A">
      <w:rPr>
        <w:rFonts w:ascii="Calibri" w:hAnsi="Calibri" w:cs="Calibri"/>
        <w:b/>
        <w:bCs/>
        <w:color w:val="000000" w:themeColor="text1"/>
        <w:sz w:val="15"/>
        <w:szCs w:val="15"/>
        <w:lang w:val="en-US"/>
      </w:rPr>
      <w:t>7</w:t>
    </w:r>
    <w:r w:rsidR="00C80E1B" w:rsidRPr="346C285A">
      <w:rPr>
        <w:rFonts w:ascii="Calibri" w:hAnsi="Calibri" w:cs="Calibri"/>
        <w:b/>
        <w:bCs/>
        <w:color w:val="000000" w:themeColor="text1"/>
        <w:sz w:val="15"/>
        <w:szCs w:val="15"/>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2CE29" w14:textId="77777777" w:rsidR="005A4464" w:rsidRDefault="005A4464" w:rsidP="00DF4C21">
      <w:pPr>
        <w:pBdr>
          <w:bottom w:val="single" w:sz="8" w:space="1" w:color="595959" w:themeColor="text1" w:themeTint="A6"/>
        </w:pBdr>
      </w:pPr>
    </w:p>
  </w:footnote>
  <w:footnote w:type="continuationSeparator" w:id="0">
    <w:p w14:paraId="3D5EF37C" w14:textId="77777777" w:rsidR="005A4464" w:rsidRDefault="005A4464" w:rsidP="005B5C02">
      <w:r>
        <w:continuationSeparator/>
      </w:r>
    </w:p>
    <w:p w14:paraId="7EAFB43C" w14:textId="77777777" w:rsidR="005A4464" w:rsidRDefault="005A4464"/>
    <w:p w14:paraId="35A259FC" w14:textId="77777777" w:rsidR="005A4464" w:rsidRDefault="005A4464" w:rsidP="00F52F7B"/>
  </w:footnote>
  <w:footnote w:type="continuationNotice" w:id="1">
    <w:p w14:paraId="5B3F3C92" w14:textId="77777777" w:rsidR="005A4464" w:rsidRDefault="005A4464"/>
  </w:footnote>
  <w:footnote w:id="2">
    <w:p w14:paraId="057297FD" w14:textId="78328575" w:rsidR="531170E0" w:rsidRPr="00AF51EB" w:rsidRDefault="531170E0" w:rsidP="531170E0">
      <w:pPr>
        <w:pStyle w:val="FootnoteText"/>
        <w:rPr>
          <w:lang w:val="en-US"/>
        </w:rPr>
      </w:pPr>
      <w:r w:rsidRPr="531170E0">
        <w:rPr>
          <w:rStyle w:val="FootnoteReference"/>
        </w:rPr>
        <w:footnoteRef/>
      </w:r>
      <w:r w:rsidRPr="00AF51EB">
        <w:rPr>
          <w:lang w:val="en-US"/>
        </w:rPr>
        <w:t xml:space="preserve"> some other VPNs also allow layer-2 connectivity on the ethernet level where the clients become part of the existing subnets, but this is typically more difficult to implement</w:t>
      </w:r>
    </w:p>
  </w:footnote>
  <w:footnote w:id="3">
    <w:p w14:paraId="05853267" w14:textId="63E4B18C" w:rsidR="531170E0" w:rsidRPr="00AF51EB" w:rsidRDefault="531170E0" w:rsidP="531170E0">
      <w:pPr>
        <w:pStyle w:val="FootnoteText"/>
        <w:rPr>
          <w:lang w:val="en-US"/>
        </w:rPr>
      </w:pPr>
      <w:r w:rsidRPr="531170E0">
        <w:rPr>
          <w:rStyle w:val="FootnoteReference"/>
        </w:rPr>
        <w:footnoteRef/>
      </w:r>
      <w:r w:rsidRPr="00AF51EB">
        <w:rPr>
          <w:lang w:val="en-US"/>
        </w:rPr>
        <w:t xml:space="preserve"> thanks to our @Home students for their help with resolving this issue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2719"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98034"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7300"/>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6F5043F"/>
    <w:multiLevelType w:val="hybridMultilevel"/>
    <w:tmpl w:val="211228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2250FA"/>
    <w:multiLevelType w:val="hybridMultilevel"/>
    <w:tmpl w:val="8FDC5D42"/>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3" w15:restartNumberingAfterBreak="0">
    <w:nsid w:val="0CB81305"/>
    <w:multiLevelType w:val="hybridMultilevel"/>
    <w:tmpl w:val="678E4E8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00675B5"/>
    <w:multiLevelType w:val="hybridMultilevel"/>
    <w:tmpl w:val="BEA659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2B00BC"/>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38CF6"/>
    <w:multiLevelType w:val="hybridMultilevel"/>
    <w:tmpl w:val="E0E2C128"/>
    <w:lvl w:ilvl="0" w:tplc="C964A028">
      <w:start w:val="1"/>
      <w:numFmt w:val="decimal"/>
      <w:lvlText w:val="%1."/>
      <w:lvlJc w:val="left"/>
      <w:pPr>
        <w:ind w:left="720" w:hanging="360"/>
      </w:pPr>
    </w:lvl>
    <w:lvl w:ilvl="1" w:tplc="C5C25DF8">
      <w:start w:val="1"/>
      <w:numFmt w:val="lowerLetter"/>
      <w:lvlText w:val="%2."/>
      <w:lvlJc w:val="left"/>
      <w:pPr>
        <w:ind w:left="1440" w:hanging="360"/>
      </w:pPr>
    </w:lvl>
    <w:lvl w:ilvl="2" w:tplc="73CCBCB2">
      <w:start w:val="1"/>
      <w:numFmt w:val="lowerRoman"/>
      <w:lvlText w:val="%3."/>
      <w:lvlJc w:val="right"/>
      <w:pPr>
        <w:ind w:left="2160" w:hanging="180"/>
      </w:pPr>
    </w:lvl>
    <w:lvl w:ilvl="3" w:tplc="A67696BC">
      <w:start w:val="1"/>
      <w:numFmt w:val="decimal"/>
      <w:lvlText w:val="%4."/>
      <w:lvlJc w:val="left"/>
      <w:pPr>
        <w:ind w:left="2880" w:hanging="360"/>
      </w:pPr>
    </w:lvl>
    <w:lvl w:ilvl="4" w:tplc="11D44802">
      <w:start w:val="1"/>
      <w:numFmt w:val="lowerLetter"/>
      <w:lvlText w:val="%5."/>
      <w:lvlJc w:val="left"/>
      <w:pPr>
        <w:ind w:left="3600" w:hanging="360"/>
      </w:pPr>
    </w:lvl>
    <w:lvl w:ilvl="5" w:tplc="D2F24FD2">
      <w:start w:val="1"/>
      <w:numFmt w:val="lowerRoman"/>
      <w:lvlText w:val="%6."/>
      <w:lvlJc w:val="right"/>
      <w:pPr>
        <w:ind w:left="4320" w:hanging="180"/>
      </w:pPr>
    </w:lvl>
    <w:lvl w:ilvl="6" w:tplc="BFE41E22">
      <w:start w:val="1"/>
      <w:numFmt w:val="decimal"/>
      <w:lvlText w:val="%7."/>
      <w:lvlJc w:val="left"/>
      <w:pPr>
        <w:ind w:left="5040" w:hanging="360"/>
      </w:pPr>
    </w:lvl>
    <w:lvl w:ilvl="7" w:tplc="568A527E">
      <w:start w:val="1"/>
      <w:numFmt w:val="lowerLetter"/>
      <w:lvlText w:val="%8."/>
      <w:lvlJc w:val="left"/>
      <w:pPr>
        <w:ind w:left="5760" w:hanging="360"/>
      </w:pPr>
    </w:lvl>
    <w:lvl w:ilvl="8" w:tplc="4282EBD6">
      <w:start w:val="1"/>
      <w:numFmt w:val="lowerRoman"/>
      <w:lvlText w:val="%9."/>
      <w:lvlJc w:val="right"/>
      <w:pPr>
        <w:ind w:left="6480" w:hanging="180"/>
      </w:pPr>
    </w:lvl>
  </w:abstractNum>
  <w:abstractNum w:abstractNumId="7" w15:restartNumberingAfterBreak="0">
    <w:nsid w:val="1F524F53"/>
    <w:multiLevelType w:val="hybridMultilevel"/>
    <w:tmpl w:val="CF86C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19173CE"/>
    <w:multiLevelType w:val="multilevel"/>
    <w:tmpl w:val="E9502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654417"/>
    <w:multiLevelType w:val="hybridMultilevel"/>
    <w:tmpl w:val="7BA286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52120A8"/>
    <w:multiLevelType w:val="hybridMultilevel"/>
    <w:tmpl w:val="F89CFFE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7B30BF"/>
    <w:multiLevelType w:val="multilevel"/>
    <w:tmpl w:val="BCC6A1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9FF1BD4"/>
    <w:multiLevelType w:val="hybridMultilevel"/>
    <w:tmpl w:val="76563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3B6A1352"/>
    <w:multiLevelType w:val="hybridMultilevel"/>
    <w:tmpl w:val="4D70377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3F548A6"/>
    <w:multiLevelType w:val="hybridMultilevel"/>
    <w:tmpl w:val="A79A6E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6904248"/>
    <w:multiLevelType w:val="hybridMultilevel"/>
    <w:tmpl w:val="A55EB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816E3A"/>
    <w:multiLevelType w:val="hybridMultilevel"/>
    <w:tmpl w:val="678E4E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F147A0"/>
    <w:multiLevelType w:val="hybridMultilevel"/>
    <w:tmpl w:val="F4EEF5B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8" w15:restartNumberingAfterBreak="0">
    <w:nsid w:val="52723397"/>
    <w:multiLevelType w:val="hybridMultilevel"/>
    <w:tmpl w:val="BBFAD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4D11390"/>
    <w:multiLevelType w:val="hybridMultilevel"/>
    <w:tmpl w:val="075E22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7726604"/>
    <w:multiLevelType w:val="hybridMultilevel"/>
    <w:tmpl w:val="1B40C5D0"/>
    <w:lvl w:ilvl="0" w:tplc="EAF8ACAE">
      <w:numFmt w:val="bullet"/>
      <w:lvlText w:val=""/>
      <w:lvlJc w:val="left"/>
      <w:pPr>
        <w:ind w:left="360" w:hanging="360"/>
      </w:pPr>
      <w:rPr>
        <w:rFonts w:ascii="Wingdings" w:eastAsiaTheme="minorHAnsi" w:hAnsi="Wingdings"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585333EE"/>
    <w:multiLevelType w:val="hybridMultilevel"/>
    <w:tmpl w:val="B896EF2C"/>
    <w:lvl w:ilvl="0" w:tplc="0813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86432F9"/>
    <w:multiLevelType w:val="hybridMultilevel"/>
    <w:tmpl w:val="678E4E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BD73B4"/>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1332A94"/>
    <w:multiLevelType w:val="hybridMultilevel"/>
    <w:tmpl w:val="2B20F040"/>
    <w:lvl w:ilvl="0" w:tplc="73D2C548">
      <w:start w:val="1"/>
      <w:numFmt w:val="decimal"/>
      <w:lvlText w:val="%1."/>
      <w:lvlJc w:val="left"/>
      <w:pPr>
        <w:ind w:left="720" w:hanging="360"/>
      </w:pPr>
      <w:rPr>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3102FFE"/>
    <w:multiLevelType w:val="hybridMultilevel"/>
    <w:tmpl w:val="9C223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5ED0377"/>
    <w:multiLevelType w:val="hybridMultilevel"/>
    <w:tmpl w:val="FF9C8E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8AA170A"/>
    <w:multiLevelType w:val="hybridMultilevel"/>
    <w:tmpl w:val="D0D2A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6ADD5CB4"/>
    <w:multiLevelType w:val="hybridMultilevel"/>
    <w:tmpl w:val="7AB268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E0579B4"/>
    <w:multiLevelType w:val="hybridMultilevel"/>
    <w:tmpl w:val="7FAC61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25E4D23"/>
    <w:multiLevelType w:val="hybridMultilevel"/>
    <w:tmpl w:val="0FD47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3C17B37"/>
    <w:multiLevelType w:val="hybridMultilevel"/>
    <w:tmpl w:val="A256436E"/>
    <w:lvl w:ilvl="0" w:tplc="0813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5BF7043"/>
    <w:multiLevelType w:val="hybridMultilevel"/>
    <w:tmpl w:val="7656338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788D1251"/>
    <w:multiLevelType w:val="hybridMultilevel"/>
    <w:tmpl w:val="E124E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491027"/>
    <w:multiLevelType w:val="hybridMultilevel"/>
    <w:tmpl w:val="B2BC425A"/>
    <w:lvl w:ilvl="0" w:tplc="20000003">
      <w:start w:val="1"/>
      <w:numFmt w:val="bullet"/>
      <w:lvlText w:val="o"/>
      <w:lvlJc w:val="left"/>
      <w:pPr>
        <w:ind w:left="765" w:hanging="360"/>
      </w:pPr>
      <w:rPr>
        <w:rFonts w:ascii="Courier New" w:hAnsi="Courier New" w:cs="Courier New"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num w:numId="1" w16cid:durableId="831796126">
    <w:abstractNumId w:val="18"/>
  </w:num>
  <w:num w:numId="2" w16cid:durableId="204368159">
    <w:abstractNumId w:val="28"/>
  </w:num>
  <w:num w:numId="3" w16cid:durableId="2033872601">
    <w:abstractNumId w:val="30"/>
  </w:num>
  <w:num w:numId="4" w16cid:durableId="733939195">
    <w:abstractNumId w:val="9"/>
  </w:num>
  <w:num w:numId="5" w16cid:durableId="1765687824">
    <w:abstractNumId w:val="13"/>
  </w:num>
  <w:num w:numId="6" w16cid:durableId="1781604123">
    <w:abstractNumId w:val="4"/>
  </w:num>
  <w:num w:numId="7" w16cid:durableId="828599936">
    <w:abstractNumId w:val="19"/>
  </w:num>
  <w:num w:numId="8" w16cid:durableId="1579629869">
    <w:abstractNumId w:val="7"/>
  </w:num>
  <w:num w:numId="9" w16cid:durableId="2110003055">
    <w:abstractNumId w:val="11"/>
  </w:num>
  <w:num w:numId="10" w16cid:durableId="828524824">
    <w:abstractNumId w:val="31"/>
  </w:num>
  <w:num w:numId="11" w16cid:durableId="1151095045">
    <w:abstractNumId w:val="27"/>
  </w:num>
  <w:num w:numId="12" w16cid:durableId="1577668727">
    <w:abstractNumId w:val="29"/>
  </w:num>
  <w:num w:numId="13" w16cid:durableId="1164592827">
    <w:abstractNumId w:val="1"/>
  </w:num>
  <w:num w:numId="14" w16cid:durableId="1166290027">
    <w:abstractNumId w:val="34"/>
  </w:num>
  <w:num w:numId="15" w16cid:durableId="1473326069">
    <w:abstractNumId w:val="25"/>
  </w:num>
  <w:num w:numId="16" w16cid:durableId="1973945225">
    <w:abstractNumId w:val="21"/>
  </w:num>
  <w:num w:numId="17" w16cid:durableId="585767941">
    <w:abstractNumId w:val="32"/>
  </w:num>
  <w:num w:numId="18" w16cid:durableId="578559616">
    <w:abstractNumId w:val="26"/>
  </w:num>
  <w:num w:numId="19" w16cid:durableId="707602461">
    <w:abstractNumId w:val="2"/>
  </w:num>
  <w:num w:numId="20" w16cid:durableId="552354191">
    <w:abstractNumId w:val="14"/>
  </w:num>
  <w:num w:numId="21" w16cid:durableId="1402101766">
    <w:abstractNumId w:val="12"/>
  </w:num>
  <w:num w:numId="22" w16cid:durableId="936449912">
    <w:abstractNumId w:val="17"/>
  </w:num>
  <w:num w:numId="23" w16cid:durableId="1415780332">
    <w:abstractNumId w:val="33"/>
  </w:num>
  <w:num w:numId="24" w16cid:durableId="1967079711">
    <w:abstractNumId w:val="23"/>
  </w:num>
  <w:num w:numId="25" w16cid:durableId="643660106">
    <w:abstractNumId w:val="10"/>
  </w:num>
  <w:num w:numId="26" w16cid:durableId="708991402">
    <w:abstractNumId w:val="35"/>
  </w:num>
  <w:num w:numId="27" w16cid:durableId="584149987">
    <w:abstractNumId w:val="0"/>
  </w:num>
  <w:num w:numId="28" w16cid:durableId="146631624">
    <w:abstractNumId w:val="20"/>
  </w:num>
  <w:num w:numId="29" w16cid:durableId="881668963">
    <w:abstractNumId w:val="5"/>
  </w:num>
  <w:num w:numId="30" w16cid:durableId="1261332847">
    <w:abstractNumId w:val="15"/>
  </w:num>
  <w:num w:numId="31" w16cid:durableId="886796800">
    <w:abstractNumId w:val="3"/>
  </w:num>
  <w:num w:numId="32" w16cid:durableId="1859198871">
    <w:abstractNumId w:val="16"/>
  </w:num>
  <w:num w:numId="33" w16cid:durableId="877428179">
    <w:abstractNumId w:val="22"/>
  </w:num>
  <w:num w:numId="34" w16cid:durableId="2129276821">
    <w:abstractNumId w:val="8"/>
  </w:num>
  <w:num w:numId="35" w16cid:durableId="1114180470">
    <w:abstractNumId w:val="24"/>
  </w:num>
  <w:num w:numId="36" w16cid:durableId="2095978986">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1CEB"/>
    <w:rsid w:val="00003FA1"/>
    <w:rsid w:val="00005380"/>
    <w:rsid w:val="00006122"/>
    <w:rsid w:val="00010263"/>
    <w:rsid w:val="0001134C"/>
    <w:rsid w:val="00011F79"/>
    <w:rsid w:val="0001495C"/>
    <w:rsid w:val="00016786"/>
    <w:rsid w:val="00017708"/>
    <w:rsid w:val="000177E1"/>
    <w:rsid w:val="00020BD1"/>
    <w:rsid w:val="0002106B"/>
    <w:rsid w:val="000251C0"/>
    <w:rsid w:val="00026213"/>
    <w:rsid w:val="00026E47"/>
    <w:rsid w:val="00034A2E"/>
    <w:rsid w:val="00041549"/>
    <w:rsid w:val="00041F36"/>
    <w:rsid w:val="00047CF8"/>
    <w:rsid w:val="00050444"/>
    <w:rsid w:val="00063AB5"/>
    <w:rsid w:val="000650E1"/>
    <w:rsid w:val="000700ED"/>
    <w:rsid w:val="0007385B"/>
    <w:rsid w:val="00076E20"/>
    <w:rsid w:val="00081748"/>
    <w:rsid w:val="0008252D"/>
    <w:rsid w:val="000862B7"/>
    <w:rsid w:val="00090D6E"/>
    <w:rsid w:val="00092461"/>
    <w:rsid w:val="00093911"/>
    <w:rsid w:val="00095C5A"/>
    <w:rsid w:val="000974BF"/>
    <w:rsid w:val="00097FEA"/>
    <w:rsid w:val="000A0D3B"/>
    <w:rsid w:val="000A3E79"/>
    <w:rsid w:val="000A45C8"/>
    <w:rsid w:val="000A64E0"/>
    <w:rsid w:val="000A78B2"/>
    <w:rsid w:val="000B0001"/>
    <w:rsid w:val="000B32CB"/>
    <w:rsid w:val="000B4D38"/>
    <w:rsid w:val="000B62FB"/>
    <w:rsid w:val="000B669F"/>
    <w:rsid w:val="000B690C"/>
    <w:rsid w:val="000C07B2"/>
    <w:rsid w:val="000C1368"/>
    <w:rsid w:val="000C22EC"/>
    <w:rsid w:val="000C23BE"/>
    <w:rsid w:val="000D13CD"/>
    <w:rsid w:val="000D381A"/>
    <w:rsid w:val="000D4F88"/>
    <w:rsid w:val="000D6807"/>
    <w:rsid w:val="000E055B"/>
    <w:rsid w:val="000E08C1"/>
    <w:rsid w:val="000E24C4"/>
    <w:rsid w:val="000E7B04"/>
    <w:rsid w:val="000F4544"/>
    <w:rsid w:val="000F54D2"/>
    <w:rsid w:val="000F6083"/>
    <w:rsid w:val="00100461"/>
    <w:rsid w:val="00100929"/>
    <w:rsid w:val="001052E8"/>
    <w:rsid w:val="00112A8C"/>
    <w:rsid w:val="0012329B"/>
    <w:rsid w:val="00130BF9"/>
    <w:rsid w:val="00131815"/>
    <w:rsid w:val="001323DA"/>
    <w:rsid w:val="0013266A"/>
    <w:rsid w:val="00133428"/>
    <w:rsid w:val="001345B1"/>
    <w:rsid w:val="00135232"/>
    <w:rsid w:val="00141752"/>
    <w:rsid w:val="00141B3E"/>
    <w:rsid w:val="00143153"/>
    <w:rsid w:val="00143B9F"/>
    <w:rsid w:val="00144E25"/>
    <w:rsid w:val="00144E6E"/>
    <w:rsid w:val="001473C0"/>
    <w:rsid w:val="0014758D"/>
    <w:rsid w:val="00150EC5"/>
    <w:rsid w:val="00151CE3"/>
    <w:rsid w:val="00152172"/>
    <w:rsid w:val="00153589"/>
    <w:rsid w:val="00154298"/>
    <w:rsid w:val="001551D4"/>
    <w:rsid w:val="001567EE"/>
    <w:rsid w:val="00161A86"/>
    <w:rsid w:val="0016241B"/>
    <w:rsid w:val="001656E0"/>
    <w:rsid w:val="00165EA0"/>
    <w:rsid w:val="00166096"/>
    <w:rsid w:val="00166D10"/>
    <w:rsid w:val="001673D5"/>
    <w:rsid w:val="00167A48"/>
    <w:rsid w:val="00176B0A"/>
    <w:rsid w:val="00176E38"/>
    <w:rsid w:val="001772A3"/>
    <w:rsid w:val="00177A1C"/>
    <w:rsid w:val="0018062A"/>
    <w:rsid w:val="00183C98"/>
    <w:rsid w:val="00186128"/>
    <w:rsid w:val="001864E2"/>
    <w:rsid w:val="0018BE28"/>
    <w:rsid w:val="00190A97"/>
    <w:rsid w:val="00190AE2"/>
    <w:rsid w:val="00190E24"/>
    <w:rsid w:val="00191886"/>
    <w:rsid w:val="00192BEE"/>
    <w:rsid w:val="00192F39"/>
    <w:rsid w:val="0019483C"/>
    <w:rsid w:val="00194CB3"/>
    <w:rsid w:val="001961B8"/>
    <w:rsid w:val="001971F6"/>
    <w:rsid w:val="001A00E4"/>
    <w:rsid w:val="001A09BA"/>
    <w:rsid w:val="001A145E"/>
    <w:rsid w:val="001A18D1"/>
    <w:rsid w:val="001A4BC9"/>
    <w:rsid w:val="001A4C6A"/>
    <w:rsid w:val="001A509D"/>
    <w:rsid w:val="001B0C90"/>
    <w:rsid w:val="001B0CBB"/>
    <w:rsid w:val="001B3D08"/>
    <w:rsid w:val="001B3D9D"/>
    <w:rsid w:val="001B4993"/>
    <w:rsid w:val="001B7526"/>
    <w:rsid w:val="001C179D"/>
    <w:rsid w:val="001C3DF9"/>
    <w:rsid w:val="001C73C6"/>
    <w:rsid w:val="001D2A6D"/>
    <w:rsid w:val="001D3324"/>
    <w:rsid w:val="001D6D87"/>
    <w:rsid w:val="001D7000"/>
    <w:rsid w:val="001D765C"/>
    <w:rsid w:val="001D7AA7"/>
    <w:rsid w:val="001E4BE7"/>
    <w:rsid w:val="001E671E"/>
    <w:rsid w:val="001E7BED"/>
    <w:rsid w:val="001F0312"/>
    <w:rsid w:val="001F0B35"/>
    <w:rsid w:val="001F462D"/>
    <w:rsid w:val="001F4ABE"/>
    <w:rsid w:val="001F4D04"/>
    <w:rsid w:val="00201715"/>
    <w:rsid w:val="00203E78"/>
    <w:rsid w:val="0020485F"/>
    <w:rsid w:val="00205345"/>
    <w:rsid w:val="002058FA"/>
    <w:rsid w:val="0020633E"/>
    <w:rsid w:val="00207C64"/>
    <w:rsid w:val="002114EA"/>
    <w:rsid w:val="002140E9"/>
    <w:rsid w:val="00214B32"/>
    <w:rsid w:val="00215556"/>
    <w:rsid w:val="002178D0"/>
    <w:rsid w:val="00220423"/>
    <w:rsid w:val="002207AA"/>
    <w:rsid w:val="00221AE7"/>
    <w:rsid w:val="0022538A"/>
    <w:rsid w:val="00231232"/>
    <w:rsid w:val="00232D2E"/>
    <w:rsid w:val="00237D93"/>
    <w:rsid w:val="002408A4"/>
    <w:rsid w:val="00240C2C"/>
    <w:rsid w:val="00240D63"/>
    <w:rsid w:val="002416A6"/>
    <w:rsid w:val="00247956"/>
    <w:rsid w:val="0025051A"/>
    <w:rsid w:val="00250C2B"/>
    <w:rsid w:val="00254932"/>
    <w:rsid w:val="00255BC4"/>
    <w:rsid w:val="0025692F"/>
    <w:rsid w:val="002576F9"/>
    <w:rsid w:val="0026023A"/>
    <w:rsid w:val="00266893"/>
    <w:rsid w:val="00266DFD"/>
    <w:rsid w:val="00267455"/>
    <w:rsid w:val="002677CA"/>
    <w:rsid w:val="00271536"/>
    <w:rsid w:val="00271F96"/>
    <w:rsid w:val="002723B9"/>
    <w:rsid w:val="00272903"/>
    <w:rsid w:val="00272C5C"/>
    <w:rsid w:val="002747EC"/>
    <w:rsid w:val="0027628D"/>
    <w:rsid w:val="002767EE"/>
    <w:rsid w:val="002821EC"/>
    <w:rsid w:val="0028358E"/>
    <w:rsid w:val="00285A6C"/>
    <w:rsid w:val="00290321"/>
    <w:rsid w:val="00290DD0"/>
    <w:rsid w:val="0029115D"/>
    <w:rsid w:val="00291D53"/>
    <w:rsid w:val="002920AA"/>
    <w:rsid w:val="0029231B"/>
    <w:rsid w:val="002943ED"/>
    <w:rsid w:val="0029690A"/>
    <w:rsid w:val="002969B3"/>
    <w:rsid w:val="002A23EF"/>
    <w:rsid w:val="002A7731"/>
    <w:rsid w:val="002B14C8"/>
    <w:rsid w:val="002B2CE0"/>
    <w:rsid w:val="002B4384"/>
    <w:rsid w:val="002B4EC4"/>
    <w:rsid w:val="002B516C"/>
    <w:rsid w:val="002B67BA"/>
    <w:rsid w:val="002B6F53"/>
    <w:rsid w:val="002C23CB"/>
    <w:rsid w:val="002C36E4"/>
    <w:rsid w:val="002C4E6A"/>
    <w:rsid w:val="002C6179"/>
    <w:rsid w:val="002C61AD"/>
    <w:rsid w:val="002D5A28"/>
    <w:rsid w:val="002D5FF6"/>
    <w:rsid w:val="002E0408"/>
    <w:rsid w:val="002E0F20"/>
    <w:rsid w:val="002E2248"/>
    <w:rsid w:val="002F016A"/>
    <w:rsid w:val="002F0D8F"/>
    <w:rsid w:val="002F1763"/>
    <w:rsid w:val="002F39FA"/>
    <w:rsid w:val="002F5F6A"/>
    <w:rsid w:val="00300AE9"/>
    <w:rsid w:val="00300CE0"/>
    <w:rsid w:val="003023DC"/>
    <w:rsid w:val="003024A5"/>
    <w:rsid w:val="0030522C"/>
    <w:rsid w:val="00306AF5"/>
    <w:rsid w:val="00307CFB"/>
    <w:rsid w:val="00310DB4"/>
    <w:rsid w:val="00312FA3"/>
    <w:rsid w:val="003148EC"/>
    <w:rsid w:val="0031546E"/>
    <w:rsid w:val="00316229"/>
    <w:rsid w:val="00320B2A"/>
    <w:rsid w:val="00325038"/>
    <w:rsid w:val="00327B03"/>
    <w:rsid w:val="003309E0"/>
    <w:rsid w:val="003338E0"/>
    <w:rsid w:val="00335441"/>
    <w:rsid w:val="003369C0"/>
    <w:rsid w:val="00337E42"/>
    <w:rsid w:val="0034343C"/>
    <w:rsid w:val="0034392E"/>
    <w:rsid w:val="0034580E"/>
    <w:rsid w:val="00354E39"/>
    <w:rsid w:val="0035648D"/>
    <w:rsid w:val="00356BAF"/>
    <w:rsid w:val="00363BBB"/>
    <w:rsid w:val="00363D9D"/>
    <w:rsid w:val="003646FA"/>
    <w:rsid w:val="003719FE"/>
    <w:rsid w:val="0037257E"/>
    <w:rsid w:val="0037442F"/>
    <w:rsid w:val="00376EFE"/>
    <w:rsid w:val="003804BE"/>
    <w:rsid w:val="00384993"/>
    <w:rsid w:val="00390302"/>
    <w:rsid w:val="003904FD"/>
    <w:rsid w:val="00391DE0"/>
    <w:rsid w:val="00395F96"/>
    <w:rsid w:val="003966AB"/>
    <w:rsid w:val="0039704C"/>
    <w:rsid w:val="0039744D"/>
    <w:rsid w:val="003A3A49"/>
    <w:rsid w:val="003A5154"/>
    <w:rsid w:val="003B131B"/>
    <w:rsid w:val="003B1D0C"/>
    <w:rsid w:val="003B7803"/>
    <w:rsid w:val="003C02EE"/>
    <w:rsid w:val="003C35E4"/>
    <w:rsid w:val="003C374A"/>
    <w:rsid w:val="003C4237"/>
    <w:rsid w:val="003C499B"/>
    <w:rsid w:val="003D0E79"/>
    <w:rsid w:val="003D4267"/>
    <w:rsid w:val="003D46FE"/>
    <w:rsid w:val="003D62E4"/>
    <w:rsid w:val="003D7254"/>
    <w:rsid w:val="003D7D33"/>
    <w:rsid w:val="003E22F5"/>
    <w:rsid w:val="003E2706"/>
    <w:rsid w:val="003F1559"/>
    <w:rsid w:val="003F254E"/>
    <w:rsid w:val="003F2893"/>
    <w:rsid w:val="003F320C"/>
    <w:rsid w:val="003F6AED"/>
    <w:rsid w:val="003F7B91"/>
    <w:rsid w:val="003F7BC9"/>
    <w:rsid w:val="0040429D"/>
    <w:rsid w:val="00404978"/>
    <w:rsid w:val="00412BA9"/>
    <w:rsid w:val="0041405A"/>
    <w:rsid w:val="00421179"/>
    <w:rsid w:val="0042272D"/>
    <w:rsid w:val="00426C8B"/>
    <w:rsid w:val="0043179A"/>
    <w:rsid w:val="00432084"/>
    <w:rsid w:val="00433790"/>
    <w:rsid w:val="004343CF"/>
    <w:rsid w:val="00435984"/>
    <w:rsid w:val="004370E4"/>
    <w:rsid w:val="00441893"/>
    <w:rsid w:val="00442118"/>
    <w:rsid w:val="00443BF6"/>
    <w:rsid w:val="00445165"/>
    <w:rsid w:val="00447C2F"/>
    <w:rsid w:val="0045037F"/>
    <w:rsid w:val="00451F44"/>
    <w:rsid w:val="00453DA4"/>
    <w:rsid w:val="004621F3"/>
    <w:rsid w:val="00467E01"/>
    <w:rsid w:val="004707E1"/>
    <w:rsid w:val="00471129"/>
    <w:rsid w:val="00471682"/>
    <w:rsid w:val="00474CB3"/>
    <w:rsid w:val="0047713B"/>
    <w:rsid w:val="0048337A"/>
    <w:rsid w:val="00485F99"/>
    <w:rsid w:val="004874DB"/>
    <w:rsid w:val="00487CB4"/>
    <w:rsid w:val="00492FC2"/>
    <w:rsid w:val="004948B8"/>
    <w:rsid w:val="00495222"/>
    <w:rsid w:val="0049668C"/>
    <w:rsid w:val="00496870"/>
    <w:rsid w:val="004A32FB"/>
    <w:rsid w:val="004A3C04"/>
    <w:rsid w:val="004A4A73"/>
    <w:rsid w:val="004A4B63"/>
    <w:rsid w:val="004A5323"/>
    <w:rsid w:val="004B2816"/>
    <w:rsid w:val="004B3E3C"/>
    <w:rsid w:val="004B3F8B"/>
    <w:rsid w:val="004C1661"/>
    <w:rsid w:val="004C1846"/>
    <w:rsid w:val="004C305F"/>
    <w:rsid w:val="004C388D"/>
    <w:rsid w:val="004C4497"/>
    <w:rsid w:val="004C5294"/>
    <w:rsid w:val="004C66FF"/>
    <w:rsid w:val="004C68E9"/>
    <w:rsid w:val="004D03F5"/>
    <w:rsid w:val="004D042F"/>
    <w:rsid w:val="004D285F"/>
    <w:rsid w:val="004D29DA"/>
    <w:rsid w:val="004D2CF3"/>
    <w:rsid w:val="004D3268"/>
    <w:rsid w:val="004D43FE"/>
    <w:rsid w:val="004D46BC"/>
    <w:rsid w:val="004D4F16"/>
    <w:rsid w:val="004D60F9"/>
    <w:rsid w:val="004E40A8"/>
    <w:rsid w:val="004E52A5"/>
    <w:rsid w:val="004E5B39"/>
    <w:rsid w:val="004F399F"/>
    <w:rsid w:val="004F47C9"/>
    <w:rsid w:val="00502744"/>
    <w:rsid w:val="00503817"/>
    <w:rsid w:val="00503B4E"/>
    <w:rsid w:val="0051021C"/>
    <w:rsid w:val="00510A7D"/>
    <w:rsid w:val="005122EF"/>
    <w:rsid w:val="00513337"/>
    <w:rsid w:val="00514568"/>
    <w:rsid w:val="00514CE1"/>
    <w:rsid w:val="00514EAD"/>
    <w:rsid w:val="00520B58"/>
    <w:rsid w:val="00521AAE"/>
    <w:rsid w:val="005233FD"/>
    <w:rsid w:val="00523E74"/>
    <w:rsid w:val="0052518C"/>
    <w:rsid w:val="00526604"/>
    <w:rsid w:val="00532E0C"/>
    <w:rsid w:val="00533BF8"/>
    <w:rsid w:val="00535F2F"/>
    <w:rsid w:val="00536388"/>
    <w:rsid w:val="00537CB3"/>
    <w:rsid w:val="005410A7"/>
    <w:rsid w:val="005414B5"/>
    <w:rsid w:val="00541835"/>
    <w:rsid w:val="00541838"/>
    <w:rsid w:val="0054228C"/>
    <w:rsid w:val="00542DB3"/>
    <w:rsid w:val="005441F7"/>
    <w:rsid w:val="005449FD"/>
    <w:rsid w:val="00545DED"/>
    <w:rsid w:val="00553AAB"/>
    <w:rsid w:val="005571C9"/>
    <w:rsid w:val="00557ACD"/>
    <w:rsid w:val="005614D7"/>
    <w:rsid w:val="00562A75"/>
    <w:rsid w:val="005700E9"/>
    <w:rsid w:val="00573E2E"/>
    <w:rsid w:val="00574324"/>
    <w:rsid w:val="00577F27"/>
    <w:rsid w:val="00583D0D"/>
    <w:rsid w:val="00583D70"/>
    <w:rsid w:val="0058577A"/>
    <w:rsid w:val="00585AD5"/>
    <w:rsid w:val="00596006"/>
    <w:rsid w:val="005962EA"/>
    <w:rsid w:val="00597AAA"/>
    <w:rsid w:val="005A23DC"/>
    <w:rsid w:val="005A3649"/>
    <w:rsid w:val="005A4464"/>
    <w:rsid w:val="005A460A"/>
    <w:rsid w:val="005B0690"/>
    <w:rsid w:val="005B0BCB"/>
    <w:rsid w:val="005B2F83"/>
    <w:rsid w:val="005B2FAC"/>
    <w:rsid w:val="005B5C02"/>
    <w:rsid w:val="005C000D"/>
    <w:rsid w:val="005C0FF5"/>
    <w:rsid w:val="005C365D"/>
    <w:rsid w:val="005D2545"/>
    <w:rsid w:val="005D2ABC"/>
    <w:rsid w:val="005D4D03"/>
    <w:rsid w:val="005D6685"/>
    <w:rsid w:val="005E0ACF"/>
    <w:rsid w:val="005E18B7"/>
    <w:rsid w:val="005E1903"/>
    <w:rsid w:val="005E1BF7"/>
    <w:rsid w:val="005E321A"/>
    <w:rsid w:val="005E78C8"/>
    <w:rsid w:val="005F26E1"/>
    <w:rsid w:val="005F275E"/>
    <w:rsid w:val="005F2B10"/>
    <w:rsid w:val="005F6944"/>
    <w:rsid w:val="005F6F05"/>
    <w:rsid w:val="005F7F7F"/>
    <w:rsid w:val="006019DC"/>
    <w:rsid w:val="00603EBA"/>
    <w:rsid w:val="00604BE4"/>
    <w:rsid w:val="00605907"/>
    <w:rsid w:val="0060614B"/>
    <w:rsid w:val="006119E8"/>
    <w:rsid w:val="00611BA4"/>
    <w:rsid w:val="006205A7"/>
    <w:rsid w:val="006208CA"/>
    <w:rsid w:val="00624D4A"/>
    <w:rsid w:val="0062637A"/>
    <w:rsid w:val="00626C0E"/>
    <w:rsid w:val="006277F9"/>
    <w:rsid w:val="00630BFE"/>
    <w:rsid w:val="006330B7"/>
    <w:rsid w:val="00637D04"/>
    <w:rsid w:val="006406B8"/>
    <w:rsid w:val="00641D25"/>
    <w:rsid w:val="00643E6A"/>
    <w:rsid w:val="006625DA"/>
    <w:rsid w:val="00667977"/>
    <w:rsid w:val="006704EF"/>
    <w:rsid w:val="006709C2"/>
    <w:rsid w:val="00673C0E"/>
    <w:rsid w:val="00674965"/>
    <w:rsid w:val="00674985"/>
    <w:rsid w:val="00674C44"/>
    <w:rsid w:val="00675D42"/>
    <w:rsid w:val="00677697"/>
    <w:rsid w:val="00677AB7"/>
    <w:rsid w:val="00677DF4"/>
    <w:rsid w:val="00683B57"/>
    <w:rsid w:val="00685295"/>
    <w:rsid w:val="006871EB"/>
    <w:rsid w:val="00690425"/>
    <w:rsid w:val="00690CA4"/>
    <w:rsid w:val="0069344D"/>
    <w:rsid w:val="0069369D"/>
    <w:rsid w:val="006959EA"/>
    <w:rsid w:val="006A0D1B"/>
    <w:rsid w:val="006A2171"/>
    <w:rsid w:val="006A30F0"/>
    <w:rsid w:val="006A62CE"/>
    <w:rsid w:val="006B1337"/>
    <w:rsid w:val="006B1781"/>
    <w:rsid w:val="006B554E"/>
    <w:rsid w:val="006B6FDD"/>
    <w:rsid w:val="006C0642"/>
    <w:rsid w:val="006C184C"/>
    <w:rsid w:val="006C214E"/>
    <w:rsid w:val="006C2EDE"/>
    <w:rsid w:val="006C33AE"/>
    <w:rsid w:val="006C3E6A"/>
    <w:rsid w:val="006C4CEF"/>
    <w:rsid w:val="006C7E06"/>
    <w:rsid w:val="006D04E3"/>
    <w:rsid w:val="006D13C8"/>
    <w:rsid w:val="006D415C"/>
    <w:rsid w:val="006D4777"/>
    <w:rsid w:val="006D50A2"/>
    <w:rsid w:val="006D604A"/>
    <w:rsid w:val="006D60FE"/>
    <w:rsid w:val="006E6177"/>
    <w:rsid w:val="006E71F8"/>
    <w:rsid w:val="006F3F53"/>
    <w:rsid w:val="006F6C83"/>
    <w:rsid w:val="007056B1"/>
    <w:rsid w:val="00705BBA"/>
    <w:rsid w:val="00707B35"/>
    <w:rsid w:val="0071125F"/>
    <w:rsid w:val="0071200A"/>
    <w:rsid w:val="007140F7"/>
    <w:rsid w:val="0071412F"/>
    <w:rsid w:val="00716E11"/>
    <w:rsid w:val="007252B0"/>
    <w:rsid w:val="00725BCD"/>
    <w:rsid w:val="0072718D"/>
    <w:rsid w:val="00727357"/>
    <w:rsid w:val="00731274"/>
    <w:rsid w:val="00732B30"/>
    <w:rsid w:val="00735080"/>
    <w:rsid w:val="00736248"/>
    <w:rsid w:val="00736623"/>
    <w:rsid w:val="007401C7"/>
    <w:rsid w:val="00750855"/>
    <w:rsid w:val="00751E54"/>
    <w:rsid w:val="00753995"/>
    <w:rsid w:val="00753D87"/>
    <w:rsid w:val="00753FE3"/>
    <w:rsid w:val="00754C79"/>
    <w:rsid w:val="00760CD8"/>
    <w:rsid w:val="00765660"/>
    <w:rsid w:val="00766789"/>
    <w:rsid w:val="00772698"/>
    <w:rsid w:val="00772F8E"/>
    <w:rsid w:val="007735BB"/>
    <w:rsid w:val="00774475"/>
    <w:rsid w:val="00780443"/>
    <w:rsid w:val="007829BD"/>
    <w:rsid w:val="0079262C"/>
    <w:rsid w:val="00793DE2"/>
    <w:rsid w:val="00794134"/>
    <w:rsid w:val="007B199D"/>
    <w:rsid w:val="007B208C"/>
    <w:rsid w:val="007B45EE"/>
    <w:rsid w:val="007B5960"/>
    <w:rsid w:val="007C09D7"/>
    <w:rsid w:val="007C37F0"/>
    <w:rsid w:val="007C56DC"/>
    <w:rsid w:val="007C5975"/>
    <w:rsid w:val="007C731B"/>
    <w:rsid w:val="007C7F60"/>
    <w:rsid w:val="007D10F2"/>
    <w:rsid w:val="007D1711"/>
    <w:rsid w:val="007D1BF8"/>
    <w:rsid w:val="007D2EBB"/>
    <w:rsid w:val="007D41A0"/>
    <w:rsid w:val="007D5F4C"/>
    <w:rsid w:val="007D7E55"/>
    <w:rsid w:val="007E09A9"/>
    <w:rsid w:val="007E2170"/>
    <w:rsid w:val="007E7CC5"/>
    <w:rsid w:val="007F00F4"/>
    <w:rsid w:val="007F4272"/>
    <w:rsid w:val="007F6479"/>
    <w:rsid w:val="0080339F"/>
    <w:rsid w:val="0080379F"/>
    <w:rsid w:val="008062AD"/>
    <w:rsid w:val="00811239"/>
    <w:rsid w:val="00812EAA"/>
    <w:rsid w:val="00812EC2"/>
    <w:rsid w:val="00813D30"/>
    <w:rsid w:val="00814520"/>
    <w:rsid w:val="008203B3"/>
    <w:rsid w:val="00820994"/>
    <w:rsid w:val="00822F8A"/>
    <w:rsid w:val="00823E9D"/>
    <w:rsid w:val="00827F58"/>
    <w:rsid w:val="008322DB"/>
    <w:rsid w:val="0083366C"/>
    <w:rsid w:val="00835078"/>
    <w:rsid w:val="0083597E"/>
    <w:rsid w:val="00836A8A"/>
    <w:rsid w:val="008404F3"/>
    <w:rsid w:val="00840E0B"/>
    <w:rsid w:val="008443F3"/>
    <w:rsid w:val="00845442"/>
    <w:rsid w:val="00846B81"/>
    <w:rsid w:val="00847AC7"/>
    <w:rsid w:val="00847C81"/>
    <w:rsid w:val="008501D7"/>
    <w:rsid w:val="008521F1"/>
    <w:rsid w:val="00852DFB"/>
    <w:rsid w:val="00855362"/>
    <w:rsid w:val="00855C6B"/>
    <w:rsid w:val="00856449"/>
    <w:rsid w:val="008608E2"/>
    <w:rsid w:val="00862A03"/>
    <w:rsid w:val="0086364E"/>
    <w:rsid w:val="008639F4"/>
    <w:rsid w:val="00863E4F"/>
    <w:rsid w:val="00863E8F"/>
    <w:rsid w:val="00864082"/>
    <w:rsid w:val="00864967"/>
    <w:rsid w:val="0086565F"/>
    <w:rsid w:val="00867223"/>
    <w:rsid w:val="00867985"/>
    <w:rsid w:val="0087020D"/>
    <w:rsid w:val="0087078E"/>
    <w:rsid w:val="00872799"/>
    <w:rsid w:val="00880C44"/>
    <w:rsid w:val="00891A37"/>
    <w:rsid w:val="0089549C"/>
    <w:rsid w:val="00896D57"/>
    <w:rsid w:val="00896FBE"/>
    <w:rsid w:val="008A55F8"/>
    <w:rsid w:val="008B1650"/>
    <w:rsid w:val="008B1AAC"/>
    <w:rsid w:val="008B4737"/>
    <w:rsid w:val="008B620C"/>
    <w:rsid w:val="008B7CB6"/>
    <w:rsid w:val="008C0B06"/>
    <w:rsid w:val="008C6B13"/>
    <w:rsid w:val="008D0054"/>
    <w:rsid w:val="008D465D"/>
    <w:rsid w:val="008D46DE"/>
    <w:rsid w:val="008D528D"/>
    <w:rsid w:val="008E169B"/>
    <w:rsid w:val="008E25BE"/>
    <w:rsid w:val="008E32D8"/>
    <w:rsid w:val="008E4E16"/>
    <w:rsid w:val="008E76B7"/>
    <w:rsid w:val="008F0E7D"/>
    <w:rsid w:val="008F10D4"/>
    <w:rsid w:val="008F51B7"/>
    <w:rsid w:val="008F5CB2"/>
    <w:rsid w:val="00902CED"/>
    <w:rsid w:val="009043A3"/>
    <w:rsid w:val="00904636"/>
    <w:rsid w:val="00905487"/>
    <w:rsid w:val="00905BE9"/>
    <w:rsid w:val="00905DA9"/>
    <w:rsid w:val="00907024"/>
    <w:rsid w:val="00911A7C"/>
    <w:rsid w:val="00915F45"/>
    <w:rsid w:val="00916F59"/>
    <w:rsid w:val="00917324"/>
    <w:rsid w:val="009217DE"/>
    <w:rsid w:val="0092180A"/>
    <w:rsid w:val="00922B9D"/>
    <w:rsid w:val="00922EFB"/>
    <w:rsid w:val="009238DC"/>
    <w:rsid w:val="00923967"/>
    <w:rsid w:val="00923FCC"/>
    <w:rsid w:val="009246FF"/>
    <w:rsid w:val="00933602"/>
    <w:rsid w:val="00937A52"/>
    <w:rsid w:val="00942C5B"/>
    <w:rsid w:val="00942F12"/>
    <w:rsid w:val="00943ADC"/>
    <w:rsid w:val="00945B4D"/>
    <w:rsid w:val="00947B93"/>
    <w:rsid w:val="00950137"/>
    <w:rsid w:val="0095480F"/>
    <w:rsid w:val="00955DA1"/>
    <w:rsid w:val="00956F9A"/>
    <w:rsid w:val="00960A83"/>
    <w:rsid w:val="00963A49"/>
    <w:rsid w:val="00964433"/>
    <w:rsid w:val="0096704F"/>
    <w:rsid w:val="00972CFA"/>
    <w:rsid w:val="0097476A"/>
    <w:rsid w:val="00981047"/>
    <w:rsid w:val="00981722"/>
    <w:rsid w:val="009824C0"/>
    <w:rsid w:val="00982E52"/>
    <w:rsid w:val="00986503"/>
    <w:rsid w:val="00990070"/>
    <w:rsid w:val="009931B3"/>
    <w:rsid w:val="00993678"/>
    <w:rsid w:val="0099462B"/>
    <w:rsid w:val="009951C7"/>
    <w:rsid w:val="0099650B"/>
    <w:rsid w:val="009A0556"/>
    <w:rsid w:val="009A46D0"/>
    <w:rsid w:val="009B11A6"/>
    <w:rsid w:val="009B48FD"/>
    <w:rsid w:val="009B662D"/>
    <w:rsid w:val="009C21BC"/>
    <w:rsid w:val="009C2469"/>
    <w:rsid w:val="009C37C7"/>
    <w:rsid w:val="009C4B83"/>
    <w:rsid w:val="009D02D9"/>
    <w:rsid w:val="009D1960"/>
    <w:rsid w:val="009D377F"/>
    <w:rsid w:val="009D4A68"/>
    <w:rsid w:val="009D58FD"/>
    <w:rsid w:val="009E0248"/>
    <w:rsid w:val="009E0BFC"/>
    <w:rsid w:val="009E40B9"/>
    <w:rsid w:val="009E559B"/>
    <w:rsid w:val="009E7BE4"/>
    <w:rsid w:val="009F2197"/>
    <w:rsid w:val="009F4B94"/>
    <w:rsid w:val="009F5782"/>
    <w:rsid w:val="009F6B66"/>
    <w:rsid w:val="009F6C63"/>
    <w:rsid w:val="00A02D6B"/>
    <w:rsid w:val="00A11A2F"/>
    <w:rsid w:val="00A12841"/>
    <w:rsid w:val="00A163D7"/>
    <w:rsid w:val="00A234B2"/>
    <w:rsid w:val="00A23CF8"/>
    <w:rsid w:val="00A249D7"/>
    <w:rsid w:val="00A263F3"/>
    <w:rsid w:val="00A3125F"/>
    <w:rsid w:val="00A31692"/>
    <w:rsid w:val="00A32B6D"/>
    <w:rsid w:val="00A3362D"/>
    <w:rsid w:val="00A34359"/>
    <w:rsid w:val="00A40FB2"/>
    <w:rsid w:val="00A416D8"/>
    <w:rsid w:val="00A4281C"/>
    <w:rsid w:val="00A446F7"/>
    <w:rsid w:val="00A51958"/>
    <w:rsid w:val="00A54819"/>
    <w:rsid w:val="00A57FC7"/>
    <w:rsid w:val="00A61DDF"/>
    <w:rsid w:val="00A62FB7"/>
    <w:rsid w:val="00A67865"/>
    <w:rsid w:val="00A67FCA"/>
    <w:rsid w:val="00A70978"/>
    <w:rsid w:val="00A733DB"/>
    <w:rsid w:val="00A746CF"/>
    <w:rsid w:val="00A74BEA"/>
    <w:rsid w:val="00A76074"/>
    <w:rsid w:val="00A76DB9"/>
    <w:rsid w:val="00A80568"/>
    <w:rsid w:val="00A82479"/>
    <w:rsid w:val="00A85550"/>
    <w:rsid w:val="00A9023F"/>
    <w:rsid w:val="00A92C81"/>
    <w:rsid w:val="00A97506"/>
    <w:rsid w:val="00AA1225"/>
    <w:rsid w:val="00AA4C0A"/>
    <w:rsid w:val="00AA6C27"/>
    <w:rsid w:val="00AA7691"/>
    <w:rsid w:val="00AB0427"/>
    <w:rsid w:val="00AB38C6"/>
    <w:rsid w:val="00AB4BD6"/>
    <w:rsid w:val="00AC0932"/>
    <w:rsid w:val="00AC37EA"/>
    <w:rsid w:val="00AC392E"/>
    <w:rsid w:val="00AC3FDC"/>
    <w:rsid w:val="00AC585E"/>
    <w:rsid w:val="00AC6AE0"/>
    <w:rsid w:val="00AD0F01"/>
    <w:rsid w:val="00AD40F1"/>
    <w:rsid w:val="00AE1070"/>
    <w:rsid w:val="00AE17F0"/>
    <w:rsid w:val="00AE22A2"/>
    <w:rsid w:val="00AE2880"/>
    <w:rsid w:val="00AE28D2"/>
    <w:rsid w:val="00AE442B"/>
    <w:rsid w:val="00AE4E21"/>
    <w:rsid w:val="00AE4ED5"/>
    <w:rsid w:val="00AF1766"/>
    <w:rsid w:val="00AF31C6"/>
    <w:rsid w:val="00AF445C"/>
    <w:rsid w:val="00AF47CE"/>
    <w:rsid w:val="00AF51EB"/>
    <w:rsid w:val="00AF52DD"/>
    <w:rsid w:val="00AF67DD"/>
    <w:rsid w:val="00AF7768"/>
    <w:rsid w:val="00B02B54"/>
    <w:rsid w:val="00B03FA6"/>
    <w:rsid w:val="00B11900"/>
    <w:rsid w:val="00B13D69"/>
    <w:rsid w:val="00B141FB"/>
    <w:rsid w:val="00B15828"/>
    <w:rsid w:val="00B20E45"/>
    <w:rsid w:val="00B21A97"/>
    <w:rsid w:val="00B23039"/>
    <w:rsid w:val="00B25105"/>
    <w:rsid w:val="00B30EDE"/>
    <w:rsid w:val="00B31670"/>
    <w:rsid w:val="00B31E41"/>
    <w:rsid w:val="00B34463"/>
    <w:rsid w:val="00B36733"/>
    <w:rsid w:val="00B3722C"/>
    <w:rsid w:val="00B37B2E"/>
    <w:rsid w:val="00B37BF9"/>
    <w:rsid w:val="00B37FBE"/>
    <w:rsid w:val="00B46953"/>
    <w:rsid w:val="00B46D5A"/>
    <w:rsid w:val="00B46E9B"/>
    <w:rsid w:val="00B53311"/>
    <w:rsid w:val="00B545E5"/>
    <w:rsid w:val="00B55053"/>
    <w:rsid w:val="00B62F01"/>
    <w:rsid w:val="00B649AC"/>
    <w:rsid w:val="00B64BA6"/>
    <w:rsid w:val="00B64D58"/>
    <w:rsid w:val="00B65BB9"/>
    <w:rsid w:val="00B66296"/>
    <w:rsid w:val="00B7245D"/>
    <w:rsid w:val="00B72884"/>
    <w:rsid w:val="00B73FE5"/>
    <w:rsid w:val="00B766BC"/>
    <w:rsid w:val="00B76B21"/>
    <w:rsid w:val="00B77195"/>
    <w:rsid w:val="00B77872"/>
    <w:rsid w:val="00B803AE"/>
    <w:rsid w:val="00B86D04"/>
    <w:rsid w:val="00B94D03"/>
    <w:rsid w:val="00B9537C"/>
    <w:rsid w:val="00B95891"/>
    <w:rsid w:val="00BA0730"/>
    <w:rsid w:val="00BA7078"/>
    <w:rsid w:val="00BA7250"/>
    <w:rsid w:val="00BB36A8"/>
    <w:rsid w:val="00BB5171"/>
    <w:rsid w:val="00BC1722"/>
    <w:rsid w:val="00BC38A3"/>
    <w:rsid w:val="00BC4ADC"/>
    <w:rsid w:val="00BC6666"/>
    <w:rsid w:val="00BC7AA1"/>
    <w:rsid w:val="00BD1F97"/>
    <w:rsid w:val="00BD2B73"/>
    <w:rsid w:val="00BD6EFB"/>
    <w:rsid w:val="00BD7A24"/>
    <w:rsid w:val="00BE27B5"/>
    <w:rsid w:val="00BE39BD"/>
    <w:rsid w:val="00BE4C1E"/>
    <w:rsid w:val="00BE645A"/>
    <w:rsid w:val="00BF41F0"/>
    <w:rsid w:val="00C0220E"/>
    <w:rsid w:val="00C03B1E"/>
    <w:rsid w:val="00C047FB"/>
    <w:rsid w:val="00C064DE"/>
    <w:rsid w:val="00C07FC4"/>
    <w:rsid w:val="00C10803"/>
    <w:rsid w:val="00C112D3"/>
    <w:rsid w:val="00C1220E"/>
    <w:rsid w:val="00C12564"/>
    <w:rsid w:val="00C15ACB"/>
    <w:rsid w:val="00C225CF"/>
    <w:rsid w:val="00C229C0"/>
    <w:rsid w:val="00C239AB"/>
    <w:rsid w:val="00C32D3E"/>
    <w:rsid w:val="00C36188"/>
    <w:rsid w:val="00C44E93"/>
    <w:rsid w:val="00C47C1B"/>
    <w:rsid w:val="00C504B1"/>
    <w:rsid w:val="00C50512"/>
    <w:rsid w:val="00C55CA6"/>
    <w:rsid w:val="00C62C32"/>
    <w:rsid w:val="00C62EBD"/>
    <w:rsid w:val="00C63219"/>
    <w:rsid w:val="00C635F6"/>
    <w:rsid w:val="00C64463"/>
    <w:rsid w:val="00C64F0B"/>
    <w:rsid w:val="00C65CFE"/>
    <w:rsid w:val="00C660D0"/>
    <w:rsid w:val="00C70321"/>
    <w:rsid w:val="00C70B2A"/>
    <w:rsid w:val="00C715A1"/>
    <w:rsid w:val="00C72637"/>
    <w:rsid w:val="00C72F1D"/>
    <w:rsid w:val="00C734EA"/>
    <w:rsid w:val="00C73B63"/>
    <w:rsid w:val="00C759AD"/>
    <w:rsid w:val="00C76700"/>
    <w:rsid w:val="00C80E1B"/>
    <w:rsid w:val="00C818B9"/>
    <w:rsid w:val="00C8397F"/>
    <w:rsid w:val="00C85F5F"/>
    <w:rsid w:val="00C90497"/>
    <w:rsid w:val="00C956BB"/>
    <w:rsid w:val="00C95D8C"/>
    <w:rsid w:val="00C96365"/>
    <w:rsid w:val="00CA3C48"/>
    <w:rsid w:val="00CA656F"/>
    <w:rsid w:val="00CA6709"/>
    <w:rsid w:val="00CB22D4"/>
    <w:rsid w:val="00CB6101"/>
    <w:rsid w:val="00CB6D1C"/>
    <w:rsid w:val="00CB7017"/>
    <w:rsid w:val="00CB7250"/>
    <w:rsid w:val="00CC0120"/>
    <w:rsid w:val="00CC0452"/>
    <w:rsid w:val="00CC0B1C"/>
    <w:rsid w:val="00CC1852"/>
    <w:rsid w:val="00CC4B8F"/>
    <w:rsid w:val="00CC5B4E"/>
    <w:rsid w:val="00CC7DC1"/>
    <w:rsid w:val="00CD4551"/>
    <w:rsid w:val="00CD50AF"/>
    <w:rsid w:val="00CD5B41"/>
    <w:rsid w:val="00CD70FF"/>
    <w:rsid w:val="00CE049E"/>
    <w:rsid w:val="00CE7299"/>
    <w:rsid w:val="00CF0277"/>
    <w:rsid w:val="00CF2779"/>
    <w:rsid w:val="00CF32B9"/>
    <w:rsid w:val="00CF76A5"/>
    <w:rsid w:val="00D00FCC"/>
    <w:rsid w:val="00D02C0F"/>
    <w:rsid w:val="00D10007"/>
    <w:rsid w:val="00D10FC8"/>
    <w:rsid w:val="00D112EB"/>
    <w:rsid w:val="00D1207E"/>
    <w:rsid w:val="00D14A1D"/>
    <w:rsid w:val="00D15746"/>
    <w:rsid w:val="00D179B0"/>
    <w:rsid w:val="00D21F2D"/>
    <w:rsid w:val="00D2440E"/>
    <w:rsid w:val="00D248C4"/>
    <w:rsid w:val="00D27940"/>
    <w:rsid w:val="00D302A0"/>
    <w:rsid w:val="00D30470"/>
    <w:rsid w:val="00D32090"/>
    <w:rsid w:val="00D37645"/>
    <w:rsid w:val="00D405AF"/>
    <w:rsid w:val="00D41353"/>
    <w:rsid w:val="00D4266B"/>
    <w:rsid w:val="00D42F2B"/>
    <w:rsid w:val="00D4320D"/>
    <w:rsid w:val="00D44227"/>
    <w:rsid w:val="00D447EC"/>
    <w:rsid w:val="00D5072C"/>
    <w:rsid w:val="00D51AE0"/>
    <w:rsid w:val="00D56269"/>
    <w:rsid w:val="00D635C0"/>
    <w:rsid w:val="00D65332"/>
    <w:rsid w:val="00D65E48"/>
    <w:rsid w:val="00D67468"/>
    <w:rsid w:val="00D67AF1"/>
    <w:rsid w:val="00D7176A"/>
    <w:rsid w:val="00D7215C"/>
    <w:rsid w:val="00D72393"/>
    <w:rsid w:val="00D73B58"/>
    <w:rsid w:val="00D74CE2"/>
    <w:rsid w:val="00D767FE"/>
    <w:rsid w:val="00D76FF7"/>
    <w:rsid w:val="00D820F4"/>
    <w:rsid w:val="00D84982"/>
    <w:rsid w:val="00D87EBA"/>
    <w:rsid w:val="00D9085A"/>
    <w:rsid w:val="00D91675"/>
    <w:rsid w:val="00D91868"/>
    <w:rsid w:val="00D95A89"/>
    <w:rsid w:val="00D97544"/>
    <w:rsid w:val="00DA75B5"/>
    <w:rsid w:val="00DB190E"/>
    <w:rsid w:val="00DB3EB8"/>
    <w:rsid w:val="00DB6D0D"/>
    <w:rsid w:val="00DC1CCF"/>
    <w:rsid w:val="00DC2619"/>
    <w:rsid w:val="00DC2CE7"/>
    <w:rsid w:val="00DC3184"/>
    <w:rsid w:val="00DC4B57"/>
    <w:rsid w:val="00DC63A3"/>
    <w:rsid w:val="00DD0563"/>
    <w:rsid w:val="00DD1989"/>
    <w:rsid w:val="00DD4A0B"/>
    <w:rsid w:val="00DD5396"/>
    <w:rsid w:val="00DD68DA"/>
    <w:rsid w:val="00DD6E48"/>
    <w:rsid w:val="00DD6E64"/>
    <w:rsid w:val="00DD6F3B"/>
    <w:rsid w:val="00DD766D"/>
    <w:rsid w:val="00DE17F5"/>
    <w:rsid w:val="00DE2BFF"/>
    <w:rsid w:val="00DE3AF5"/>
    <w:rsid w:val="00DE514D"/>
    <w:rsid w:val="00DE7BFD"/>
    <w:rsid w:val="00DF2ECF"/>
    <w:rsid w:val="00DF45A9"/>
    <w:rsid w:val="00DF4C21"/>
    <w:rsid w:val="00E00B63"/>
    <w:rsid w:val="00E011C7"/>
    <w:rsid w:val="00E02069"/>
    <w:rsid w:val="00E030A0"/>
    <w:rsid w:val="00E04D82"/>
    <w:rsid w:val="00E04DFC"/>
    <w:rsid w:val="00E05907"/>
    <w:rsid w:val="00E07D0A"/>
    <w:rsid w:val="00E12A48"/>
    <w:rsid w:val="00E13B37"/>
    <w:rsid w:val="00E14693"/>
    <w:rsid w:val="00E17B18"/>
    <w:rsid w:val="00E30535"/>
    <w:rsid w:val="00E30A65"/>
    <w:rsid w:val="00E31504"/>
    <w:rsid w:val="00E31D3A"/>
    <w:rsid w:val="00E42B02"/>
    <w:rsid w:val="00E471A2"/>
    <w:rsid w:val="00E4741D"/>
    <w:rsid w:val="00E52547"/>
    <w:rsid w:val="00E532E5"/>
    <w:rsid w:val="00E534E7"/>
    <w:rsid w:val="00E55A19"/>
    <w:rsid w:val="00E560BE"/>
    <w:rsid w:val="00E6391E"/>
    <w:rsid w:val="00E646FD"/>
    <w:rsid w:val="00E717E5"/>
    <w:rsid w:val="00E728C6"/>
    <w:rsid w:val="00E72F5B"/>
    <w:rsid w:val="00E8322F"/>
    <w:rsid w:val="00E94881"/>
    <w:rsid w:val="00E97D17"/>
    <w:rsid w:val="00EA0B11"/>
    <w:rsid w:val="00EA0D9E"/>
    <w:rsid w:val="00EA2BEC"/>
    <w:rsid w:val="00EA3718"/>
    <w:rsid w:val="00EA5ED6"/>
    <w:rsid w:val="00EA7A84"/>
    <w:rsid w:val="00EB2D9A"/>
    <w:rsid w:val="00EB3B57"/>
    <w:rsid w:val="00EB56A2"/>
    <w:rsid w:val="00EB58AC"/>
    <w:rsid w:val="00EB6B41"/>
    <w:rsid w:val="00EB6E0E"/>
    <w:rsid w:val="00EB71DB"/>
    <w:rsid w:val="00EC169C"/>
    <w:rsid w:val="00EC538D"/>
    <w:rsid w:val="00EC79BB"/>
    <w:rsid w:val="00ED7690"/>
    <w:rsid w:val="00EE5CEE"/>
    <w:rsid w:val="00EE6018"/>
    <w:rsid w:val="00EE6849"/>
    <w:rsid w:val="00EE6DC7"/>
    <w:rsid w:val="00EF03FE"/>
    <w:rsid w:val="00EF059B"/>
    <w:rsid w:val="00EF07FF"/>
    <w:rsid w:val="00EF1C94"/>
    <w:rsid w:val="00F0044C"/>
    <w:rsid w:val="00F043F5"/>
    <w:rsid w:val="00F05B63"/>
    <w:rsid w:val="00F07908"/>
    <w:rsid w:val="00F13A94"/>
    <w:rsid w:val="00F20E4F"/>
    <w:rsid w:val="00F2161F"/>
    <w:rsid w:val="00F21DB9"/>
    <w:rsid w:val="00F2233C"/>
    <w:rsid w:val="00F23D6C"/>
    <w:rsid w:val="00F32C48"/>
    <w:rsid w:val="00F354C3"/>
    <w:rsid w:val="00F3557D"/>
    <w:rsid w:val="00F40576"/>
    <w:rsid w:val="00F40C7E"/>
    <w:rsid w:val="00F42616"/>
    <w:rsid w:val="00F443FF"/>
    <w:rsid w:val="00F45A44"/>
    <w:rsid w:val="00F50294"/>
    <w:rsid w:val="00F51945"/>
    <w:rsid w:val="00F52F7B"/>
    <w:rsid w:val="00F561C9"/>
    <w:rsid w:val="00F60594"/>
    <w:rsid w:val="00F6138E"/>
    <w:rsid w:val="00F61A1D"/>
    <w:rsid w:val="00F63197"/>
    <w:rsid w:val="00F66CB7"/>
    <w:rsid w:val="00F72DBD"/>
    <w:rsid w:val="00F76ACC"/>
    <w:rsid w:val="00F81C4A"/>
    <w:rsid w:val="00F836C9"/>
    <w:rsid w:val="00F838C4"/>
    <w:rsid w:val="00F83B3F"/>
    <w:rsid w:val="00F902F1"/>
    <w:rsid w:val="00F917A5"/>
    <w:rsid w:val="00F930EC"/>
    <w:rsid w:val="00F945A4"/>
    <w:rsid w:val="00FA13E0"/>
    <w:rsid w:val="00FA1689"/>
    <w:rsid w:val="00FA4BCF"/>
    <w:rsid w:val="00FA52CF"/>
    <w:rsid w:val="00FA585E"/>
    <w:rsid w:val="00FA6A28"/>
    <w:rsid w:val="00FA7DAE"/>
    <w:rsid w:val="00FB231F"/>
    <w:rsid w:val="00FB4AF1"/>
    <w:rsid w:val="00FB4F79"/>
    <w:rsid w:val="00FB5478"/>
    <w:rsid w:val="00FB6764"/>
    <w:rsid w:val="00FC09FF"/>
    <w:rsid w:val="00FC2637"/>
    <w:rsid w:val="00FC27D3"/>
    <w:rsid w:val="00FC46F1"/>
    <w:rsid w:val="00FC6A05"/>
    <w:rsid w:val="00FC7D8E"/>
    <w:rsid w:val="00FD4758"/>
    <w:rsid w:val="00FD5E1A"/>
    <w:rsid w:val="00FD7764"/>
    <w:rsid w:val="00FD7CCB"/>
    <w:rsid w:val="00FD7D51"/>
    <w:rsid w:val="00FE0194"/>
    <w:rsid w:val="00FE5212"/>
    <w:rsid w:val="00FE5BC4"/>
    <w:rsid w:val="00FE7F4B"/>
    <w:rsid w:val="00FF08D3"/>
    <w:rsid w:val="00FF150D"/>
    <w:rsid w:val="00FF35C4"/>
    <w:rsid w:val="00FF513C"/>
    <w:rsid w:val="03310138"/>
    <w:rsid w:val="045105B5"/>
    <w:rsid w:val="0544A140"/>
    <w:rsid w:val="05AC2892"/>
    <w:rsid w:val="05E1B32D"/>
    <w:rsid w:val="07511151"/>
    <w:rsid w:val="07CF5771"/>
    <w:rsid w:val="087498E9"/>
    <w:rsid w:val="08B9D37C"/>
    <w:rsid w:val="091809DC"/>
    <w:rsid w:val="09F4B281"/>
    <w:rsid w:val="0A988297"/>
    <w:rsid w:val="0CD20350"/>
    <w:rsid w:val="0E51E056"/>
    <w:rsid w:val="0F0D9712"/>
    <w:rsid w:val="0F325BA2"/>
    <w:rsid w:val="0FDD2119"/>
    <w:rsid w:val="104FDB2E"/>
    <w:rsid w:val="10EDEC0F"/>
    <w:rsid w:val="1158F291"/>
    <w:rsid w:val="1314086D"/>
    <w:rsid w:val="13485967"/>
    <w:rsid w:val="1357276C"/>
    <w:rsid w:val="13A383F3"/>
    <w:rsid w:val="13B4C3C9"/>
    <w:rsid w:val="1480F39E"/>
    <w:rsid w:val="14C32BD9"/>
    <w:rsid w:val="15CDFA2D"/>
    <w:rsid w:val="15E4E0EA"/>
    <w:rsid w:val="161125BF"/>
    <w:rsid w:val="16183FBF"/>
    <w:rsid w:val="176B79AE"/>
    <w:rsid w:val="19248CC0"/>
    <w:rsid w:val="1941BF51"/>
    <w:rsid w:val="1966A41D"/>
    <w:rsid w:val="19AA7FFC"/>
    <w:rsid w:val="1AA6E9D2"/>
    <w:rsid w:val="1C51FCBF"/>
    <w:rsid w:val="1DF3201B"/>
    <w:rsid w:val="1DF57C06"/>
    <w:rsid w:val="1E52547C"/>
    <w:rsid w:val="1ED8C183"/>
    <w:rsid w:val="1FB16308"/>
    <w:rsid w:val="205BCDAD"/>
    <w:rsid w:val="213FBA98"/>
    <w:rsid w:val="220EB0C6"/>
    <w:rsid w:val="237027F7"/>
    <w:rsid w:val="23A38ECD"/>
    <w:rsid w:val="24542808"/>
    <w:rsid w:val="2472F203"/>
    <w:rsid w:val="24FA5E78"/>
    <w:rsid w:val="26B1D2B8"/>
    <w:rsid w:val="26EC7C56"/>
    <w:rsid w:val="26FDBBD2"/>
    <w:rsid w:val="2746C2D8"/>
    <w:rsid w:val="27BCE4EC"/>
    <w:rsid w:val="295DA1F2"/>
    <w:rsid w:val="29E8857F"/>
    <w:rsid w:val="2A2AC861"/>
    <w:rsid w:val="2B385CE1"/>
    <w:rsid w:val="2C90222E"/>
    <w:rsid w:val="2C97F712"/>
    <w:rsid w:val="2CAF7678"/>
    <w:rsid w:val="2CD338F7"/>
    <w:rsid w:val="2E929A32"/>
    <w:rsid w:val="2F7FEB81"/>
    <w:rsid w:val="2FAF56D5"/>
    <w:rsid w:val="3053E03E"/>
    <w:rsid w:val="30B0C7EF"/>
    <w:rsid w:val="30BAC589"/>
    <w:rsid w:val="3165D02C"/>
    <w:rsid w:val="31B24C55"/>
    <w:rsid w:val="31FA87B3"/>
    <w:rsid w:val="32545FF1"/>
    <w:rsid w:val="33449246"/>
    <w:rsid w:val="33DA28CE"/>
    <w:rsid w:val="346A6899"/>
    <w:rsid w:val="346C285A"/>
    <w:rsid w:val="34BA915C"/>
    <w:rsid w:val="387E8516"/>
    <w:rsid w:val="38C3C546"/>
    <w:rsid w:val="393C2649"/>
    <w:rsid w:val="397F760C"/>
    <w:rsid w:val="3A115A3E"/>
    <w:rsid w:val="3A2CA50B"/>
    <w:rsid w:val="3CD536E7"/>
    <w:rsid w:val="3D9EE6E2"/>
    <w:rsid w:val="3E53C9E8"/>
    <w:rsid w:val="3E86E2D0"/>
    <w:rsid w:val="3F8ABD38"/>
    <w:rsid w:val="3F9E085F"/>
    <w:rsid w:val="4075AFAB"/>
    <w:rsid w:val="40F6A37E"/>
    <w:rsid w:val="426AF65D"/>
    <w:rsid w:val="42E45906"/>
    <w:rsid w:val="42ECD19C"/>
    <w:rsid w:val="42F1FF60"/>
    <w:rsid w:val="43770E38"/>
    <w:rsid w:val="437A7E68"/>
    <w:rsid w:val="43DA3EB6"/>
    <w:rsid w:val="44150796"/>
    <w:rsid w:val="44BE00AF"/>
    <w:rsid w:val="4546FF15"/>
    <w:rsid w:val="45C5FF87"/>
    <w:rsid w:val="45E46D9C"/>
    <w:rsid w:val="46010067"/>
    <w:rsid w:val="46377DDB"/>
    <w:rsid w:val="46C73FD9"/>
    <w:rsid w:val="472988A2"/>
    <w:rsid w:val="481FB479"/>
    <w:rsid w:val="48E41B46"/>
    <w:rsid w:val="49365954"/>
    <w:rsid w:val="496F72DB"/>
    <w:rsid w:val="49D6A23E"/>
    <w:rsid w:val="49D72216"/>
    <w:rsid w:val="4ACE7B25"/>
    <w:rsid w:val="4B5B68F5"/>
    <w:rsid w:val="4B8E87A7"/>
    <w:rsid w:val="4BB07C84"/>
    <w:rsid w:val="4CD4A490"/>
    <w:rsid w:val="4D2C1DC3"/>
    <w:rsid w:val="4D3E0FE3"/>
    <w:rsid w:val="4E28BE5E"/>
    <w:rsid w:val="4EC8B824"/>
    <w:rsid w:val="514F6AEC"/>
    <w:rsid w:val="5288384C"/>
    <w:rsid w:val="531170E0"/>
    <w:rsid w:val="53616E99"/>
    <w:rsid w:val="5373B82D"/>
    <w:rsid w:val="53D313E4"/>
    <w:rsid w:val="54822AFE"/>
    <w:rsid w:val="5487CAA4"/>
    <w:rsid w:val="56473F29"/>
    <w:rsid w:val="5688837E"/>
    <w:rsid w:val="56F63B9D"/>
    <w:rsid w:val="5759DA95"/>
    <w:rsid w:val="58FDDF1A"/>
    <w:rsid w:val="5958EF80"/>
    <w:rsid w:val="5DAF4D43"/>
    <w:rsid w:val="5EF11143"/>
    <w:rsid w:val="60727B0F"/>
    <w:rsid w:val="6345507F"/>
    <w:rsid w:val="63C72A24"/>
    <w:rsid w:val="63D51461"/>
    <w:rsid w:val="6499D2B5"/>
    <w:rsid w:val="654DCC9C"/>
    <w:rsid w:val="6595045C"/>
    <w:rsid w:val="65A5B122"/>
    <w:rsid w:val="6647AEB7"/>
    <w:rsid w:val="66F49308"/>
    <w:rsid w:val="67C6C1C0"/>
    <w:rsid w:val="6804C871"/>
    <w:rsid w:val="6833A788"/>
    <w:rsid w:val="68C8BC96"/>
    <w:rsid w:val="68D05D71"/>
    <w:rsid w:val="699F1AFF"/>
    <w:rsid w:val="69C7C228"/>
    <w:rsid w:val="69EA205E"/>
    <w:rsid w:val="6C005D58"/>
    <w:rsid w:val="6EBDC445"/>
    <w:rsid w:val="6F064404"/>
    <w:rsid w:val="6F1817CA"/>
    <w:rsid w:val="70395390"/>
    <w:rsid w:val="70E81158"/>
    <w:rsid w:val="714A5385"/>
    <w:rsid w:val="721FC0D9"/>
    <w:rsid w:val="728B2BC8"/>
    <w:rsid w:val="72F85A19"/>
    <w:rsid w:val="7334D434"/>
    <w:rsid w:val="73F3D07C"/>
    <w:rsid w:val="7405743D"/>
    <w:rsid w:val="74A1FF7A"/>
    <w:rsid w:val="74B918C6"/>
    <w:rsid w:val="75A4C906"/>
    <w:rsid w:val="765F9F95"/>
    <w:rsid w:val="793FCA22"/>
    <w:rsid w:val="79E3183D"/>
    <w:rsid w:val="7A67623D"/>
    <w:rsid w:val="7AF94BF8"/>
    <w:rsid w:val="7B614D0E"/>
    <w:rsid w:val="7BD2DCC4"/>
    <w:rsid w:val="7CEE3323"/>
    <w:rsid w:val="7F3277AE"/>
    <w:rsid w:val="7F777641"/>
    <w:rsid w:val="7FE98A2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8DF05E6E-2956-4B08-9568-6A5AAC3B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7B5"/>
    <w:rPr>
      <w:sz w:val="20"/>
    </w:rPr>
  </w:style>
  <w:style w:type="paragraph" w:styleId="Heading1">
    <w:name w:val="heading 1"/>
    <w:basedOn w:val="Heading2"/>
    <w:next w:val="Normal"/>
    <w:link w:val="Heading1Char"/>
    <w:uiPriority w:val="9"/>
    <w:qFormat/>
    <w:rsid w:val="00725BCD"/>
    <w:pPr>
      <w:pBdr>
        <w:bottom w:val="single" w:sz="18" w:space="1" w:color="44C8F5" w:themeColor="text2"/>
      </w:pBdr>
      <w:outlineLvl w:val="0"/>
    </w:pPr>
    <w:rPr>
      <w:color w:val="auto"/>
      <w:lang w:val="en-US"/>
    </w:rPr>
  </w:style>
  <w:style w:type="paragraph" w:styleId="Heading2">
    <w:name w:val="heading 2"/>
    <w:basedOn w:val="Normal"/>
    <w:next w:val="Normal"/>
    <w:link w:val="Heading2Char"/>
    <w:uiPriority w:val="9"/>
    <w:unhideWhenUsed/>
    <w:qFormat/>
    <w:rsid w:val="007252B0"/>
    <w:pPr>
      <w:keepNext/>
      <w:keepLines/>
      <w:outlineLvl w:val="1"/>
    </w:pPr>
    <w:rPr>
      <w:rFonts w:ascii="Arial Rounded MT Bold" w:eastAsiaTheme="majorEastAsia" w:hAnsi="Arial Rounded MT Bold" w:cstheme="majorBidi"/>
      <w:b/>
      <w:color w:val="ED008D" w:themeColor="accent2"/>
      <w:sz w:val="22"/>
      <w:szCs w:val="26"/>
    </w:rPr>
  </w:style>
  <w:style w:type="paragraph" w:styleId="Heading3">
    <w:name w:val="heading 3"/>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BCD"/>
    <w:rPr>
      <w:rFonts w:ascii="Arial Rounded MT Bold" w:eastAsiaTheme="majorEastAsia" w:hAnsi="Arial Rounded MT Bold" w:cstheme="majorBidi"/>
      <w:b/>
      <w:szCs w:val="26"/>
      <w:lang w:val="en-US"/>
    </w:rPr>
  </w:style>
  <w:style w:type="character" w:customStyle="1" w:styleId="Heading2Char">
    <w:name w:val="Heading 2 Char"/>
    <w:basedOn w:val="DefaultParagraphFont"/>
    <w:link w:val="Heading2"/>
    <w:uiPriority w:val="9"/>
    <w:rsid w:val="007252B0"/>
    <w:rPr>
      <w:rFonts w:ascii="Arial Rounded MT Bold" w:eastAsiaTheme="majorEastAsia" w:hAnsi="Arial Rounded MT Bold" w:cstheme="majorBidi"/>
      <w:b/>
      <w:color w:val="ED008D" w:themeColor="accent2"/>
      <w:szCs w:val="26"/>
    </w:rPr>
  </w:style>
  <w:style w:type="character" w:customStyle="1" w:styleId="Heading3Char">
    <w:name w:val="Heading 3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FollowedHyperlink">
    <w:name w:val="FollowedHyperlink"/>
    <w:basedOn w:val="DefaultParagraphFont"/>
    <w:uiPriority w:val="99"/>
    <w:semiHidden/>
    <w:unhideWhenUsed/>
    <w:rsid w:val="008A55F8"/>
    <w:rPr>
      <w:color w:val="000000" w:themeColor="followedHyperlink"/>
      <w:u w:val="single"/>
    </w:rPr>
  </w:style>
  <w:style w:type="paragraph" w:customStyle="1" w:styleId="Solutions">
    <w:name w:val="Solutions"/>
    <w:basedOn w:val="Normal"/>
    <w:qFormat/>
    <w:rsid w:val="00CA656F"/>
    <w:rPr>
      <w:color w:val="00B050"/>
      <w:lang w:val="en-US"/>
    </w:rPr>
  </w:style>
  <w:style w:type="paragraph" w:customStyle="1" w:styleId="Teacherinfo">
    <w:name w:val="Teacherinfo"/>
    <w:basedOn w:val="Normal"/>
    <w:link w:val="TeacherinfoChar"/>
    <w:qFormat/>
    <w:rsid w:val="002F5F6A"/>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2F5F6A"/>
    <w:rPr>
      <w:rFonts w:eastAsia="Times New Roman" w:cstheme="minorHAnsi"/>
      <w:snapToGrid w:val="0"/>
      <w:color w:val="FF0000"/>
      <w:spacing w:val="-3"/>
      <w:sz w:val="20"/>
      <w:szCs w:val="20"/>
      <w:lang w:val="en-US" w:eastAsia="nl-NL"/>
    </w:rPr>
  </w:style>
  <w:style w:type="paragraph" w:styleId="Bibliography">
    <w:name w:val="Bibliography"/>
    <w:basedOn w:val="Normal"/>
    <w:next w:val="Normal"/>
    <w:uiPriority w:val="37"/>
    <w:unhideWhenUsed/>
    <w:rsid w:val="00404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8356">
      <w:bodyDiv w:val="1"/>
      <w:marLeft w:val="0"/>
      <w:marRight w:val="0"/>
      <w:marTop w:val="0"/>
      <w:marBottom w:val="0"/>
      <w:divBdr>
        <w:top w:val="none" w:sz="0" w:space="0" w:color="auto"/>
        <w:left w:val="none" w:sz="0" w:space="0" w:color="auto"/>
        <w:bottom w:val="none" w:sz="0" w:space="0" w:color="auto"/>
        <w:right w:val="none" w:sz="0" w:space="0" w:color="auto"/>
      </w:divBdr>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339963965">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913511753">
      <w:bodyDiv w:val="1"/>
      <w:marLeft w:val="0"/>
      <w:marRight w:val="0"/>
      <w:marTop w:val="0"/>
      <w:marBottom w:val="0"/>
      <w:divBdr>
        <w:top w:val="none" w:sz="0" w:space="0" w:color="auto"/>
        <w:left w:val="none" w:sz="0" w:space="0" w:color="auto"/>
        <w:bottom w:val="none" w:sz="0" w:space="0" w:color="auto"/>
        <w:right w:val="none" w:sz="0" w:space="0" w:color="auto"/>
      </w:divBdr>
      <w:divsChild>
        <w:div w:id="407726382">
          <w:marLeft w:val="0"/>
          <w:marRight w:val="0"/>
          <w:marTop w:val="0"/>
          <w:marBottom w:val="0"/>
          <w:divBdr>
            <w:top w:val="none" w:sz="0" w:space="0" w:color="auto"/>
            <w:left w:val="none" w:sz="0" w:space="0" w:color="auto"/>
            <w:bottom w:val="none" w:sz="0" w:space="0" w:color="auto"/>
            <w:right w:val="none" w:sz="0" w:space="0" w:color="auto"/>
          </w:divBdr>
        </w:div>
        <w:div w:id="1102259090">
          <w:marLeft w:val="0"/>
          <w:marRight w:val="0"/>
          <w:marTop w:val="0"/>
          <w:marBottom w:val="0"/>
          <w:divBdr>
            <w:top w:val="none" w:sz="0" w:space="0" w:color="auto"/>
            <w:left w:val="none" w:sz="0" w:space="0" w:color="auto"/>
            <w:bottom w:val="none" w:sz="0" w:space="0" w:color="auto"/>
            <w:right w:val="none" w:sz="0" w:space="0" w:color="auto"/>
          </w:divBdr>
        </w:div>
      </w:divsChild>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67997382">
      <w:bodyDiv w:val="1"/>
      <w:marLeft w:val="0"/>
      <w:marRight w:val="0"/>
      <w:marTop w:val="0"/>
      <w:marBottom w:val="0"/>
      <w:divBdr>
        <w:top w:val="none" w:sz="0" w:space="0" w:color="auto"/>
        <w:left w:val="none" w:sz="0" w:space="0" w:color="auto"/>
        <w:bottom w:val="none" w:sz="0" w:space="0" w:color="auto"/>
        <w:right w:val="none" w:sz="0" w:space="0" w:color="auto"/>
      </w:divBdr>
      <w:divsChild>
        <w:div w:id="422577321">
          <w:marLeft w:val="0"/>
          <w:marRight w:val="0"/>
          <w:marTop w:val="0"/>
          <w:marBottom w:val="0"/>
          <w:divBdr>
            <w:top w:val="none" w:sz="0" w:space="0" w:color="auto"/>
            <w:left w:val="none" w:sz="0" w:space="0" w:color="auto"/>
            <w:bottom w:val="none" w:sz="0" w:space="0" w:color="auto"/>
            <w:right w:val="none" w:sz="0" w:space="0" w:color="auto"/>
          </w:divBdr>
        </w:div>
        <w:div w:id="1447309866">
          <w:marLeft w:val="0"/>
          <w:marRight w:val="0"/>
          <w:marTop w:val="0"/>
          <w:marBottom w:val="0"/>
          <w:divBdr>
            <w:top w:val="none" w:sz="0" w:space="0" w:color="auto"/>
            <w:left w:val="none" w:sz="0" w:space="0" w:color="auto"/>
            <w:bottom w:val="none" w:sz="0" w:space="0" w:color="auto"/>
            <w:right w:val="none" w:sz="0" w:space="0" w:color="auto"/>
          </w:divBdr>
        </w:div>
      </w:divsChild>
    </w:div>
    <w:div w:id="1126892869">
      <w:bodyDiv w:val="1"/>
      <w:marLeft w:val="0"/>
      <w:marRight w:val="0"/>
      <w:marTop w:val="0"/>
      <w:marBottom w:val="0"/>
      <w:divBdr>
        <w:top w:val="none" w:sz="0" w:space="0" w:color="auto"/>
        <w:left w:val="none" w:sz="0" w:space="0" w:color="auto"/>
        <w:bottom w:val="none" w:sz="0" w:space="0" w:color="auto"/>
        <w:right w:val="none" w:sz="0" w:space="0" w:color="auto"/>
      </w:divBdr>
    </w:div>
    <w:div w:id="1237977545">
      <w:bodyDiv w:val="1"/>
      <w:marLeft w:val="0"/>
      <w:marRight w:val="0"/>
      <w:marTop w:val="0"/>
      <w:marBottom w:val="0"/>
      <w:divBdr>
        <w:top w:val="none" w:sz="0" w:space="0" w:color="auto"/>
        <w:left w:val="none" w:sz="0" w:space="0" w:color="auto"/>
        <w:bottom w:val="none" w:sz="0" w:space="0" w:color="auto"/>
        <w:right w:val="none" w:sz="0" w:space="0" w:color="auto"/>
      </w:divBdr>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90192951">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6.xml"/><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4.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5.xml"/></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1904C26321E74DAB7868690364717E" ma:contentTypeVersion="13" ma:contentTypeDescription="Een nieuw document maken." ma:contentTypeScope="" ma:versionID="337309586d5067e52297d1cfba63ce17">
  <xsd:schema xmlns:xsd="http://www.w3.org/2001/XMLSchema" xmlns:xs="http://www.w3.org/2001/XMLSchema" xmlns:p="http://schemas.microsoft.com/office/2006/metadata/properties" xmlns:ns2="30e318ab-e993-474e-bbbf-9c63541590af" xmlns:ns3="128482ec-0431-40d5-ab26-89ea2a4f3ccd" targetNamespace="http://schemas.microsoft.com/office/2006/metadata/properties" ma:root="true" ma:fieldsID="6c8f6eea676eb4e66863945ce10f88e1" ns2:_="" ns3:_="">
    <xsd:import namespace="30e318ab-e993-474e-bbbf-9c63541590af"/>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318ab-e993-474e-bbbf-9c6354159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Wir</b:Tag>
    <b:SourceType>InternetSite</b:SourceType>
    <b:Guid>{9497E4E2-F0B9-42A5-9AEC-B55E9FE2DA1E}</b:Guid>
    <b:Title>Wireguard - Installation</b:Title>
    <b:URL>https://www.wireguard.com/install/</b:URL>
    <b:RefOrder>1</b:RefOrder>
  </b:Source>
  <b:Source>
    <b:Tag>Set</b:Tag>
    <b:SourceType>InternetSite</b:SourceType>
    <b:Guid>{B0905F2E-4AEB-4D5E-897C-DB96963FCBB7}</b:Guid>
    <b:Title>Setting up Wireguard on Amazon Linux 2</b:Title>
    <b:URL>https://www.cyberciti.biz/faq/install-set-up-wireguard-on-amazon-linux-2/#Find_system_info</b:URL>
    <b:RefOrder>2</b:RefOrder>
  </b:Source>
  <b:Source>
    <b:Tag>Ins</b:Tag>
    <b:SourceType>InternetSite</b:SourceType>
    <b:Guid>{0D0AA033-897C-4205-91CE-2377E2FF68DA}</b:Guid>
    <b:Title>Installing Wireguard VPN on Alpine Linux</b:Title>
    <b:URL>https://wiki.alpinelinux.org/wiki/Configure_a_Wireguard_interface_(wg)</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30e318ab-e993-474e-bbbf-9c63541590a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F2895ABB-357D-454E-8538-6393F3B643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e318ab-e993-474e-bbbf-9c63541590af"/>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C20863-7107-47EC-A41D-337524B38896}">
  <ds:schemaRefs>
    <ds:schemaRef ds:uri="http://schemas.openxmlformats.org/officeDocument/2006/bibliography"/>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128482ec-0431-40d5-ab26-89ea2a4f3ccd"/>
    <ds:schemaRef ds:uri="30e318ab-e993-474e-bbbf-9c63541590af"/>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208</TotalTime>
  <Pages>13</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62</cp:revision>
  <cp:lastPrinted>2021-09-21T19:07:00Z</cp:lastPrinted>
  <dcterms:created xsi:type="dcterms:W3CDTF">2024-12-02T07:50:00Z</dcterms:created>
  <dcterms:modified xsi:type="dcterms:W3CDTF">2024-12-13T15:07:00Z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0x010100B21904C26321E74DAB7868690364717E</vt:lpwstr>
  </property>
  <property fmtid="{D5CDD505-2E9C-101B-9397-08002B2CF9AE}" pid="3" name="MediaServiceImageTags">
    <vt:lpwstr/>
  </property>
</Properties>
</file>