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4F17F" w14:textId="77777777" w:rsidR="009F2197" w:rsidRDefault="009F2197" w:rsidP="001C3DF9">
      <w:pPr>
        <w:rPr>
          <w:lang w:val="nl-NL"/>
        </w:rPr>
      </w:pPr>
    </w:p>
    <w:p w14:paraId="2AB1962A" w14:textId="77777777" w:rsidR="006F6C83" w:rsidRDefault="006F6C83" w:rsidP="001C3DF9">
      <w:pPr>
        <w:rPr>
          <w:lang w:val="nl-NL"/>
        </w:rPr>
      </w:pPr>
    </w:p>
    <w:p w14:paraId="79DA9B00" w14:textId="77777777" w:rsidR="006F6C83" w:rsidRDefault="006F6C83" w:rsidP="001C3DF9">
      <w:pPr>
        <w:rPr>
          <w:lang w:val="nl-NL"/>
        </w:rPr>
      </w:pPr>
    </w:p>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633BCA5C" w14:textId="1DBDA75E" w:rsidR="00CF3733" w:rsidRPr="00CF3733" w:rsidRDefault="00CF3733" w:rsidP="00CF3733">
      <w:pPr>
        <w:jc w:val="right"/>
        <w:rPr>
          <w:rFonts w:ascii="Arial Rounded MT Bold" w:hAnsi="Arial Rounded MT Bold"/>
          <w:color w:val="FFFFFF" w:themeColor="background2"/>
          <w:sz w:val="100"/>
          <w:szCs w:val="100"/>
          <w:lang w:val="en-US"/>
        </w:rPr>
      </w:pPr>
      <w:r w:rsidRPr="00CF3733">
        <w:rPr>
          <w:rFonts w:ascii="Arial Rounded MT Bold" w:hAnsi="Arial Rounded MT Bold"/>
          <w:color w:val="FFFFFF" w:themeColor="background2"/>
          <w:sz w:val="100"/>
          <w:szCs w:val="100"/>
          <w:lang w:val="en-US"/>
        </w:rPr>
        <w:t xml:space="preserve">Lab </w:t>
      </w:r>
      <w:r w:rsidR="003A75F0">
        <w:rPr>
          <w:rFonts w:ascii="Arial Rounded MT Bold" w:hAnsi="Arial Rounded MT Bold"/>
          <w:color w:val="FFFFFF" w:themeColor="background2"/>
          <w:sz w:val="100"/>
          <w:szCs w:val="100"/>
          <w:lang w:val="en-US"/>
        </w:rPr>
        <w:t>1</w:t>
      </w:r>
      <w:r w:rsidR="00514A7D">
        <w:rPr>
          <w:rFonts w:ascii="Arial Rounded MT Bold" w:hAnsi="Arial Rounded MT Bold"/>
          <w:color w:val="FFFFFF" w:themeColor="background2"/>
          <w:sz w:val="100"/>
          <w:szCs w:val="100"/>
          <w:lang w:val="en-US"/>
        </w:rPr>
        <w:t>8</w:t>
      </w:r>
      <w:r w:rsidRPr="00CF3733">
        <w:rPr>
          <w:rFonts w:ascii="Arial Rounded MT Bold" w:hAnsi="Arial Rounded MT Bold"/>
          <w:color w:val="FFFFFF" w:themeColor="background2"/>
          <w:sz w:val="100"/>
          <w:szCs w:val="100"/>
          <w:lang w:val="en-US"/>
        </w:rPr>
        <w:t xml:space="preserve">: </w:t>
      </w:r>
    </w:p>
    <w:p w14:paraId="07CF203D" w14:textId="77777777" w:rsidR="00CF3733" w:rsidRPr="00CF3733" w:rsidRDefault="00CF3733" w:rsidP="00CF3733">
      <w:pPr>
        <w:jc w:val="right"/>
        <w:rPr>
          <w:rFonts w:ascii="Arial Rounded MT Bold" w:hAnsi="Arial Rounded MT Bold"/>
          <w:color w:val="FFFFFF" w:themeColor="background2"/>
          <w:sz w:val="100"/>
          <w:szCs w:val="100"/>
          <w:lang w:val="en-US"/>
        </w:rPr>
      </w:pPr>
      <w:r w:rsidRPr="00CF3733">
        <w:rPr>
          <w:rFonts w:ascii="Arial Rounded MT Bold" w:hAnsi="Arial Rounded MT Bold"/>
          <w:color w:val="FFFFFF" w:themeColor="background2"/>
          <w:sz w:val="100"/>
          <w:szCs w:val="100"/>
          <w:lang w:val="en-US"/>
        </w:rPr>
        <w:t xml:space="preserve">Linux in </w:t>
      </w:r>
    </w:p>
    <w:p w14:paraId="06391E5B" w14:textId="77777777" w:rsidR="00CF3733" w:rsidRDefault="00CF3733" w:rsidP="00CF3733">
      <w:pPr>
        <w:jc w:val="right"/>
        <w:rPr>
          <w:rFonts w:ascii="Arial Rounded MT Bold" w:hAnsi="Arial Rounded MT Bold"/>
          <w:color w:val="FFFFFF" w:themeColor="background2"/>
          <w:sz w:val="100"/>
          <w:szCs w:val="100"/>
          <w:lang w:val="en-US"/>
        </w:rPr>
      </w:pPr>
      <w:r w:rsidRPr="00CF3733">
        <w:rPr>
          <w:rFonts w:ascii="Arial Rounded MT Bold" w:hAnsi="Arial Rounded MT Bold"/>
          <w:color w:val="FFFFFF" w:themeColor="background2"/>
          <w:sz w:val="100"/>
          <w:szCs w:val="100"/>
          <w:lang w:val="en-US"/>
        </w:rPr>
        <w:t>Active</w:t>
      </w:r>
      <w:r>
        <w:rPr>
          <w:rFonts w:ascii="Arial Rounded MT Bold" w:hAnsi="Arial Rounded MT Bold"/>
          <w:color w:val="FFFFFF" w:themeColor="background2"/>
          <w:sz w:val="100"/>
          <w:szCs w:val="100"/>
          <w:lang w:val="en-US"/>
        </w:rPr>
        <w:t xml:space="preserve"> </w:t>
      </w:r>
      <w:r w:rsidRPr="00CF3733">
        <w:rPr>
          <w:rFonts w:ascii="Arial Rounded MT Bold" w:hAnsi="Arial Rounded MT Bold"/>
          <w:color w:val="FFFFFF" w:themeColor="background2"/>
          <w:sz w:val="100"/>
          <w:szCs w:val="100"/>
          <w:lang w:val="en-US"/>
        </w:rPr>
        <w:t>Directory</w:t>
      </w:r>
    </w:p>
    <w:p w14:paraId="5407E82D" w14:textId="288BE84D" w:rsidR="0054228C" w:rsidRPr="007C7F60" w:rsidRDefault="009F5782" w:rsidP="00CF3733">
      <w:pPr>
        <w:jc w:val="right"/>
        <w:rPr>
          <w:rFonts w:ascii="Calibri" w:hAnsi="Calibri"/>
          <w:color w:val="FFFFFF" w:themeColor="background2"/>
          <w:sz w:val="40"/>
          <w:szCs w:val="36"/>
          <w:lang w:val="en-US"/>
        </w:rPr>
      </w:pPr>
      <w:r>
        <w:rPr>
          <w:rFonts w:ascii="Calibri" w:hAnsi="Calibri"/>
          <w:color w:val="FFFFFF" w:themeColor="background2"/>
          <w:sz w:val="40"/>
          <w:szCs w:val="36"/>
          <w:lang w:val="en-US"/>
        </w:rPr>
        <w:t xml:space="preserve">Windows and Linux Server </w:t>
      </w:r>
      <w:r w:rsidR="00106B3A">
        <w:rPr>
          <w:rFonts w:ascii="Calibri" w:hAnsi="Calibri"/>
          <w:color w:val="FFFFFF" w:themeColor="background2"/>
          <w:sz w:val="40"/>
          <w:szCs w:val="36"/>
          <w:lang w:val="en-US"/>
        </w:rPr>
        <w:t>Security</w:t>
      </w:r>
      <w:r w:rsidR="00B74FEA">
        <w:rPr>
          <w:rFonts w:ascii="Calibri" w:hAnsi="Calibri"/>
          <w:color w:val="FFFFFF" w:themeColor="background2"/>
          <w:sz w:val="40"/>
          <w:szCs w:val="36"/>
          <w:lang w:val="en-US"/>
        </w:rPr>
        <w:t xml:space="preserve"> </w:t>
      </w:r>
      <w:r w:rsidR="00C10803">
        <w:rPr>
          <w:rFonts w:ascii="Calibri" w:hAnsi="Calibri"/>
          <w:color w:val="FFFFFF" w:themeColor="background2"/>
          <w:sz w:val="40"/>
          <w:szCs w:val="36"/>
          <w:lang w:val="en-US"/>
        </w:rPr>
        <w:br/>
      </w:r>
      <w:r w:rsidR="00300AE9" w:rsidRPr="007C7F60">
        <w:rPr>
          <w:rFonts w:ascii="Calibri" w:hAnsi="Calibri"/>
          <w:color w:val="FFFFFF" w:themeColor="background2"/>
          <w:sz w:val="40"/>
          <w:szCs w:val="36"/>
          <w:lang w:val="en-US"/>
        </w:rPr>
        <w:t xml:space="preserve"> 20</w:t>
      </w:r>
      <w:r w:rsidR="00C10803">
        <w:rPr>
          <w:rFonts w:ascii="Calibri" w:hAnsi="Calibri"/>
          <w:color w:val="FFFFFF" w:themeColor="background2"/>
          <w:sz w:val="40"/>
          <w:szCs w:val="36"/>
          <w:lang w:val="en-US"/>
        </w:rPr>
        <w:t>2</w:t>
      </w:r>
      <w:r w:rsidR="004D5323">
        <w:rPr>
          <w:rFonts w:ascii="Calibri" w:hAnsi="Calibri"/>
          <w:color w:val="FFFFFF" w:themeColor="background2"/>
          <w:sz w:val="40"/>
          <w:szCs w:val="36"/>
          <w:lang w:val="en-US"/>
        </w:rPr>
        <w:t>4</w:t>
      </w:r>
      <w:r w:rsidR="00300AE9" w:rsidRPr="007C7F60">
        <w:rPr>
          <w:rFonts w:ascii="Calibri" w:hAnsi="Calibri"/>
          <w:color w:val="FFFFFF" w:themeColor="background2"/>
          <w:sz w:val="40"/>
          <w:szCs w:val="36"/>
          <w:lang w:val="en-US"/>
        </w:rPr>
        <w:t>-202</w:t>
      </w:r>
      <w:r w:rsidR="004D5323">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0F89A866" w:rsidR="0054228C" w:rsidRPr="007C7F60" w:rsidRDefault="00A97506" w:rsidP="0054228C">
      <w:pPr>
        <w:jc w:val="right"/>
        <w:rPr>
          <w:rFonts w:ascii="Calibri" w:hAnsi="Calibri"/>
          <w:color w:val="FFFFFF" w:themeColor="background2"/>
          <w:sz w:val="24"/>
          <w:lang w:val="en-US"/>
        </w:rPr>
        <w:sectPr w:rsidR="0054228C" w:rsidRPr="007C7F60" w:rsidSect="00B15828">
          <w:headerReference w:type="default" r:id="rId11"/>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 xml:space="preserve">© Daan Pareit </w:t>
      </w:r>
      <w:r w:rsidR="00143A7A">
        <w:rPr>
          <w:rFonts w:ascii="Calibri" w:hAnsi="Calibri"/>
          <w:color w:val="FFFFFF" w:themeColor="background2"/>
          <w:sz w:val="24"/>
          <w:lang w:val="en-US"/>
        </w:rPr>
        <w:t xml:space="preserve"> </w:t>
      </w:r>
      <w:r w:rsidR="00B74FEA">
        <w:rPr>
          <w:rFonts w:ascii="Calibri" w:hAnsi="Calibri"/>
          <w:color w:val="FFFFFF" w:themeColor="background2"/>
          <w:sz w:val="24"/>
          <w:lang w:val="en-US"/>
        </w:rPr>
        <w:t xml:space="preserve"> </w:t>
      </w:r>
    </w:p>
    <w:p w14:paraId="5C5E7414" w14:textId="095E53FC" w:rsidR="001C3DF9" w:rsidRPr="00300AE9" w:rsidRDefault="009043A3" w:rsidP="006238A9">
      <w:pPr>
        <w:pStyle w:val="Heading2"/>
      </w:pPr>
      <w:r>
        <w:lastRenderedPageBreak/>
        <w:t>Introduction</w:t>
      </w:r>
    </w:p>
    <w:p w14:paraId="2E97FBC2" w14:textId="77777777" w:rsidR="001C3DF9" w:rsidRPr="00300AE9" w:rsidRDefault="001C3DF9" w:rsidP="001C3DF9">
      <w:pPr>
        <w:rPr>
          <w:lang w:val="en-US"/>
        </w:rPr>
      </w:pPr>
    </w:p>
    <w:p w14:paraId="17A208D0" w14:textId="42317FED" w:rsidR="000177E1" w:rsidRPr="009043A3" w:rsidRDefault="000E24C4" w:rsidP="003950EC">
      <w:pPr>
        <w:pStyle w:val="Heading1"/>
      </w:pPr>
      <w:r w:rsidRPr="009043A3">
        <w:t>Lab concept</w:t>
      </w:r>
    </w:p>
    <w:p w14:paraId="6D8C3989" w14:textId="5D82A1DD" w:rsidR="00CF3733" w:rsidRDefault="00CF3733" w:rsidP="00CF3733">
      <w:pPr>
        <w:rPr>
          <w:lang w:val="en-US"/>
        </w:rPr>
      </w:pPr>
      <w:r>
        <w:rPr>
          <w:lang w:val="en-US"/>
        </w:rPr>
        <w:t xml:space="preserve">In this lab, we </w:t>
      </w:r>
      <w:r w:rsidRPr="00C61C2E">
        <w:rPr>
          <w:lang w:val="en-US"/>
        </w:rPr>
        <w:t xml:space="preserve">will make our Debian </w:t>
      </w:r>
      <w:r>
        <w:rPr>
          <w:lang w:val="en-US"/>
        </w:rPr>
        <w:t>VM a member of the COMPANY-&lt;firstname&gt;.serverlabs.be Active Directory</w:t>
      </w:r>
      <w:r w:rsidR="006C697A">
        <w:rPr>
          <w:lang w:val="en-US"/>
        </w:rPr>
        <w:t xml:space="preserve"> domain</w:t>
      </w:r>
      <w:r>
        <w:rPr>
          <w:lang w:val="en-US"/>
        </w:rPr>
        <w:t>. The machine will be known as debian.COMPANY-&lt;firstname&gt;.serverlabs.be . By adding the VM to the domain, the domain users will also be able to login to th</w:t>
      </w:r>
      <w:r w:rsidR="00244E34">
        <w:rPr>
          <w:lang w:val="en-US"/>
        </w:rPr>
        <w:t>is</w:t>
      </w:r>
      <w:r>
        <w:rPr>
          <w:lang w:val="en-US"/>
        </w:rPr>
        <w:t xml:space="preserve"> Linux Server.</w:t>
      </w:r>
    </w:p>
    <w:p w14:paraId="0AEDF0ED" w14:textId="635BB856" w:rsidR="00A76266" w:rsidRDefault="00A76266" w:rsidP="001C3DF9">
      <w:pPr>
        <w:rPr>
          <w:lang w:val="en-US"/>
        </w:rPr>
      </w:pPr>
    </w:p>
    <w:p w14:paraId="1E004D07" w14:textId="275B9E0F" w:rsidR="000E24C4" w:rsidRPr="009043A3" w:rsidRDefault="000E24C4" w:rsidP="003950EC">
      <w:pPr>
        <w:pStyle w:val="Heading1"/>
      </w:pPr>
      <w:r w:rsidRPr="009043A3">
        <w:t>Learning goals</w:t>
      </w:r>
    </w:p>
    <w:p w14:paraId="453E7B01" w14:textId="0E72079E" w:rsidR="00CF3733" w:rsidRDefault="00CF3733" w:rsidP="00CF3733">
      <w:pPr>
        <w:numPr>
          <w:ilvl w:val="0"/>
          <w:numId w:val="35"/>
        </w:numPr>
        <w:rPr>
          <w:lang w:val="en-US"/>
        </w:rPr>
      </w:pPr>
      <w:r>
        <w:rPr>
          <w:lang w:val="en-US"/>
        </w:rPr>
        <w:t>Installing Kerberos authentication and Samba on linux</w:t>
      </w:r>
    </w:p>
    <w:p w14:paraId="09019DE6" w14:textId="77777777" w:rsidR="00CF3733" w:rsidRDefault="00CF3733" w:rsidP="00CF3733">
      <w:pPr>
        <w:numPr>
          <w:ilvl w:val="0"/>
          <w:numId w:val="35"/>
        </w:numPr>
        <w:rPr>
          <w:lang w:val="en-US"/>
        </w:rPr>
      </w:pPr>
      <w:r>
        <w:rPr>
          <w:lang w:val="en-US"/>
        </w:rPr>
        <w:t>Configuring NSS to make linux aware of the Windows AD</w:t>
      </w:r>
    </w:p>
    <w:p w14:paraId="5B717298" w14:textId="45A0FB7F" w:rsidR="00D17F7D" w:rsidRPr="00CF3733" w:rsidRDefault="00CF3733" w:rsidP="00CF3733">
      <w:pPr>
        <w:numPr>
          <w:ilvl w:val="0"/>
          <w:numId w:val="35"/>
        </w:numPr>
        <w:rPr>
          <w:lang w:val="en-US"/>
        </w:rPr>
      </w:pPr>
      <w:r>
        <w:rPr>
          <w:lang w:val="en-US"/>
        </w:rPr>
        <w:t xml:space="preserve">Configuring PAM to allow domain users to login on linux </w:t>
      </w:r>
    </w:p>
    <w:p w14:paraId="2344D61B" w14:textId="77777777" w:rsidR="00731274" w:rsidRPr="00FF4587" w:rsidRDefault="00731274" w:rsidP="001C3DF9">
      <w:pPr>
        <w:rPr>
          <w:lang w:val="en-US"/>
        </w:rPr>
      </w:pPr>
    </w:p>
    <w:p w14:paraId="6D4B979D" w14:textId="18AB14E1" w:rsidR="000E24C4" w:rsidRPr="00404978" w:rsidRDefault="000E24C4" w:rsidP="003950EC">
      <w:pPr>
        <w:pStyle w:val="Heading1"/>
      </w:pPr>
      <w:r w:rsidRPr="00404978">
        <w:t>Practicalities</w:t>
      </w:r>
      <w:r w:rsidR="006E6177">
        <w:t xml:space="preserve"> and prerequisites</w:t>
      </w:r>
    </w:p>
    <w:p w14:paraId="6EDDC8BC" w14:textId="7CE334F6" w:rsidR="00436D11" w:rsidRDefault="00436D11" w:rsidP="00DA2B06">
      <w:pPr>
        <w:rPr>
          <w:lang w:val="en-US"/>
        </w:rPr>
      </w:pPr>
      <w:r>
        <w:rPr>
          <w:lang w:val="en-US"/>
        </w:rPr>
        <w:t>You need:</w:t>
      </w:r>
    </w:p>
    <w:p w14:paraId="794AD6EA" w14:textId="24320157" w:rsidR="007C5BC5" w:rsidRDefault="00BD2FC5" w:rsidP="00436D11">
      <w:pPr>
        <w:pStyle w:val="ListParagraph"/>
        <w:numPr>
          <w:ilvl w:val="0"/>
          <w:numId w:val="9"/>
        </w:numPr>
        <w:rPr>
          <w:lang w:val="en-US"/>
        </w:rPr>
      </w:pPr>
      <w:r>
        <w:rPr>
          <w:lang w:val="en-US"/>
        </w:rPr>
        <w:t>The pfSense VM</w:t>
      </w:r>
    </w:p>
    <w:p w14:paraId="2D6A35CF" w14:textId="04E7A462" w:rsidR="00BD2FC5" w:rsidRDefault="00BD2FC5" w:rsidP="00436D11">
      <w:pPr>
        <w:pStyle w:val="ListParagraph"/>
        <w:numPr>
          <w:ilvl w:val="0"/>
          <w:numId w:val="9"/>
        </w:numPr>
        <w:rPr>
          <w:lang w:val="en-US"/>
        </w:rPr>
      </w:pPr>
      <w:r>
        <w:rPr>
          <w:lang w:val="en-US"/>
        </w:rPr>
        <w:t xml:space="preserve">The </w:t>
      </w:r>
      <w:r w:rsidR="00CF3733">
        <w:rPr>
          <w:lang w:val="en-US"/>
        </w:rPr>
        <w:t>Debian</w:t>
      </w:r>
      <w:r>
        <w:rPr>
          <w:lang w:val="en-US"/>
        </w:rPr>
        <w:t xml:space="preserve"> VM</w:t>
      </w:r>
    </w:p>
    <w:p w14:paraId="00AB6247" w14:textId="483F54E0" w:rsidR="00BD2FC5" w:rsidRDefault="00BD2FC5" w:rsidP="00BD2FC5">
      <w:pPr>
        <w:pStyle w:val="ListParagraph"/>
        <w:numPr>
          <w:ilvl w:val="0"/>
          <w:numId w:val="9"/>
        </w:numPr>
        <w:rPr>
          <w:lang w:val="en-US"/>
        </w:rPr>
      </w:pPr>
      <w:r w:rsidRPr="006E651C">
        <w:rPr>
          <w:lang w:val="en-US"/>
        </w:rPr>
        <w:t>The Windows Server 20</w:t>
      </w:r>
      <w:r w:rsidR="00CC6343">
        <w:rPr>
          <w:lang w:val="en-US"/>
        </w:rPr>
        <w:t>22</w:t>
      </w:r>
      <w:r w:rsidRPr="006E651C">
        <w:rPr>
          <w:lang w:val="en-US"/>
        </w:rPr>
        <w:t xml:space="preserve"> VM</w:t>
      </w:r>
      <w:r w:rsidR="00CF3733">
        <w:rPr>
          <w:lang w:val="en-US"/>
        </w:rPr>
        <w:t xml:space="preserve"> (King)</w:t>
      </w:r>
    </w:p>
    <w:p w14:paraId="40A7F7AE" w14:textId="45AFBDDC" w:rsidR="000F61CD" w:rsidRPr="006E651C" w:rsidRDefault="000F61CD" w:rsidP="00BD2FC5">
      <w:pPr>
        <w:pStyle w:val="ListParagraph"/>
        <w:numPr>
          <w:ilvl w:val="0"/>
          <w:numId w:val="9"/>
        </w:numPr>
        <w:rPr>
          <w:lang w:val="en-US"/>
        </w:rPr>
      </w:pPr>
      <w:r>
        <w:rPr>
          <w:lang w:val="en-US"/>
        </w:rPr>
        <w:t>The Windows 11 VM (</w:t>
      </w:r>
      <w:r w:rsidR="00C62829">
        <w:rPr>
          <w:lang w:val="en-US"/>
        </w:rPr>
        <w:t>for</w:t>
      </w:r>
      <w:r w:rsidR="00373936">
        <w:rPr>
          <w:lang w:val="en-US"/>
        </w:rPr>
        <w:t xml:space="preserve"> remote Server Manager</w:t>
      </w:r>
      <w:r w:rsidR="00C62829">
        <w:rPr>
          <w:lang w:val="en-US"/>
        </w:rPr>
        <w:t xml:space="preserve"> and/or WAC</w:t>
      </w:r>
      <w:r w:rsidR="00DD1D79">
        <w:rPr>
          <w:lang w:val="en-US"/>
        </w:rPr>
        <w:t>)</w:t>
      </w:r>
    </w:p>
    <w:p w14:paraId="40DC343B" w14:textId="77777777" w:rsidR="006462E9" w:rsidRPr="006462E9" w:rsidRDefault="006462E9" w:rsidP="006462E9">
      <w:pPr>
        <w:rPr>
          <w:lang w:val="en-US"/>
        </w:rPr>
      </w:pPr>
    </w:p>
    <w:p w14:paraId="387ED78E" w14:textId="77777777" w:rsidR="00436D11" w:rsidRDefault="00436D11" w:rsidP="00DA2B06">
      <w:pPr>
        <w:rPr>
          <w:lang w:val="en-US"/>
        </w:rPr>
      </w:pPr>
    </w:p>
    <w:p w14:paraId="4C994E39" w14:textId="77777777" w:rsidR="00CF3733" w:rsidRPr="008D19F7" w:rsidRDefault="00CF3733" w:rsidP="00CF3733">
      <w:pPr>
        <w:pStyle w:val="Heading2"/>
      </w:pPr>
      <w:r w:rsidRPr="008D19F7">
        <w:t>Linux within Active Directory</w:t>
      </w:r>
    </w:p>
    <w:p w14:paraId="550571FC" w14:textId="24E76CEF" w:rsidR="00CF3733" w:rsidRDefault="003E533C" w:rsidP="00CF3733">
      <w:pPr>
        <w:rPr>
          <w:lang w:val="en-US"/>
        </w:rPr>
      </w:pPr>
      <w:r>
        <w:rPr>
          <w:lang w:val="en-US"/>
        </w:rPr>
        <w:t>Integrating a Linux server in an AD domain</w:t>
      </w:r>
      <w:r w:rsidR="00CF3733">
        <w:rPr>
          <w:lang w:val="en-US"/>
        </w:rPr>
        <w:t xml:space="preserve"> can be done by </w:t>
      </w:r>
      <w:r>
        <w:rPr>
          <w:lang w:val="en-US"/>
        </w:rPr>
        <w:t>usi</w:t>
      </w:r>
      <w:r w:rsidR="00FC41A7">
        <w:rPr>
          <w:lang w:val="en-US"/>
        </w:rPr>
        <w:t xml:space="preserve">ng </w:t>
      </w:r>
      <w:r w:rsidR="00CF3733">
        <w:rPr>
          <w:lang w:val="en-US"/>
        </w:rPr>
        <w:t xml:space="preserve">Samba (and </w:t>
      </w:r>
      <w:r w:rsidR="00FC41A7">
        <w:rPr>
          <w:lang w:val="en-US"/>
        </w:rPr>
        <w:t xml:space="preserve">applying </w:t>
      </w:r>
      <w:r w:rsidR="00CF3733">
        <w:rPr>
          <w:lang w:val="en-US"/>
        </w:rPr>
        <w:t xml:space="preserve">the necessary changes to NSS/PAM). The following steps are based on a tutorial of the official Samba wiki: </w:t>
      </w:r>
      <w:hyperlink r:id="rId12" w:anchor="Setting_up_a_Basic_smb.conf_File" w:history="1">
        <w:r w:rsidR="00CF3733" w:rsidRPr="00733EE5">
          <w:rPr>
            <w:rStyle w:val="Hyperlink"/>
            <w:lang w:val="en-US"/>
          </w:rPr>
          <w:t>https://wiki.samba.org/index.php/Setting_up_Samba_as_a_Domain_Member</w:t>
        </w:r>
      </w:hyperlink>
      <w:r w:rsidR="00CF3733">
        <w:rPr>
          <w:lang w:val="en-US"/>
        </w:rPr>
        <w:t xml:space="preserve"> </w:t>
      </w:r>
      <w:r w:rsidR="00CF3733">
        <w:rPr>
          <w:lang w:val="en-US"/>
        </w:rPr>
        <w:br/>
        <w:t>However, it takes quite some effort to execute th</w:t>
      </w:r>
      <w:r w:rsidR="0034216F">
        <w:rPr>
          <w:lang w:val="en-US"/>
        </w:rPr>
        <w:t>i</w:t>
      </w:r>
      <w:r w:rsidR="00CF3733">
        <w:rPr>
          <w:lang w:val="en-US"/>
        </w:rPr>
        <w:t>s correctly. We  therefore selected and concretized the</w:t>
      </w:r>
      <w:r w:rsidR="0034216F">
        <w:rPr>
          <w:lang w:val="en-US"/>
        </w:rPr>
        <w:t xml:space="preserve"> necessary</w:t>
      </w:r>
      <w:r w:rsidR="00CF3733">
        <w:rPr>
          <w:lang w:val="en-US"/>
        </w:rPr>
        <w:t xml:space="preserve"> steps for your convenience and understanding. They are also adapted to our setup.</w:t>
      </w:r>
    </w:p>
    <w:p w14:paraId="4CF2AF7B" w14:textId="77777777" w:rsidR="00CF3733" w:rsidRDefault="00CF3733" w:rsidP="00CF3733">
      <w:pPr>
        <w:rPr>
          <w:lang w:val="en-US"/>
        </w:rPr>
      </w:pPr>
    </w:p>
    <w:p w14:paraId="1542E0D8" w14:textId="77777777" w:rsidR="00CF3733" w:rsidRDefault="00CF3733" w:rsidP="00CF3733">
      <w:pPr>
        <w:pStyle w:val="Heading1"/>
      </w:pPr>
      <w:r>
        <w:t>Make domain name resolving work in linux</w:t>
      </w:r>
    </w:p>
    <w:p w14:paraId="41B88C2B" w14:textId="77777777" w:rsidR="00CF3733" w:rsidRDefault="00CF3733" w:rsidP="00CF3733">
      <w:pPr>
        <w:rPr>
          <w:lang w:val="en-US"/>
        </w:rPr>
      </w:pPr>
      <w:r>
        <w:rPr>
          <w:lang w:val="en-US"/>
        </w:rPr>
        <w:t>The first steps are taken to make the linux machine can join the domain:</w:t>
      </w:r>
    </w:p>
    <w:p w14:paraId="5FE63552" w14:textId="77777777" w:rsidR="00CF3733" w:rsidRDefault="00CF3733" w:rsidP="00CF3733">
      <w:pPr>
        <w:pStyle w:val="ListParagraph"/>
        <w:numPr>
          <w:ilvl w:val="0"/>
          <w:numId w:val="31"/>
        </w:numPr>
        <w:spacing w:after="320" w:line="276" w:lineRule="auto"/>
        <w:rPr>
          <w:lang w:val="en-US"/>
        </w:rPr>
      </w:pPr>
      <w:r>
        <w:rPr>
          <w:lang w:val="en-US"/>
        </w:rPr>
        <w:t>Ensure that the DC (KING) is running.</w:t>
      </w:r>
    </w:p>
    <w:p w14:paraId="1D98739E" w14:textId="3F6A5F6B" w:rsidR="00CF3733" w:rsidRDefault="00CF3733" w:rsidP="00CF3733">
      <w:pPr>
        <w:pStyle w:val="ListParagraph"/>
        <w:numPr>
          <w:ilvl w:val="0"/>
          <w:numId w:val="31"/>
        </w:numPr>
        <w:spacing w:after="320" w:line="276" w:lineRule="auto"/>
        <w:rPr>
          <w:lang w:val="en-US"/>
        </w:rPr>
      </w:pPr>
      <w:r>
        <w:rPr>
          <w:lang w:val="en-US"/>
        </w:rPr>
        <w:t>We assume you start from the Debian image as used previously, without e.g. samba etc. yet installed. If not, uninstall your previous samba installation.</w:t>
      </w:r>
    </w:p>
    <w:p w14:paraId="6EDB6149" w14:textId="41294BE2" w:rsidR="00FC260D" w:rsidRDefault="00064227" w:rsidP="00CF3733">
      <w:pPr>
        <w:pStyle w:val="ListParagraph"/>
        <w:numPr>
          <w:ilvl w:val="0"/>
          <w:numId w:val="31"/>
        </w:numPr>
        <w:spacing w:after="320" w:line="276" w:lineRule="auto"/>
        <w:rPr>
          <w:lang w:val="en-US"/>
        </w:rPr>
      </w:pPr>
      <w:r>
        <w:rPr>
          <w:lang w:val="en-US"/>
        </w:rPr>
        <w:t xml:space="preserve">Log in to your Debian machine </w:t>
      </w:r>
      <w:r w:rsidR="00184343">
        <w:rPr>
          <w:lang w:val="en-US"/>
        </w:rPr>
        <w:t>as your local user</w:t>
      </w:r>
    </w:p>
    <w:p w14:paraId="6850F30B" w14:textId="6C140155" w:rsidR="00184343" w:rsidRDefault="00184343" w:rsidP="00CF3733">
      <w:pPr>
        <w:pStyle w:val="ListParagraph"/>
        <w:numPr>
          <w:ilvl w:val="0"/>
          <w:numId w:val="31"/>
        </w:numPr>
        <w:spacing w:after="320" w:line="276" w:lineRule="auto"/>
        <w:rPr>
          <w:lang w:val="en-US"/>
        </w:rPr>
      </w:pPr>
      <w:r>
        <w:rPr>
          <w:lang w:val="en-US"/>
        </w:rPr>
        <w:t xml:space="preserve">Run </w:t>
      </w:r>
      <w:r w:rsidRPr="00184343">
        <w:rPr>
          <w:b/>
          <w:bCs/>
          <w:lang w:val="en-US"/>
        </w:rPr>
        <w:t>apt update</w:t>
      </w:r>
      <w:r>
        <w:rPr>
          <w:lang w:val="en-US"/>
        </w:rPr>
        <w:t xml:space="preserve"> to update your package list</w:t>
      </w:r>
    </w:p>
    <w:p w14:paraId="1C4A7DB9" w14:textId="1B81EC50" w:rsidR="00BC0B2D" w:rsidRPr="00BC0B2D" w:rsidRDefault="00BC0B2D" w:rsidP="00BC0B2D">
      <w:pPr>
        <w:spacing w:after="320" w:line="276" w:lineRule="auto"/>
        <w:rPr>
          <w:lang w:val="en-US"/>
        </w:rPr>
      </w:pPr>
      <w:r w:rsidRPr="00BC0B2D">
        <w:rPr>
          <w:lang w:val="en-US"/>
        </w:rPr>
        <w:drawing>
          <wp:inline distT="0" distB="0" distL="0" distR="0" wp14:anchorId="62536E56" wp14:editId="3EA0DE71">
            <wp:extent cx="5396230" cy="1753870"/>
            <wp:effectExtent l="0" t="0" r="0" b="0"/>
            <wp:docPr id="463538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38818" name="Picture 1" descr="A screenshot of a computer&#10;&#10;Description automatically generated"/>
                    <pic:cNvPicPr/>
                  </pic:nvPicPr>
                  <pic:blipFill>
                    <a:blip r:embed="rId13"/>
                    <a:stretch>
                      <a:fillRect/>
                    </a:stretch>
                  </pic:blipFill>
                  <pic:spPr>
                    <a:xfrm>
                      <a:off x="0" y="0"/>
                      <a:ext cx="5396230" cy="1753870"/>
                    </a:xfrm>
                    <a:prstGeom prst="rect">
                      <a:avLst/>
                    </a:prstGeom>
                  </pic:spPr>
                </pic:pic>
              </a:graphicData>
            </a:graphic>
          </wp:inline>
        </w:drawing>
      </w:r>
    </w:p>
    <w:p w14:paraId="7C982C4B" w14:textId="5F7A6C51" w:rsidR="00CF3733" w:rsidRPr="00816FF0" w:rsidRDefault="00CF3733" w:rsidP="00CF3733">
      <w:pPr>
        <w:pStyle w:val="ListParagraph"/>
        <w:numPr>
          <w:ilvl w:val="0"/>
          <w:numId w:val="31"/>
        </w:numPr>
        <w:spacing w:after="320" w:line="276" w:lineRule="auto"/>
        <w:rPr>
          <w:lang w:val="en-US"/>
        </w:rPr>
      </w:pPr>
      <w:r w:rsidRPr="00DD5979">
        <w:rPr>
          <w:lang w:val="en-US"/>
        </w:rPr>
        <w:t>Change your DNS setting to use the DNS service running at the DC . To this end, change your /etc/resolv.conf to:</w:t>
      </w:r>
      <w:r w:rsidRPr="00DD5979">
        <w:rPr>
          <w:lang w:val="en-US"/>
        </w:rPr>
        <w:br/>
      </w:r>
      <w:r>
        <w:rPr>
          <w:rFonts w:ascii="Consolas" w:hAnsi="Consolas"/>
          <w:lang w:val="en-US"/>
        </w:rPr>
        <w:tab/>
      </w:r>
      <w:r w:rsidRPr="005C7737">
        <w:rPr>
          <w:rFonts w:ascii="Consolas" w:hAnsi="Consolas"/>
          <w:lang w:val="en-US"/>
        </w:rPr>
        <w:t>domain COMPANY</w:t>
      </w:r>
      <w:r>
        <w:rPr>
          <w:rFonts w:ascii="Consolas" w:hAnsi="Consolas"/>
          <w:lang w:val="en-US"/>
        </w:rPr>
        <w:t>-&lt;firstname&gt;</w:t>
      </w:r>
      <w:r w:rsidRPr="005C7737">
        <w:rPr>
          <w:rFonts w:ascii="Consolas" w:hAnsi="Consolas"/>
          <w:lang w:val="en-US"/>
        </w:rPr>
        <w:t>.serverlabs.be</w:t>
      </w:r>
      <w:r w:rsidRPr="00DD5979">
        <w:rPr>
          <w:rFonts w:ascii="Consolas" w:hAnsi="Consolas"/>
          <w:lang w:val="en-US"/>
        </w:rPr>
        <w:br/>
      </w:r>
      <w:r>
        <w:rPr>
          <w:rFonts w:ascii="Consolas" w:hAnsi="Consolas"/>
          <w:lang w:val="en-US"/>
        </w:rPr>
        <w:tab/>
      </w:r>
      <w:r w:rsidRPr="00DD5979">
        <w:rPr>
          <w:rFonts w:ascii="Consolas" w:hAnsi="Consolas"/>
          <w:lang w:val="en-US"/>
        </w:rPr>
        <w:t xml:space="preserve">search </w:t>
      </w:r>
      <w:r>
        <w:rPr>
          <w:rFonts w:ascii="Consolas" w:hAnsi="Consolas"/>
          <w:lang w:val="en-US"/>
        </w:rPr>
        <w:t>COMPANY-&lt;firstname&gt;.serverlabs.be</w:t>
      </w:r>
      <w:r>
        <w:rPr>
          <w:rFonts w:ascii="Consolas" w:hAnsi="Consolas"/>
          <w:lang w:val="en-US"/>
        </w:rPr>
        <w:br/>
      </w:r>
      <w:r>
        <w:rPr>
          <w:rFonts w:ascii="Consolas" w:hAnsi="Consolas"/>
          <w:lang w:val="en-US"/>
        </w:rPr>
        <w:tab/>
        <w:t>nameserver 192.168.11</w:t>
      </w:r>
      <w:r w:rsidRPr="00DD5979">
        <w:rPr>
          <w:rFonts w:ascii="Consolas" w:hAnsi="Consolas"/>
          <w:lang w:val="en-US"/>
        </w:rPr>
        <w:t>.</w:t>
      </w:r>
      <w:r w:rsidR="003B118F">
        <w:rPr>
          <w:rFonts w:ascii="Consolas" w:hAnsi="Consolas"/>
          <w:lang w:val="en-US"/>
        </w:rPr>
        <w:t>50</w:t>
      </w:r>
    </w:p>
    <w:p w14:paraId="1DE120E1" w14:textId="530D0C20" w:rsidR="00816FF0" w:rsidRPr="00816FF0" w:rsidRDefault="00816FF0" w:rsidP="00816FF0">
      <w:pPr>
        <w:spacing w:after="320" w:line="276" w:lineRule="auto"/>
        <w:rPr>
          <w:lang w:val="en-US"/>
        </w:rPr>
      </w:pPr>
      <w:r w:rsidRPr="00816FF0">
        <w:rPr>
          <w:lang w:val="en-US"/>
        </w:rPr>
        <w:lastRenderedPageBreak/>
        <w:drawing>
          <wp:inline distT="0" distB="0" distL="0" distR="0" wp14:anchorId="3696FE51" wp14:editId="2306D53E">
            <wp:extent cx="5396230" cy="1076960"/>
            <wp:effectExtent l="0" t="0" r="0" b="8890"/>
            <wp:docPr id="659044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4940" name="Picture 1" descr="A screenshot of a computer&#10;&#10;Description automatically generated"/>
                    <pic:cNvPicPr/>
                  </pic:nvPicPr>
                  <pic:blipFill>
                    <a:blip r:embed="rId14"/>
                    <a:stretch>
                      <a:fillRect/>
                    </a:stretch>
                  </pic:blipFill>
                  <pic:spPr>
                    <a:xfrm>
                      <a:off x="0" y="0"/>
                      <a:ext cx="5396230" cy="1076960"/>
                    </a:xfrm>
                    <a:prstGeom prst="rect">
                      <a:avLst/>
                    </a:prstGeom>
                  </pic:spPr>
                </pic:pic>
              </a:graphicData>
            </a:graphic>
          </wp:inline>
        </w:drawing>
      </w:r>
    </w:p>
    <w:p w14:paraId="74E8266A" w14:textId="77777777" w:rsidR="00CF3733" w:rsidRDefault="00CF3733" w:rsidP="00CF3733">
      <w:pPr>
        <w:pStyle w:val="ListParagraph"/>
        <w:numPr>
          <w:ilvl w:val="0"/>
          <w:numId w:val="31"/>
        </w:numPr>
        <w:spacing w:after="320" w:line="276" w:lineRule="auto"/>
        <w:rPr>
          <w:lang w:val="en-US"/>
        </w:rPr>
      </w:pPr>
      <w:r>
        <w:rPr>
          <w:lang w:val="en-US"/>
        </w:rPr>
        <w:t xml:space="preserve">Install the packages </w:t>
      </w:r>
      <w:r w:rsidRPr="00DE5B7A">
        <w:rPr>
          <w:rFonts w:ascii="Consolas" w:hAnsi="Consolas"/>
          <w:lang w:val="en-US"/>
        </w:rPr>
        <w:t>dnsutils</w:t>
      </w:r>
      <w:r>
        <w:rPr>
          <w:lang w:val="en-US"/>
        </w:rPr>
        <w:t xml:space="preserve"> and </w:t>
      </w:r>
      <w:r w:rsidRPr="00DE5B7A">
        <w:rPr>
          <w:rFonts w:ascii="Consolas" w:hAnsi="Consolas"/>
          <w:lang w:val="en-US"/>
        </w:rPr>
        <w:t>net-tools</w:t>
      </w:r>
      <w:r>
        <w:rPr>
          <w:lang w:val="en-US"/>
        </w:rPr>
        <w:t xml:space="preserve"> (to be able to use tools like nslookup and net)</w:t>
      </w:r>
    </w:p>
    <w:p w14:paraId="3025B3C3" w14:textId="5772B7F5" w:rsidR="002E2C33" w:rsidRPr="002E2C33" w:rsidRDefault="002E2C33" w:rsidP="002E2C33">
      <w:pPr>
        <w:spacing w:after="320" w:line="276" w:lineRule="auto"/>
        <w:rPr>
          <w:lang w:val="en-US"/>
        </w:rPr>
      </w:pPr>
      <w:r w:rsidRPr="002E2C33">
        <w:rPr>
          <w:lang w:val="en-US"/>
        </w:rPr>
        <w:drawing>
          <wp:inline distT="0" distB="0" distL="0" distR="0" wp14:anchorId="67081655" wp14:editId="0D2E7E4D">
            <wp:extent cx="5396230" cy="2630805"/>
            <wp:effectExtent l="0" t="0" r="0" b="0"/>
            <wp:docPr id="89724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7010" name="Picture 1" descr="A screenshot of a computer&#10;&#10;Description automatically generated"/>
                    <pic:cNvPicPr/>
                  </pic:nvPicPr>
                  <pic:blipFill>
                    <a:blip r:embed="rId15"/>
                    <a:stretch>
                      <a:fillRect/>
                    </a:stretch>
                  </pic:blipFill>
                  <pic:spPr>
                    <a:xfrm>
                      <a:off x="0" y="0"/>
                      <a:ext cx="5396230" cy="2630805"/>
                    </a:xfrm>
                    <a:prstGeom prst="rect">
                      <a:avLst/>
                    </a:prstGeom>
                  </pic:spPr>
                </pic:pic>
              </a:graphicData>
            </a:graphic>
          </wp:inline>
        </w:drawing>
      </w:r>
    </w:p>
    <w:p w14:paraId="6C1A1B93" w14:textId="77777777" w:rsidR="00AF3CAB" w:rsidRPr="00AF3CAB" w:rsidRDefault="00CF3733" w:rsidP="00194C34">
      <w:pPr>
        <w:pStyle w:val="ListParagraph"/>
        <w:numPr>
          <w:ilvl w:val="0"/>
          <w:numId w:val="31"/>
        </w:numPr>
        <w:spacing w:after="320" w:line="276" w:lineRule="auto"/>
        <w:ind w:left="357" w:hanging="357"/>
        <w:rPr>
          <w:rStyle w:val="CommandChar"/>
          <w:rFonts w:asciiTheme="minorHAnsi" w:hAnsiTheme="minorHAnsi" w:cstheme="minorBidi"/>
          <w:b w:val="0"/>
          <w:bCs w:val="0"/>
        </w:rPr>
      </w:pPr>
      <w:r w:rsidRPr="00AF3CAB">
        <w:rPr>
          <w:lang w:val="en-US"/>
        </w:rPr>
        <w:t xml:space="preserve">Verify if you can resolve king.COMPANY-&lt;firstname&gt;.serverlabs.be with </w:t>
      </w:r>
      <w:r w:rsidRPr="00FF4587">
        <w:rPr>
          <w:rStyle w:val="CommandChar"/>
        </w:rPr>
        <w:t>nslookup</w:t>
      </w:r>
    </w:p>
    <w:p w14:paraId="7136D971" w14:textId="29463D45" w:rsidR="00AF3CAB" w:rsidRDefault="00AF3CAB" w:rsidP="00AF3CAB">
      <w:pPr>
        <w:spacing w:after="320" w:line="276" w:lineRule="auto"/>
        <w:rPr>
          <w:lang w:val="en-US"/>
        </w:rPr>
      </w:pPr>
      <w:r w:rsidRPr="00AF3CAB">
        <w:rPr>
          <w:lang w:val="en-US"/>
        </w:rPr>
        <w:drawing>
          <wp:inline distT="0" distB="0" distL="0" distR="0" wp14:anchorId="06A938A4" wp14:editId="1AF18119">
            <wp:extent cx="5396230" cy="1107440"/>
            <wp:effectExtent l="0" t="0" r="0" b="0"/>
            <wp:docPr id="608108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08786" name="Picture 1" descr="A screenshot of a computer&#10;&#10;Description automatically generated"/>
                    <pic:cNvPicPr/>
                  </pic:nvPicPr>
                  <pic:blipFill>
                    <a:blip r:embed="rId16"/>
                    <a:stretch>
                      <a:fillRect/>
                    </a:stretch>
                  </pic:blipFill>
                  <pic:spPr>
                    <a:xfrm>
                      <a:off x="0" y="0"/>
                      <a:ext cx="5396230" cy="1107440"/>
                    </a:xfrm>
                    <a:prstGeom prst="rect">
                      <a:avLst/>
                    </a:prstGeom>
                  </pic:spPr>
                </pic:pic>
              </a:graphicData>
            </a:graphic>
          </wp:inline>
        </w:drawing>
      </w:r>
    </w:p>
    <w:p w14:paraId="15633B95" w14:textId="37B00340" w:rsidR="00AF3CAB" w:rsidRPr="00AF3CAB" w:rsidRDefault="00AF3CAB" w:rsidP="00AF3CAB">
      <w:pPr>
        <w:spacing w:after="320" w:line="276" w:lineRule="auto"/>
        <w:rPr>
          <w:color w:val="FF0000"/>
          <w:lang w:val="en-US"/>
        </w:rPr>
      </w:pPr>
      <w:r w:rsidRPr="00AF3CAB">
        <w:rPr>
          <w:color w:val="FF0000"/>
          <w:lang w:val="en-US"/>
        </w:rPr>
        <w:t>Yes, you can</w:t>
      </w:r>
    </w:p>
    <w:p w14:paraId="162A5DE2" w14:textId="21484209" w:rsidR="00CF3733" w:rsidRPr="00AF3CAB" w:rsidRDefault="00CF3733" w:rsidP="00194C34">
      <w:pPr>
        <w:pStyle w:val="ListParagraph"/>
        <w:numPr>
          <w:ilvl w:val="0"/>
          <w:numId w:val="31"/>
        </w:numPr>
        <w:spacing w:after="320" w:line="276" w:lineRule="auto"/>
        <w:ind w:left="357" w:hanging="357"/>
        <w:rPr>
          <w:lang w:val="en-US"/>
        </w:rPr>
      </w:pPr>
      <w:r w:rsidRPr="00AF3CAB">
        <w:rPr>
          <w:lang w:val="en-US"/>
        </w:rPr>
        <w:t>Active Directory (AD) uses SRV records to locate services, such as Kerberos and LDAP. Verify if you can resolve these records. You should get following output in an interactive nslookup session:</w:t>
      </w:r>
    </w:p>
    <w:p w14:paraId="72606763" w14:textId="7A309A65" w:rsidR="00CF3733" w:rsidRPr="00CD3772" w:rsidRDefault="00D95B17" w:rsidP="00CF3733">
      <w:pPr>
        <w:pStyle w:val="NoSpacing"/>
        <w:ind w:left="720"/>
        <w:rPr>
          <w:rFonts w:ascii="Consolas" w:hAnsi="Consolas"/>
          <w:lang w:val="en-US"/>
        </w:rPr>
      </w:pPr>
      <w:r>
        <w:rPr>
          <w:rFonts w:ascii="Consolas" w:hAnsi="Consolas"/>
          <w:lang w:val="en-US"/>
        </w:rPr>
        <w:t>mickey</w:t>
      </w:r>
      <w:r w:rsidR="00CF3733" w:rsidRPr="00CD3772">
        <w:rPr>
          <w:rFonts w:ascii="Consolas" w:hAnsi="Consolas"/>
          <w:lang w:val="en-US"/>
        </w:rPr>
        <w:t>@debian:~# nslookup</w:t>
      </w:r>
    </w:p>
    <w:p w14:paraId="776B3B52" w14:textId="77777777" w:rsidR="00CF3733" w:rsidRPr="00CD3772" w:rsidRDefault="00CF3733" w:rsidP="00CF3733">
      <w:pPr>
        <w:pStyle w:val="NoSpacing"/>
        <w:ind w:left="720"/>
        <w:rPr>
          <w:rFonts w:ascii="Consolas" w:hAnsi="Consolas"/>
          <w:lang w:val="en-US"/>
        </w:rPr>
      </w:pPr>
      <w:r w:rsidRPr="00CD3772">
        <w:rPr>
          <w:rFonts w:ascii="Consolas" w:hAnsi="Consolas"/>
          <w:lang w:val="en-US"/>
        </w:rPr>
        <w:t>&gt; set type=SRV</w:t>
      </w:r>
    </w:p>
    <w:p w14:paraId="67CFAA74" w14:textId="77777777" w:rsidR="00CF3733" w:rsidRPr="00CD3772" w:rsidRDefault="00CF3733" w:rsidP="00CF3733">
      <w:pPr>
        <w:pStyle w:val="NoSpacing"/>
        <w:ind w:left="720"/>
        <w:rPr>
          <w:rFonts w:ascii="Consolas" w:hAnsi="Consolas"/>
          <w:lang w:val="en-US"/>
        </w:rPr>
      </w:pPr>
      <w:r w:rsidRPr="00CD3772">
        <w:rPr>
          <w:rFonts w:ascii="Consolas" w:hAnsi="Consolas"/>
          <w:lang w:val="en-US"/>
        </w:rPr>
        <w:t>&gt; _ldap._tcp.</w:t>
      </w:r>
      <w:r>
        <w:rPr>
          <w:rFonts w:ascii="Consolas" w:hAnsi="Consolas"/>
          <w:lang w:val="en-US"/>
        </w:rPr>
        <w:t>COMPANY-&lt;firstname&gt;.serverlabs.be</w:t>
      </w:r>
    </w:p>
    <w:p w14:paraId="24CB131D" w14:textId="4E17798C" w:rsidR="00CF3733" w:rsidRPr="00CD3772" w:rsidRDefault="00CF3733" w:rsidP="00CF3733">
      <w:pPr>
        <w:pStyle w:val="NoSpacing"/>
        <w:ind w:left="720"/>
        <w:rPr>
          <w:rFonts w:ascii="Consolas" w:hAnsi="Consolas"/>
          <w:lang w:val="en-US"/>
        </w:rPr>
      </w:pPr>
      <w:r w:rsidRPr="00CD3772">
        <w:rPr>
          <w:rFonts w:ascii="Consolas" w:hAnsi="Consolas"/>
          <w:lang w:val="en-US"/>
        </w:rPr>
        <w:t>Server:         192.168.</w:t>
      </w:r>
      <w:r>
        <w:rPr>
          <w:rFonts w:ascii="Consolas" w:hAnsi="Consolas"/>
          <w:lang w:val="en-US"/>
        </w:rPr>
        <w:t>11</w:t>
      </w:r>
      <w:r w:rsidRPr="00CD3772">
        <w:rPr>
          <w:rFonts w:ascii="Consolas" w:hAnsi="Consolas"/>
          <w:lang w:val="en-US"/>
        </w:rPr>
        <w:t>.</w:t>
      </w:r>
      <w:r w:rsidR="00CA7D2E">
        <w:rPr>
          <w:rFonts w:ascii="Consolas" w:hAnsi="Consolas"/>
          <w:lang w:val="en-US"/>
        </w:rPr>
        <w:t>50</w:t>
      </w:r>
    </w:p>
    <w:p w14:paraId="1DA8F363" w14:textId="62294970" w:rsidR="00CF3733" w:rsidRPr="00CD3772" w:rsidRDefault="00CF3733" w:rsidP="00CF3733">
      <w:pPr>
        <w:pStyle w:val="NoSpacing"/>
        <w:ind w:left="720"/>
        <w:rPr>
          <w:rFonts w:ascii="Consolas" w:hAnsi="Consolas"/>
          <w:lang w:val="en-US"/>
        </w:rPr>
      </w:pPr>
      <w:r w:rsidRPr="00CD3772">
        <w:rPr>
          <w:rFonts w:ascii="Consolas" w:hAnsi="Consolas"/>
          <w:lang w:val="en-US"/>
        </w:rPr>
        <w:t>Address:        192.168.</w:t>
      </w:r>
      <w:r>
        <w:rPr>
          <w:rFonts w:ascii="Consolas" w:hAnsi="Consolas"/>
          <w:lang w:val="en-US"/>
        </w:rPr>
        <w:t>11</w:t>
      </w:r>
      <w:r w:rsidRPr="00CD3772">
        <w:rPr>
          <w:rFonts w:ascii="Consolas" w:hAnsi="Consolas"/>
          <w:lang w:val="en-US"/>
        </w:rPr>
        <w:t>.</w:t>
      </w:r>
      <w:r w:rsidR="00CA7D2E">
        <w:rPr>
          <w:rFonts w:ascii="Consolas" w:hAnsi="Consolas"/>
          <w:lang w:val="en-US"/>
        </w:rPr>
        <w:t>50</w:t>
      </w:r>
      <w:r w:rsidRPr="00CD3772">
        <w:rPr>
          <w:rFonts w:ascii="Consolas" w:hAnsi="Consolas"/>
          <w:lang w:val="en-US"/>
        </w:rPr>
        <w:t>#53</w:t>
      </w:r>
    </w:p>
    <w:p w14:paraId="758DEB1D" w14:textId="77777777" w:rsidR="00CF3733" w:rsidRPr="00CD3772" w:rsidRDefault="00CF3733" w:rsidP="00CF3733">
      <w:pPr>
        <w:pStyle w:val="NoSpacing"/>
        <w:ind w:left="720"/>
        <w:rPr>
          <w:rFonts w:ascii="Consolas" w:hAnsi="Consolas"/>
          <w:lang w:val="en-US"/>
        </w:rPr>
      </w:pPr>
    </w:p>
    <w:p w14:paraId="6081A2AE" w14:textId="77777777" w:rsidR="00CF3733" w:rsidRPr="00CD3772" w:rsidRDefault="00CF3733" w:rsidP="00CF3733">
      <w:pPr>
        <w:pStyle w:val="NoSpacing"/>
        <w:ind w:left="720"/>
        <w:rPr>
          <w:rFonts w:ascii="Consolas" w:hAnsi="Consolas"/>
          <w:lang w:val="en-US"/>
        </w:rPr>
      </w:pPr>
      <w:r w:rsidRPr="00CD3772">
        <w:rPr>
          <w:rFonts w:ascii="Consolas" w:hAnsi="Consolas"/>
          <w:lang w:val="en-US"/>
        </w:rPr>
        <w:t>_ldap._tcp.</w:t>
      </w:r>
      <w:r>
        <w:rPr>
          <w:rFonts w:ascii="Consolas" w:hAnsi="Consolas"/>
          <w:lang w:val="en-US"/>
        </w:rPr>
        <w:t>COMPANY-&lt;firstname&gt;.serverlabs.be</w:t>
      </w:r>
      <w:r w:rsidRPr="00CD3772">
        <w:rPr>
          <w:rFonts w:ascii="Consolas" w:hAnsi="Consolas"/>
          <w:lang w:val="en-US"/>
        </w:rPr>
        <w:t xml:space="preserve">  service = 0 100 389 KING.</w:t>
      </w:r>
      <w:r>
        <w:rPr>
          <w:rFonts w:ascii="Consolas" w:hAnsi="Consolas"/>
          <w:lang w:val="en-US"/>
        </w:rPr>
        <w:t>COMPANY-&lt;firstname&gt;.serverlabs.be</w:t>
      </w:r>
      <w:r w:rsidRPr="00CD3772">
        <w:rPr>
          <w:rFonts w:ascii="Consolas" w:hAnsi="Consolas"/>
          <w:lang w:val="en-US"/>
        </w:rPr>
        <w:t>.</w:t>
      </w:r>
    </w:p>
    <w:p w14:paraId="684AE3D2" w14:textId="769C06DA" w:rsidR="00CF3733" w:rsidRPr="00CD3772" w:rsidRDefault="00CF3733" w:rsidP="00CF3733">
      <w:pPr>
        <w:pStyle w:val="NoSpacing"/>
        <w:ind w:left="720"/>
        <w:rPr>
          <w:rFonts w:ascii="Consolas" w:hAnsi="Consolas"/>
          <w:lang w:val="en-US"/>
        </w:rPr>
      </w:pPr>
      <w:r w:rsidRPr="00CD3772">
        <w:rPr>
          <w:rFonts w:ascii="Consolas" w:hAnsi="Consolas"/>
          <w:lang w:val="en-US"/>
        </w:rPr>
        <w:t>&gt; exit</w:t>
      </w:r>
    </w:p>
    <w:p w14:paraId="1C12DDBC" w14:textId="72B2658D" w:rsidR="00CF3733" w:rsidRDefault="0022473C" w:rsidP="00CF3733">
      <w:pPr>
        <w:ind w:left="357" w:hanging="357"/>
        <w:rPr>
          <w:lang w:val="en-US"/>
        </w:rPr>
      </w:pPr>
      <w:r w:rsidRPr="0022473C">
        <w:rPr>
          <w:lang w:val="en-US"/>
        </w:rPr>
        <w:lastRenderedPageBreak/>
        <w:drawing>
          <wp:inline distT="0" distB="0" distL="0" distR="0" wp14:anchorId="40EEB534" wp14:editId="605C2AFB">
            <wp:extent cx="4258269" cy="1876687"/>
            <wp:effectExtent l="0" t="0" r="9525" b="9525"/>
            <wp:docPr id="68353028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287" name="Picture 1" descr="A computer screen with white text&#10;&#10;Description automatically generated"/>
                    <pic:cNvPicPr/>
                  </pic:nvPicPr>
                  <pic:blipFill>
                    <a:blip r:embed="rId17"/>
                    <a:stretch>
                      <a:fillRect/>
                    </a:stretch>
                  </pic:blipFill>
                  <pic:spPr>
                    <a:xfrm>
                      <a:off x="0" y="0"/>
                      <a:ext cx="4258269" cy="1876687"/>
                    </a:xfrm>
                    <a:prstGeom prst="rect">
                      <a:avLst/>
                    </a:prstGeom>
                  </pic:spPr>
                </pic:pic>
              </a:graphicData>
            </a:graphic>
          </wp:inline>
        </w:drawing>
      </w:r>
    </w:p>
    <w:p w14:paraId="2317BA8B" w14:textId="3D333920" w:rsidR="0022473C" w:rsidRPr="007A1F85" w:rsidRDefault="0022473C" w:rsidP="00CF3733">
      <w:pPr>
        <w:ind w:left="357" w:hanging="357"/>
        <w:rPr>
          <w:color w:val="FF0000"/>
          <w:lang w:val="en-US"/>
        </w:rPr>
      </w:pPr>
      <w:r w:rsidRPr="007A1F85">
        <w:rPr>
          <w:color w:val="FF0000"/>
          <w:lang w:val="en-US"/>
        </w:rPr>
        <w:t>I think this behaviour is okay, because I do not have LDAP on the server, or at least I think so.</w:t>
      </w:r>
    </w:p>
    <w:p w14:paraId="6CDA1901" w14:textId="77777777" w:rsidR="00CF3733" w:rsidRDefault="00CF3733" w:rsidP="00CF3733">
      <w:pPr>
        <w:ind w:left="357" w:hanging="357"/>
        <w:rPr>
          <w:color w:val="00B050"/>
          <w:lang w:val="en-US"/>
        </w:rPr>
      </w:pPr>
    </w:p>
    <w:p w14:paraId="05FE241E" w14:textId="77777777" w:rsidR="00CF3733" w:rsidRPr="00C60595" w:rsidRDefault="00CF3733" w:rsidP="00CF3733">
      <w:pPr>
        <w:pStyle w:val="Heading1"/>
      </w:pPr>
      <w:r>
        <w:t>Install and configure interaction with Kerberos on linux</w:t>
      </w:r>
    </w:p>
    <w:p w14:paraId="01BC43FB" w14:textId="2EAFE78E" w:rsidR="00CF3733" w:rsidRDefault="00CF3733" w:rsidP="00CF3733">
      <w:pPr>
        <w:pStyle w:val="ListParagraph"/>
        <w:numPr>
          <w:ilvl w:val="0"/>
          <w:numId w:val="31"/>
        </w:numPr>
        <w:spacing w:after="320" w:line="276" w:lineRule="auto"/>
        <w:rPr>
          <w:lang w:val="en-US"/>
        </w:rPr>
      </w:pPr>
      <w:r>
        <w:rPr>
          <w:lang w:val="en-US"/>
        </w:rPr>
        <w:t xml:space="preserve">Install </w:t>
      </w:r>
      <w:r w:rsidRPr="006C5AC6">
        <w:rPr>
          <w:lang w:val="en-US"/>
        </w:rPr>
        <w:t>Kerberos</w:t>
      </w:r>
      <w:r>
        <w:rPr>
          <w:lang w:val="en-US"/>
        </w:rPr>
        <w:t xml:space="preserve"> for domain authentication via the </w:t>
      </w:r>
      <w:r w:rsidRPr="00DE5B7A">
        <w:rPr>
          <w:rFonts w:ascii="Consolas" w:hAnsi="Consolas"/>
          <w:lang w:val="en-US"/>
        </w:rPr>
        <w:t>krb5-user</w:t>
      </w:r>
      <w:r>
        <w:rPr>
          <w:rFonts w:ascii="Consolas" w:hAnsi="Consolas"/>
          <w:lang w:val="en-US"/>
        </w:rPr>
        <w:t xml:space="preserve"> </w:t>
      </w:r>
      <w:r w:rsidRPr="00DE5B7A">
        <w:rPr>
          <w:lang w:val="en-US"/>
        </w:rPr>
        <w:t>and</w:t>
      </w:r>
      <w:r w:rsidRPr="00DE5B7A">
        <w:rPr>
          <w:rFonts w:ascii="Consolas" w:hAnsi="Consolas"/>
          <w:lang w:val="en-US"/>
        </w:rPr>
        <w:t xml:space="preserve"> libpam-krb5</w:t>
      </w:r>
      <w:r>
        <w:rPr>
          <w:rFonts w:ascii="Consolas" w:hAnsi="Consolas"/>
          <w:lang w:val="en-US"/>
        </w:rPr>
        <w:t xml:space="preserve"> </w:t>
      </w:r>
      <w:r>
        <w:rPr>
          <w:lang w:val="en-US"/>
        </w:rPr>
        <w:t>packages. During installation, set COMPANY-&lt;FIRSTNAME&gt;.SERVERLABS.BE as realm.</w:t>
      </w:r>
    </w:p>
    <w:p w14:paraId="78120614" w14:textId="220430BE" w:rsidR="00EC699E" w:rsidRPr="00EC699E" w:rsidRDefault="00EC699E" w:rsidP="00EC699E">
      <w:pPr>
        <w:spacing w:after="320" w:line="276" w:lineRule="auto"/>
        <w:rPr>
          <w:lang w:val="en-US"/>
        </w:rPr>
      </w:pPr>
      <w:r w:rsidRPr="00EC699E">
        <w:rPr>
          <w:lang w:val="en-US"/>
        </w:rPr>
        <w:drawing>
          <wp:inline distT="0" distB="0" distL="0" distR="0" wp14:anchorId="15CEB4EE" wp14:editId="37150319">
            <wp:extent cx="5396230" cy="1771650"/>
            <wp:effectExtent l="0" t="0" r="0" b="0"/>
            <wp:docPr id="159738573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5739" name="Picture 1" descr="A screenshot of a computer error&#10;&#10;Description automatically generated"/>
                    <pic:cNvPicPr/>
                  </pic:nvPicPr>
                  <pic:blipFill>
                    <a:blip r:embed="rId18"/>
                    <a:stretch>
                      <a:fillRect/>
                    </a:stretch>
                  </pic:blipFill>
                  <pic:spPr>
                    <a:xfrm>
                      <a:off x="0" y="0"/>
                      <a:ext cx="5396230" cy="1771650"/>
                    </a:xfrm>
                    <a:prstGeom prst="rect">
                      <a:avLst/>
                    </a:prstGeom>
                  </pic:spPr>
                </pic:pic>
              </a:graphicData>
            </a:graphic>
          </wp:inline>
        </w:drawing>
      </w:r>
    </w:p>
    <w:p w14:paraId="0D6BABFE" w14:textId="77777777" w:rsidR="00CF3733" w:rsidRDefault="00CF3733" w:rsidP="00CF3733">
      <w:pPr>
        <w:pStyle w:val="ListParagraph"/>
        <w:numPr>
          <w:ilvl w:val="0"/>
          <w:numId w:val="31"/>
        </w:numPr>
        <w:spacing w:line="276" w:lineRule="auto"/>
        <w:ind w:left="357" w:hanging="357"/>
        <w:rPr>
          <w:lang w:val="en-US"/>
        </w:rPr>
      </w:pPr>
      <w:r>
        <w:rPr>
          <w:lang w:val="en-US"/>
        </w:rPr>
        <w:t xml:space="preserve">With </w:t>
      </w:r>
      <w:r w:rsidRPr="00597362">
        <w:rPr>
          <w:rFonts w:ascii="Consolas" w:hAnsi="Consolas"/>
          <w:lang w:val="en-US"/>
        </w:rPr>
        <w:t>dpkg -L &lt;package&gt;</w:t>
      </w:r>
      <w:r>
        <w:rPr>
          <w:lang w:val="en-US"/>
        </w:rPr>
        <w:t xml:space="preserve"> one can see which files are installed by a package. What additional pam module has been installed by the previous packages?</w:t>
      </w:r>
    </w:p>
    <w:p w14:paraId="76B1EF8F" w14:textId="5CDB8D77" w:rsidR="00CF3733" w:rsidRPr="00B107EC" w:rsidRDefault="00B107EC" w:rsidP="00CF3733">
      <w:pPr>
        <w:rPr>
          <w:color w:val="FF0000"/>
          <w:lang w:val="en-US"/>
        </w:rPr>
      </w:pPr>
      <w:r w:rsidRPr="00B107EC">
        <w:rPr>
          <w:color w:val="FF0000"/>
          <w:lang w:val="en-US"/>
        </w:rPr>
        <w:t>Probably this is the pam module (because they have .so extension)</w:t>
      </w:r>
    </w:p>
    <w:p w14:paraId="393BE316" w14:textId="7CAA8ABB" w:rsidR="00B107EC" w:rsidRPr="00105067" w:rsidRDefault="00B107EC" w:rsidP="00CF3733">
      <w:pPr>
        <w:rPr>
          <w:b/>
          <w:bCs/>
          <w:color w:val="FF0000"/>
          <w:lang w:val="en-US"/>
        </w:rPr>
      </w:pPr>
      <w:r w:rsidRPr="00105067">
        <w:rPr>
          <w:b/>
          <w:bCs/>
          <w:color w:val="FF0000"/>
          <w:lang w:val="en-US"/>
        </w:rPr>
        <w:t>/lib/x86_64-linux-gnu/security/pam_krb5.so</w:t>
      </w:r>
    </w:p>
    <w:p w14:paraId="2D7FF370" w14:textId="28470938" w:rsidR="00CF3733" w:rsidRPr="00CF3733" w:rsidRDefault="00B107EC" w:rsidP="00CF3733">
      <w:pPr>
        <w:rPr>
          <w:lang w:val="en-US"/>
        </w:rPr>
      </w:pPr>
      <w:r w:rsidRPr="00B107EC">
        <w:rPr>
          <w:lang w:val="en-US"/>
        </w:rPr>
        <w:drawing>
          <wp:inline distT="0" distB="0" distL="0" distR="0" wp14:anchorId="48396A4E" wp14:editId="0BB28A47">
            <wp:extent cx="5396230" cy="1212850"/>
            <wp:effectExtent l="0" t="0" r="0" b="6350"/>
            <wp:docPr id="13505790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79021" name="Picture 1" descr="A screen shot of a computer&#10;&#10;Description automatically generated"/>
                    <pic:cNvPicPr/>
                  </pic:nvPicPr>
                  <pic:blipFill>
                    <a:blip r:embed="rId19"/>
                    <a:stretch>
                      <a:fillRect/>
                    </a:stretch>
                  </pic:blipFill>
                  <pic:spPr>
                    <a:xfrm>
                      <a:off x="0" y="0"/>
                      <a:ext cx="5396230" cy="1212850"/>
                    </a:xfrm>
                    <a:prstGeom prst="rect">
                      <a:avLst/>
                    </a:prstGeom>
                  </pic:spPr>
                </pic:pic>
              </a:graphicData>
            </a:graphic>
          </wp:inline>
        </w:drawing>
      </w:r>
    </w:p>
    <w:p w14:paraId="20AAE1F6" w14:textId="77777777" w:rsidR="00CF3733" w:rsidRDefault="00CF3733" w:rsidP="00CF3733">
      <w:pPr>
        <w:pStyle w:val="ListParagraph"/>
        <w:numPr>
          <w:ilvl w:val="0"/>
          <w:numId w:val="31"/>
        </w:numPr>
        <w:spacing w:line="276" w:lineRule="auto"/>
        <w:ind w:left="357" w:hanging="357"/>
        <w:rPr>
          <w:lang w:val="en-US"/>
        </w:rPr>
      </w:pPr>
      <w:r>
        <w:rPr>
          <w:lang w:val="en-US"/>
        </w:rPr>
        <w:t>Set the following in the Kerberos configuration /etc/krb5.conf</w:t>
      </w:r>
    </w:p>
    <w:p w14:paraId="56AB5EC7" w14:textId="77777777" w:rsidR="00CF3733" w:rsidRPr="006C5AC6" w:rsidRDefault="00CF3733" w:rsidP="00CF3733">
      <w:pPr>
        <w:pStyle w:val="NoSpacing"/>
        <w:ind w:left="720"/>
        <w:rPr>
          <w:rFonts w:ascii="Consolas" w:hAnsi="Consolas"/>
          <w:lang w:val="en-US"/>
        </w:rPr>
      </w:pPr>
      <w:r w:rsidRPr="006C5AC6">
        <w:rPr>
          <w:rFonts w:ascii="Consolas" w:hAnsi="Consolas"/>
          <w:lang w:val="en-US"/>
        </w:rPr>
        <w:t>[libdefaults]</w:t>
      </w:r>
    </w:p>
    <w:p w14:paraId="075FCBEB" w14:textId="77777777" w:rsidR="00CF3733" w:rsidRPr="006C5AC6" w:rsidRDefault="00CF3733" w:rsidP="00CF3733">
      <w:pPr>
        <w:pStyle w:val="NoSpacing"/>
        <w:ind w:left="720"/>
        <w:rPr>
          <w:rFonts w:ascii="Consolas" w:hAnsi="Consolas"/>
          <w:lang w:val="en-US"/>
        </w:rPr>
      </w:pPr>
      <w:r w:rsidRPr="006C5AC6">
        <w:rPr>
          <w:rFonts w:ascii="Consolas" w:hAnsi="Consolas"/>
          <w:lang w:val="en-US"/>
        </w:rPr>
        <w:tab/>
        <w:t>default_realm =</w:t>
      </w:r>
      <w:r>
        <w:rPr>
          <w:rFonts w:ascii="Consolas" w:hAnsi="Consolas"/>
          <w:lang w:val="en-US"/>
        </w:rPr>
        <w:t xml:space="preserve"> COMPANY-&lt;FIRSTNAME&gt;.SERVERLABS.BE</w:t>
      </w:r>
    </w:p>
    <w:p w14:paraId="011E9EC3" w14:textId="77777777" w:rsidR="00CF3733" w:rsidRPr="006C5AC6" w:rsidRDefault="00CF3733" w:rsidP="00CF3733">
      <w:pPr>
        <w:pStyle w:val="NoSpacing"/>
        <w:ind w:left="720"/>
        <w:rPr>
          <w:rFonts w:ascii="Consolas" w:hAnsi="Consolas"/>
          <w:lang w:val="en-US"/>
        </w:rPr>
      </w:pPr>
      <w:r w:rsidRPr="006C5AC6">
        <w:rPr>
          <w:rFonts w:ascii="Consolas" w:hAnsi="Consolas"/>
          <w:lang w:val="en-US"/>
        </w:rPr>
        <w:tab/>
        <w:t>dns_lookup_realm = false</w:t>
      </w:r>
    </w:p>
    <w:p w14:paraId="0EBD4EA6" w14:textId="77777777" w:rsidR="00CF3733" w:rsidRPr="006C5AC6" w:rsidRDefault="00CF3733" w:rsidP="00CF3733">
      <w:pPr>
        <w:pStyle w:val="NoSpacing"/>
        <w:ind w:left="720"/>
        <w:rPr>
          <w:lang w:val="en-US"/>
        </w:rPr>
      </w:pPr>
      <w:r w:rsidRPr="006C5AC6">
        <w:rPr>
          <w:rFonts w:ascii="Consolas" w:hAnsi="Consolas"/>
          <w:lang w:val="en-US"/>
        </w:rPr>
        <w:tab/>
        <w:t>dns_lookup_kdc = true</w:t>
      </w:r>
    </w:p>
    <w:p w14:paraId="0F7EE570" w14:textId="77777777" w:rsidR="00CF3733" w:rsidRPr="00225976" w:rsidRDefault="00CF3733" w:rsidP="00CF3733">
      <w:pPr>
        <w:ind w:left="357" w:hanging="357"/>
        <w:rPr>
          <w:lang w:val="en-US"/>
        </w:rPr>
      </w:pPr>
    </w:p>
    <w:p w14:paraId="094DBDD2" w14:textId="35AD8911" w:rsidR="00CF3733" w:rsidRPr="006859F2" w:rsidRDefault="006E5F5D" w:rsidP="00CF3733">
      <w:pPr>
        <w:rPr>
          <w:color w:val="00B050"/>
        </w:rPr>
      </w:pPr>
      <w:r w:rsidRPr="006E5F5D">
        <w:rPr>
          <w:color w:val="00B050"/>
        </w:rPr>
        <w:lastRenderedPageBreak/>
        <w:drawing>
          <wp:inline distT="0" distB="0" distL="0" distR="0" wp14:anchorId="5D702817" wp14:editId="3FFA300A">
            <wp:extent cx="5396230" cy="1103630"/>
            <wp:effectExtent l="0" t="0" r="0" b="1270"/>
            <wp:docPr id="9597515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1573" name="Picture 1" descr="A screen shot of a computer&#10;&#10;Description automatically generated"/>
                    <pic:cNvPicPr/>
                  </pic:nvPicPr>
                  <pic:blipFill>
                    <a:blip r:embed="rId20"/>
                    <a:stretch>
                      <a:fillRect/>
                    </a:stretch>
                  </pic:blipFill>
                  <pic:spPr>
                    <a:xfrm>
                      <a:off x="0" y="0"/>
                      <a:ext cx="5396230" cy="1103630"/>
                    </a:xfrm>
                    <a:prstGeom prst="rect">
                      <a:avLst/>
                    </a:prstGeom>
                  </pic:spPr>
                </pic:pic>
              </a:graphicData>
            </a:graphic>
          </wp:inline>
        </w:drawing>
      </w:r>
    </w:p>
    <w:p w14:paraId="0677C6AF" w14:textId="60E103BD" w:rsidR="00CF3733" w:rsidRDefault="00CF3733" w:rsidP="00CF3733">
      <w:pPr>
        <w:pStyle w:val="ListParagraph"/>
        <w:numPr>
          <w:ilvl w:val="0"/>
          <w:numId w:val="31"/>
        </w:numPr>
        <w:spacing w:line="276" w:lineRule="auto"/>
        <w:ind w:left="357" w:hanging="357"/>
        <w:rPr>
          <w:lang w:val="en-US"/>
        </w:rPr>
      </w:pPr>
      <w:r>
        <w:rPr>
          <w:lang w:val="en-US"/>
        </w:rPr>
        <w:t>Change your /etc/hosts file to include following entries:</w:t>
      </w:r>
    </w:p>
    <w:p w14:paraId="3C0DCD30" w14:textId="77777777" w:rsidR="00CF3733" w:rsidRPr="00A155B9" w:rsidRDefault="00CF3733" w:rsidP="00CF3733">
      <w:pPr>
        <w:pStyle w:val="NoSpacing"/>
        <w:ind w:left="720"/>
        <w:rPr>
          <w:rFonts w:ascii="Consolas" w:hAnsi="Consolas"/>
          <w:sz w:val="20"/>
          <w:szCs w:val="20"/>
          <w:lang w:val="en-US"/>
        </w:rPr>
      </w:pPr>
      <w:r w:rsidRPr="00A155B9">
        <w:rPr>
          <w:rFonts w:ascii="Consolas" w:hAnsi="Consolas"/>
          <w:sz w:val="20"/>
          <w:szCs w:val="20"/>
          <w:lang w:val="en-US"/>
        </w:rPr>
        <w:t>127.0.0.1       localhost</w:t>
      </w:r>
    </w:p>
    <w:p w14:paraId="78858B51" w14:textId="77777777" w:rsidR="00CF3733" w:rsidRPr="00A155B9" w:rsidRDefault="00CF3733" w:rsidP="00CF3733">
      <w:pPr>
        <w:pStyle w:val="NoSpacing"/>
        <w:ind w:left="720"/>
        <w:rPr>
          <w:rFonts w:ascii="Consolas" w:hAnsi="Consolas"/>
          <w:sz w:val="20"/>
          <w:szCs w:val="20"/>
          <w:lang w:val="en-US"/>
        </w:rPr>
      </w:pPr>
      <w:r w:rsidRPr="00A155B9">
        <w:rPr>
          <w:rFonts w:ascii="Consolas" w:hAnsi="Consolas"/>
          <w:sz w:val="20"/>
          <w:szCs w:val="20"/>
          <w:lang w:val="en-US"/>
        </w:rPr>
        <w:t>192.168.11.10   debian.COMPANY-&lt;firstname&gt;.serverlabs.be      debian</w:t>
      </w:r>
    </w:p>
    <w:p w14:paraId="363E9D4F" w14:textId="33594C9B" w:rsidR="00CF3733" w:rsidRPr="00A155B9" w:rsidRDefault="00CF3733" w:rsidP="00CF3733">
      <w:pPr>
        <w:pStyle w:val="NoSpacing"/>
        <w:ind w:left="720"/>
        <w:rPr>
          <w:rFonts w:ascii="Consolas" w:hAnsi="Consolas"/>
          <w:sz w:val="20"/>
          <w:szCs w:val="20"/>
          <w:lang w:val="en-US"/>
        </w:rPr>
      </w:pPr>
      <w:r w:rsidRPr="00A155B9">
        <w:rPr>
          <w:rFonts w:ascii="Consolas" w:hAnsi="Consolas"/>
          <w:sz w:val="20"/>
          <w:szCs w:val="20"/>
          <w:lang w:val="en-US"/>
        </w:rPr>
        <w:t>127.0.1.1      debian</w:t>
      </w:r>
      <w:r w:rsidR="00C864D5" w:rsidRPr="00A155B9">
        <w:rPr>
          <w:rFonts w:ascii="Consolas" w:hAnsi="Consolas"/>
          <w:sz w:val="20"/>
          <w:szCs w:val="20"/>
          <w:lang w:val="en-US"/>
        </w:rPr>
        <w:t>-&lt;firstname&gt;</w:t>
      </w:r>
      <w:r w:rsidR="00C864D5">
        <w:rPr>
          <w:rFonts w:ascii="Consolas" w:hAnsi="Consolas"/>
          <w:sz w:val="20"/>
          <w:szCs w:val="20"/>
          <w:lang w:val="en-US"/>
        </w:rPr>
        <w:t>-&lt;lastname&gt;</w:t>
      </w:r>
    </w:p>
    <w:p w14:paraId="6424E9BC" w14:textId="77777777" w:rsidR="00F1183B" w:rsidRDefault="00F1183B" w:rsidP="00F1183B">
      <w:pPr>
        <w:pStyle w:val="NoSpacing"/>
        <w:rPr>
          <w:rFonts w:ascii="Consolas" w:hAnsi="Consolas"/>
          <w:lang w:val="en-US"/>
        </w:rPr>
      </w:pPr>
    </w:p>
    <w:p w14:paraId="487E2825" w14:textId="5D09B26C" w:rsidR="00F1183B" w:rsidRPr="00CF20F3" w:rsidRDefault="00F1183B" w:rsidP="00F1183B">
      <w:pPr>
        <w:pStyle w:val="NoSpacing"/>
        <w:rPr>
          <w:rFonts w:ascii="Consolas" w:hAnsi="Consolas"/>
          <w:lang w:val="en-US"/>
        </w:rPr>
      </w:pPr>
      <w:r w:rsidRPr="00F1183B">
        <w:rPr>
          <w:rFonts w:ascii="Consolas" w:hAnsi="Consolas"/>
          <w:lang w:val="en-US"/>
        </w:rPr>
        <w:drawing>
          <wp:inline distT="0" distB="0" distL="0" distR="0" wp14:anchorId="580EC13C" wp14:editId="101166BE">
            <wp:extent cx="5396230" cy="1719580"/>
            <wp:effectExtent l="0" t="0" r="0" b="0"/>
            <wp:docPr id="304364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494" name="Picture 1" descr="A screen shot of a computer&#10;&#10;Description automatically generated"/>
                    <pic:cNvPicPr/>
                  </pic:nvPicPr>
                  <pic:blipFill>
                    <a:blip r:embed="rId21"/>
                    <a:stretch>
                      <a:fillRect/>
                    </a:stretch>
                  </pic:blipFill>
                  <pic:spPr>
                    <a:xfrm>
                      <a:off x="0" y="0"/>
                      <a:ext cx="5396230" cy="1719580"/>
                    </a:xfrm>
                    <a:prstGeom prst="rect">
                      <a:avLst/>
                    </a:prstGeom>
                  </pic:spPr>
                </pic:pic>
              </a:graphicData>
            </a:graphic>
          </wp:inline>
        </w:drawing>
      </w:r>
    </w:p>
    <w:p w14:paraId="1B25B558" w14:textId="77777777" w:rsidR="00CF3733" w:rsidRPr="00C87F6F" w:rsidRDefault="00CF3733" w:rsidP="00CF3733">
      <w:pPr>
        <w:pStyle w:val="Heading1"/>
      </w:pPr>
      <w:r>
        <w:t>Install and configure samba on linux</w:t>
      </w:r>
    </w:p>
    <w:p w14:paraId="10AABC0D" w14:textId="40ACBE06" w:rsidR="00CF3733" w:rsidRDefault="00CF3733" w:rsidP="00CF3733">
      <w:pPr>
        <w:pStyle w:val="ListParagraph"/>
        <w:numPr>
          <w:ilvl w:val="0"/>
          <w:numId w:val="31"/>
        </w:numPr>
        <w:spacing w:after="320" w:line="276" w:lineRule="auto"/>
        <w:rPr>
          <w:lang w:val="en-US"/>
        </w:rPr>
      </w:pPr>
      <w:r>
        <w:rPr>
          <w:lang w:val="en-US"/>
        </w:rPr>
        <w:t xml:space="preserve">Install the </w:t>
      </w:r>
      <w:r w:rsidRPr="00CF20F3">
        <w:rPr>
          <w:rFonts w:ascii="Consolas" w:hAnsi="Consolas"/>
          <w:lang w:val="en-US"/>
        </w:rPr>
        <w:t>samba</w:t>
      </w:r>
      <w:r>
        <w:rPr>
          <w:lang w:val="en-US"/>
        </w:rPr>
        <w:t xml:space="preserve"> </w:t>
      </w:r>
      <w:r w:rsidR="00C864D5">
        <w:rPr>
          <w:lang w:val="en-US"/>
        </w:rPr>
        <w:t>package.</w:t>
      </w:r>
      <w:r>
        <w:rPr>
          <w:lang w:val="en-US"/>
        </w:rPr>
        <w:t xml:space="preserve"> Choose default values if asked for settings.</w:t>
      </w:r>
    </w:p>
    <w:p w14:paraId="02F77A81" w14:textId="77777777" w:rsidR="00CF3733" w:rsidRDefault="00CF3733" w:rsidP="00CF3733">
      <w:pPr>
        <w:pStyle w:val="ListParagraph"/>
        <w:numPr>
          <w:ilvl w:val="0"/>
          <w:numId w:val="31"/>
        </w:numPr>
        <w:spacing w:line="276" w:lineRule="auto"/>
        <w:ind w:left="357" w:hanging="357"/>
        <w:rPr>
          <w:lang w:val="en-US"/>
        </w:rPr>
      </w:pPr>
      <w:r>
        <w:rPr>
          <w:lang w:val="en-US"/>
        </w:rPr>
        <w:t>In your /etc/samba/smb.conf file, add the following (and leave other settings untouched):</w:t>
      </w:r>
    </w:p>
    <w:p w14:paraId="6B236354" w14:textId="77777777" w:rsidR="00CF3733" w:rsidRPr="00FE5E38" w:rsidRDefault="00CF3733" w:rsidP="007866DC">
      <w:pPr>
        <w:pStyle w:val="CLI-text"/>
      </w:pPr>
      <w:r w:rsidRPr="00FE5E38">
        <w:t>#======================= Global Settings =======================</w:t>
      </w:r>
    </w:p>
    <w:p w14:paraId="47A67DC3" w14:textId="77777777" w:rsidR="00CF3733" w:rsidRDefault="00CF3733" w:rsidP="007866DC">
      <w:pPr>
        <w:pStyle w:val="CLI-text"/>
      </w:pPr>
      <w:r w:rsidRPr="00FE5E38">
        <w:t>[global]</w:t>
      </w:r>
    </w:p>
    <w:p w14:paraId="4DBE49EE" w14:textId="2DC3741B" w:rsidR="001C1C40" w:rsidRPr="00FE5E38" w:rsidRDefault="001C1C40" w:rsidP="007866DC">
      <w:pPr>
        <w:pStyle w:val="CLI-text"/>
      </w:pPr>
      <w:r>
        <w:t xml:space="preserve">   netbios name = DEBIAN</w:t>
      </w:r>
    </w:p>
    <w:p w14:paraId="59337024" w14:textId="77777777" w:rsidR="00CF3733" w:rsidRPr="00FE5E38" w:rsidRDefault="00CF3733" w:rsidP="007866DC">
      <w:pPr>
        <w:pStyle w:val="CLI-text"/>
      </w:pPr>
      <w:r w:rsidRPr="00FE5E38">
        <w:t xml:space="preserve">   security = ADS</w:t>
      </w:r>
    </w:p>
    <w:p w14:paraId="2561E7CD" w14:textId="77777777" w:rsidR="00CF3733" w:rsidRPr="00FE5E38" w:rsidRDefault="00CF3733" w:rsidP="007866DC">
      <w:pPr>
        <w:pStyle w:val="CLI-text"/>
      </w:pPr>
      <w:r w:rsidRPr="00FE5E38">
        <w:t xml:space="preserve">   workgroup = </w:t>
      </w:r>
      <w:r>
        <w:t>COMPANY-&lt;FIRSTNAME&gt;</w:t>
      </w:r>
    </w:p>
    <w:p w14:paraId="38066B54" w14:textId="77777777" w:rsidR="00CF3733" w:rsidRPr="00FE5E38" w:rsidRDefault="00CF3733" w:rsidP="007866DC">
      <w:pPr>
        <w:pStyle w:val="CLI-text"/>
      </w:pPr>
      <w:r w:rsidRPr="00FE5E38">
        <w:t xml:space="preserve">   realm = </w:t>
      </w:r>
      <w:r>
        <w:t>COMPANY-&lt;FIRSTNAME&gt;.SERVERLABS.BE</w:t>
      </w:r>
    </w:p>
    <w:p w14:paraId="695056C5" w14:textId="77777777" w:rsidR="00CF3733" w:rsidRPr="00FE5E38" w:rsidRDefault="00CF3733" w:rsidP="007866DC">
      <w:pPr>
        <w:pStyle w:val="CLI-text"/>
      </w:pPr>
      <w:r w:rsidRPr="00FE5E38">
        <w:t>############ Misc ############</w:t>
      </w:r>
    </w:p>
    <w:p w14:paraId="4A1DBAED" w14:textId="77777777" w:rsidR="00CF3733" w:rsidRPr="00FE5E38" w:rsidRDefault="00CF3733" w:rsidP="007866DC">
      <w:pPr>
        <w:pStyle w:val="CLI-text"/>
      </w:pPr>
      <w:r w:rsidRPr="00FE5E38">
        <w:t>winbind nss info = template</w:t>
      </w:r>
    </w:p>
    <w:p w14:paraId="7198FD7F" w14:textId="77777777" w:rsidR="00CF3733" w:rsidRPr="00FE5E38" w:rsidRDefault="00CF3733" w:rsidP="007866DC">
      <w:pPr>
        <w:pStyle w:val="CLI-text"/>
      </w:pPr>
      <w:r w:rsidRPr="00FE5E38">
        <w:t>template shell = /bin/bash</w:t>
      </w:r>
    </w:p>
    <w:p w14:paraId="1541E474" w14:textId="77777777" w:rsidR="00CF3733" w:rsidRPr="00FE5E38" w:rsidRDefault="00CF3733" w:rsidP="007866DC">
      <w:pPr>
        <w:pStyle w:val="CLI-text"/>
      </w:pPr>
      <w:r w:rsidRPr="00FE5E38">
        <w:t>template homedir = /home/%U</w:t>
      </w:r>
    </w:p>
    <w:p w14:paraId="1BE5FE99" w14:textId="77777777" w:rsidR="00CF3733" w:rsidRPr="00FE5E38" w:rsidRDefault="00CF3733" w:rsidP="007866DC">
      <w:pPr>
        <w:pStyle w:val="CLI-text"/>
      </w:pPr>
    </w:p>
    <w:p w14:paraId="6164FFDB" w14:textId="77777777" w:rsidR="00CF3733" w:rsidRPr="00FE5E38" w:rsidRDefault="00CF3733" w:rsidP="007866DC">
      <w:pPr>
        <w:pStyle w:val="CLI-text"/>
      </w:pPr>
      <w:r w:rsidRPr="00FE5E38">
        <w:t>idmap config * : backend = tdb</w:t>
      </w:r>
    </w:p>
    <w:p w14:paraId="7AB87150" w14:textId="77777777" w:rsidR="00CF3733" w:rsidRPr="00FE5E38" w:rsidRDefault="00CF3733" w:rsidP="007866DC">
      <w:pPr>
        <w:pStyle w:val="CLI-text"/>
      </w:pPr>
      <w:r w:rsidRPr="00FE5E38">
        <w:t>idmap config * : range = 3000-7999</w:t>
      </w:r>
    </w:p>
    <w:p w14:paraId="10DFF477" w14:textId="77777777" w:rsidR="00CF3733" w:rsidRPr="00FE5E38" w:rsidRDefault="00CF3733" w:rsidP="007866DC">
      <w:pPr>
        <w:pStyle w:val="CLI-text"/>
      </w:pPr>
    </w:p>
    <w:p w14:paraId="7AB22A01" w14:textId="77777777" w:rsidR="00CF3733" w:rsidRPr="00FE5E38" w:rsidRDefault="00CF3733" w:rsidP="007866DC">
      <w:pPr>
        <w:pStyle w:val="CLI-text"/>
      </w:pPr>
      <w:r w:rsidRPr="00FE5E38">
        <w:t xml:space="preserve">idmap config </w:t>
      </w:r>
      <w:r>
        <w:t>COMPANY-&lt;FIRSTNAME&gt;</w:t>
      </w:r>
      <w:r w:rsidRPr="00FE5E38">
        <w:t xml:space="preserve"> : backend = rid</w:t>
      </w:r>
    </w:p>
    <w:p w14:paraId="20027215" w14:textId="77777777" w:rsidR="00CF3733" w:rsidRPr="00FE5E38" w:rsidRDefault="00CF3733" w:rsidP="007866DC">
      <w:pPr>
        <w:pStyle w:val="CLI-text"/>
      </w:pPr>
      <w:r w:rsidRPr="00FE5E38">
        <w:t xml:space="preserve">idmap config </w:t>
      </w:r>
      <w:r>
        <w:t>COMPANY-&lt;FIRSTNAME&gt;</w:t>
      </w:r>
      <w:r w:rsidRPr="00FE5E38">
        <w:t xml:space="preserve"> : range = 10000-999999</w:t>
      </w:r>
    </w:p>
    <w:p w14:paraId="18DF6413" w14:textId="77777777" w:rsidR="00CF3733" w:rsidRDefault="00CF3733" w:rsidP="00CF3733">
      <w:pPr>
        <w:pStyle w:val="ListParagraph"/>
        <w:spacing w:before="120"/>
        <w:ind w:left="357"/>
        <w:rPr>
          <w:lang w:val="en-US"/>
        </w:rPr>
      </w:pPr>
    </w:p>
    <w:p w14:paraId="1BADA3AE" w14:textId="721A1E5F" w:rsidR="00CF3733" w:rsidRDefault="009F28E9" w:rsidP="00CF3733">
      <w:pPr>
        <w:pStyle w:val="ListParagraph"/>
        <w:spacing w:before="120"/>
        <w:ind w:left="357"/>
        <w:rPr>
          <w:lang w:val="en-US"/>
        </w:rPr>
      </w:pPr>
      <w:r w:rsidRPr="009F28E9">
        <w:rPr>
          <w:lang w:val="en-US"/>
        </w:rPr>
        <w:drawing>
          <wp:inline distT="0" distB="0" distL="0" distR="0" wp14:anchorId="6F0C0C28" wp14:editId="660418CD">
            <wp:extent cx="5396230" cy="1431290"/>
            <wp:effectExtent l="0" t="0" r="0" b="0"/>
            <wp:docPr id="1039234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4179" name="Picture 1" descr="A screen shot of a computer&#10;&#10;Description automatically generated"/>
                    <pic:cNvPicPr/>
                  </pic:nvPicPr>
                  <pic:blipFill>
                    <a:blip r:embed="rId22"/>
                    <a:stretch>
                      <a:fillRect/>
                    </a:stretch>
                  </pic:blipFill>
                  <pic:spPr>
                    <a:xfrm>
                      <a:off x="0" y="0"/>
                      <a:ext cx="5396230" cy="1431290"/>
                    </a:xfrm>
                    <a:prstGeom prst="rect">
                      <a:avLst/>
                    </a:prstGeom>
                  </pic:spPr>
                </pic:pic>
              </a:graphicData>
            </a:graphic>
          </wp:inline>
        </w:drawing>
      </w:r>
    </w:p>
    <w:p w14:paraId="288928B8" w14:textId="4A09856C" w:rsidR="006015EA" w:rsidRPr="00225976" w:rsidRDefault="006015EA" w:rsidP="00CF3733">
      <w:pPr>
        <w:pStyle w:val="ListParagraph"/>
        <w:spacing w:before="120"/>
        <w:ind w:left="357"/>
        <w:rPr>
          <w:lang w:val="en-US"/>
        </w:rPr>
      </w:pPr>
      <w:r w:rsidRPr="006015EA">
        <w:rPr>
          <w:lang w:val="en-US"/>
        </w:rPr>
        <w:lastRenderedPageBreak/>
        <w:drawing>
          <wp:inline distT="0" distB="0" distL="0" distR="0" wp14:anchorId="6A505460" wp14:editId="3B498D62">
            <wp:extent cx="5396230" cy="2992755"/>
            <wp:effectExtent l="0" t="0" r="0" b="0"/>
            <wp:docPr id="14480958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95836" name="Picture 1" descr="A computer screen shot of a program&#10;&#10;Description automatically generated"/>
                    <pic:cNvPicPr/>
                  </pic:nvPicPr>
                  <pic:blipFill>
                    <a:blip r:embed="rId23"/>
                    <a:stretch>
                      <a:fillRect/>
                    </a:stretch>
                  </pic:blipFill>
                  <pic:spPr>
                    <a:xfrm>
                      <a:off x="0" y="0"/>
                      <a:ext cx="5396230" cy="2992755"/>
                    </a:xfrm>
                    <a:prstGeom prst="rect">
                      <a:avLst/>
                    </a:prstGeom>
                  </pic:spPr>
                </pic:pic>
              </a:graphicData>
            </a:graphic>
          </wp:inline>
        </w:drawing>
      </w:r>
    </w:p>
    <w:p w14:paraId="6F6D07B9" w14:textId="77777777" w:rsidR="00CF3733" w:rsidRDefault="00CF3733" w:rsidP="00CF3733">
      <w:pPr>
        <w:pStyle w:val="ListParagraph"/>
        <w:spacing w:before="120"/>
        <w:ind w:left="357"/>
        <w:rPr>
          <w:lang w:val="en-US"/>
        </w:rPr>
      </w:pPr>
      <w:r>
        <w:rPr>
          <w:lang w:val="en-US"/>
        </w:rPr>
        <w:t xml:space="preserve">We use the ‘rid’ back end here for simplicity. Check </w:t>
      </w:r>
      <w:hyperlink r:id="rId24" w:history="1">
        <w:r w:rsidRPr="00733EE5">
          <w:rPr>
            <w:rStyle w:val="Hyperlink"/>
            <w:lang w:val="en-US"/>
          </w:rPr>
          <w:t>https://wiki.samba.org/index.php/Idmap_config_rid</w:t>
        </w:r>
      </w:hyperlink>
      <w:r>
        <w:rPr>
          <w:lang w:val="en-US"/>
        </w:rPr>
        <w:t xml:space="preserve"> for more information .</w:t>
      </w:r>
    </w:p>
    <w:p w14:paraId="344B49AB" w14:textId="77777777" w:rsidR="00D96E6E" w:rsidRPr="00D96E6E" w:rsidRDefault="00CF3733" w:rsidP="00CF3733">
      <w:pPr>
        <w:pStyle w:val="ListParagraph"/>
        <w:numPr>
          <w:ilvl w:val="0"/>
          <w:numId w:val="31"/>
        </w:numPr>
        <w:spacing w:after="320" w:line="276" w:lineRule="auto"/>
        <w:rPr>
          <w:rFonts w:ascii="Consolas" w:hAnsi="Consolas" w:cs="Courier New"/>
          <w:b/>
          <w:bCs/>
          <w:lang w:val="en-US"/>
        </w:rPr>
      </w:pPr>
      <w:r>
        <w:rPr>
          <w:lang w:val="en-US"/>
        </w:rPr>
        <w:t>Reload your samba configuration:</w:t>
      </w:r>
    </w:p>
    <w:p w14:paraId="44CE4948" w14:textId="475606C1" w:rsidR="00CF3733" w:rsidRPr="00A75BCD" w:rsidRDefault="00CF3733" w:rsidP="00D96E6E">
      <w:pPr>
        <w:pStyle w:val="ListParagraph"/>
        <w:spacing w:after="320" w:line="276" w:lineRule="auto"/>
        <w:ind w:left="708"/>
        <w:rPr>
          <w:rStyle w:val="CommandChar"/>
        </w:rPr>
      </w:pPr>
      <w:r w:rsidRPr="00A75BCD">
        <w:rPr>
          <w:rStyle w:val="CommandChar"/>
        </w:rPr>
        <w:t>sudo smbcontrol all reload-config</w:t>
      </w:r>
    </w:p>
    <w:p w14:paraId="32C4C9DA" w14:textId="77777777" w:rsidR="00D96E6E" w:rsidRPr="00D96E6E" w:rsidRDefault="00CF3733" w:rsidP="00D96E6E">
      <w:pPr>
        <w:pStyle w:val="ListParagraph"/>
        <w:numPr>
          <w:ilvl w:val="0"/>
          <w:numId w:val="31"/>
        </w:numPr>
        <w:spacing w:after="320" w:line="276" w:lineRule="auto"/>
        <w:rPr>
          <w:rFonts w:ascii="Consolas" w:hAnsi="Consolas" w:cs="Courier New"/>
          <w:b/>
          <w:bCs/>
          <w:lang w:val="en-US"/>
        </w:rPr>
      </w:pPr>
      <w:r>
        <w:rPr>
          <w:lang w:val="en-US"/>
        </w:rPr>
        <w:t>You can query the domain info with:</w:t>
      </w:r>
    </w:p>
    <w:p w14:paraId="3B81AB35" w14:textId="42807E92" w:rsidR="00CF3733" w:rsidRDefault="00CF3733" w:rsidP="00D96E6E">
      <w:pPr>
        <w:pStyle w:val="ListParagraph"/>
        <w:spacing w:after="320" w:line="276" w:lineRule="auto"/>
        <w:ind w:left="708"/>
        <w:rPr>
          <w:rStyle w:val="CommandChar"/>
        </w:rPr>
      </w:pPr>
      <w:r w:rsidRPr="00A75BCD">
        <w:rPr>
          <w:rStyle w:val="CommandChar"/>
        </w:rPr>
        <w:t>sudo net ads info</w:t>
      </w:r>
    </w:p>
    <w:p w14:paraId="24ED5D37" w14:textId="40E0D601" w:rsidR="00C1167E" w:rsidRPr="00A75BCD" w:rsidRDefault="00C1167E" w:rsidP="00C1167E">
      <w:pPr>
        <w:spacing w:after="320" w:line="276" w:lineRule="auto"/>
        <w:rPr>
          <w:rStyle w:val="CommandChar"/>
        </w:rPr>
      </w:pPr>
      <w:r w:rsidRPr="00C1167E">
        <w:rPr>
          <w:rStyle w:val="CommandChar"/>
        </w:rPr>
        <w:drawing>
          <wp:inline distT="0" distB="0" distL="0" distR="0" wp14:anchorId="0C7EBA89" wp14:editId="5E0841FE">
            <wp:extent cx="5396230" cy="2050415"/>
            <wp:effectExtent l="0" t="0" r="0" b="6985"/>
            <wp:docPr id="2795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835" name="Picture 1" descr="A computer screen with white text&#10;&#10;Description automatically generated"/>
                    <pic:cNvPicPr/>
                  </pic:nvPicPr>
                  <pic:blipFill>
                    <a:blip r:embed="rId25"/>
                    <a:stretch>
                      <a:fillRect/>
                    </a:stretch>
                  </pic:blipFill>
                  <pic:spPr>
                    <a:xfrm>
                      <a:off x="0" y="0"/>
                      <a:ext cx="5396230" cy="2050415"/>
                    </a:xfrm>
                    <a:prstGeom prst="rect">
                      <a:avLst/>
                    </a:prstGeom>
                  </pic:spPr>
                </pic:pic>
              </a:graphicData>
            </a:graphic>
          </wp:inline>
        </w:drawing>
      </w:r>
    </w:p>
    <w:p w14:paraId="6C93BB64" w14:textId="77777777" w:rsidR="00CF3733" w:rsidRDefault="00CF3733" w:rsidP="00CF3733">
      <w:pPr>
        <w:pStyle w:val="NoSpacing"/>
        <w:ind w:left="720"/>
        <w:rPr>
          <w:color w:val="00B050"/>
        </w:rPr>
      </w:pPr>
    </w:p>
    <w:p w14:paraId="7A88DEB7" w14:textId="77777777" w:rsidR="00CF3733" w:rsidRPr="00FF5DAD" w:rsidRDefault="00CF3733" w:rsidP="00CF3733">
      <w:pPr>
        <w:pStyle w:val="Heading1"/>
      </w:pPr>
      <w:r w:rsidRPr="00FF5DAD">
        <w:t xml:space="preserve">Join </w:t>
      </w:r>
      <w:r>
        <w:t>t</w:t>
      </w:r>
      <w:r w:rsidRPr="00FF5DAD">
        <w:t xml:space="preserve">he AD domain </w:t>
      </w:r>
      <w:r>
        <w:t>using samba on linux</w:t>
      </w:r>
    </w:p>
    <w:p w14:paraId="19F15045" w14:textId="77777777" w:rsidR="00CA5DF2" w:rsidRDefault="00CF3733" w:rsidP="00CF3733">
      <w:pPr>
        <w:pStyle w:val="ListParagraph"/>
        <w:numPr>
          <w:ilvl w:val="0"/>
          <w:numId w:val="31"/>
        </w:numPr>
        <w:spacing w:line="276" w:lineRule="auto"/>
        <w:ind w:left="357" w:hanging="357"/>
        <w:rPr>
          <w:lang w:val="en-US"/>
        </w:rPr>
      </w:pPr>
      <w:r>
        <w:rPr>
          <w:lang w:val="en-US"/>
        </w:rPr>
        <w:t>Now, we can join our linux machine to the COMPANY-&lt;firstname&gt;.serverlabs.be domain as follows:</w:t>
      </w:r>
    </w:p>
    <w:p w14:paraId="6FD50831" w14:textId="5D622308" w:rsidR="00CF3733" w:rsidRDefault="00CF3733" w:rsidP="00082537">
      <w:pPr>
        <w:pStyle w:val="ListParagraph"/>
        <w:spacing w:line="276" w:lineRule="auto"/>
        <w:ind w:left="357" w:firstLine="351"/>
        <w:rPr>
          <w:lang w:val="en-US"/>
        </w:rPr>
      </w:pPr>
      <w:bookmarkStart w:id="0" w:name="_Hlk533019458"/>
      <w:r w:rsidRPr="003838DA">
        <w:rPr>
          <w:rStyle w:val="CommandChar"/>
        </w:rPr>
        <w:t>sudo net ads join -U "Donald"</w:t>
      </w:r>
      <w:bookmarkEnd w:id="0"/>
      <w:r>
        <w:rPr>
          <w:rFonts w:ascii="Consolas" w:hAnsi="Consolas"/>
          <w:lang w:val="en-US"/>
        </w:rPr>
        <w:br/>
      </w:r>
      <w:r w:rsidRPr="00043A7C">
        <w:rPr>
          <w:lang w:val="en-US"/>
        </w:rPr>
        <w:t>You shoul</w:t>
      </w:r>
      <w:r>
        <w:rPr>
          <w:lang w:val="en-US"/>
        </w:rPr>
        <w:t>d obtain following output</w:t>
      </w:r>
      <w:r w:rsidR="003F231D">
        <w:rPr>
          <w:lang w:val="en-US"/>
        </w:rPr>
        <w:t xml:space="preserve"> (you can neglect a DNS Update failure message)</w:t>
      </w:r>
      <w:r>
        <w:rPr>
          <w:lang w:val="en-US"/>
        </w:rPr>
        <w:t>:</w:t>
      </w:r>
    </w:p>
    <w:p w14:paraId="5AA8276D" w14:textId="4D2A99CB" w:rsidR="00CF3733" w:rsidRPr="00043A7C" w:rsidRDefault="00CB1821" w:rsidP="003838DA">
      <w:pPr>
        <w:pStyle w:val="CLI-text"/>
      </w:pPr>
      <w:r>
        <w:t>mickey</w:t>
      </w:r>
      <w:r w:rsidR="00CF3733" w:rsidRPr="00043A7C">
        <w:t>@debian:~# net ads join -U "</w:t>
      </w:r>
      <w:r w:rsidR="00CF3733">
        <w:t>Donald</w:t>
      </w:r>
      <w:r w:rsidR="00CF3733" w:rsidRPr="00043A7C">
        <w:t>"</w:t>
      </w:r>
    </w:p>
    <w:p w14:paraId="7FFD6286" w14:textId="77777777" w:rsidR="00CF3733" w:rsidRPr="00043A7C" w:rsidRDefault="00CF3733" w:rsidP="003838DA">
      <w:pPr>
        <w:pStyle w:val="CLI-text"/>
      </w:pPr>
      <w:r w:rsidRPr="00043A7C">
        <w:t xml:space="preserve">Enter </w:t>
      </w:r>
      <w:r>
        <w:t>Donald</w:t>
      </w:r>
      <w:r w:rsidRPr="00043A7C">
        <w:t>'s password:</w:t>
      </w:r>
    </w:p>
    <w:p w14:paraId="36B9BE65" w14:textId="77777777" w:rsidR="00CF3733" w:rsidRPr="00043A7C" w:rsidRDefault="00CF3733" w:rsidP="003838DA">
      <w:pPr>
        <w:pStyle w:val="CLI-text"/>
      </w:pPr>
      <w:r w:rsidRPr="00043A7C">
        <w:t xml:space="preserve">Using </w:t>
      </w:r>
      <w:r w:rsidRPr="008D11BC">
        <w:t>short</w:t>
      </w:r>
      <w:r w:rsidRPr="00043A7C">
        <w:t xml:space="preserve"> domain name -- </w:t>
      </w:r>
      <w:r>
        <w:t>COMPANY-&lt;FIRSTNAME&gt;</w:t>
      </w:r>
    </w:p>
    <w:p w14:paraId="0EC9EB28" w14:textId="77777777" w:rsidR="00CF3733" w:rsidRDefault="00CF3733" w:rsidP="003838DA">
      <w:pPr>
        <w:pStyle w:val="CLI-text"/>
      </w:pPr>
      <w:r w:rsidRPr="00043A7C">
        <w:t>Joined 'DEBIAN' to dns domain '</w:t>
      </w:r>
      <w:r>
        <w:t>COMPANY-&lt;firstname&gt;.serverlabs.be</w:t>
      </w:r>
      <w:r w:rsidRPr="00043A7C">
        <w:t>'</w:t>
      </w:r>
    </w:p>
    <w:p w14:paraId="54F1246A" w14:textId="3CCA22AB" w:rsidR="00D77A8B" w:rsidRPr="00043A7C" w:rsidRDefault="00D77A8B" w:rsidP="00D77A8B">
      <w:pPr>
        <w:pStyle w:val="CLI-text"/>
        <w:ind w:left="0"/>
      </w:pPr>
      <w:r w:rsidRPr="00D77A8B">
        <w:lastRenderedPageBreak/>
        <w:drawing>
          <wp:inline distT="0" distB="0" distL="0" distR="0" wp14:anchorId="31A0DBD4" wp14:editId="1EB15D9B">
            <wp:extent cx="5396230" cy="944245"/>
            <wp:effectExtent l="0" t="0" r="0" b="8255"/>
            <wp:docPr id="10046520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2079" name="Picture 1" descr="A screen shot of a computer code&#10;&#10;Description automatically generated"/>
                    <pic:cNvPicPr/>
                  </pic:nvPicPr>
                  <pic:blipFill>
                    <a:blip r:embed="rId26"/>
                    <a:stretch>
                      <a:fillRect/>
                    </a:stretch>
                  </pic:blipFill>
                  <pic:spPr>
                    <a:xfrm>
                      <a:off x="0" y="0"/>
                      <a:ext cx="5396230" cy="944245"/>
                    </a:xfrm>
                    <a:prstGeom prst="rect">
                      <a:avLst/>
                    </a:prstGeom>
                  </pic:spPr>
                </pic:pic>
              </a:graphicData>
            </a:graphic>
          </wp:inline>
        </w:drawing>
      </w:r>
    </w:p>
    <w:p w14:paraId="5969E963" w14:textId="0646C0D9" w:rsidR="00CF3733" w:rsidRDefault="00CF3733" w:rsidP="00CF3733">
      <w:pPr>
        <w:pStyle w:val="ListParagraph"/>
        <w:numPr>
          <w:ilvl w:val="0"/>
          <w:numId w:val="31"/>
        </w:numPr>
        <w:spacing w:after="320" w:line="276" w:lineRule="auto"/>
        <w:rPr>
          <w:lang w:val="en-US"/>
        </w:rPr>
      </w:pPr>
      <w:r w:rsidRPr="00043A7C">
        <w:rPr>
          <w:lang w:val="en-US"/>
        </w:rPr>
        <w:t xml:space="preserve">Have a look at the ADUC tool in </w:t>
      </w:r>
      <w:r>
        <w:rPr>
          <w:lang w:val="en-US"/>
        </w:rPr>
        <w:t>Server Manager</w:t>
      </w:r>
      <w:r w:rsidR="00037147">
        <w:rPr>
          <w:lang w:val="en-US"/>
        </w:rPr>
        <w:t>,</w:t>
      </w:r>
      <w:r w:rsidR="00082537">
        <w:rPr>
          <w:lang w:val="en-US"/>
        </w:rPr>
        <w:t xml:space="preserve"> </w:t>
      </w:r>
      <w:r w:rsidR="002B7110">
        <w:rPr>
          <w:lang w:val="en-US"/>
        </w:rPr>
        <w:t>or the A</w:t>
      </w:r>
      <w:r w:rsidR="00C818BE">
        <w:rPr>
          <w:lang w:val="en-US"/>
        </w:rPr>
        <w:t>ctive Directory</w:t>
      </w:r>
      <w:r w:rsidR="002B7110">
        <w:rPr>
          <w:lang w:val="en-US"/>
        </w:rPr>
        <w:t xml:space="preserve"> tab in WAC</w:t>
      </w:r>
      <w:r w:rsidR="005443EF">
        <w:rPr>
          <w:lang w:val="en-US"/>
        </w:rPr>
        <w:t xml:space="preserve"> (on </w:t>
      </w:r>
      <w:r w:rsidR="00B748E3">
        <w:rPr>
          <w:lang w:val="en-US"/>
        </w:rPr>
        <w:t>your</w:t>
      </w:r>
      <w:r w:rsidR="005443EF">
        <w:rPr>
          <w:lang w:val="en-US"/>
        </w:rPr>
        <w:t xml:space="preserve"> Windows 11 </w:t>
      </w:r>
      <w:r w:rsidR="00B748E3">
        <w:rPr>
          <w:lang w:val="en-US"/>
        </w:rPr>
        <w:t>VM</w:t>
      </w:r>
      <w:r w:rsidR="005443EF">
        <w:rPr>
          <w:lang w:val="en-US"/>
        </w:rPr>
        <w:t>)</w:t>
      </w:r>
      <w:r>
        <w:rPr>
          <w:lang w:val="en-US"/>
        </w:rPr>
        <w:t>. Verify that DEBIAN is added as domain computer.</w:t>
      </w:r>
    </w:p>
    <w:p w14:paraId="54207BAA" w14:textId="5D98214D" w:rsidR="00603D50" w:rsidRPr="00603D50" w:rsidRDefault="00603D50" w:rsidP="00603D50">
      <w:pPr>
        <w:spacing w:after="320" w:line="276" w:lineRule="auto"/>
        <w:rPr>
          <w:color w:val="FF0000"/>
          <w:lang w:val="en-US"/>
        </w:rPr>
      </w:pPr>
      <w:r w:rsidRPr="00603D50">
        <w:rPr>
          <w:color w:val="FF0000"/>
          <w:lang w:val="en-US"/>
        </w:rPr>
        <w:t>It was indeed added</w:t>
      </w:r>
    </w:p>
    <w:p w14:paraId="7EBC6F65" w14:textId="2C3CD20F" w:rsidR="00603D50" w:rsidRPr="00603D50" w:rsidRDefault="00603D50" w:rsidP="00603D50">
      <w:pPr>
        <w:spacing w:after="320" w:line="276" w:lineRule="auto"/>
        <w:rPr>
          <w:lang w:val="en-US"/>
        </w:rPr>
      </w:pPr>
      <w:r w:rsidRPr="00603D50">
        <w:rPr>
          <w:lang w:val="en-US"/>
        </w:rPr>
        <w:drawing>
          <wp:inline distT="0" distB="0" distL="0" distR="0" wp14:anchorId="345344B8" wp14:editId="704FEBA7">
            <wp:extent cx="5396230" cy="3498215"/>
            <wp:effectExtent l="0" t="0" r="0" b="6985"/>
            <wp:docPr id="164935561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5612" name="Picture 1" descr="A computer screen shot of a computer&#10;&#10;Description automatically generated"/>
                    <pic:cNvPicPr/>
                  </pic:nvPicPr>
                  <pic:blipFill>
                    <a:blip r:embed="rId27"/>
                    <a:stretch>
                      <a:fillRect/>
                    </a:stretch>
                  </pic:blipFill>
                  <pic:spPr>
                    <a:xfrm>
                      <a:off x="0" y="0"/>
                      <a:ext cx="5396230" cy="3498215"/>
                    </a:xfrm>
                    <a:prstGeom prst="rect">
                      <a:avLst/>
                    </a:prstGeom>
                  </pic:spPr>
                </pic:pic>
              </a:graphicData>
            </a:graphic>
          </wp:inline>
        </w:drawing>
      </w:r>
    </w:p>
    <w:p w14:paraId="26DA2AAD" w14:textId="77777777" w:rsidR="00CF3733" w:rsidRPr="003B02E4" w:rsidRDefault="00CF3733" w:rsidP="00CF3733"/>
    <w:p w14:paraId="1AA400F9" w14:textId="77777777" w:rsidR="00CF3733" w:rsidRDefault="00CF3733" w:rsidP="00CF3733">
      <w:pPr>
        <w:pStyle w:val="Heading1"/>
      </w:pPr>
      <w:r>
        <w:t>Configure NSS to make linux aware of domain users and groups</w:t>
      </w:r>
    </w:p>
    <w:p w14:paraId="20C606EF" w14:textId="77777777" w:rsidR="00CF3733" w:rsidRPr="00DA6235" w:rsidRDefault="00CF3733" w:rsidP="00CF3733">
      <w:pPr>
        <w:rPr>
          <w:lang w:val="en-US"/>
        </w:rPr>
      </w:pPr>
      <w:r>
        <w:rPr>
          <w:lang w:val="en-US"/>
        </w:rPr>
        <w:t>In the next steps</w:t>
      </w:r>
      <w:r w:rsidRPr="00DA6235">
        <w:rPr>
          <w:lang w:val="en-US"/>
        </w:rPr>
        <w:t xml:space="preserve">, we </w:t>
      </w:r>
      <w:r>
        <w:rPr>
          <w:lang w:val="en-US"/>
        </w:rPr>
        <w:t xml:space="preserve">now </w:t>
      </w:r>
      <w:r w:rsidRPr="00DA6235">
        <w:rPr>
          <w:lang w:val="en-US"/>
        </w:rPr>
        <w:t xml:space="preserve">also want to make domain users and groups available and usable to the local Linux system. </w:t>
      </w:r>
    </w:p>
    <w:p w14:paraId="6804B452" w14:textId="77777777" w:rsidR="00CF3733" w:rsidRPr="00DA6235" w:rsidRDefault="00CF3733" w:rsidP="00CF3733">
      <w:pPr>
        <w:pStyle w:val="ListParagraph"/>
        <w:numPr>
          <w:ilvl w:val="0"/>
          <w:numId w:val="31"/>
        </w:numPr>
        <w:spacing w:after="320" w:line="276" w:lineRule="auto"/>
        <w:rPr>
          <w:lang w:val="en-US"/>
        </w:rPr>
      </w:pPr>
      <w:r>
        <w:rPr>
          <w:lang w:val="en-US"/>
        </w:rPr>
        <w:t xml:space="preserve">We first need to install a </w:t>
      </w:r>
      <w:r w:rsidRPr="00DA6235">
        <w:rPr>
          <w:lang w:val="en-US"/>
        </w:rPr>
        <w:t>service to resolve user and group information from Windows servers</w:t>
      </w:r>
      <w:r>
        <w:rPr>
          <w:lang w:val="en-US"/>
        </w:rPr>
        <w:t xml:space="preserve">. This is the winbind service. To this end, install the following packages: </w:t>
      </w:r>
      <w:r>
        <w:rPr>
          <w:lang w:val="en-US"/>
        </w:rPr>
        <w:br/>
      </w:r>
      <w:r w:rsidRPr="00DA6235">
        <w:rPr>
          <w:rFonts w:ascii="Consolas" w:hAnsi="Consolas"/>
          <w:lang w:val="en-US"/>
        </w:rPr>
        <w:t>winbind libnss-winbind libpam-winbind</w:t>
      </w:r>
    </w:p>
    <w:p w14:paraId="74145493" w14:textId="77777777" w:rsidR="00CF3733" w:rsidRDefault="00CF3733" w:rsidP="00CF3733">
      <w:pPr>
        <w:pStyle w:val="ListParagraph"/>
        <w:numPr>
          <w:ilvl w:val="0"/>
          <w:numId w:val="31"/>
        </w:numPr>
        <w:spacing w:line="276" w:lineRule="auto"/>
        <w:ind w:left="357" w:hanging="357"/>
        <w:rPr>
          <w:lang w:val="en-US"/>
        </w:rPr>
      </w:pPr>
      <w:r>
        <w:rPr>
          <w:lang w:val="en-US"/>
        </w:rPr>
        <w:t xml:space="preserve">With </w:t>
      </w:r>
      <w:r w:rsidRPr="00CF4E1C">
        <w:rPr>
          <w:rStyle w:val="CommandChar"/>
        </w:rPr>
        <w:t>dpkg -L &lt;package&gt;</w:t>
      </w:r>
      <w:r>
        <w:rPr>
          <w:lang w:val="en-US"/>
        </w:rPr>
        <w:t xml:space="preserve"> one can see which files are installed by a package. What additional pam module has been installed by the previous packages?</w:t>
      </w:r>
    </w:p>
    <w:p w14:paraId="4AFD9186" w14:textId="48417DDE" w:rsidR="00CF3733" w:rsidRDefault="00603D50" w:rsidP="00CF3733">
      <w:pPr>
        <w:rPr>
          <w:b/>
          <w:bCs/>
          <w:color w:val="FF0000"/>
          <w:lang w:val="en-US"/>
        </w:rPr>
      </w:pPr>
      <w:r w:rsidRPr="00603D50">
        <w:rPr>
          <w:b/>
          <w:bCs/>
          <w:color w:val="FF0000"/>
          <w:lang w:val="en-US"/>
        </w:rPr>
        <w:t>/lib/x86_64-linux-gnu/security/pam_winbind.so</w:t>
      </w:r>
    </w:p>
    <w:p w14:paraId="29AFA79A" w14:textId="13F07C12" w:rsidR="00603D50" w:rsidRDefault="00603D50" w:rsidP="00CF3733">
      <w:pPr>
        <w:rPr>
          <w:b/>
          <w:bCs/>
          <w:color w:val="00B050"/>
          <w:lang w:val="en-US"/>
        </w:rPr>
      </w:pPr>
      <w:r w:rsidRPr="00603D50">
        <w:rPr>
          <w:b/>
          <w:bCs/>
          <w:color w:val="00B050"/>
          <w:lang w:val="en-US"/>
        </w:rPr>
        <w:drawing>
          <wp:inline distT="0" distB="0" distL="0" distR="0" wp14:anchorId="0BD47A1C" wp14:editId="225D50AD">
            <wp:extent cx="5396230" cy="1186180"/>
            <wp:effectExtent l="0" t="0" r="0" b="0"/>
            <wp:docPr id="18362990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9022" name="Picture 1" descr="A screen shot of a computer&#10;&#10;Description automatically generated"/>
                    <pic:cNvPicPr/>
                  </pic:nvPicPr>
                  <pic:blipFill>
                    <a:blip r:embed="rId28"/>
                    <a:stretch>
                      <a:fillRect/>
                    </a:stretch>
                  </pic:blipFill>
                  <pic:spPr>
                    <a:xfrm>
                      <a:off x="0" y="0"/>
                      <a:ext cx="5396230" cy="1186180"/>
                    </a:xfrm>
                    <a:prstGeom prst="rect">
                      <a:avLst/>
                    </a:prstGeom>
                  </pic:spPr>
                </pic:pic>
              </a:graphicData>
            </a:graphic>
          </wp:inline>
        </w:drawing>
      </w:r>
    </w:p>
    <w:p w14:paraId="57D977BA" w14:textId="0BE97499" w:rsidR="00EB435A" w:rsidRPr="00E80BBC" w:rsidRDefault="00EB435A" w:rsidP="00CF3733">
      <w:pPr>
        <w:rPr>
          <w:color w:val="FF0000"/>
          <w:lang w:val="en-US"/>
        </w:rPr>
      </w:pPr>
      <w:r w:rsidRPr="00E80BBC">
        <w:rPr>
          <w:color w:val="FF0000"/>
          <w:lang w:val="en-US"/>
        </w:rPr>
        <w:t>Also these with winbind</w:t>
      </w:r>
      <w:r w:rsidR="00E80BBC">
        <w:rPr>
          <w:color w:val="FF0000"/>
          <w:lang w:val="en-US"/>
        </w:rPr>
        <w:t>, but it does not look like pam modules.</w:t>
      </w:r>
    </w:p>
    <w:p w14:paraId="4DB5B655" w14:textId="55FDDD78" w:rsidR="00EB435A" w:rsidRPr="00603D50" w:rsidRDefault="00EB435A" w:rsidP="00CF3733">
      <w:pPr>
        <w:rPr>
          <w:b/>
          <w:bCs/>
          <w:color w:val="00B050"/>
          <w:lang w:val="en-US"/>
        </w:rPr>
      </w:pPr>
      <w:r w:rsidRPr="00EB435A">
        <w:rPr>
          <w:b/>
          <w:bCs/>
          <w:color w:val="00B050"/>
          <w:lang w:val="en-US"/>
        </w:rPr>
        <w:lastRenderedPageBreak/>
        <w:drawing>
          <wp:inline distT="0" distB="0" distL="0" distR="0" wp14:anchorId="072618AB" wp14:editId="5205C87D">
            <wp:extent cx="5396230" cy="3495040"/>
            <wp:effectExtent l="0" t="0" r="0" b="0"/>
            <wp:docPr id="811910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10210" name="Picture 1" descr="A screenshot of a computer program&#10;&#10;Description automatically generated"/>
                    <pic:cNvPicPr/>
                  </pic:nvPicPr>
                  <pic:blipFill>
                    <a:blip r:embed="rId29"/>
                    <a:stretch>
                      <a:fillRect/>
                    </a:stretch>
                  </pic:blipFill>
                  <pic:spPr>
                    <a:xfrm>
                      <a:off x="0" y="0"/>
                      <a:ext cx="5396230" cy="3495040"/>
                    </a:xfrm>
                    <a:prstGeom prst="rect">
                      <a:avLst/>
                    </a:prstGeom>
                  </pic:spPr>
                </pic:pic>
              </a:graphicData>
            </a:graphic>
          </wp:inline>
        </w:drawing>
      </w:r>
    </w:p>
    <w:p w14:paraId="379F7B8A" w14:textId="77777777" w:rsidR="00CF3733" w:rsidRPr="007329AB" w:rsidRDefault="00CF3733" w:rsidP="00CF3733">
      <w:pPr>
        <w:rPr>
          <w:color w:val="00B050"/>
        </w:rPr>
      </w:pPr>
    </w:p>
    <w:p w14:paraId="20EA7800" w14:textId="77777777" w:rsidR="001545A5" w:rsidRPr="006D1D91" w:rsidRDefault="00CF3733" w:rsidP="006D1D91">
      <w:pPr>
        <w:pStyle w:val="ListParagraph"/>
        <w:numPr>
          <w:ilvl w:val="0"/>
          <w:numId w:val="31"/>
        </w:numPr>
        <w:spacing w:line="276" w:lineRule="auto"/>
        <w:ind w:left="357" w:hanging="357"/>
        <w:rPr>
          <w:lang w:val="en-US"/>
        </w:rPr>
      </w:pPr>
      <w:r w:rsidRPr="006D1D91">
        <w:rPr>
          <w:lang w:val="en-US"/>
        </w:rPr>
        <w:t>You can check a successful connection by the winbind service to the DC with:</w:t>
      </w:r>
    </w:p>
    <w:p w14:paraId="67F54CB9" w14:textId="488D3F4E" w:rsidR="001545A5" w:rsidRDefault="00CF3733" w:rsidP="001545A5">
      <w:pPr>
        <w:pStyle w:val="CLI-text"/>
        <w:ind w:left="708"/>
      </w:pPr>
      <w:r w:rsidRPr="00C609D4">
        <w:rPr>
          <w:rStyle w:val="CommandChar"/>
        </w:rPr>
        <w:t>wbinfo --ping-dc</w:t>
      </w:r>
    </w:p>
    <w:p w14:paraId="3F507390" w14:textId="304482FC" w:rsidR="00D74F0A" w:rsidRPr="006D1D91" w:rsidRDefault="00CF3733" w:rsidP="005038BA">
      <w:pPr>
        <w:pStyle w:val="ListParagraph"/>
        <w:spacing w:line="276" w:lineRule="auto"/>
        <w:ind w:left="357"/>
        <w:rPr>
          <w:lang w:val="en-US"/>
        </w:rPr>
      </w:pPr>
      <w:r w:rsidRPr="006D1D91">
        <w:rPr>
          <w:lang w:val="en-US"/>
        </w:rPr>
        <w:t>which should output the following:</w:t>
      </w:r>
    </w:p>
    <w:p w14:paraId="7C532FA0" w14:textId="57538062" w:rsidR="00CF3733" w:rsidRDefault="00CF3733" w:rsidP="001545A5">
      <w:pPr>
        <w:pStyle w:val="CLI-text"/>
        <w:ind w:left="708"/>
      </w:pPr>
      <w:r w:rsidRPr="006F72C1">
        <w:t>checking the NETLOGON for domain[</w:t>
      </w:r>
      <w:r>
        <w:t>COMPANY-&lt;FIRSTNAME&gt;</w:t>
      </w:r>
      <w:r w:rsidRPr="006F72C1">
        <w:t>] dc connection to "KING.</w:t>
      </w:r>
      <w:r>
        <w:t>COMPANY-&lt;firstname&gt;.serverlabs.be</w:t>
      </w:r>
      <w:r w:rsidRPr="006F72C1">
        <w:t>" succeeded</w:t>
      </w:r>
    </w:p>
    <w:p w14:paraId="5A5ECE76" w14:textId="77777777" w:rsidR="001B5E2D" w:rsidRDefault="001B5E2D" w:rsidP="001B5E2D">
      <w:pPr>
        <w:pStyle w:val="CLI-text"/>
        <w:ind w:left="0"/>
      </w:pPr>
    </w:p>
    <w:p w14:paraId="2281F117" w14:textId="171A9DC5" w:rsidR="001B5E2D" w:rsidRPr="006F72C1" w:rsidRDefault="001B5E2D" w:rsidP="001B5E2D">
      <w:pPr>
        <w:pStyle w:val="CLI-text"/>
        <w:ind w:left="0"/>
      </w:pPr>
      <w:r w:rsidRPr="001B5E2D">
        <w:drawing>
          <wp:inline distT="0" distB="0" distL="0" distR="0" wp14:anchorId="73235AEA" wp14:editId="73319287">
            <wp:extent cx="5396230" cy="505460"/>
            <wp:effectExtent l="0" t="0" r="0" b="8890"/>
            <wp:docPr id="18859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0579" name=""/>
                    <pic:cNvPicPr/>
                  </pic:nvPicPr>
                  <pic:blipFill>
                    <a:blip r:embed="rId30"/>
                    <a:stretch>
                      <a:fillRect/>
                    </a:stretch>
                  </pic:blipFill>
                  <pic:spPr>
                    <a:xfrm>
                      <a:off x="0" y="0"/>
                      <a:ext cx="5396230" cy="505460"/>
                    </a:xfrm>
                    <a:prstGeom prst="rect">
                      <a:avLst/>
                    </a:prstGeom>
                  </pic:spPr>
                </pic:pic>
              </a:graphicData>
            </a:graphic>
          </wp:inline>
        </w:drawing>
      </w:r>
    </w:p>
    <w:p w14:paraId="00D01525" w14:textId="32126A6E" w:rsidR="00E12D20" w:rsidRPr="00E12D20" w:rsidRDefault="00CF3733" w:rsidP="00770409">
      <w:pPr>
        <w:pStyle w:val="ListParagraph"/>
        <w:numPr>
          <w:ilvl w:val="0"/>
          <w:numId w:val="31"/>
        </w:numPr>
        <w:spacing w:line="276" w:lineRule="auto"/>
        <w:ind w:left="357" w:hanging="357"/>
        <w:rPr>
          <w:rFonts w:ascii="Consolas" w:hAnsi="Consolas"/>
          <w:lang w:val="en-US"/>
        </w:rPr>
      </w:pPr>
      <w:r>
        <w:rPr>
          <w:lang w:val="en-US"/>
        </w:rPr>
        <w:t>W</w:t>
      </w:r>
      <w:r w:rsidRPr="00DA6235">
        <w:rPr>
          <w:lang w:val="en-US"/>
        </w:rPr>
        <w:t xml:space="preserve">e need to link the information from the Windows domain into </w:t>
      </w:r>
      <w:r w:rsidR="001C1C40" w:rsidRPr="00DA6235">
        <w:rPr>
          <w:lang w:val="en-US"/>
        </w:rPr>
        <w:t>information</w:t>
      </w:r>
      <w:r w:rsidRPr="00DA6235">
        <w:rPr>
          <w:lang w:val="en-US"/>
        </w:rPr>
        <w:t xml:space="preserve"> that can be accessed by Linux. We </w:t>
      </w:r>
      <w:r>
        <w:rPr>
          <w:lang w:val="en-US"/>
        </w:rPr>
        <w:t>thus need to enable the information in the Name Service Switch (NSS</w:t>
      </w:r>
      <w:r w:rsidR="001C1C40">
        <w:rPr>
          <w:lang w:val="en-US"/>
        </w:rPr>
        <w:t>). This</w:t>
      </w:r>
      <w:r>
        <w:rPr>
          <w:lang w:val="en-US"/>
        </w:rPr>
        <w:t xml:space="preserve"> is done by including winbind in the passwd and group entries (not the shadow entry) in /etc/nsswitch.conf </w:t>
      </w:r>
      <w:r w:rsidR="001C1C40">
        <w:rPr>
          <w:lang w:val="en-US"/>
        </w:rPr>
        <w:t>file:</w:t>
      </w:r>
    </w:p>
    <w:p w14:paraId="2053950A" w14:textId="028A17C6" w:rsidR="00CF3733" w:rsidRDefault="00CF3733" w:rsidP="0064785E">
      <w:pPr>
        <w:pStyle w:val="CLI-text"/>
        <w:ind w:left="12" w:firstLine="708"/>
      </w:pPr>
      <w:r w:rsidRPr="006F72C1">
        <w:t xml:space="preserve">passwd:         </w:t>
      </w:r>
      <w:r w:rsidRPr="00B2173A">
        <w:t>files systemd winbind</w:t>
      </w:r>
    </w:p>
    <w:p w14:paraId="41896245" w14:textId="12703CC0" w:rsidR="00CF3733" w:rsidRDefault="00CF3733" w:rsidP="00E12D20">
      <w:pPr>
        <w:pStyle w:val="CLI-text"/>
      </w:pPr>
      <w:r w:rsidRPr="006F72C1">
        <w:t xml:space="preserve">group:          </w:t>
      </w:r>
      <w:r w:rsidRPr="00B2173A">
        <w:t>files systemd winbind</w:t>
      </w:r>
    </w:p>
    <w:p w14:paraId="4BCAB4C4" w14:textId="77777777" w:rsidR="00831837" w:rsidRDefault="00831837" w:rsidP="00E12D20">
      <w:pPr>
        <w:pStyle w:val="CLI-text"/>
      </w:pPr>
    </w:p>
    <w:p w14:paraId="34A6EC7E" w14:textId="5E266B7E" w:rsidR="00831837" w:rsidRDefault="00831837" w:rsidP="00A25637">
      <w:pPr>
        <w:pStyle w:val="CLI-text"/>
        <w:ind w:left="0"/>
      </w:pPr>
      <w:r w:rsidRPr="00831837">
        <w:lastRenderedPageBreak/>
        <w:drawing>
          <wp:inline distT="0" distB="0" distL="0" distR="0" wp14:anchorId="02F69E96" wp14:editId="00C114F1">
            <wp:extent cx="5396230" cy="3376930"/>
            <wp:effectExtent l="0" t="0" r="0" b="0"/>
            <wp:docPr id="14456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806" name="Picture 1" descr="A screenshot of a computer&#10;&#10;Description automatically generated"/>
                    <pic:cNvPicPr/>
                  </pic:nvPicPr>
                  <pic:blipFill>
                    <a:blip r:embed="rId31"/>
                    <a:stretch>
                      <a:fillRect/>
                    </a:stretch>
                  </pic:blipFill>
                  <pic:spPr>
                    <a:xfrm>
                      <a:off x="0" y="0"/>
                      <a:ext cx="5396230" cy="3376930"/>
                    </a:xfrm>
                    <a:prstGeom prst="rect">
                      <a:avLst/>
                    </a:prstGeom>
                  </pic:spPr>
                </pic:pic>
              </a:graphicData>
            </a:graphic>
          </wp:inline>
        </w:drawing>
      </w:r>
    </w:p>
    <w:p w14:paraId="22826DF5" w14:textId="0D073144" w:rsidR="00831837" w:rsidRPr="00A25637" w:rsidRDefault="00831837" w:rsidP="00A25637">
      <w:pPr>
        <w:pStyle w:val="CLI-text"/>
        <w:ind w:left="0"/>
        <w:rPr>
          <w:color w:val="FF0000"/>
        </w:rPr>
      </w:pPr>
      <w:r w:rsidRPr="00A25637">
        <w:rPr>
          <w:color w:val="FF0000"/>
        </w:rPr>
        <w:t>It was there by default</w:t>
      </w:r>
    </w:p>
    <w:p w14:paraId="7A5F2537" w14:textId="77777777" w:rsidR="00770409" w:rsidRDefault="00CF3733" w:rsidP="0064785E">
      <w:pPr>
        <w:pStyle w:val="ListParagraph"/>
        <w:numPr>
          <w:ilvl w:val="0"/>
          <w:numId w:val="31"/>
        </w:numPr>
        <w:spacing w:after="320" w:line="276" w:lineRule="auto"/>
        <w:rPr>
          <w:lang w:val="en-US"/>
        </w:rPr>
      </w:pPr>
      <w:r w:rsidRPr="00770409">
        <w:rPr>
          <w:lang w:val="en-US"/>
        </w:rPr>
        <w:t>You can now query information about domain users and groups thanks to winbind in NSS. Try e.g.:</w:t>
      </w:r>
    </w:p>
    <w:p w14:paraId="4E8BCF67" w14:textId="2F23A6DE" w:rsidR="00CF3733" w:rsidRPr="00770409" w:rsidRDefault="00CF3733" w:rsidP="0064785E">
      <w:pPr>
        <w:pStyle w:val="ListParagraph"/>
        <w:spacing w:after="320" w:line="276" w:lineRule="auto"/>
        <w:ind w:left="708"/>
        <w:rPr>
          <w:lang w:val="en-US"/>
        </w:rPr>
      </w:pPr>
      <w:r w:rsidRPr="00AD218C">
        <w:rPr>
          <w:rStyle w:val="CommandChar"/>
        </w:rPr>
        <w:t>getent passwd "COMPANY-&lt;FIRSTNAME&gt;\\John Doe"</w:t>
      </w:r>
      <w:r w:rsidRPr="00AD218C">
        <w:rPr>
          <w:rStyle w:val="CommandChar"/>
        </w:rPr>
        <w:br/>
        <w:t>getent group "COMPANY-&lt;FIRSTNAME&gt;\\Domain Users"</w:t>
      </w:r>
      <w:r w:rsidRPr="00AD218C">
        <w:rPr>
          <w:rStyle w:val="CommandChar"/>
        </w:rPr>
        <w:br/>
        <w:t>id "COMPANY-&lt;FIRSTNAME&gt;\\John Doe"</w:t>
      </w:r>
    </w:p>
    <w:p w14:paraId="22E34C68" w14:textId="700DF133" w:rsidR="00CF3733" w:rsidRPr="00D32DB8" w:rsidRDefault="00D32DB8" w:rsidP="00D32DB8">
      <w:pPr>
        <w:spacing w:after="320" w:line="276" w:lineRule="auto"/>
        <w:rPr>
          <w:lang w:val="en-US"/>
        </w:rPr>
      </w:pPr>
      <w:r w:rsidRPr="00D32DB8">
        <w:rPr>
          <w:lang w:val="en-US"/>
        </w:rPr>
        <w:drawing>
          <wp:inline distT="0" distB="0" distL="0" distR="0" wp14:anchorId="61EB3387" wp14:editId="4692517D">
            <wp:extent cx="5396230" cy="1217930"/>
            <wp:effectExtent l="0" t="0" r="0" b="1270"/>
            <wp:docPr id="13626031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3158" name="Picture 1" descr="A screen shot of a computer&#10;&#10;Description automatically generated"/>
                    <pic:cNvPicPr/>
                  </pic:nvPicPr>
                  <pic:blipFill>
                    <a:blip r:embed="rId32"/>
                    <a:stretch>
                      <a:fillRect/>
                    </a:stretch>
                  </pic:blipFill>
                  <pic:spPr>
                    <a:xfrm>
                      <a:off x="0" y="0"/>
                      <a:ext cx="5396230" cy="1217930"/>
                    </a:xfrm>
                    <a:prstGeom prst="rect">
                      <a:avLst/>
                    </a:prstGeom>
                  </pic:spPr>
                </pic:pic>
              </a:graphicData>
            </a:graphic>
          </wp:inline>
        </w:drawing>
      </w:r>
    </w:p>
    <w:p w14:paraId="04F6EBDB" w14:textId="77777777" w:rsidR="00CF3733" w:rsidRDefault="00CF3733" w:rsidP="00CF3733">
      <w:pPr>
        <w:pStyle w:val="Heading1"/>
      </w:pPr>
      <w:r>
        <w:t>Configure PAM to enable domain users to login on linux</w:t>
      </w:r>
    </w:p>
    <w:p w14:paraId="0FC2DB45" w14:textId="58C92D7E" w:rsidR="00CF3733" w:rsidRDefault="00CF3733" w:rsidP="00CF3733">
      <w:pPr>
        <w:pStyle w:val="ListParagraph"/>
        <w:numPr>
          <w:ilvl w:val="0"/>
          <w:numId w:val="31"/>
        </w:numPr>
        <w:spacing w:after="320" w:line="276" w:lineRule="auto"/>
        <w:rPr>
          <w:lang w:val="en-US"/>
        </w:rPr>
      </w:pPr>
      <w:r>
        <w:rPr>
          <w:lang w:val="en-US"/>
        </w:rPr>
        <w:t>Next, t</w:t>
      </w:r>
      <w:r w:rsidRPr="00ED7E3F">
        <w:rPr>
          <w:lang w:val="en-US"/>
        </w:rPr>
        <w:t xml:space="preserve">o enable domain users to log in locally or to authenticate to services installed on the domain member, such as SSH, </w:t>
      </w:r>
      <w:r>
        <w:rPr>
          <w:lang w:val="en-US"/>
        </w:rPr>
        <w:t>we</w:t>
      </w:r>
      <w:r w:rsidRPr="00ED7E3F">
        <w:rPr>
          <w:lang w:val="en-US"/>
        </w:rPr>
        <w:t xml:space="preserve"> must enable PAM to use the pam_winbind module</w:t>
      </w:r>
      <w:r>
        <w:rPr>
          <w:lang w:val="en-US"/>
        </w:rPr>
        <w:t xml:space="preserve">. To this end, you can simply execute on Debian: </w:t>
      </w:r>
      <w:r w:rsidR="009968A9" w:rsidRPr="009968A9">
        <w:rPr>
          <w:rStyle w:val="CommandChar"/>
        </w:rPr>
        <w:t>sudo</w:t>
      </w:r>
      <w:r w:rsidR="009968A9">
        <w:rPr>
          <w:lang w:val="en-US"/>
        </w:rPr>
        <w:t xml:space="preserve"> </w:t>
      </w:r>
      <w:r w:rsidRPr="00AB5745">
        <w:rPr>
          <w:rStyle w:val="CommandChar"/>
        </w:rPr>
        <w:t>pam-auth-update</w:t>
      </w:r>
      <w:r>
        <w:rPr>
          <w:lang w:val="en-US"/>
        </w:rPr>
        <w:t xml:space="preserve"> . </w:t>
      </w:r>
      <w:r w:rsidRPr="00ED7E3F">
        <w:rPr>
          <w:lang w:val="en-US"/>
        </w:rPr>
        <w:t xml:space="preserve"> </w:t>
      </w:r>
      <w:r>
        <w:rPr>
          <w:lang w:val="en-US"/>
        </w:rPr>
        <w:t xml:space="preserve"> </w:t>
      </w:r>
      <w:r>
        <w:rPr>
          <w:lang w:val="en-US"/>
        </w:rPr>
        <w:br/>
        <w:t xml:space="preserve">Check all </w:t>
      </w:r>
      <w:r w:rsidR="001C1C40">
        <w:rPr>
          <w:lang w:val="en-US"/>
        </w:rPr>
        <w:t>options but</w:t>
      </w:r>
      <w:r>
        <w:rPr>
          <w:lang w:val="en-US"/>
        </w:rPr>
        <w:t xml:space="preserve"> disable the “Kerberos authentication”.</w:t>
      </w:r>
    </w:p>
    <w:p w14:paraId="4162AE13" w14:textId="77777777" w:rsidR="00CF3733" w:rsidRDefault="00CF3733" w:rsidP="00CF3733">
      <w:pPr>
        <w:rPr>
          <w:lang w:val="en-US"/>
        </w:rPr>
      </w:pPr>
      <w:r>
        <w:rPr>
          <w:noProof/>
        </w:rPr>
        <w:lastRenderedPageBreak/>
        <w:drawing>
          <wp:inline distT="0" distB="0" distL="0" distR="0" wp14:anchorId="23A83506" wp14:editId="366990FD">
            <wp:extent cx="5403545" cy="3234055"/>
            <wp:effectExtent l="0" t="0" r="6985" b="4445"/>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fbeelding 76"/>
                    <pic:cNvPicPr/>
                  </pic:nvPicPr>
                  <pic:blipFill>
                    <a:blip r:embed="rId33"/>
                    <a:stretch>
                      <a:fillRect/>
                    </a:stretch>
                  </pic:blipFill>
                  <pic:spPr>
                    <a:xfrm>
                      <a:off x="0" y="0"/>
                      <a:ext cx="5403545" cy="3234055"/>
                    </a:xfrm>
                    <a:prstGeom prst="rect">
                      <a:avLst/>
                    </a:prstGeom>
                  </pic:spPr>
                </pic:pic>
              </a:graphicData>
            </a:graphic>
          </wp:inline>
        </w:drawing>
      </w:r>
    </w:p>
    <w:p w14:paraId="44AD100D" w14:textId="77777777" w:rsidR="00CF3733" w:rsidRDefault="00CF3733" w:rsidP="00CF3733">
      <w:pPr>
        <w:pStyle w:val="ListParagraph"/>
        <w:numPr>
          <w:ilvl w:val="0"/>
          <w:numId w:val="31"/>
        </w:numPr>
        <w:spacing w:after="320" w:line="276" w:lineRule="auto"/>
        <w:rPr>
          <w:lang w:val="en-US"/>
        </w:rPr>
      </w:pPr>
      <w:r>
        <w:rPr>
          <w:lang w:val="en-US"/>
        </w:rPr>
        <w:t>Now check the ‘common-auth’ pam configuration file. What PAM module is now used additionally for allowing users to login, besides the traditional pam_unix.so module (for local users based on /etc/passwd)?</w:t>
      </w:r>
    </w:p>
    <w:p w14:paraId="6A6B3998" w14:textId="659BA3FA" w:rsidR="004D379F" w:rsidRPr="004D379F" w:rsidRDefault="004D379F" w:rsidP="004D379F">
      <w:pPr>
        <w:spacing w:after="320" w:line="276" w:lineRule="auto"/>
        <w:rPr>
          <w:color w:val="FF0000"/>
          <w:lang w:val="en-US"/>
        </w:rPr>
      </w:pPr>
      <w:r w:rsidRPr="004D379F">
        <w:rPr>
          <w:color w:val="FF0000"/>
          <w:lang w:val="en-US"/>
        </w:rPr>
        <w:t>/etc/pam.d/common-auth</w:t>
      </w:r>
      <w:r>
        <w:rPr>
          <w:color w:val="FF0000"/>
          <w:lang w:val="en-US"/>
        </w:rPr>
        <w:t xml:space="preserve"> (</w:t>
      </w:r>
      <w:r w:rsidRPr="008265A1">
        <w:rPr>
          <w:b/>
          <w:bCs/>
          <w:color w:val="FF0000"/>
          <w:lang w:val="en-US"/>
        </w:rPr>
        <w:t>pam_winbind.so</w:t>
      </w:r>
      <w:r>
        <w:rPr>
          <w:color w:val="FF0000"/>
          <w:lang w:val="en-US"/>
        </w:rPr>
        <w:t>)</w:t>
      </w:r>
    </w:p>
    <w:p w14:paraId="6EB81F24" w14:textId="04043FC4" w:rsidR="004D379F" w:rsidRPr="004D379F" w:rsidRDefault="004D379F" w:rsidP="004D379F">
      <w:pPr>
        <w:spacing w:after="320" w:line="276" w:lineRule="auto"/>
        <w:rPr>
          <w:lang w:val="en-US"/>
        </w:rPr>
      </w:pPr>
      <w:r w:rsidRPr="004D379F">
        <w:rPr>
          <w:lang w:val="en-US"/>
        </w:rPr>
        <w:drawing>
          <wp:inline distT="0" distB="0" distL="0" distR="0" wp14:anchorId="320F038B" wp14:editId="7EB361B5">
            <wp:extent cx="5396230" cy="1542415"/>
            <wp:effectExtent l="0" t="0" r="0" b="635"/>
            <wp:docPr id="511824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24314" name="Picture 1" descr="A screen shot of a computer program&#10;&#10;Description automatically generated"/>
                    <pic:cNvPicPr/>
                  </pic:nvPicPr>
                  <pic:blipFill>
                    <a:blip r:embed="rId34"/>
                    <a:stretch>
                      <a:fillRect/>
                    </a:stretch>
                  </pic:blipFill>
                  <pic:spPr>
                    <a:xfrm>
                      <a:off x="0" y="0"/>
                      <a:ext cx="5396230" cy="1542415"/>
                    </a:xfrm>
                    <a:prstGeom prst="rect">
                      <a:avLst/>
                    </a:prstGeom>
                  </pic:spPr>
                </pic:pic>
              </a:graphicData>
            </a:graphic>
          </wp:inline>
        </w:drawing>
      </w:r>
    </w:p>
    <w:p w14:paraId="2F129D93" w14:textId="77777777" w:rsidR="00CF3733" w:rsidRPr="003D5B11" w:rsidRDefault="00CF3733" w:rsidP="00CF3733"/>
    <w:p w14:paraId="7833EE22" w14:textId="77777777" w:rsidR="00CF3733" w:rsidRPr="00315A15" w:rsidRDefault="00CF3733" w:rsidP="00CF3733">
      <w:pPr>
        <w:pStyle w:val="ListParagraph"/>
        <w:numPr>
          <w:ilvl w:val="0"/>
          <w:numId w:val="31"/>
        </w:numPr>
        <w:spacing w:after="320" w:line="276" w:lineRule="auto"/>
        <w:rPr>
          <w:lang w:val="en-US"/>
        </w:rPr>
      </w:pPr>
      <w:r>
        <w:rPr>
          <w:lang w:val="en-US"/>
        </w:rPr>
        <w:t xml:space="preserve">Now finally, you can login with a domain user! Go to a local tty and login with: </w:t>
      </w:r>
      <w:r>
        <w:rPr>
          <w:rFonts w:ascii="Consolas" w:hAnsi="Consolas"/>
          <w:lang w:val="en-US"/>
        </w:rPr>
        <w:t>COMPANY-&lt;FIRSTNAME&gt;</w:t>
      </w:r>
      <w:r w:rsidRPr="00D63DEF">
        <w:rPr>
          <w:rFonts w:ascii="Consolas" w:hAnsi="Consolas"/>
          <w:lang w:val="en-US"/>
        </w:rPr>
        <w:t>\John Doe</w:t>
      </w:r>
    </w:p>
    <w:p w14:paraId="153FBE1D" w14:textId="56A92355" w:rsidR="00315A15" w:rsidRDefault="00315A15" w:rsidP="00315A15">
      <w:pPr>
        <w:spacing w:after="320" w:line="276" w:lineRule="auto"/>
        <w:rPr>
          <w:lang w:val="en-US"/>
        </w:rPr>
      </w:pPr>
      <w:r w:rsidRPr="00315A15">
        <w:rPr>
          <w:lang w:val="en-US"/>
        </w:rPr>
        <w:lastRenderedPageBreak/>
        <w:drawing>
          <wp:inline distT="0" distB="0" distL="0" distR="0" wp14:anchorId="31BD5D87" wp14:editId="4C4EFCE3">
            <wp:extent cx="5396230" cy="2023110"/>
            <wp:effectExtent l="0" t="0" r="0" b="0"/>
            <wp:docPr id="1934786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6225" name="Picture 1" descr="A screenshot of a computer&#10;&#10;Description automatically generated"/>
                    <pic:cNvPicPr/>
                  </pic:nvPicPr>
                  <pic:blipFill>
                    <a:blip r:embed="rId35"/>
                    <a:stretch>
                      <a:fillRect/>
                    </a:stretch>
                  </pic:blipFill>
                  <pic:spPr>
                    <a:xfrm>
                      <a:off x="0" y="0"/>
                      <a:ext cx="5396230" cy="2023110"/>
                    </a:xfrm>
                    <a:prstGeom prst="rect">
                      <a:avLst/>
                    </a:prstGeom>
                  </pic:spPr>
                </pic:pic>
              </a:graphicData>
            </a:graphic>
          </wp:inline>
        </w:drawing>
      </w:r>
    </w:p>
    <w:p w14:paraId="0B5EDC47" w14:textId="39F9A886" w:rsidR="00315A15" w:rsidRPr="00CF1683" w:rsidRDefault="00315A15" w:rsidP="00315A15">
      <w:pPr>
        <w:spacing w:after="320" w:line="276" w:lineRule="auto"/>
        <w:rPr>
          <w:color w:val="FF0000"/>
          <w:lang w:val="en-US"/>
        </w:rPr>
      </w:pPr>
      <w:r w:rsidRPr="00CF1683">
        <w:rPr>
          <w:color w:val="FF0000"/>
          <w:lang w:val="en-US"/>
        </w:rPr>
        <w:t>This feels illegal!</w:t>
      </w:r>
    </w:p>
    <w:p w14:paraId="1C5D146D" w14:textId="0FCA939C" w:rsidR="00832981" w:rsidRDefault="00A95AEE" w:rsidP="00CF3733">
      <w:pPr>
        <w:pStyle w:val="ListParagraph"/>
        <w:numPr>
          <w:ilvl w:val="0"/>
          <w:numId w:val="31"/>
        </w:numPr>
        <w:spacing w:after="320" w:line="276" w:lineRule="auto"/>
        <w:rPr>
          <w:lang w:val="en-US"/>
        </w:rPr>
      </w:pPr>
      <w:r>
        <w:rPr>
          <w:lang w:val="en-US"/>
        </w:rPr>
        <w:t xml:space="preserve">Besides logging in locally, you can also </w:t>
      </w:r>
      <w:r w:rsidR="008179B2">
        <w:rPr>
          <w:lang w:val="en-US"/>
        </w:rPr>
        <w:t xml:space="preserve">of course login remotely over SSH. However, note that we’ve configured 2FA in a previous lab for SSH. </w:t>
      </w:r>
      <w:r w:rsidR="00D55719">
        <w:rPr>
          <w:lang w:val="en-US"/>
        </w:rPr>
        <w:t xml:space="preserve">Thus, first </w:t>
      </w:r>
      <w:r w:rsidR="00E32A55">
        <w:rPr>
          <w:lang w:val="en-US"/>
        </w:rPr>
        <w:t xml:space="preserve">do the initial </w:t>
      </w:r>
      <w:r w:rsidR="007A463B">
        <w:rPr>
          <w:lang w:val="en-US"/>
        </w:rPr>
        <w:t>configuration for 2FA for John Doe</w:t>
      </w:r>
      <w:r w:rsidR="006A0F97">
        <w:rPr>
          <w:lang w:val="en-US"/>
        </w:rPr>
        <w:t xml:space="preserve">, </w:t>
      </w:r>
      <w:r w:rsidR="007A463B">
        <w:rPr>
          <w:lang w:val="en-US"/>
        </w:rPr>
        <w:t>cfr previous lab</w:t>
      </w:r>
      <w:r w:rsidR="006A0F97">
        <w:rPr>
          <w:lang w:val="en-US"/>
        </w:rPr>
        <w:t xml:space="preserve"> (or disable 2FA if you’re only interested in </w:t>
      </w:r>
      <w:r w:rsidR="00556D58">
        <w:rPr>
          <w:lang w:val="en-US"/>
        </w:rPr>
        <w:t>the part about your Linux in the AD at this point</w:t>
      </w:r>
      <w:r w:rsidR="007A463B">
        <w:rPr>
          <w:lang w:val="en-US"/>
        </w:rPr>
        <w:t xml:space="preserve">). Then, </w:t>
      </w:r>
      <w:r w:rsidR="006A0F97">
        <w:rPr>
          <w:lang w:val="en-US"/>
        </w:rPr>
        <w:t>t</w:t>
      </w:r>
      <w:r w:rsidR="00CF3733">
        <w:rPr>
          <w:lang w:val="en-US"/>
        </w:rPr>
        <w:t>ry logging in via SSH with your domain user John Doe:</w:t>
      </w:r>
    </w:p>
    <w:p w14:paraId="61F66A93" w14:textId="39E55B3C" w:rsidR="00CF3733" w:rsidRDefault="00CF3733" w:rsidP="00832981">
      <w:pPr>
        <w:pStyle w:val="ListParagraph"/>
        <w:spacing w:after="320" w:line="276" w:lineRule="auto"/>
        <w:ind w:left="360" w:firstLine="348"/>
        <w:rPr>
          <w:rStyle w:val="CommandChar"/>
        </w:rPr>
      </w:pPr>
      <w:r w:rsidRPr="0055152A">
        <w:rPr>
          <w:rStyle w:val="CommandChar"/>
        </w:rPr>
        <w:t>ssh "COMPANY-&lt;FIRSTNAME&gt;\John Doe"@192.168.11.10</w:t>
      </w:r>
    </w:p>
    <w:p w14:paraId="775AA8B4" w14:textId="2C4A908C" w:rsidR="001447D2" w:rsidRDefault="001447D2" w:rsidP="00832981">
      <w:pPr>
        <w:pStyle w:val="ListParagraph"/>
        <w:spacing w:after="320" w:line="276" w:lineRule="auto"/>
        <w:ind w:left="360" w:firstLine="348"/>
        <w:rPr>
          <w:rStyle w:val="CommandChar"/>
          <w:rFonts w:asciiTheme="minorHAnsi" w:hAnsiTheme="minorHAnsi" w:cstheme="minorHAnsi"/>
          <w:b w:val="0"/>
          <w:bCs w:val="0"/>
        </w:rPr>
      </w:pPr>
      <w:r w:rsidRPr="001447D2">
        <w:rPr>
          <w:rStyle w:val="CommandChar"/>
          <w:rFonts w:asciiTheme="minorHAnsi" w:hAnsiTheme="minorHAnsi" w:cstheme="minorHAnsi"/>
          <w:b w:val="0"/>
          <w:bCs w:val="0"/>
        </w:rPr>
        <w:t xml:space="preserve">Note </w:t>
      </w:r>
      <w:r>
        <w:rPr>
          <w:rStyle w:val="CommandChar"/>
          <w:rFonts w:asciiTheme="minorHAnsi" w:hAnsiTheme="minorHAnsi" w:cstheme="minorHAnsi"/>
          <w:b w:val="0"/>
          <w:bCs w:val="0"/>
        </w:rPr>
        <w:t>that quotes are difficult in PowerShell to be used with ssh. Better to do it in cmd.exe .</w:t>
      </w:r>
    </w:p>
    <w:p w14:paraId="45C5E602" w14:textId="43A3B384" w:rsidR="006659AB" w:rsidRDefault="006659AB" w:rsidP="006659AB">
      <w:pPr>
        <w:spacing w:after="320" w:line="276" w:lineRule="auto"/>
        <w:rPr>
          <w:rStyle w:val="CommandChar"/>
          <w:rFonts w:asciiTheme="minorHAnsi" w:hAnsiTheme="minorHAnsi" w:cstheme="minorHAnsi"/>
          <w:b w:val="0"/>
          <w:bCs w:val="0"/>
        </w:rPr>
      </w:pPr>
      <w:r w:rsidRPr="006659AB">
        <w:rPr>
          <w:rStyle w:val="CommandChar"/>
          <w:rFonts w:asciiTheme="minorHAnsi" w:hAnsiTheme="minorHAnsi" w:cstheme="minorHAnsi"/>
          <w:b w:val="0"/>
          <w:bCs w:val="0"/>
        </w:rPr>
        <w:drawing>
          <wp:inline distT="0" distB="0" distL="0" distR="0" wp14:anchorId="7A2AA6FE" wp14:editId="67FDFCEA">
            <wp:extent cx="5396230" cy="1546225"/>
            <wp:effectExtent l="0" t="0" r="0" b="0"/>
            <wp:docPr id="20847522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52263" name="Picture 1" descr="A screenshot of a computer screen&#10;&#10;Description automatically generated"/>
                    <pic:cNvPicPr/>
                  </pic:nvPicPr>
                  <pic:blipFill>
                    <a:blip r:embed="rId36"/>
                    <a:stretch>
                      <a:fillRect/>
                    </a:stretch>
                  </pic:blipFill>
                  <pic:spPr>
                    <a:xfrm>
                      <a:off x="0" y="0"/>
                      <a:ext cx="5396230" cy="1546225"/>
                    </a:xfrm>
                    <a:prstGeom prst="rect">
                      <a:avLst/>
                    </a:prstGeom>
                  </pic:spPr>
                </pic:pic>
              </a:graphicData>
            </a:graphic>
          </wp:inline>
        </w:drawing>
      </w:r>
    </w:p>
    <w:p w14:paraId="795AFAB7" w14:textId="7AB81554" w:rsidR="006659AB" w:rsidRDefault="006659AB" w:rsidP="006659AB">
      <w:pPr>
        <w:spacing w:after="320" w:line="276" w:lineRule="auto"/>
        <w:rPr>
          <w:rStyle w:val="CommandChar"/>
          <w:rFonts w:asciiTheme="minorHAnsi" w:hAnsiTheme="minorHAnsi" w:cstheme="minorHAnsi"/>
          <w:b w:val="0"/>
          <w:bCs w:val="0"/>
          <w:color w:val="FF0000"/>
        </w:rPr>
      </w:pPr>
      <w:r w:rsidRPr="008B5B7A">
        <w:rPr>
          <w:rStyle w:val="CommandChar"/>
          <w:rFonts w:asciiTheme="minorHAnsi" w:hAnsiTheme="minorHAnsi" w:cstheme="minorHAnsi"/>
          <w:b w:val="0"/>
          <w:bCs w:val="0"/>
          <w:color w:val="FF0000"/>
        </w:rPr>
        <w:t>It is alright, it will still work.</w:t>
      </w:r>
      <w:r w:rsidR="00056D5C">
        <w:rPr>
          <w:rStyle w:val="CommandChar"/>
          <w:rFonts w:asciiTheme="minorHAnsi" w:hAnsiTheme="minorHAnsi" w:cstheme="minorHAnsi"/>
          <w:b w:val="0"/>
          <w:bCs w:val="0"/>
          <w:color w:val="FF0000"/>
        </w:rPr>
        <w:t xml:space="preserve"> Ah well, I will have to disable 2FA for the sake of screenshot</w:t>
      </w:r>
      <w:r w:rsidR="009A0FA4">
        <w:rPr>
          <w:rStyle w:val="CommandChar"/>
          <w:rFonts w:asciiTheme="minorHAnsi" w:hAnsiTheme="minorHAnsi" w:cstheme="minorHAnsi"/>
          <w:b w:val="0"/>
          <w:bCs w:val="0"/>
          <w:color w:val="FF0000"/>
        </w:rPr>
        <w:t>…</w:t>
      </w:r>
    </w:p>
    <w:p w14:paraId="2BF70152" w14:textId="37DED075" w:rsidR="00531C22" w:rsidRDefault="00531C22" w:rsidP="006659AB">
      <w:pPr>
        <w:spacing w:after="320" w:line="276" w:lineRule="auto"/>
        <w:rPr>
          <w:rStyle w:val="CommandChar"/>
          <w:rFonts w:asciiTheme="minorHAnsi" w:hAnsiTheme="minorHAnsi" w:cstheme="minorHAnsi"/>
          <w:b w:val="0"/>
          <w:bCs w:val="0"/>
          <w:color w:val="FF0000"/>
        </w:rPr>
      </w:pPr>
      <w:r>
        <w:rPr>
          <w:rStyle w:val="CommandChar"/>
          <w:rFonts w:asciiTheme="minorHAnsi" w:hAnsiTheme="minorHAnsi" w:cstheme="minorHAnsi"/>
          <w:b w:val="0"/>
          <w:bCs w:val="0"/>
          <w:color w:val="FF0000"/>
        </w:rPr>
        <w:t>Go to /etc/pam.d/sshd and change this line</w:t>
      </w:r>
    </w:p>
    <w:p w14:paraId="055929D5" w14:textId="583F8231" w:rsidR="00531C22" w:rsidRDefault="00531C22" w:rsidP="006659AB">
      <w:pPr>
        <w:spacing w:after="320" w:line="276" w:lineRule="auto"/>
        <w:rPr>
          <w:rStyle w:val="CommandChar"/>
          <w:rFonts w:asciiTheme="minorHAnsi" w:hAnsiTheme="minorHAnsi" w:cstheme="minorHAnsi"/>
          <w:b w:val="0"/>
          <w:bCs w:val="0"/>
          <w:color w:val="FF0000"/>
        </w:rPr>
      </w:pPr>
      <w:r w:rsidRPr="00531C22">
        <w:rPr>
          <w:rStyle w:val="CommandChar"/>
          <w:rFonts w:asciiTheme="minorHAnsi" w:hAnsiTheme="minorHAnsi" w:cstheme="minorHAnsi"/>
          <w:b w:val="0"/>
          <w:bCs w:val="0"/>
          <w:color w:val="FF0000"/>
        </w:rPr>
        <w:drawing>
          <wp:inline distT="0" distB="0" distL="0" distR="0" wp14:anchorId="17726739" wp14:editId="73627256">
            <wp:extent cx="5396230" cy="713105"/>
            <wp:effectExtent l="0" t="0" r="0" b="0"/>
            <wp:docPr id="17185615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61537" name="Picture 1" descr="A black background with white text&#10;&#10;Description automatically generated"/>
                    <pic:cNvPicPr/>
                  </pic:nvPicPr>
                  <pic:blipFill>
                    <a:blip r:embed="rId37"/>
                    <a:stretch>
                      <a:fillRect/>
                    </a:stretch>
                  </pic:blipFill>
                  <pic:spPr>
                    <a:xfrm>
                      <a:off x="0" y="0"/>
                      <a:ext cx="5396230" cy="713105"/>
                    </a:xfrm>
                    <a:prstGeom prst="rect">
                      <a:avLst/>
                    </a:prstGeom>
                  </pic:spPr>
                </pic:pic>
              </a:graphicData>
            </a:graphic>
          </wp:inline>
        </w:drawing>
      </w:r>
    </w:p>
    <w:p w14:paraId="3FACBC3B" w14:textId="1E4A0DD5" w:rsidR="004D7B4D" w:rsidRDefault="004D7B4D" w:rsidP="006659AB">
      <w:pPr>
        <w:spacing w:after="320" w:line="276" w:lineRule="auto"/>
        <w:rPr>
          <w:rStyle w:val="CommandChar"/>
          <w:rFonts w:asciiTheme="minorHAnsi" w:hAnsiTheme="minorHAnsi" w:cstheme="minorHAnsi"/>
          <w:b w:val="0"/>
          <w:bCs w:val="0"/>
          <w:color w:val="FF0000"/>
        </w:rPr>
      </w:pPr>
      <w:r>
        <w:rPr>
          <w:rStyle w:val="CommandChar"/>
          <w:rFonts w:asciiTheme="minorHAnsi" w:hAnsiTheme="minorHAnsi" w:cstheme="minorHAnsi"/>
          <w:b w:val="0"/>
          <w:bCs w:val="0"/>
          <w:color w:val="FF0000"/>
        </w:rPr>
        <w:t>And then `sudo systemctl restart sshd`</w:t>
      </w:r>
    </w:p>
    <w:p w14:paraId="179186BA" w14:textId="7E532FB0" w:rsidR="00DD7B4A" w:rsidRPr="008B5B7A" w:rsidRDefault="00DD7B4A" w:rsidP="006659AB">
      <w:pPr>
        <w:spacing w:after="320" w:line="276" w:lineRule="auto"/>
        <w:rPr>
          <w:rStyle w:val="CommandChar"/>
          <w:rFonts w:asciiTheme="minorHAnsi" w:hAnsiTheme="minorHAnsi" w:cstheme="minorHAnsi"/>
          <w:b w:val="0"/>
          <w:bCs w:val="0"/>
          <w:color w:val="FF0000"/>
        </w:rPr>
      </w:pPr>
      <w:r w:rsidRPr="00DD7B4A">
        <w:rPr>
          <w:rStyle w:val="CommandChar"/>
          <w:rFonts w:asciiTheme="minorHAnsi" w:hAnsiTheme="minorHAnsi" w:cstheme="minorHAnsi"/>
          <w:b w:val="0"/>
          <w:bCs w:val="0"/>
          <w:color w:val="FF0000"/>
        </w:rPr>
        <w:lastRenderedPageBreak/>
        <w:drawing>
          <wp:inline distT="0" distB="0" distL="0" distR="0" wp14:anchorId="58598007" wp14:editId="2B2D8A64">
            <wp:extent cx="5396230" cy="2565400"/>
            <wp:effectExtent l="0" t="0" r="0" b="6350"/>
            <wp:docPr id="141010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7897" name="Picture 1" descr="A screenshot of a computer&#10;&#10;Description automatically generated"/>
                    <pic:cNvPicPr/>
                  </pic:nvPicPr>
                  <pic:blipFill>
                    <a:blip r:embed="rId38"/>
                    <a:stretch>
                      <a:fillRect/>
                    </a:stretch>
                  </pic:blipFill>
                  <pic:spPr>
                    <a:xfrm>
                      <a:off x="0" y="0"/>
                      <a:ext cx="5396230" cy="2565400"/>
                    </a:xfrm>
                    <a:prstGeom prst="rect">
                      <a:avLst/>
                    </a:prstGeom>
                  </pic:spPr>
                </pic:pic>
              </a:graphicData>
            </a:graphic>
          </wp:inline>
        </w:drawing>
      </w:r>
    </w:p>
    <w:p w14:paraId="139406DB" w14:textId="77777777" w:rsidR="00D96FD6" w:rsidRPr="00D96FD6" w:rsidRDefault="00CF3733" w:rsidP="00327286">
      <w:pPr>
        <w:pStyle w:val="ListParagraph"/>
        <w:numPr>
          <w:ilvl w:val="0"/>
          <w:numId w:val="31"/>
        </w:numPr>
        <w:spacing w:after="320" w:line="276" w:lineRule="auto"/>
        <w:rPr>
          <w:rFonts w:ascii="Consolas" w:hAnsi="Consolas" w:cs="Courier New"/>
          <w:b/>
          <w:bCs/>
          <w:lang w:val="en-US"/>
        </w:rPr>
      </w:pPr>
      <w:r>
        <w:rPr>
          <w:lang w:val="en-US"/>
        </w:rPr>
        <w:t>Verify that a non-existing account does not work</w:t>
      </w:r>
    </w:p>
    <w:p w14:paraId="1601D83A" w14:textId="4AA5A858" w:rsidR="00CF3733" w:rsidRDefault="00CF3733" w:rsidP="00D96FD6">
      <w:pPr>
        <w:pStyle w:val="ListParagraph"/>
        <w:spacing w:after="320" w:line="276" w:lineRule="auto"/>
        <w:ind w:left="708"/>
        <w:rPr>
          <w:rStyle w:val="CommandChar"/>
        </w:rPr>
      </w:pPr>
      <w:r w:rsidRPr="003F579C">
        <w:rPr>
          <w:rStyle w:val="CommandChar"/>
        </w:rPr>
        <w:t xml:space="preserve">ssh </w:t>
      </w:r>
      <w:hyperlink r:id="rId39" w:history="1">
        <w:r w:rsidR="00220EF9" w:rsidRPr="00AA0502">
          <w:rPr>
            <w:rStyle w:val="Hyperlink"/>
            <w:rFonts w:ascii="Consolas" w:hAnsi="Consolas" w:cs="Courier New"/>
            <w:lang w:val="en-US"/>
          </w:rPr>
          <w:t>"COMPANY-&lt;FIRSTNAME&gt;\random name"@192.168.11.10</w:t>
        </w:r>
      </w:hyperlink>
    </w:p>
    <w:p w14:paraId="13D34F92" w14:textId="59CEF37A" w:rsidR="00220EF9" w:rsidRDefault="00220EF9" w:rsidP="00220EF9">
      <w:pPr>
        <w:spacing w:after="320" w:line="276" w:lineRule="auto"/>
        <w:rPr>
          <w:rStyle w:val="CommandChar"/>
        </w:rPr>
      </w:pPr>
      <w:r w:rsidRPr="00220EF9">
        <w:rPr>
          <w:rStyle w:val="CommandChar"/>
        </w:rPr>
        <w:drawing>
          <wp:inline distT="0" distB="0" distL="0" distR="0" wp14:anchorId="735F87CD" wp14:editId="3F42489D">
            <wp:extent cx="5396230" cy="1952625"/>
            <wp:effectExtent l="0" t="0" r="0" b="9525"/>
            <wp:docPr id="321663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63397" name="Picture 1" descr="A screenshot of a computer&#10;&#10;Description automatically generated"/>
                    <pic:cNvPicPr/>
                  </pic:nvPicPr>
                  <pic:blipFill>
                    <a:blip r:embed="rId40"/>
                    <a:stretch>
                      <a:fillRect/>
                    </a:stretch>
                  </pic:blipFill>
                  <pic:spPr>
                    <a:xfrm>
                      <a:off x="0" y="0"/>
                      <a:ext cx="5396230" cy="1952625"/>
                    </a:xfrm>
                    <a:prstGeom prst="rect">
                      <a:avLst/>
                    </a:prstGeom>
                  </pic:spPr>
                </pic:pic>
              </a:graphicData>
            </a:graphic>
          </wp:inline>
        </w:drawing>
      </w:r>
    </w:p>
    <w:p w14:paraId="0A6F671E" w14:textId="4A12329C" w:rsidR="00220EF9" w:rsidRPr="0029315F" w:rsidRDefault="00220EF9" w:rsidP="00220EF9">
      <w:pPr>
        <w:spacing w:after="320" w:line="276" w:lineRule="auto"/>
        <w:rPr>
          <w:rStyle w:val="CommandChar"/>
          <w:color w:val="FF0000"/>
        </w:rPr>
      </w:pPr>
      <w:r w:rsidRPr="0029315F">
        <w:rPr>
          <w:rStyle w:val="CommandChar"/>
          <w:color w:val="FF0000"/>
        </w:rPr>
        <w:t>Could have been smarter, but it is alright.</w:t>
      </w:r>
    </w:p>
    <w:p w14:paraId="5FD0DCB2" w14:textId="3464CD6A" w:rsidR="00CF3733" w:rsidRDefault="00CF3733" w:rsidP="00CF3733">
      <w:pPr>
        <w:pStyle w:val="ListParagraph"/>
        <w:numPr>
          <w:ilvl w:val="0"/>
          <w:numId w:val="31"/>
        </w:numPr>
        <w:spacing w:after="320" w:line="276" w:lineRule="auto"/>
        <w:rPr>
          <w:lang w:val="en-US"/>
        </w:rPr>
      </w:pPr>
      <w:r>
        <w:rPr>
          <w:lang w:val="en-US"/>
        </w:rPr>
        <w:t>Create a new domain user in Server Manager</w:t>
      </w:r>
      <w:r w:rsidR="004866ED">
        <w:rPr>
          <w:lang w:val="en-US"/>
        </w:rPr>
        <w:t xml:space="preserve"> </w:t>
      </w:r>
      <w:r w:rsidR="00E14837">
        <w:rPr>
          <w:lang w:val="en-US"/>
        </w:rPr>
        <w:t>or WAC (make sure the user is active!)</w:t>
      </w:r>
      <w:r>
        <w:rPr>
          <w:lang w:val="en-US"/>
        </w:rPr>
        <w:t xml:space="preserve"> </w:t>
      </w:r>
      <w:r w:rsidR="009117A1">
        <w:rPr>
          <w:lang w:val="en-US"/>
        </w:rPr>
        <w:t xml:space="preserve">on your Windows 11 VM </w:t>
      </w:r>
      <w:r>
        <w:rPr>
          <w:lang w:val="en-US"/>
        </w:rPr>
        <w:t>and verify he/she can</w:t>
      </w:r>
      <w:r w:rsidR="009117A1">
        <w:rPr>
          <w:lang w:val="en-US"/>
        </w:rPr>
        <w:t xml:space="preserve"> also</w:t>
      </w:r>
      <w:r>
        <w:rPr>
          <w:lang w:val="en-US"/>
        </w:rPr>
        <w:t xml:space="preserve"> login</w:t>
      </w:r>
      <w:r w:rsidR="001942FB">
        <w:rPr>
          <w:lang w:val="en-US"/>
        </w:rPr>
        <w:t xml:space="preserve"> immediately</w:t>
      </w:r>
      <w:r>
        <w:rPr>
          <w:lang w:val="en-US"/>
        </w:rPr>
        <w:t xml:space="preserve"> to the debian machine</w:t>
      </w:r>
      <w:r w:rsidR="001942FB">
        <w:rPr>
          <w:lang w:val="en-US"/>
        </w:rPr>
        <w:t>.</w:t>
      </w:r>
    </w:p>
    <w:p w14:paraId="366C11C8" w14:textId="36D88634" w:rsidR="001969EC" w:rsidRDefault="001969EC" w:rsidP="001969EC">
      <w:pPr>
        <w:spacing w:after="320" w:line="276" w:lineRule="auto"/>
        <w:rPr>
          <w:lang w:val="en-US"/>
        </w:rPr>
      </w:pPr>
      <w:r w:rsidRPr="001969EC">
        <w:rPr>
          <w:lang w:val="en-US"/>
        </w:rPr>
        <w:drawing>
          <wp:inline distT="0" distB="0" distL="0" distR="0" wp14:anchorId="2BA14FBC" wp14:editId="15CCAC1F">
            <wp:extent cx="5396230" cy="713740"/>
            <wp:effectExtent l="0" t="0" r="0" b="0"/>
            <wp:docPr id="933155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55138" name="Picture 1" descr="A screenshot of a computer&#10;&#10;Description automatically generated"/>
                    <pic:cNvPicPr/>
                  </pic:nvPicPr>
                  <pic:blipFill>
                    <a:blip r:embed="rId41"/>
                    <a:stretch>
                      <a:fillRect/>
                    </a:stretch>
                  </pic:blipFill>
                  <pic:spPr>
                    <a:xfrm>
                      <a:off x="0" y="0"/>
                      <a:ext cx="5396230" cy="713740"/>
                    </a:xfrm>
                    <a:prstGeom prst="rect">
                      <a:avLst/>
                    </a:prstGeom>
                  </pic:spPr>
                </pic:pic>
              </a:graphicData>
            </a:graphic>
          </wp:inline>
        </w:drawing>
      </w:r>
    </w:p>
    <w:p w14:paraId="4CC0A6D2" w14:textId="07A7DEFD" w:rsidR="001969EC" w:rsidRDefault="001969EC" w:rsidP="001969EC">
      <w:pPr>
        <w:spacing w:after="320" w:line="276" w:lineRule="auto"/>
        <w:rPr>
          <w:color w:val="FF0000"/>
          <w:lang w:val="en-US"/>
        </w:rPr>
      </w:pPr>
      <w:r w:rsidRPr="003D18BA">
        <w:rPr>
          <w:color w:val="FF0000"/>
          <w:lang w:val="en-US"/>
        </w:rPr>
        <w:t>Password – Howest123!</w:t>
      </w:r>
    </w:p>
    <w:p w14:paraId="0BACB5FA" w14:textId="53D4D1FD" w:rsidR="00CB3CDE" w:rsidRDefault="00CB3CDE" w:rsidP="001969EC">
      <w:pPr>
        <w:spacing w:after="320" w:line="276" w:lineRule="auto"/>
        <w:rPr>
          <w:color w:val="FF0000"/>
          <w:lang w:val="en-US"/>
        </w:rPr>
      </w:pPr>
      <w:r w:rsidRPr="00CB3CDE">
        <w:rPr>
          <w:color w:val="FF0000"/>
          <w:lang w:val="en-US"/>
        </w:rPr>
        <w:lastRenderedPageBreak/>
        <w:drawing>
          <wp:inline distT="0" distB="0" distL="0" distR="0" wp14:anchorId="2688BE17" wp14:editId="7EE2CF0C">
            <wp:extent cx="5396230" cy="1791970"/>
            <wp:effectExtent l="0" t="0" r="0" b="0"/>
            <wp:docPr id="102932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21249" name="Picture 1" descr="A screenshot of a computer&#10;&#10;Description automatically generated"/>
                    <pic:cNvPicPr/>
                  </pic:nvPicPr>
                  <pic:blipFill>
                    <a:blip r:embed="rId42"/>
                    <a:stretch>
                      <a:fillRect/>
                    </a:stretch>
                  </pic:blipFill>
                  <pic:spPr>
                    <a:xfrm>
                      <a:off x="0" y="0"/>
                      <a:ext cx="5396230" cy="1791970"/>
                    </a:xfrm>
                    <a:prstGeom prst="rect">
                      <a:avLst/>
                    </a:prstGeom>
                  </pic:spPr>
                </pic:pic>
              </a:graphicData>
            </a:graphic>
          </wp:inline>
        </w:drawing>
      </w:r>
    </w:p>
    <w:p w14:paraId="02982979" w14:textId="3350BD05" w:rsidR="00CB3CDE" w:rsidRPr="003D18BA" w:rsidRDefault="00CB3CDE" w:rsidP="001969EC">
      <w:pPr>
        <w:spacing w:after="320" w:line="276" w:lineRule="auto"/>
        <w:rPr>
          <w:color w:val="FF0000"/>
          <w:lang w:val="en-US"/>
        </w:rPr>
      </w:pPr>
      <w:r>
        <w:rPr>
          <w:color w:val="FF0000"/>
          <w:lang w:val="en-US"/>
        </w:rPr>
        <w:t>It worked no issues.</w:t>
      </w:r>
    </w:p>
    <w:p w14:paraId="612ECD69" w14:textId="77777777" w:rsidR="00CF3733" w:rsidRPr="00DD5979" w:rsidRDefault="00CF3733" w:rsidP="00CF3733">
      <w:pPr>
        <w:pStyle w:val="Heading2"/>
      </w:pPr>
      <w:r w:rsidRPr="00DD5979">
        <w:t>Resources</w:t>
      </w:r>
    </w:p>
    <w:p w14:paraId="5B8B277C" w14:textId="77777777" w:rsidR="00CF3733" w:rsidRPr="008D19F7" w:rsidRDefault="00CF3733" w:rsidP="00CF3733">
      <w:pPr>
        <w:pStyle w:val="ListParagraph"/>
        <w:numPr>
          <w:ilvl w:val="0"/>
          <w:numId w:val="30"/>
        </w:numPr>
        <w:spacing w:after="320" w:line="276" w:lineRule="auto"/>
        <w:rPr>
          <w:rStyle w:val="Hyperlink"/>
          <w:color w:val="auto"/>
          <w:u w:val="none"/>
          <w:lang w:val="en-US"/>
        </w:rPr>
      </w:pPr>
      <w:hyperlink r:id="rId43" w:anchor="Setting_up_a_Basic_smb.conf_File" w:history="1">
        <w:r w:rsidRPr="008D19F7">
          <w:rPr>
            <w:rStyle w:val="Hyperlink"/>
            <w:lang w:val="en-US"/>
          </w:rPr>
          <w:t>https://wiki.samba.org/index.php/Setting_up_Samba_as_a_Domain_Member#Setting_up_a_Basic_smb.conf_File</w:t>
        </w:r>
      </w:hyperlink>
    </w:p>
    <w:p w14:paraId="0476A0EF" w14:textId="77777777" w:rsidR="00CF3733" w:rsidRPr="008D19F7" w:rsidRDefault="00CF3733" w:rsidP="00CF3733">
      <w:pPr>
        <w:pStyle w:val="ListParagraph"/>
        <w:numPr>
          <w:ilvl w:val="0"/>
          <w:numId w:val="30"/>
        </w:numPr>
        <w:spacing w:after="320" w:line="276" w:lineRule="auto"/>
        <w:rPr>
          <w:lang w:val="en-US"/>
        </w:rPr>
      </w:pPr>
      <w:hyperlink r:id="rId44" w:history="1">
        <w:r w:rsidRPr="008F4677">
          <w:rPr>
            <w:rStyle w:val="Hyperlink"/>
            <w:lang w:val="en-US"/>
          </w:rPr>
          <w:t xml:space="preserve">https://wiki.samba.org/index.php/Authenticating_Domain_Users_Using_PAM </w:t>
        </w:r>
      </w:hyperlink>
      <w:r>
        <w:rPr>
          <w:lang w:val="en-US"/>
        </w:rPr>
        <w:t xml:space="preserve">  </w:t>
      </w:r>
    </w:p>
    <w:p w14:paraId="0A872DE7" w14:textId="77777777" w:rsidR="003F06FB" w:rsidRPr="00CF3733" w:rsidRDefault="003F06FB" w:rsidP="00CF0F98">
      <w:pPr>
        <w:rPr>
          <w:color w:val="00B050"/>
          <w:lang w:val="en-US"/>
        </w:rPr>
      </w:pPr>
    </w:p>
    <w:p w14:paraId="43A7EE92" w14:textId="06DC9CB2" w:rsidR="00D97C96" w:rsidRPr="008B25EB" w:rsidRDefault="00D97C96" w:rsidP="00D97C96">
      <w:pPr>
        <w:rPr>
          <w:color w:val="00B050"/>
          <w:lang w:val="en-US"/>
        </w:rPr>
      </w:pPr>
    </w:p>
    <w:p w14:paraId="3476D3C8" w14:textId="4DA77B25" w:rsidR="00D97C96" w:rsidRDefault="00D97C96" w:rsidP="00D97C96">
      <w:pPr>
        <w:rPr>
          <w:lang w:val="en-US"/>
        </w:rPr>
      </w:pPr>
    </w:p>
    <w:p w14:paraId="0F7821AF" w14:textId="2E502B2A" w:rsidR="00A907A6" w:rsidRDefault="00A907A6" w:rsidP="00ED018C">
      <w:pPr>
        <w:spacing w:after="320" w:line="276" w:lineRule="auto"/>
        <w:rPr>
          <w:lang w:val="en-US"/>
        </w:rPr>
      </w:pPr>
    </w:p>
    <w:p w14:paraId="35F47272" w14:textId="1BAE7982" w:rsidR="0045575C" w:rsidRPr="0045575C" w:rsidRDefault="0045575C" w:rsidP="0071612F">
      <w:pPr>
        <w:pStyle w:val="ListParagraph"/>
        <w:numPr>
          <w:ilvl w:val="0"/>
          <w:numId w:val="8"/>
        </w:numPr>
        <w:spacing w:after="320" w:line="276" w:lineRule="auto"/>
        <w:rPr>
          <w:lang w:val="en-US"/>
        </w:rPr>
        <w:sectPr w:rsidR="0045575C" w:rsidRPr="0045575C" w:rsidSect="00B15828">
          <w:headerReference w:type="even" r:id="rId45"/>
          <w:headerReference w:type="default" r:id="rId46"/>
          <w:footerReference w:type="default" r:id="rId47"/>
          <w:headerReference w:type="first" r:id="rId48"/>
          <w:pgSz w:w="11900" w:h="16840"/>
          <w:pgMar w:top="1418" w:right="1701" w:bottom="1701" w:left="1701" w:header="709" w:footer="850" w:gutter="0"/>
          <w:cols w:space="708"/>
          <w:docGrid w:linePitch="360"/>
        </w:sectPr>
      </w:pPr>
    </w:p>
    <w:p w14:paraId="22C5A17B" w14:textId="77777777" w:rsidR="00063AB5" w:rsidRPr="00545BBD" w:rsidRDefault="00063AB5" w:rsidP="00FE5BC4">
      <w:pPr>
        <w:rPr>
          <w:lang w:val="en-US"/>
        </w:rPr>
      </w:pPr>
    </w:p>
    <w:sectPr w:rsidR="00063AB5" w:rsidRPr="00545BBD" w:rsidSect="00B15828">
      <w:headerReference w:type="even" r:id="rId49"/>
      <w:headerReference w:type="default" r:id="rId50"/>
      <w:footerReference w:type="default" r:id="rId51"/>
      <w:headerReference w:type="first" r:id="rId52"/>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06DCA8" w14:textId="77777777" w:rsidR="001E26F2" w:rsidRDefault="001E26F2" w:rsidP="005B5C02">
      <w:r>
        <w:separator/>
      </w:r>
    </w:p>
    <w:p w14:paraId="3D4C102B" w14:textId="77777777" w:rsidR="001E26F2" w:rsidRDefault="001E26F2"/>
    <w:p w14:paraId="2A15141E" w14:textId="77777777" w:rsidR="001E26F2" w:rsidRDefault="001E26F2" w:rsidP="00F52F7B"/>
  </w:endnote>
  <w:endnote w:type="continuationSeparator" w:id="0">
    <w:p w14:paraId="09C2B13E" w14:textId="77777777" w:rsidR="001E26F2" w:rsidRDefault="001E26F2" w:rsidP="005B5C02">
      <w:r>
        <w:continuationSeparator/>
      </w:r>
    </w:p>
    <w:p w14:paraId="0D16410A" w14:textId="77777777" w:rsidR="001E26F2" w:rsidRDefault="001E26F2"/>
    <w:p w14:paraId="29C9C1E0" w14:textId="77777777" w:rsidR="001E26F2" w:rsidRDefault="001E26F2" w:rsidP="00F52F7B"/>
  </w:endnote>
  <w:endnote w:type="continuationNotice" w:id="1">
    <w:p w14:paraId="1C8F07A2" w14:textId="77777777" w:rsidR="001E26F2" w:rsidRDefault="001E26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64F75" w14:textId="2185083E" w:rsidR="009F2197" w:rsidRPr="00C96365" w:rsidRDefault="000E1AEB"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Daan Pareit, Cybersecurity</w:t>
    </w:r>
    <w:r w:rsidRPr="00C96365">
      <w:rPr>
        <w:rFonts w:ascii="Calibri" w:hAnsi="Calibri" w:cs="Calibri"/>
        <w:color w:val="000000" w:themeColor="text1"/>
        <w:sz w:val="15"/>
        <w:szCs w:val="20"/>
        <w:lang w:val="en-US"/>
      </w:rPr>
      <w:t>, Howest University Co</w:t>
    </w:r>
    <w:r>
      <w:rPr>
        <w:rFonts w:ascii="Calibri" w:hAnsi="Calibri" w:cs="Calibri"/>
        <w:color w:val="000000" w:themeColor="text1"/>
        <w:sz w:val="15"/>
        <w:szCs w:val="20"/>
        <w:lang w:val="en-US"/>
      </w:rPr>
      <w:t>llege</w:t>
    </w:r>
    <w:r w:rsidRPr="00C96365">
      <w:rPr>
        <w:rFonts w:ascii="Arial Rounded MT Bold" w:hAnsi="Arial Rounded MT Bold"/>
        <w:color w:val="000000" w:themeColor="text1"/>
        <w:sz w:val="15"/>
        <w:szCs w:val="20"/>
        <w:lang w:val="en-US"/>
      </w:rPr>
      <w:t xml:space="preserve"> </w:t>
    </w:r>
    <w:r w:rsidR="003309E0" w:rsidRPr="00C96365">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C96365">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C96365">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5E86C" w14:textId="77777777" w:rsidR="001E26F2" w:rsidRDefault="001E26F2" w:rsidP="00DF4C21">
      <w:pPr>
        <w:pBdr>
          <w:bottom w:val="single" w:sz="8" w:space="1" w:color="595959" w:themeColor="text1" w:themeTint="A6"/>
        </w:pBdr>
      </w:pPr>
    </w:p>
  </w:footnote>
  <w:footnote w:type="continuationSeparator" w:id="0">
    <w:p w14:paraId="120E2B4B" w14:textId="77777777" w:rsidR="001E26F2" w:rsidRDefault="001E26F2" w:rsidP="005B5C02">
      <w:r>
        <w:continuationSeparator/>
      </w:r>
    </w:p>
    <w:p w14:paraId="449F8768" w14:textId="77777777" w:rsidR="001E26F2" w:rsidRDefault="001E26F2"/>
    <w:p w14:paraId="371A6C3C" w14:textId="77777777" w:rsidR="001E26F2" w:rsidRDefault="001E26F2" w:rsidP="00F52F7B"/>
  </w:footnote>
  <w:footnote w:type="continuationNotice" w:id="1">
    <w:p w14:paraId="08F7CBB6" w14:textId="77777777" w:rsidR="001E26F2" w:rsidRDefault="001E26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A4D085A">
            <v:rect id="Rectangle 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24BD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929B3E5">
            <v:rect id="Rectangle 13"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008C5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18F8"/>
    <w:multiLevelType w:val="hybridMultilevel"/>
    <w:tmpl w:val="176288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C28DE"/>
    <w:multiLevelType w:val="hybridMultilevel"/>
    <w:tmpl w:val="0A3611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5CD384E"/>
    <w:multiLevelType w:val="hybridMultilevel"/>
    <w:tmpl w:val="71DEEE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77A7A"/>
    <w:multiLevelType w:val="hybridMultilevel"/>
    <w:tmpl w:val="C7A83520"/>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F1E2354"/>
    <w:multiLevelType w:val="hybridMultilevel"/>
    <w:tmpl w:val="1D6066C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13445AD3"/>
    <w:multiLevelType w:val="hybridMultilevel"/>
    <w:tmpl w:val="5A54D76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135F6745"/>
    <w:multiLevelType w:val="hybridMultilevel"/>
    <w:tmpl w:val="BD3403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CF4D6B"/>
    <w:multiLevelType w:val="hybridMultilevel"/>
    <w:tmpl w:val="93BC3B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A63089C"/>
    <w:multiLevelType w:val="hybridMultilevel"/>
    <w:tmpl w:val="70FE2E8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F6D52BC"/>
    <w:multiLevelType w:val="hybridMultilevel"/>
    <w:tmpl w:val="56648B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3617D4A"/>
    <w:multiLevelType w:val="hybridMultilevel"/>
    <w:tmpl w:val="B89A979A"/>
    <w:lvl w:ilvl="0" w:tplc="1ADA73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D6527"/>
    <w:multiLevelType w:val="hybridMultilevel"/>
    <w:tmpl w:val="C16AA3B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3B166CA8"/>
    <w:multiLevelType w:val="hybridMultilevel"/>
    <w:tmpl w:val="34A6358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C973370"/>
    <w:multiLevelType w:val="hybridMultilevel"/>
    <w:tmpl w:val="2BBC526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3CBD513C"/>
    <w:multiLevelType w:val="hybridMultilevel"/>
    <w:tmpl w:val="85C2E21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E947FDA"/>
    <w:multiLevelType w:val="hybridMultilevel"/>
    <w:tmpl w:val="FDC4CC6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44181FFE"/>
    <w:multiLevelType w:val="hybridMultilevel"/>
    <w:tmpl w:val="08C0ED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51916CD"/>
    <w:multiLevelType w:val="hybridMultilevel"/>
    <w:tmpl w:val="FC2CF0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74574EB"/>
    <w:multiLevelType w:val="hybridMultilevel"/>
    <w:tmpl w:val="C2AE0EC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ABB34D1"/>
    <w:multiLevelType w:val="hybridMultilevel"/>
    <w:tmpl w:val="3E801852"/>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0" w15:restartNumberingAfterBreak="0">
    <w:nsid w:val="4D713DC8"/>
    <w:multiLevelType w:val="hybridMultilevel"/>
    <w:tmpl w:val="1CEE374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4F8B4217"/>
    <w:multiLevelType w:val="multilevel"/>
    <w:tmpl w:val="B5261B12"/>
    <w:styleLink w:val="Howestlesdocument"/>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2" w15:restartNumberingAfterBreak="0">
    <w:nsid w:val="5F2A16A1"/>
    <w:multiLevelType w:val="hybridMultilevel"/>
    <w:tmpl w:val="B150C0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0026D41"/>
    <w:multiLevelType w:val="hybridMultilevel"/>
    <w:tmpl w:val="467EB0A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09E5B0F"/>
    <w:multiLevelType w:val="hybridMultilevel"/>
    <w:tmpl w:val="411E665C"/>
    <w:lvl w:ilvl="0" w:tplc="33F23528">
      <w:start w:val="1"/>
      <w:numFmt w:val="bullet"/>
      <w:lvlText w:val="•"/>
      <w:lvlJc w:val="left"/>
      <w:pPr>
        <w:tabs>
          <w:tab w:val="num" w:pos="720"/>
        </w:tabs>
        <w:ind w:left="720" w:hanging="360"/>
      </w:pPr>
      <w:rPr>
        <w:rFonts w:ascii="Arial" w:hAnsi="Arial" w:hint="default"/>
      </w:rPr>
    </w:lvl>
    <w:lvl w:ilvl="1" w:tplc="C1F441F6" w:tentative="1">
      <w:start w:val="1"/>
      <w:numFmt w:val="bullet"/>
      <w:lvlText w:val="•"/>
      <w:lvlJc w:val="left"/>
      <w:pPr>
        <w:tabs>
          <w:tab w:val="num" w:pos="1440"/>
        </w:tabs>
        <w:ind w:left="1440" w:hanging="360"/>
      </w:pPr>
      <w:rPr>
        <w:rFonts w:ascii="Arial" w:hAnsi="Arial" w:hint="default"/>
      </w:rPr>
    </w:lvl>
    <w:lvl w:ilvl="2" w:tplc="FCCCDBC8" w:tentative="1">
      <w:start w:val="1"/>
      <w:numFmt w:val="bullet"/>
      <w:lvlText w:val="•"/>
      <w:lvlJc w:val="left"/>
      <w:pPr>
        <w:tabs>
          <w:tab w:val="num" w:pos="2160"/>
        </w:tabs>
        <w:ind w:left="2160" w:hanging="360"/>
      </w:pPr>
      <w:rPr>
        <w:rFonts w:ascii="Arial" w:hAnsi="Arial" w:hint="default"/>
      </w:rPr>
    </w:lvl>
    <w:lvl w:ilvl="3" w:tplc="114AACD0" w:tentative="1">
      <w:start w:val="1"/>
      <w:numFmt w:val="bullet"/>
      <w:lvlText w:val="•"/>
      <w:lvlJc w:val="left"/>
      <w:pPr>
        <w:tabs>
          <w:tab w:val="num" w:pos="2880"/>
        </w:tabs>
        <w:ind w:left="2880" w:hanging="360"/>
      </w:pPr>
      <w:rPr>
        <w:rFonts w:ascii="Arial" w:hAnsi="Arial" w:hint="default"/>
      </w:rPr>
    </w:lvl>
    <w:lvl w:ilvl="4" w:tplc="342E3F56" w:tentative="1">
      <w:start w:val="1"/>
      <w:numFmt w:val="bullet"/>
      <w:lvlText w:val="•"/>
      <w:lvlJc w:val="left"/>
      <w:pPr>
        <w:tabs>
          <w:tab w:val="num" w:pos="3600"/>
        </w:tabs>
        <w:ind w:left="3600" w:hanging="360"/>
      </w:pPr>
      <w:rPr>
        <w:rFonts w:ascii="Arial" w:hAnsi="Arial" w:hint="default"/>
      </w:rPr>
    </w:lvl>
    <w:lvl w:ilvl="5" w:tplc="2B76C1EA" w:tentative="1">
      <w:start w:val="1"/>
      <w:numFmt w:val="bullet"/>
      <w:lvlText w:val="•"/>
      <w:lvlJc w:val="left"/>
      <w:pPr>
        <w:tabs>
          <w:tab w:val="num" w:pos="4320"/>
        </w:tabs>
        <w:ind w:left="4320" w:hanging="360"/>
      </w:pPr>
      <w:rPr>
        <w:rFonts w:ascii="Arial" w:hAnsi="Arial" w:hint="default"/>
      </w:rPr>
    </w:lvl>
    <w:lvl w:ilvl="6" w:tplc="E01E80E2" w:tentative="1">
      <w:start w:val="1"/>
      <w:numFmt w:val="bullet"/>
      <w:lvlText w:val="•"/>
      <w:lvlJc w:val="left"/>
      <w:pPr>
        <w:tabs>
          <w:tab w:val="num" w:pos="5040"/>
        </w:tabs>
        <w:ind w:left="5040" w:hanging="360"/>
      </w:pPr>
      <w:rPr>
        <w:rFonts w:ascii="Arial" w:hAnsi="Arial" w:hint="default"/>
      </w:rPr>
    </w:lvl>
    <w:lvl w:ilvl="7" w:tplc="E79CDF2C" w:tentative="1">
      <w:start w:val="1"/>
      <w:numFmt w:val="bullet"/>
      <w:lvlText w:val="•"/>
      <w:lvlJc w:val="left"/>
      <w:pPr>
        <w:tabs>
          <w:tab w:val="num" w:pos="5760"/>
        </w:tabs>
        <w:ind w:left="5760" w:hanging="360"/>
      </w:pPr>
      <w:rPr>
        <w:rFonts w:ascii="Arial" w:hAnsi="Arial" w:hint="default"/>
      </w:rPr>
    </w:lvl>
    <w:lvl w:ilvl="8" w:tplc="208CF1A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1246EC6"/>
    <w:multiLevelType w:val="hybridMultilevel"/>
    <w:tmpl w:val="BF92FF9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31A1B94"/>
    <w:multiLevelType w:val="multilevel"/>
    <w:tmpl w:val="C49882DA"/>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7" w15:restartNumberingAfterBreak="0">
    <w:nsid w:val="652F7C43"/>
    <w:multiLevelType w:val="hybridMultilevel"/>
    <w:tmpl w:val="EE5E2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9330A0B"/>
    <w:multiLevelType w:val="hybridMultilevel"/>
    <w:tmpl w:val="22D4A6EE"/>
    <w:lvl w:ilvl="0" w:tplc="0BB4589E">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B0F748E"/>
    <w:multiLevelType w:val="hybridMultilevel"/>
    <w:tmpl w:val="8F28771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6F5B4A71"/>
    <w:multiLevelType w:val="hybridMultilevel"/>
    <w:tmpl w:val="3D3EC8D6"/>
    <w:lvl w:ilvl="0" w:tplc="A1C44F56">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1B45025"/>
    <w:multiLevelType w:val="hybridMultilevel"/>
    <w:tmpl w:val="05AC1208"/>
    <w:lvl w:ilvl="0" w:tplc="1EF4CDAC">
      <w:start w:val="1"/>
      <w:numFmt w:val="decimal"/>
      <w:pStyle w:val="Numberedlist"/>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435588E"/>
    <w:multiLevelType w:val="hybridMultilevel"/>
    <w:tmpl w:val="1F3CB6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4954EAE"/>
    <w:multiLevelType w:val="hybridMultilevel"/>
    <w:tmpl w:val="26584650"/>
    <w:lvl w:ilvl="0" w:tplc="A1C44F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1D1815"/>
    <w:multiLevelType w:val="hybridMultilevel"/>
    <w:tmpl w:val="41D84B1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77967EA1"/>
    <w:multiLevelType w:val="hybridMultilevel"/>
    <w:tmpl w:val="6016BD9A"/>
    <w:lvl w:ilvl="0" w:tplc="697086E2">
      <w:start w:val="1"/>
      <w:numFmt w:val="bullet"/>
      <w:lvlText w:val=""/>
      <w:lvlJc w:val="left"/>
      <w:pPr>
        <w:ind w:left="360" w:hanging="360"/>
      </w:pPr>
      <w:rPr>
        <w:rFonts w:ascii="Symbol" w:hAnsi="Symbol" w:hint="default"/>
        <w:b/>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7CF1796"/>
    <w:multiLevelType w:val="hybridMultilevel"/>
    <w:tmpl w:val="1EB8DF2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B6F1295"/>
    <w:multiLevelType w:val="hybridMultilevel"/>
    <w:tmpl w:val="3E800C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E6074FE"/>
    <w:multiLevelType w:val="hybridMultilevel"/>
    <w:tmpl w:val="EAC64670"/>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num w:numId="1" w16cid:durableId="1602182869">
    <w:abstractNumId w:val="28"/>
  </w:num>
  <w:num w:numId="2" w16cid:durableId="1245991857">
    <w:abstractNumId w:val="21"/>
  </w:num>
  <w:num w:numId="3" w16cid:durableId="743993901">
    <w:abstractNumId w:val="26"/>
  </w:num>
  <w:num w:numId="4" w16cid:durableId="1249657454">
    <w:abstractNumId w:val="29"/>
  </w:num>
  <w:num w:numId="5" w16cid:durableId="497117719">
    <w:abstractNumId w:val="12"/>
  </w:num>
  <w:num w:numId="6" w16cid:durableId="56443127">
    <w:abstractNumId w:val="35"/>
  </w:num>
  <w:num w:numId="7" w16cid:durableId="1532954772">
    <w:abstractNumId w:val="3"/>
  </w:num>
  <w:num w:numId="8" w16cid:durableId="1345089822">
    <w:abstractNumId w:val="4"/>
  </w:num>
  <w:num w:numId="9" w16cid:durableId="88476141">
    <w:abstractNumId w:val="37"/>
  </w:num>
  <w:num w:numId="10" w16cid:durableId="60059138">
    <w:abstractNumId w:val="36"/>
  </w:num>
  <w:num w:numId="11" w16cid:durableId="472673263">
    <w:abstractNumId w:val="39"/>
  </w:num>
  <w:num w:numId="12" w16cid:durableId="2029865909">
    <w:abstractNumId w:val="6"/>
  </w:num>
  <w:num w:numId="13" w16cid:durableId="514655822">
    <w:abstractNumId w:val="22"/>
  </w:num>
  <w:num w:numId="14" w16cid:durableId="1184128740">
    <w:abstractNumId w:val="38"/>
  </w:num>
  <w:num w:numId="15" w16cid:durableId="989675111">
    <w:abstractNumId w:val="2"/>
  </w:num>
  <w:num w:numId="16" w16cid:durableId="178471451">
    <w:abstractNumId w:val="7"/>
  </w:num>
  <w:num w:numId="17" w16cid:durableId="1828210273">
    <w:abstractNumId w:val="16"/>
  </w:num>
  <w:num w:numId="18" w16cid:durableId="1025980606">
    <w:abstractNumId w:val="10"/>
  </w:num>
  <w:num w:numId="19" w16cid:durableId="2107575850">
    <w:abstractNumId w:val="34"/>
  </w:num>
  <w:num w:numId="20" w16cid:durableId="1739983686">
    <w:abstractNumId w:val="18"/>
  </w:num>
  <w:num w:numId="21" w16cid:durableId="1932814623">
    <w:abstractNumId w:val="23"/>
  </w:num>
  <w:num w:numId="22" w16cid:durableId="2062509070">
    <w:abstractNumId w:val="14"/>
  </w:num>
  <w:num w:numId="23" w16cid:durableId="481045361">
    <w:abstractNumId w:val="25"/>
  </w:num>
  <w:num w:numId="24" w16cid:durableId="2051028565">
    <w:abstractNumId w:val="8"/>
  </w:num>
  <w:num w:numId="25" w16cid:durableId="965549351">
    <w:abstractNumId w:val="31"/>
  </w:num>
  <w:num w:numId="26" w16cid:durableId="39481985">
    <w:abstractNumId w:val="15"/>
  </w:num>
  <w:num w:numId="27" w16cid:durableId="1942761307">
    <w:abstractNumId w:val="5"/>
  </w:num>
  <w:num w:numId="28" w16cid:durableId="826479213">
    <w:abstractNumId w:val="32"/>
  </w:num>
  <w:num w:numId="29" w16cid:durableId="1823889474">
    <w:abstractNumId w:val="19"/>
  </w:num>
  <w:num w:numId="30" w16cid:durableId="1004934474">
    <w:abstractNumId w:val="13"/>
  </w:num>
  <w:num w:numId="31" w16cid:durableId="941650392">
    <w:abstractNumId w:val="20"/>
  </w:num>
  <w:num w:numId="32" w16cid:durableId="303583567">
    <w:abstractNumId w:val="30"/>
  </w:num>
  <w:num w:numId="33" w16cid:durableId="1884098309">
    <w:abstractNumId w:val="0"/>
  </w:num>
  <w:num w:numId="34" w16cid:durableId="1661696812">
    <w:abstractNumId w:val="1"/>
  </w:num>
  <w:num w:numId="35" w16cid:durableId="1295209959">
    <w:abstractNumId w:val="24"/>
  </w:num>
  <w:num w:numId="36" w16cid:durableId="613639400">
    <w:abstractNumId w:val="11"/>
  </w:num>
  <w:num w:numId="37" w16cid:durableId="1921401354">
    <w:abstractNumId w:val="33"/>
  </w:num>
  <w:num w:numId="38" w16cid:durableId="973871019">
    <w:abstractNumId w:val="9"/>
  </w:num>
  <w:num w:numId="39" w16cid:durableId="334383974">
    <w:abstractNumId w:val="17"/>
  </w:num>
  <w:num w:numId="40" w16cid:durableId="128943735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0BA7"/>
    <w:rsid w:val="000034BB"/>
    <w:rsid w:val="00003FA1"/>
    <w:rsid w:val="000064AE"/>
    <w:rsid w:val="000065D4"/>
    <w:rsid w:val="00007493"/>
    <w:rsid w:val="00007E62"/>
    <w:rsid w:val="00010263"/>
    <w:rsid w:val="0001134C"/>
    <w:rsid w:val="00011F79"/>
    <w:rsid w:val="00012C1E"/>
    <w:rsid w:val="00012CF6"/>
    <w:rsid w:val="00012F3A"/>
    <w:rsid w:val="000156E6"/>
    <w:rsid w:val="00016380"/>
    <w:rsid w:val="00017708"/>
    <w:rsid w:val="000177E1"/>
    <w:rsid w:val="00020BD1"/>
    <w:rsid w:val="00020C3F"/>
    <w:rsid w:val="00021AA3"/>
    <w:rsid w:val="00021FEE"/>
    <w:rsid w:val="00023897"/>
    <w:rsid w:val="000251C0"/>
    <w:rsid w:val="00026213"/>
    <w:rsid w:val="00026E47"/>
    <w:rsid w:val="00027C53"/>
    <w:rsid w:val="000316BE"/>
    <w:rsid w:val="00037147"/>
    <w:rsid w:val="00040ECF"/>
    <w:rsid w:val="000413FC"/>
    <w:rsid w:val="00041F60"/>
    <w:rsid w:val="00042C3A"/>
    <w:rsid w:val="00043652"/>
    <w:rsid w:val="0004491E"/>
    <w:rsid w:val="00047CF8"/>
    <w:rsid w:val="00050444"/>
    <w:rsid w:val="000504FB"/>
    <w:rsid w:val="000515BD"/>
    <w:rsid w:val="00051BAC"/>
    <w:rsid w:val="000523F5"/>
    <w:rsid w:val="0005253D"/>
    <w:rsid w:val="00055296"/>
    <w:rsid w:val="00056D5C"/>
    <w:rsid w:val="00060023"/>
    <w:rsid w:val="00060082"/>
    <w:rsid w:val="000607C2"/>
    <w:rsid w:val="0006142F"/>
    <w:rsid w:val="000625F4"/>
    <w:rsid w:val="00063AB5"/>
    <w:rsid w:val="00063D85"/>
    <w:rsid w:val="00064227"/>
    <w:rsid w:val="000650E1"/>
    <w:rsid w:val="000700ED"/>
    <w:rsid w:val="0007385B"/>
    <w:rsid w:val="00074AC1"/>
    <w:rsid w:val="00076E20"/>
    <w:rsid w:val="000808FC"/>
    <w:rsid w:val="00081748"/>
    <w:rsid w:val="00081C12"/>
    <w:rsid w:val="0008252D"/>
    <w:rsid w:val="00082537"/>
    <w:rsid w:val="00082D15"/>
    <w:rsid w:val="000862B7"/>
    <w:rsid w:val="000873C0"/>
    <w:rsid w:val="00090D6E"/>
    <w:rsid w:val="00092461"/>
    <w:rsid w:val="00093911"/>
    <w:rsid w:val="0009664C"/>
    <w:rsid w:val="00097FEA"/>
    <w:rsid w:val="000A0C17"/>
    <w:rsid w:val="000A1117"/>
    <w:rsid w:val="000A127E"/>
    <w:rsid w:val="000A3E79"/>
    <w:rsid w:val="000A3F82"/>
    <w:rsid w:val="000A5131"/>
    <w:rsid w:val="000A5BC8"/>
    <w:rsid w:val="000A5BE0"/>
    <w:rsid w:val="000A61DF"/>
    <w:rsid w:val="000A7309"/>
    <w:rsid w:val="000A7EE6"/>
    <w:rsid w:val="000B0001"/>
    <w:rsid w:val="000B009D"/>
    <w:rsid w:val="000B6817"/>
    <w:rsid w:val="000B690C"/>
    <w:rsid w:val="000C07B2"/>
    <w:rsid w:val="000C119A"/>
    <w:rsid w:val="000C1368"/>
    <w:rsid w:val="000C193D"/>
    <w:rsid w:val="000C34C4"/>
    <w:rsid w:val="000C365D"/>
    <w:rsid w:val="000C3F8B"/>
    <w:rsid w:val="000C51BB"/>
    <w:rsid w:val="000C5EA3"/>
    <w:rsid w:val="000C7357"/>
    <w:rsid w:val="000D13CD"/>
    <w:rsid w:val="000D381A"/>
    <w:rsid w:val="000D3877"/>
    <w:rsid w:val="000D6807"/>
    <w:rsid w:val="000D702E"/>
    <w:rsid w:val="000D7222"/>
    <w:rsid w:val="000E1AEB"/>
    <w:rsid w:val="000E24C4"/>
    <w:rsid w:val="000E37FD"/>
    <w:rsid w:val="000E3DD7"/>
    <w:rsid w:val="000E40DA"/>
    <w:rsid w:val="000E4CEB"/>
    <w:rsid w:val="000E5635"/>
    <w:rsid w:val="000E6D30"/>
    <w:rsid w:val="000F1D28"/>
    <w:rsid w:val="000F1EFE"/>
    <w:rsid w:val="000F4544"/>
    <w:rsid w:val="000F54D2"/>
    <w:rsid w:val="000F6083"/>
    <w:rsid w:val="000F61CD"/>
    <w:rsid w:val="000F690C"/>
    <w:rsid w:val="000F6AA1"/>
    <w:rsid w:val="000F7F15"/>
    <w:rsid w:val="00100461"/>
    <w:rsid w:val="00100929"/>
    <w:rsid w:val="00101B61"/>
    <w:rsid w:val="00104BBF"/>
    <w:rsid w:val="00105067"/>
    <w:rsid w:val="00105C31"/>
    <w:rsid w:val="00106B3A"/>
    <w:rsid w:val="00110C0D"/>
    <w:rsid w:val="00111771"/>
    <w:rsid w:val="00113325"/>
    <w:rsid w:val="001139C2"/>
    <w:rsid w:val="0011435C"/>
    <w:rsid w:val="00114FE6"/>
    <w:rsid w:val="00115FC5"/>
    <w:rsid w:val="0011618A"/>
    <w:rsid w:val="00117CE6"/>
    <w:rsid w:val="00117DC4"/>
    <w:rsid w:val="00127714"/>
    <w:rsid w:val="00127F4A"/>
    <w:rsid w:val="00130A75"/>
    <w:rsid w:val="00130BF9"/>
    <w:rsid w:val="00131815"/>
    <w:rsid w:val="001323DA"/>
    <w:rsid w:val="0013266A"/>
    <w:rsid w:val="00133281"/>
    <w:rsid w:val="00133428"/>
    <w:rsid w:val="00133FEA"/>
    <w:rsid w:val="001345B1"/>
    <w:rsid w:val="00135232"/>
    <w:rsid w:val="00137A4F"/>
    <w:rsid w:val="00141752"/>
    <w:rsid w:val="00141B3E"/>
    <w:rsid w:val="00143153"/>
    <w:rsid w:val="00143464"/>
    <w:rsid w:val="00143A7A"/>
    <w:rsid w:val="00143B9F"/>
    <w:rsid w:val="001447D2"/>
    <w:rsid w:val="00144A25"/>
    <w:rsid w:val="00145355"/>
    <w:rsid w:val="0015166E"/>
    <w:rsid w:val="00152172"/>
    <w:rsid w:val="00153589"/>
    <w:rsid w:val="001536C2"/>
    <w:rsid w:val="00154298"/>
    <w:rsid w:val="001545A5"/>
    <w:rsid w:val="001567EE"/>
    <w:rsid w:val="001568D2"/>
    <w:rsid w:val="001608EE"/>
    <w:rsid w:val="00161279"/>
    <w:rsid w:val="00161A86"/>
    <w:rsid w:val="00161F32"/>
    <w:rsid w:val="001629E6"/>
    <w:rsid w:val="0016326D"/>
    <w:rsid w:val="0016514B"/>
    <w:rsid w:val="001656E0"/>
    <w:rsid w:val="00165EA0"/>
    <w:rsid w:val="001679DA"/>
    <w:rsid w:val="00167A48"/>
    <w:rsid w:val="00170869"/>
    <w:rsid w:val="00172B15"/>
    <w:rsid w:val="001752F5"/>
    <w:rsid w:val="00176B0A"/>
    <w:rsid w:val="00176CAE"/>
    <w:rsid w:val="001772A3"/>
    <w:rsid w:val="00180039"/>
    <w:rsid w:val="0018062A"/>
    <w:rsid w:val="00180EA9"/>
    <w:rsid w:val="00182584"/>
    <w:rsid w:val="001832A5"/>
    <w:rsid w:val="00183C98"/>
    <w:rsid w:val="00183D00"/>
    <w:rsid w:val="00184343"/>
    <w:rsid w:val="00186128"/>
    <w:rsid w:val="00187C87"/>
    <w:rsid w:val="00187D29"/>
    <w:rsid w:val="00190A31"/>
    <w:rsid w:val="00190AE2"/>
    <w:rsid w:val="00191886"/>
    <w:rsid w:val="00191C00"/>
    <w:rsid w:val="001921E4"/>
    <w:rsid w:val="00192BEE"/>
    <w:rsid w:val="00192F39"/>
    <w:rsid w:val="001935D7"/>
    <w:rsid w:val="001942FB"/>
    <w:rsid w:val="00194CB3"/>
    <w:rsid w:val="001961B8"/>
    <w:rsid w:val="001961ED"/>
    <w:rsid w:val="001969EC"/>
    <w:rsid w:val="00197098"/>
    <w:rsid w:val="001A00E4"/>
    <w:rsid w:val="001A1DA6"/>
    <w:rsid w:val="001A2501"/>
    <w:rsid w:val="001A297E"/>
    <w:rsid w:val="001A479F"/>
    <w:rsid w:val="001A4BC9"/>
    <w:rsid w:val="001A509D"/>
    <w:rsid w:val="001A513B"/>
    <w:rsid w:val="001B01AB"/>
    <w:rsid w:val="001B1A2C"/>
    <w:rsid w:val="001B3239"/>
    <w:rsid w:val="001B3D08"/>
    <w:rsid w:val="001B3D9D"/>
    <w:rsid w:val="001B4993"/>
    <w:rsid w:val="001B4E88"/>
    <w:rsid w:val="001B5580"/>
    <w:rsid w:val="001B5E2D"/>
    <w:rsid w:val="001B7526"/>
    <w:rsid w:val="001B7DA5"/>
    <w:rsid w:val="001C02F8"/>
    <w:rsid w:val="001C1C40"/>
    <w:rsid w:val="001C32BF"/>
    <w:rsid w:val="001C3DF9"/>
    <w:rsid w:val="001C46BE"/>
    <w:rsid w:val="001C6CE5"/>
    <w:rsid w:val="001C73C6"/>
    <w:rsid w:val="001C77B0"/>
    <w:rsid w:val="001C7892"/>
    <w:rsid w:val="001D2A6D"/>
    <w:rsid w:val="001D2AEA"/>
    <w:rsid w:val="001D3324"/>
    <w:rsid w:val="001D4A4E"/>
    <w:rsid w:val="001D4D2E"/>
    <w:rsid w:val="001D7000"/>
    <w:rsid w:val="001D7AA7"/>
    <w:rsid w:val="001E11BD"/>
    <w:rsid w:val="001E26F2"/>
    <w:rsid w:val="001E4935"/>
    <w:rsid w:val="001E4BE7"/>
    <w:rsid w:val="001E671E"/>
    <w:rsid w:val="001E7B13"/>
    <w:rsid w:val="001E7BED"/>
    <w:rsid w:val="001F0312"/>
    <w:rsid w:val="001F0339"/>
    <w:rsid w:val="001F0F06"/>
    <w:rsid w:val="001F1433"/>
    <w:rsid w:val="001F1AAB"/>
    <w:rsid w:val="001F2633"/>
    <w:rsid w:val="001F3A55"/>
    <w:rsid w:val="001F4ABE"/>
    <w:rsid w:val="001F4D04"/>
    <w:rsid w:val="001F5681"/>
    <w:rsid w:val="001F5DF8"/>
    <w:rsid w:val="001F6708"/>
    <w:rsid w:val="00200C18"/>
    <w:rsid w:val="002014AF"/>
    <w:rsid w:val="002036CC"/>
    <w:rsid w:val="00203E78"/>
    <w:rsid w:val="00204230"/>
    <w:rsid w:val="0020485F"/>
    <w:rsid w:val="00204F6B"/>
    <w:rsid w:val="002058FA"/>
    <w:rsid w:val="0020614F"/>
    <w:rsid w:val="0020633E"/>
    <w:rsid w:val="00207C64"/>
    <w:rsid w:val="002113F5"/>
    <w:rsid w:val="002114EA"/>
    <w:rsid w:val="00212FED"/>
    <w:rsid w:val="002131B2"/>
    <w:rsid w:val="002140E9"/>
    <w:rsid w:val="0021483C"/>
    <w:rsid w:val="00214C49"/>
    <w:rsid w:val="00215556"/>
    <w:rsid w:val="0021646C"/>
    <w:rsid w:val="002178D0"/>
    <w:rsid w:val="002201C1"/>
    <w:rsid w:val="00220423"/>
    <w:rsid w:val="002207AA"/>
    <w:rsid w:val="00220EF9"/>
    <w:rsid w:val="002210C0"/>
    <w:rsid w:val="00221AE7"/>
    <w:rsid w:val="00222C93"/>
    <w:rsid w:val="0022473C"/>
    <w:rsid w:val="0022538A"/>
    <w:rsid w:val="00226CE1"/>
    <w:rsid w:val="0022706B"/>
    <w:rsid w:val="002270E2"/>
    <w:rsid w:val="002271F6"/>
    <w:rsid w:val="002274CA"/>
    <w:rsid w:val="00227E6D"/>
    <w:rsid w:val="00227FA6"/>
    <w:rsid w:val="00231232"/>
    <w:rsid w:val="00232CFF"/>
    <w:rsid w:val="00232D2E"/>
    <w:rsid w:val="0023339C"/>
    <w:rsid w:val="00234981"/>
    <w:rsid w:val="00237D73"/>
    <w:rsid w:val="00237D93"/>
    <w:rsid w:val="002408A4"/>
    <w:rsid w:val="00240C2C"/>
    <w:rsid w:val="00244E34"/>
    <w:rsid w:val="00246087"/>
    <w:rsid w:val="0024710A"/>
    <w:rsid w:val="00247956"/>
    <w:rsid w:val="0025051A"/>
    <w:rsid w:val="00250C2B"/>
    <w:rsid w:val="00251262"/>
    <w:rsid w:val="0025184D"/>
    <w:rsid w:val="00253DFB"/>
    <w:rsid w:val="00254932"/>
    <w:rsid w:val="00254C41"/>
    <w:rsid w:val="00255198"/>
    <w:rsid w:val="0025692F"/>
    <w:rsid w:val="002575B1"/>
    <w:rsid w:val="0026023A"/>
    <w:rsid w:val="0026030E"/>
    <w:rsid w:val="00262926"/>
    <w:rsid w:val="00262B5E"/>
    <w:rsid w:val="00264EA9"/>
    <w:rsid w:val="002650A0"/>
    <w:rsid w:val="00270059"/>
    <w:rsid w:val="002700B5"/>
    <w:rsid w:val="0027082D"/>
    <w:rsid w:val="00271536"/>
    <w:rsid w:val="002723B9"/>
    <w:rsid w:val="00272B9E"/>
    <w:rsid w:val="00272F53"/>
    <w:rsid w:val="002747EC"/>
    <w:rsid w:val="002750B8"/>
    <w:rsid w:val="0027628D"/>
    <w:rsid w:val="002767EE"/>
    <w:rsid w:val="0027762D"/>
    <w:rsid w:val="00281151"/>
    <w:rsid w:val="002821EC"/>
    <w:rsid w:val="00282E00"/>
    <w:rsid w:val="002833C9"/>
    <w:rsid w:val="0028358E"/>
    <w:rsid w:val="002869C7"/>
    <w:rsid w:val="00286F59"/>
    <w:rsid w:val="00290321"/>
    <w:rsid w:val="0029231B"/>
    <w:rsid w:val="00292656"/>
    <w:rsid w:val="002928C8"/>
    <w:rsid w:val="0029315F"/>
    <w:rsid w:val="002943ED"/>
    <w:rsid w:val="00296141"/>
    <w:rsid w:val="0029690A"/>
    <w:rsid w:val="002969B3"/>
    <w:rsid w:val="00296EFD"/>
    <w:rsid w:val="00297FDB"/>
    <w:rsid w:val="002A3966"/>
    <w:rsid w:val="002A3E4A"/>
    <w:rsid w:val="002A45D0"/>
    <w:rsid w:val="002A4B1A"/>
    <w:rsid w:val="002A6BC5"/>
    <w:rsid w:val="002A7963"/>
    <w:rsid w:val="002B2CE0"/>
    <w:rsid w:val="002B4384"/>
    <w:rsid w:val="002B4EC4"/>
    <w:rsid w:val="002B516C"/>
    <w:rsid w:val="002B60BB"/>
    <w:rsid w:val="002B69C6"/>
    <w:rsid w:val="002B7110"/>
    <w:rsid w:val="002C2450"/>
    <w:rsid w:val="002C426F"/>
    <w:rsid w:val="002C49D9"/>
    <w:rsid w:val="002C61AD"/>
    <w:rsid w:val="002C758E"/>
    <w:rsid w:val="002D0A08"/>
    <w:rsid w:val="002D1693"/>
    <w:rsid w:val="002D5373"/>
    <w:rsid w:val="002D546C"/>
    <w:rsid w:val="002D5A28"/>
    <w:rsid w:val="002D5FF6"/>
    <w:rsid w:val="002D61FA"/>
    <w:rsid w:val="002D701D"/>
    <w:rsid w:val="002E0408"/>
    <w:rsid w:val="002E0592"/>
    <w:rsid w:val="002E2248"/>
    <w:rsid w:val="002E2C33"/>
    <w:rsid w:val="002E35EE"/>
    <w:rsid w:val="002E4016"/>
    <w:rsid w:val="002E54B2"/>
    <w:rsid w:val="002F0C5F"/>
    <w:rsid w:val="002F0D8F"/>
    <w:rsid w:val="002F13A4"/>
    <w:rsid w:val="002F20B6"/>
    <w:rsid w:val="002F39FA"/>
    <w:rsid w:val="002F7B9D"/>
    <w:rsid w:val="00300AE9"/>
    <w:rsid w:val="00300CE0"/>
    <w:rsid w:val="003023DC"/>
    <w:rsid w:val="003024A5"/>
    <w:rsid w:val="00302F05"/>
    <w:rsid w:val="0030522C"/>
    <w:rsid w:val="00306AF5"/>
    <w:rsid w:val="003074A9"/>
    <w:rsid w:val="00307CFB"/>
    <w:rsid w:val="0031194C"/>
    <w:rsid w:val="00313C16"/>
    <w:rsid w:val="003148EC"/>
    <w:rsid w:val="0031546E"/>
    <w:rsid w:val="00315A15"/>
    <w:rsid w:val="00316229"/>
    <w:rsid w:val="0031690C"/>
    <w:rsid w:val="00316E50"/>
    <w:rsid w:val="00316EB6"/>
    <w:rsid w:val="003179CD"/>
    <w:rsid w:val="003201E7"/>
    <w:rsid w:val="00321545"/>
    <w:rsid w:val="00325038"/>
    <w:rsid w:val="003257F5"/>
    <w:rsid w:val="00326E95"/>
    <w:rsid w:val="003274E3"/>
    <w:rsid w:val="00327B03"/>
    <w:rsid w:val="003309E0"/>
    <w:rsid w:val="003314CB"/>
    <w:rsid w:val="003328EC"/>
    <w:rsid w:val="003338E0"/>
    <w:rsid w:val="0033434F"/>
    <w:rsid w:val="00335441"/>
    <w:rsid w:val="003369C0"/>
    <w:rsid w:val="003379F4"/>
    <w:rsid w:val="00337E42"/>
    <w:rsid w:val="003407CB"/>
    <w:rsid w:val="00341513"/>
    <w:rsid w:val="0034216F"/>
    <w:rsid w:val="003424DE"/>
    <w:rsid w:val="0034343C"/>
    <w:rsid w:val="0034362D"/>
    <w:rsid w:val="00347460"/>
    <w:rsid w:val="00347A28"/>
    <w:rsid w:val="00347A58"/>
    <w:rsid w:val="0035070C"/>
    <w:rsid w:val="00350995"/>
    <w:rsid w:val="0035100A"/>
    <w:rsid w:val="00352B10"/>
    <w:rsid w:val="00352BBE"/>
    <w:rsid w:val="00353323"/>
    <w:rsid w:val="00354E39"/>
    <w:rsid w:val="00354FF8"/>
    <w:rsid w:val="0035648D"/>
    <w:rsid w:val="00356DAE"/>
    <w:rsid w:val="00357524"/>
    <w:rsid w:val="003616EE"/>
    <w:rsid w:val="00362900"/>
    <w:rsid w:val="003630A0"/>
    <w:rsid w:val="0036326A"/>
    <w:rsid w:val="00363BBB"/>
    <w:rsid w:val="00363D9D"/>
    <w:rsid w:val="003646FA"/>
    <w:rsid w:val="00365788"/>
    <w:rsid w:val="0036676A"/>
    <w:rsid w:val="003679A6"/>
    <w:rsid w:val="00371493"/>
    <w:rsid w:val="003719FE"/>
    <w:rsid w:val="0037257E"/>
    <w:rsid w:val="00373284"/>
    <w:rsid w:val="00373936"/>
    <w:rsid w:val="00373F5D"/>
    <w:rsid w:val="0037442F"/>
    <w:rsid w:val="00374DB6"/>
    <w:rsid w:val="00376CBB"/>
    <w:rsid w:val="00376EFE"/>
    <w:rsid w:val="00377997"/>
    <w:rsid w:val="003801C5"/>
    <w:rsid w:val="003804BE"/>
    <w:rsid w:val="0038174E"/>
    <w:rsid w:val="003838DA"/>
    <w:rsid w:val="003839A8"/>
    <w:rsid w:val="00383C09"/>
    <w:rsid w:val="00384993"/>
    <w:rsid w:val="00390302"/>
    <w:rsid w:val="00390601"/>
    <w:rsid w:val="0039103C"/>
    <w:rsid w:val="00391DE0"/>
    <w:rsid w:val="003950EC"/>
    <w:rsid w:val="00395F96"/>
    <w:rsid w:val="003966AB"/>
    <w:rsid w:val="00396D66"/>
    <w:rsid w:val="0039744D"/>
    <w:rsid w:val="003A2A78"/>
    <w:rsid w:val="003A2C6F"/>
    <w:rsid w:val="003A375F"/>
    <w:rsid w:val="003A3A49"/>
    <w:rsid w:val="003A5154"/>
    <w:rsid w:val="003A59DE"/>
    <w:rsid w:val="003A75F0"/>
    <w:rsid w:val="003A7DF8"/>
    <w:rsid w:val="003B02E4"/>
    <w:rsid w:val="003B118F"/>
    <w:rsid w:val="003B44DD"/>
    <w:rsid w:val="003B783A"/>
    <w:rsid w:val="003C2566"/>
    <w:rsid w:val="003C4237"/>
    <w:rsid w:val="003C7514"/>
    <w:rsid w:val="003C7B0D"/>
    <w:rsid w:val="003D0DF0"/>
    <w:rsid w:val="003D0EDD"/>
    <w:rsid w:val="003D18BA"/>
    <w:rsid w:val="003D38D7"/>
    <w:rsid w:val="003D46FE"/>
    <w:rsid w:val="003D4782"/>
    <w:rsid w:val="003D7254"/>
    <w:rsid w:val="003D7D33"/>
    <w:rsid w:val="003E106A"/>
    <w:rsid w:val="003E263E"/>
    <w:rsid w:val="003E26F4"/>
    <w:rsid w:val="003E31A5"/>
    <w:rsid w:val="003E4B59"/>
    <w:rsid w:val="003E4D85"/>
    <w:rsid w:val="003E533C"/>
    <w:rsid w:val="003E5C90"/>
    <w:rsid w:val="003E7B10"/>
    <w:rsid w:val="003F06FB"/>
    <w:rsid w:val="003F231D"/>
    <w:rsid w:val="003F254E"/>
    <w:rsid w:val="003F2893"/>
    <w:rsid w:val="003F2D32"/>
    <w:rsid w:val="003F2E6B"/>
    <w:rsid w:val="003F320C"/>
    <w:rsid w:val="003F38DD"/>
    <w:rsid w:val="003F579C"/>
    <w:rsid w:val="003F5D8A"/>
    <w:rsid w:val="003F6AED"/>
    <w:rsid w:val="003F7BC9"/>
    <w:rsid w:val="0040104F"/>
    <w:rsid w:val="00401E3D"/>
    <w:rsid w:val="00402DCF"/>
    <w:rsid w:val="004047A0"/>
    <w:rsid w:val="00404978"/>
    <w:rsid w:val="00407133"/>
    <w:rsid w:val="0041056E"/>
    <w:rsid w:val="0041265E"/>
    <w:rsid w:val="00412B5E"/>
    <w:rsid w:val="00412D8F"/>
    <w:rsid w:val="0041405A"/>
    <w:rsid w:val="00416883"/>
    <w:rsid w:val="004171EB"/>
    <w:rsid w:val="00421179"/>
    <w:rsid w:val="00422207"/>
    <w:rsid w:val="00423C8A"/>
    <w:rsid w:val="0042627A"/>
    <w:rsid w:val="00426C8B"/>
    <w:rsid w:val="00427889"/>
    <w:rsid w:val="0043179A"/>
    <w:rsid w:val="00435408"/>
    <w:rsid w:val="004358F2"/>
    <w:rsid w:val="00435984"/>
    <w:rsid w:val="00436D11"/>
    <w:rsid w:val="004379EF"/>
    <w:rsid w:val="00442118"/>
    <w:rsid w:val="00442451"/>
    <w:rsid w:val="00442F0A"/>
    <w:rsid w:val="00443BF6"/>
    <w:rsid w:val="004453F2"/>
    <w:rsid w:val="00447284"/>
    <w:rsid w:val="00447C2F"/>
    <w:rsid w:val="00447E24"/>
    <w:rsid w:val="00450D19"/>
    <w:rsid w:val="00451508"/>
    <w:rsid w:val="004515BC"/>
    <w:rsid w:val="004515C6"/>
    <w:rsid w:val="00451B03"/>
    <w:rsid w:val="00451F44"/>
    <w:rsid w:val="00453DA4"/>
    <w:rsid w:val="00454488"/>
    <w:rsid w:val="0045575C"/>
    <w:rsid w:val="00456339"/>
    <w:rsid w:val="00457152"/>
    <w:rsid w:val="00457D3B"/>
    <w:rsid w:val="00464255"/>
    <w:rsid w:val="00465B18"/>
    <w:rsid w:val="00471682"/>
    <w:rsid w:val="00471709"/>
    <w:rsid w:val="00471A5C"/>
    <w:rsid w:val="004744B4"/>
    <w:rsid w:val="00476E40"/>
    <w:rsid w:val="0047713B"/>
    <w:rsid w:val="0048056C"/>
    <w:rsid w:val="00482035"/>
    <w:rsid w:val="004825B6"/>
    <w:rsid w:val="004826BC"/>
    <w:rsid w:val="00482AFE"/>
    <w:rsid w:val="00482F3A"/>
    <w:rsid w:val="0048337A"/>
    <w:rsid w:val="00484266"/>
    <w:rsid w:val="00485621"/>
    <w:rsid w:val="00485F99"/>
    <w:rsid w:val="004866ED"/>
    <w:rsid w:val="004874DB"/>
    <w:rsid w:val="00487CB4"/>
    <w:rsid w:val="00490DFA"/>
    <w:rsid w:val="00490F27"/>
    <w:rsid w:val="00493174"/>
    <w:rsid w:val="0049668C"/>
    <w:rsid w:val="00497D38"/>
    <w:rsid w:val="004A28A3"/>
    <w:rsid w:val="004A32FB"/>
    <w:rsid w:val="004A3C04"/>
    <w:rsid w:val="004A3C88"/>
    <w:rsid w:val="004A3D95"/>
    <w:rsid w:val="004A4A2F"/>
    <w:rsid w:val="004A4A73"/>
    <w:rsid w:val="004A5F4F"/>
    <w:rsid w:val="004A5F52"/>
    <w:rsid w:val="004A6169"/>
    <w:rsid w:val="004B0092"/>
    <w:rsid w:val="004B09AA"/>
    <w:rsid w:val="004B14B7"/>
    <w:rsid w:val="004B2816"/>
    <w:rsid w:val="004B3E3C"/>
    <w:rsid w:val="004B3F8B"/>
    <w:rsid w:val="004B4359"/>
    <w:rsid w:val="004B722D"/>
    <w:rsid w:val="004B7D35"/>
    <w:rsid w:val="004C03C9"/>
    <w:rsid w:val="004C04A1"/>
    <w:rsid w:val="004C0B72"/>
    <w:rsid w:val="004C305F"/>
    <w:rsid w:val="004C31C1"/>
    <w:rsid w:val="004C4497"/>
    <w:rsid w:val="004C62D7"/>
    <w:rsid w:val="004C7533"/>
    <w:rsid w:val="004D03F5"/>
    <w:rsid w:val="004D042F"/>
    <w:rsid w:val="004D285F"/>
    <w:rsid w:val="004D29DA"/>
    <w:rsid w:val="004D2CF3"/>
    <w:rsid w:val="004D3268"/>
    <w:rsid w:val="004D379F"/>
    <w:rsid w:val="004D3D3E"/>
    <w:rsid w:val="004D46BC"/>
    <w:rsid w:val="004D4CFC"/>
    <w:rsid w:val="004D4F16"/>
    <w:rsid w:val="004D5323"/>
    <w:rsid w:val="004D672B"/>
    <w:rsid w:val="004D7A29"/>
    <w:rsid w:val="004D7B4D"/>
    <w:rsid w:val="004E16D5"/>
    <w:rsid w:val="004E39EA"/>
    <w:rsid w:val="004E40A8"/>
    <w:rsid w:val="004E52A5"/>
    <w:rsid w:val="004E59B6"/>
    <w:rsid w:val="004E6D30"/>
    <w:rsid w:val="004F0213"/>
    <w:rsid w:val="004F1059"/>
    <w:rsid w:val="004F2E87"/>
    <w:rsid w:val="004F399F"/>
    <w:rsid w:val="004F4086"/>
    <w:rsid w:val="00502062"/>
    <w:rsid w:val="005025CE"/>
    <w:rsid w:val="00502744"/>
    <w:rsid w:val="0050299C"/>
    <w:rsid w:val="005038BA"/>
    <w:rsid w:val="00503B4E"/>
    <w:rsid w:val="0051021C"/>
    <w:rsid w:val="00510A7D"/>
    <w:rsid w:val="00512074"/>
    <w:rsid w:val="005122EF"/>
    <w:rsid w:val="00513117"/>
    <w:rsid w:val="00513337"/>
    <w:rsid w:val="00514A7D"/>
    <w:rsid w:val="00514CE1"/>
    <w:rsid w:val="00514EAD"/>
    <w:rsid w:val="00515E5E"/>
    <w:rsid w:val="005165BE"/>
    <w:rsid w:val="005179AC"/>
    <w:rsid w:val="00520B58"/>
    <w:rsid w:val="00520D02"/>
    <w:rsid w:val="00521AAE"/>
    <w:rsid w:val="005233FD"/>
    <w:rsid w:val="00524A26"/>
    <w:rsid w:val="0052518C"/>
    <w:rsid w:val="00525A9D"/>
    <w:rsid w:val="00526604"/>
    <w:rsid w:val="00531C22"/>
    <w:rsid w:val="00532063"/>
    <w:rsid w:val="005323A9"/>
    <w:rsid w:val="00533645"/>
    <w:rsid w:val="005339CE"/>
    <w:rsid w:val="00535F2F"/>
    <w:rsid w:val="005370BD"/>
    <w:rsid w:val="00537CB3"/>
    <w:rsid w:val="005410A7"/>
    <w:rsid w:val="00541835"/>
    <w:rsid w:val="0054228C"/>
    <w:rsid w:val="00542DB3"/>
    <w:rsid w:val="00543ACE"/>
    <w:rsid w:val="005443EF"/>
    <w:rsid w:val="005449FD"/>
    <w:rsid w:val="00545BBD"/>
    <w:rsid w:val="00545DED"/>
    <w:rsid w:val="00546942"/>
    <w:rsid w:val="00550EB3"/>
    <w:rsid w:val="00551234"/>
    <w:rsid w:val="0055152A"/>
    <w:rsid w:val="00552372"/>
    <w:rsid w:val="00553AAB"/>
    <w:rsid w:val="00556D58"/>
    <w:rsid w:val="00557010"/>
    <w:rsid w:val="005570B5"/>
    <w:rsid w:val="005571C9"/>
    <w:rsid w:val="00557ACD"/>
    <w:rsid w:val="00560CE5"/>
    <w:rsid w:val="005611FF"/>
    <w:rsid w:val="00562EE2"/>
    <w:rsid w:val="00564961"/>
    <w:rsid w:val="005670E7"/>
    <w:rsid w:val="005678CB"/>
    <w:rsid w:val="005700E9"/>
    <w:rsid w:val="00570CB4"/>
    <w:rsid w:val="00570F0E"/>
    <w:rsid w:val="00571B5D"/>
    <w:rsid w:val="00571DA9"/>
    <w:rsid w:val="00572139"/>
    <w:rsid w:val="00572BBF"/>
    <w:rsid w:val="00573E2E"/>
    <w:rsid w:val="00574814"/>
    <w:rsid w:val="00575A7E"/>
    <w:rsid w:val="00580DED"/>
    <w:rsid w:val="00581DD8"/>
    <w:rsid w:val="0058204D"/>
    <w:rsid w:val="00583D0D"/>
    <w:rsid w:val="005849F1"/>
    <w:rsid w:val="00585AD5"/>
    <w:rsid w:val="0058674C"/>
    <w:rsid w:val="00587A64"/>
    <w:rsid w:val="005905E8"/>
    <w:rsid w:val="00591B24"/>
    <w:rsid w:val="00593D8E"/>
    <w:rsid w:val="00594945"/>
    <w:rsid w:val="0059521C"/>
    <w:rsid w:val="00596006"/>
    <w:rsid w:val="005962EA"/>
    <w:rsid w:val="005968D9"/>
    <w:rsid w:val="005A0F7D"/>
    <w:rsid w:val="005A1458"/>
    <w:rsid w:val="005A23DC"/>
    <w:rsid w:val="005A3649"/>
    <w:rsid w:val="005A460A"/>
    <w:rsid w:val="005A6467"/>
    <w:rsid w:val="005A710E"/>
    <w:rsid w:val="005B0690"/>
    <w:rsid w:val="005B1294"/>
    <w:rsid w:val="005B1D09"/>
    <w:rsid w:val="005B26C9"/>
    <w:rsid w:val="005B2F83"/>
    <w:rsid w:val="005B491B"/>
    <w:rsid w:val="005B53A3"/>
    <w:rsid w:val="005B5C02"/>
    <w:rsid w:val="005B638A"/>
    <w:rsid w:val="005B7703"/>
    <w:rsid w:val="005C000D"/>
    <w:rsid w:val="005C365D"/>
    <w:rsid w:val="005D3967"/>
    <w:rsid w:val="005D4DEE"/>
    <w:rsid w:val="005D5440"/>
    <w:rsid w:val="005D7455"/>
    <w:rsid w:val="005E034A"/>
    <w:rsid w:val="005E18B7"/>
    <w:rsid w:val="005E1AA1"/>
    <w:rsid w:val="005E1BF7"/>
    <w:rsid w:val="005E321A"/>
    <w:rsid w:val="005E51F6"/>
    <w:rsid w:val="005E5BD2"/>
    <w:rsid w:val="005E6E56"/>
    <w:rsid w:val="005E78C8"/>
    <w:rsid w:val="005F1BF5"/>
    <w:rsid w:val="005F275E"/>
    <w:rsid w:val="005F2B10"/>
    <w:rsid w:val="005F317D"/>
    <w:rsid w:val="005F32BE"/>
    <w:rsid w:val="005F3789"/>
    <w:rsid w:val="005F401C"/>
    <w:rsid w:val="005F637F"/>
    <w:rsid w:val="005F6944"/>
    <w:rsid w:val="005F6F05"/>
    <w:rsid w:val="005F7F7F"/>
    <w:rsid w:val="006015EA"/>
    <w:rsid w:val="006019DC"/>
    <w:rsid w:val="00601BB5"/>
    <w:rsid w:val="00603D50"/>
    <w:rsid w:val="00603EBA"/>
    <w:rsid w:val="00604B14"/>
    <w:rsid w:val="00604BE4"/>
    <w:rsid w:val="0060614B"/>
    <w:rsid w:val="0060734B"/>
    <w:rsid w:val="006073D6"/>
    <w:rsid w:val="00607AEE"/>
    <w:rsid w:val="00611688"/>
    <w:rsid w:val="006119E8"/>
    <w:rsid w:val="00611BA4"/>
    <w:rsid w:val="006142FD"/>
    <w:rsid w:val="00614765"/>
    <w:rsid w:val="00614F09"/>
    <w:rsid w:val="00615DE1"/>
    <w:rsid w:val="0061605B"/>
    <w:rsid w:val="00617B21"/>
    <w:rsid w:val="006203C5"/>
    <w:rsid w:val="006208CA"/>
    <w:rsid w:val="00622652"/>
    <w:rsid w:val="00623009"/>
    <w:rsid w:val="006238A9"/>
    <w:rsid w:val="00624D4A"/>
    <w:rsid w:val="00624E8C"/>
    <w:rsid w:val="0062637A"/>
    <w:rsid w:val="00626998"/>
    <w:rsid w:val="00626C0E"/>
    <w:rsid w:val="006277F9"/>
    <w:rsid w:val="0063003C"/>
    <w:rsid w:val="006330B7"/>
    <w:rsid w:val="00633DBC"/>
    <w:rsid w:val="0063482A"/>
    <w:rsid w:val="00634B24"/>
    <w:rsid w:val="00635579"/>
    <w:rsid w:val="00635F1F"/>
    <w:rsid w:val="00637D04"/>
    <w:rsid w:val="00640361"/>
    <w:rsid w:val="006406B8"/>
    <w:rsid w:val="00640A19"/>
    <w:rsid w:val="00641D25"/>
    <w:rsid w:val="00643E6A"/>
    <w:rsid w:val="006451EF"/>
    <w:rsid w:val="00645AE9"/>
    <w:rsid w:val="006462E9"/>
    <w:rsid w:val="006470AE"/>
    <w:rsid w:val="0064785E"/>
    <w:rsid w:val="00651B89"/>
    <w:rsid w:val="0065214C"/>
    <w:rsid w:val="00654336"/>
    <w:rsid w:val="0065484F"/>
    <w:rsid w:val="006604AD"/>
    <w:rsid w:val="006610BA"/>
    <w:rsid w:val="00661C93"/>
    <w:rsid w:val="00662691"/>
    <w:rsid w:val="00662B0A"/>
    <w:rsid w:val="00662DA4"/>
    <w:rsid w:val="006646FB"/>
    <w:rsid w:val="006659AB"/>
    <w:rsid w:val="00665D5C"/>
    <w:rsid w:val="006661DF"/>
    <w:rsid w:val="00667977"/>
    <w:rsid w:val="006709C2"/>
    <w:rsid w:val="0067283C"/>
    <w:rsid w:val="00672935"/>
    <w:rsid w:val="00672E60"/>
    <w:rsid w:val="00673C0E"/>
    <w:rsid w:val="00673EA2"/>
    <w:rsid w:val="0067453B"/>
    <w:rsid w:val="00674985"/>
    <w:rsid w:val="00674B95"/>
    <w:rsid w:val="00674C44"/>
    <w:rsid w:val="00675D42"/>
    <w:rsid w:val="00677697"/>
    <w:rsid w:val="00677DF4"/>
    <w:rsid w:val="00683B57"/>
    <w:rsid w:val="00685EBE"/>
    <w:rsid w:val="006871EB"/>
    <w:rsid w:val="00691EE3"/>
    <w:rsid w:val="00692C2F"/>
    <w:rsid w:val="0069344D"/>
    <w:rsid w:val="006945A0"/>
    <w:rsid w:val="006959EA"/>
    <w:rsid w:val="006A0758"/>
    <w:rsid w:val="006A0F97"/>
    <w:rsid w:val="006A2004"/>
    <w:rsid w:val="006A22FF"/>
    <w:rsid w:val="006A30F0"/>
    <w:rsid w:val="006A3C8C"/>
    <w:rsid w:val="006A5957"/>
    <w:rsid w:val="006A62CE"/>
    <w:rsid w:val="006A7E57"/>
    <w:rsid w:val="006B155B"/>
    <w:rsid w:val="006B1781"/>
    <w:rsid w:val="006B20B2"/>
    <w:rsid w:val="006B270E"/>
    <w:rsid w:val="006B307C"/>
    <w:rsid w:val="006B4C5E"/>
    <w:rsid w:val="006B61BE"/>
    <w:rsid w:val="006B6FDD"/>
    <w:rsid w:val="006B7B22"/>
    <w:rsid w:val="006B7B33"/>
    <w:rsid w:val="006C0642"/>
    <w:rsid w:val="006C184C"/>
    <w:rsid w:val="006C1CD5"/>
    <w:rsid w:val="006C2302"/>
    <w:rsid w:val="006C3E6A"/>
    <w:rsid w:val="006C43F6"/>
    <w:rsid w:val="006C5138"/>
    <w:rsid w:val="006C697A"/>
    <w:rsid w:val="006C7483"/>
    <w:rsid w:val="006C7C67"/>
    <w:rsid w:val="006D003E"/>
    <w:rsid w:val="006D0276"/>
    <w:rsid w:val="006D04E3"/>
    <w:rsid w:val="006D0DB6"/>
    <w:rsid w:val="006D1D91"/>
    <w:rsid w:val="006D20B2"/>
    <w:rsid w:val="006D415C"/>
    <w:rsid w:val="006D4777"/>
    <w:rsid w:val="006D50A2"/>
    <w:rsid w:val="006D604A"/>
    <w:rsid w:val="006D60FE"/>
    <w:rsid w:val="006E11DC"/>
    <w:rsid w:val="006E1768"/>
    <w:rsid w:val="006E254C"/>
    <w:rsid w:val="006E5F5D"/>
    <w:rsid w:val="006E6177"/>
    <w:rsid w:val="006E651C"/>
    <w:rsid w:val="006E76B1"/>
    <w:rsid w:val="006E7D6E"/>
    <w:rsid w:val="006F0D66"/>
    <w:rsid w:val="006F1419"/>
    <w:rsid w:val="006F2A32"/>
    <w:rsid w:val="006F306C"/>
    <w:rsid w:val="006F3F53"/>
    <w:rsid w:val="006F433F"/>
    <w:rsid w:val="006F5F2B"/>
    <w:rsid w:val="006F63CD"/>
    <w:rsid w:val="006F6AEF"/>
    <w:rsid w:val="006F6C83"/>
    <w:rsid w:val="007056B1"/>
    <w:rsid w:val="00705BBA"/>
    <w:rsid w:val="00706A75"/>
    <w:rsid w:val="00707B35"/>
    <w:rsid w:val="0071125F"/>
    <w:rsid w:val="0071200A"/>
    <w:rsid w:val="007140F7"/>
    <w:rsid w:val="0071507F"/>
    <w:rsid w:val="0071612F"/>
    <w:rsid w:val="00716E11"/>
    <w:rsid w:val="00717349"/>
    <w:rsid w:val="007210C2"/>
    <w:rsid w:val="0072173E"/>
    <w:rsid w:val="007223A4"/>
    <w:rsid w:val="00726068"/>
    <w:rsid w:val="00731274"/>
    <w:rsid w:val="007320A9"/>
    <w:rsid w:val="00732B30"/>
    <w:rsid w:val="0073376D"/>
    <w:rsid w:val="00736248"/>
    <w:rsid w:val="00736BC6"/>
    <w:rsid w:val="007375F8"/>
    <w:rsid w:val="00737861"/>
    <w:rsid w:val="007401C7"/>
    <w:rsid w:val="0074027E"/>
    <w:rsid w:val="00740CC8"/>
    <w:rsid w:val="00742196"/>
    <w:rsid w:val="00743B81"/>
    <w:rsid w:val="007452E3"/>
    <w:rsid w:val="00751E54"/>
    <w:rsid w:val="00753B46"/>
    <w:rsid w:val="0076255B"/>
    <w:rsid w:val="00762BD1"/>
    <w:rsid w:val="00764C18"/>
    <w:rsid w:val="00765660"/>
    <w:rsid w:val="00765D55"/>
    <w:rsid w:val="007665C6"/>
    <w:rsid w:val="00770409"/>
    <w:rsid w:val="00772698"/>
    <w:rsid w:val="007743B5"/>
    <w:rsid w:val="00774475"/>
    <w:rsid w:val="0077586D"/>
    <w:rsid w:val="007766E6"/>
    <w:rsid w:val="00777923"/>
    <w:rsid w:val="00780443"/>
    <w:rsid w:val="00780DFA"/>
    <w:rsid w:val="00781E5D"/>
    <w:rsid w:val="007823DB"/>
    <w:rsid w:val="007829BD"/>
    <w:rsid w:val="00783C24"/>
    <w:rsid w:val="00784C62"/>
    <w:rsid w:val="007866DC"/>
    <w:rsid w:val="00787F78"/>
    <w:rsid w:val="007910AF"/>
    <w:rsid w:val="0079262C"/>
    <w:rsid w:val="007943F6"/>
    <w:rsid w:val="00795FC8"/>
    <w:rsid w:val="00796178"/>
    <w:rsid w:val="00796E49"/>
    <w:rsid w:val="00797E5C"/>
    <w:rsid w:val="007A1F85"/>
    <w:rsid w:val="007A2510"/>
    <w:rsid w:val="007A463B"/>
    <w:rsid w:val="007A7711"/>
    <w:rsid w:val="007B1AC9"/>
    <w:rsid w:val="007B2B7B"/>
    <w:rsid w:val="007B45EE"/>
    <w:rsid w:val="007B5063"/>
    <w:rsid w:val="007B5416"/>
    <w:rsid w:val="007B5800"/>
    <w:rsid w:val="007B5960"/>
    <w:rsid w:val="007C09D7"/>
    <w:rsid w:val="007C15C2"/>
    <w:rsid w:val="007C2A53"/>
    <w:rsid w:val="007C37F0"/>
    <w:rsid w:val="007C3FF7"/>
    <w:rsid w:val="007C5688"/>
    <w:rsid w:val="007C5975"/>
    <w:rsid w:val="007C5BC5"/>
    <w:rsid w:val="007C6DC6"/>
    <w:rsid w:val="007C6F39"/>
    <w:rsid w:val="007C731B"/>
    <w:rsid w:val="007C7B94"/>
    <w:rsid w:val="007C7F60"/>
    <w:rsid w:val="007D10F2"/>
    <w:rsid w:val="007D1426"/>
    <w:rsid w:val="007D1BF8"/>
    <w:rsid w:val="007D3F7C"/>
    <w:rsid w:val="007D412E"/>
    <w:rsid w:val="007D4D1C"/>
    <w:rsid w:val="007D5B44"/>
    <w:rsid w:val="007D5D5A"/>
    <w:rsid w:val="007D5F4C"/>
    <w:rsid w:val="007D682F"/>
    <w:rsid w:val="007D7E55"/>
    <w:rsid w:val="007E2170"/>
    <w:rsid w:val="007E311E"/>
    <w:rsid w:val="007E66F1"/>
    <w:rsid w:val="007E670D"/>
    <w:rsid w:val="007E7015"/>
    <w:rsid w:val="007E7CC5"/>
    <w:rsid w:val="007F00F4"/>
    <w:rsid w:val="007F110B"/>
    <w:rsid w:val="007F2968"/>
    <w:rsid w:val="007F3AD9"/>
    <w:rsid w:val="007F6479"/>
    <w:rsid w:val="007F6D09"/>
    <w:rsid w:val="008007D8"/>
    <w:rsid w:val="0080105A"/>
    <w:rsid w:val="00802CD7"/>
    <w:rsid w:val="008065D9"/>
    <w:rsid w:val="008066C6"/>
    <w:rsid w:val="00811239"/>
    <w:rsid w:val="00811A13"/>
    <w:rsid w:val="008121C2"/>
    <w:rsid w:val="00812768"/>
    <w:rsid w:val="00812EC2"/>
    <w:rsid w:val="00813D30"/>
    <w:rsid w:val="00814520"/>
    <w:rsid w:val="00816FF0"/>
    <w:rsid w:val="0081736F"/>
    <w:rsid w:val="008179B2"/>
    <w:rsid w:val="008203B3"/>
    <w:rsid w:val="00820F6D"/>
    <w:rsid w:val="00823E9D"/>
    <w:rsid w:val="008265A1"/>
    <w:rsid w:val="00831837"/>
    <w:rsid w:val="00831EA3"/>
    <w:rsid w:val="0083206D"/>
    <w:rsid w:val="00832981"/>
    <w:rsid w:val="0083366C"/>
    <w:rsid w:val="00835190"/>
    <w:rsid w:val="0083597E"/>
    <w:rsid w:val="00836A8A"/>
    <w:rsid w:val="00837A39"/>
    <w:rsid w:val="008404F3"/>
    <w:rsid w:val="0084156B"/>
    <w:rsid w:val="008430DD"/>
    <w:rsid w:val="00844013"/>
    <w:rsid w:val="008442B0"/>
    <w:rsid w:val="008443F3"/>
    <w:rsid w:val="00845442"/>
    <w:rsid w:val="0084565C"/>
    <w:rsid w:val="00846B81"/>
    <w:rsid w:val="008501D7"/>
    <w:rsid w:val="008507E1"/>
    <w:rsid w:val="00850C0C"/>
    <w:rsid w:val="00851C7C"/>
    <w:rsid w:val="008521F1"/>
    <w:rsid w:val="00852DFB"/>
    <w:rsid w:val="00854EC8"/>
    <w:rsid w:val="008552C9"/>
    <w:rsid w:val="00855362"/>
    <w:rsid w:val="00855C6B"/>
    <w:rsid w:val="00855CC0"/>
    <w:rsid w:val="00856449"/>
    <w:rsid w:val="008564F2"/>
    <w:rsid w:val="00860606"/>
    <w:rsid w:val="00860A82"/>
    <w:rsid w:val="0086364E"/>
    <w:rsid w:val="00863E4F"/>
    <w:rsid w:val="00863E8F"/>
    <w:rsid w:val="008647C7"/>
    <w:rsid w:val="00864967"/>
    <w:rsid w:val="00865BDD"/>
    <w:rsid w:val="00867223"/>
    <w:rsid w:val="00867985"/>
    <w:rsid w:val="0087020D"/>
    <w:rsid w:val="00870CB7"/>
    <w:rsid w:val="00871202"/>
    <w:rsid w:val="008725D1"/>
    <w:rsid w:val="00872799"/>
    <w:rsid w:val="00875881"/>
    <w:rsid w:val="0087590C"/>
    <w:rsid w:val="00881103"/>
    <w:rsid w:val="00882B6A"/>
    <w:rsid w:val="00882E80"/>
    <w:rsid w:val="008847C7"/>
    <w:rsid w:val="008916D2"/>
    <w:rsid w:val="0089549C"/>
    <w:rsid w:val="00896FBE"/>
    <w:rsid w:val="008A1872"/>
    <w:rsid w:val="008A1F04"/>
    <w:rsid w:val="008A365B"/>
    <w:rsid w:val="008A3877"/>
    <w:rsid w:val="008A4F45"/>
    <w:rsid w:val="008B1650"/>
    <w:rsid w:val="008B25EB"/>
    <w:rsid w:val="008B4395"/>
    <w:rsid w:val="008B4737"/>
    <w:rsid w:val="008B496C"/>
    <w:rsid w:val="008B4A1E"/>
    <w:rsid w:val="008B5B7A"/>
    <w:rsid w:val="008B620C"/>
    <w:rsid w:val="008B7C6A"/>
    <w:rsid w:val="008C0B06"/>
    <w:rsid w:val="008C112A"/>
    <w:rsid w:val="008C13B4"/>
    <w:rsid w:val="008C1503"/>
    <w:rsid w:val="008C2B7B"/>
    <w:rsid w:val="008C2DD5"/>
    <w:rsid w:val="008C4ED8"/>
    <w:rsid w:val="008C5B23"/>
    <w:rsid w:val="008C5E57"/>
    <w:rsid w:val="008C6B13"/>
    <w:rsid w:val="008D0054"/>
    <w:rsid w:val="008D02ED"/>
    <w:rsid w:val="008D0889"/>
    <w:rsid w:val="008D0E92"/>
    <w:rsid w:val="008D11BC"/>
    <w:rsid w:val="008D120A"/>
    <w:rsid w:val="008D19F7"/>
    <w:rsid w:val="008D3A21"/>
    <w:rsid w:val="008D46DE"/>
    <w:rsid w:val="008E0E3A"/>
    <w:rsid w:val="008E11EC"/>
    <w:rsid w:val="008E169B"/>
    <w:rsid w:val="008E25B9"/>
    <w:rsid w:val="008E32D8"/>
    <w:rsid w:val="008E4E16"/>
    <w:rsid w:val="008E76B7"/>
    <w:rsid w:val="008E78B7"/>
    <w:rsid w:val="008E7E90"/>
    <w:rsid w:val="008F10D4"/>
    <w:rsid w:val="008F4D60"/>
    <w:rsid w:val="008F51B7"/>
    <w:rsid w:val="00901151"/>
    <w:rsid w:val="00902C75"/>
    <w:rsid w:val="00902C95"/>
    <w:rsid w:val="00902CED"/>
    <w:rsid w:val="0090365D"/>
    <w:rsid w:val="009043A3"/>
    <w:rsid w:val="00904636"/>
    <w:rsid w:val="00905487"/>
    <w:rsid w:val="00905BE9"/>
    <w:rsid w:val="00906AEF"/>
    <w:rsid w:val="00907024"/>
    <w:rsid w:val="00907C21"/>
    <w:rsid w:val="00910FE4"/>
    <w:rsid w:val="009117A1"/>
    <w:rsid w:val="009123DD"/>
    <w:rsid w:val="009127FB"/>
    <w:rsid w:val="0091355E"/>
    <w:rsid w:val="00915307"/>
    <w:rsid w:val="00915793"/>
    <w:rsid w:val="00916F59"/>
    <w:rsid w:val="0092014B"/>
    <w:rsid w:val="0092180A"/>
    <w:rsid w:val="00922B9D"/>
    <w:rsid w:val="009238DC"/>
    <w:rsid w:val="00923FCC"/>
    <w:rsid w:val="009246FF"/>
    <w:rsid w:val="00925228"/>
    <w:rsid w:val="00926C51"/>
    <w:rsid w:val="00927C5B"/>
    <w:rsid w:val="00931CEF"/>
    <w:rsid w:val="00933602"/>
    <w:rsid w:val="00934A69"/>
    <w:rsid w:val="00935C3C"/>
    <w:rsid w:val="00935F5C"/>
    <w:rsid w:val="00937A52"/>
    <w:rsid w:val="00937DB3"/>
    <w:rsid w:val="00943ADC"/>
    <w:rsid w:val="009452EC"/>
    <w:rsid w:val="00946E1D"/>
    <w:rsid w:val="00950486"/>
    <w:rsid w:val="0095378F"/>
    <w:rsid w:val="00953C7E"/>
    <w:rsid w:val="0095480F"/>
    <w:rsid w:val="00955DA1"/>
    <w:rsid w:val="0095645F"/>
    <w:rsid w:val="0095764E"/>
    <w:rsid w:val="00960A83"/>
    <w:rsid w:val="00960D28"/>
    <w:rsid w:val="00961CD0"/>
    <w:rsid w:val="00961EC1"/>
    <w:rsid w:val="00962726"/>
    <w:rsid w:val="00963A49"/>
    <w:rsid w:val="009661A9"/>
    <w:rsid w:val="00971B46"/>
    <w:rsid w:val="0097476A"/>
    <w:rsid w:val="00974C78"/>
    <w:rsid w:val="00981047"/>
    <w:rsid w:val="00981722"/>
    <w:rsid w:val="009824C0"/>
    <w:rsid w:val="00982E52"/>
    <w:rsid w:val="00983D29"/>
    <w:rsid w:val="00983D73"/>
    <w:rsid w:val="009841CA"/>
    <w:rsid w:val="00986101"/>
    <w:rsid w:val="00986503"/>
    <w:rsid w:val="00987D02"/>
    <w:rsid w:val="00993564"/>
    <w:rsid w:val="0099382E"/>
    <w:rsid w:val="00993FF9"/>
    <w:rsid w:val="0099462B"/>
    <w:rsid w:val="0099594A"/>
    <w:rsid w:val="0099650B"/>
    <w:rsid w:val="009968A9"/>
    <w:rsid w:val="009976DB"/>
    <w:rsid w:val="00997A52"/>
    <w:rsid w:val="009A0556"/>
    <w:rsid w:val="009A0A38"/>
    <w:rsid w:val="009A0EDE"/>
    <w:rsid w:val="009A0FA4"/>
    <w:rsid w:val="009A32C1"/>
    <w:rsid w:val="009A46D0"/>
    <w:rsid w:val="009A4A51"/>
    <w:rsid w:val="009A6458"/>
    <w:rsid w:val="009A6565"/>
    <w:rsid w:val="009A7FFE"/>
    <w:rsid w:val="009B11A6"/>
    <w:rsid w:val="009B3142"/>
    <w:rsid w:val="009B31B5"/>
    <w:rsid w:val="009B48FD"/>
    <w:rsid w:val="009B5C78"/>
    <w:rsid w:val="009B623F"/>
    <w:rsid w:val="009B662D"/>
    <w:rsid w:val="009B6BED"/>
    <w:rsid w:val="009B76E6"/>
    <w:rsid w:val="009C025F"/>
    <w:rsid w:val="009C21BC"/>
    <w:rsid w:val="009C2469"/>
    <w:rsid w:val="009C37C7"/>
    <w:rsid w:val="009C4B83"/>
    <w:rsid w:val="009C656F"/>
    <w:rsid w:val="009D0618"/>
    <w:rsid w:val="009D14E4"/>
    <w:rsid w:val="009D1960"/>
    <w:rsid w:val="009D3022"/>
    <w:rsid w:val="009D3371"/>
    <w:rsid w:val="009D377F"/>
    <w:rsid w:val="009D71D4"/>
    <w:rsid w:val="009E0248"/>
    <w:rsid w:val="009E0354"/>
    <w:rsid w:val="009E0BFC"/>
    <w:rsid w:val="009E0D6D"/>
    <w:rsid w:val="009E1D5A"/>
    <w:rsid w:val="009E2930"/>
    <w:rsid w:val="009E4585"/>
    <w:rsid w:val="009E559B"/>
    <w:rsid w:val="009E6CFC"/>
    <w:rsid w:val="009E7BE4"/>
    <w:rsid w:val="009F0406"/>
    <w:rsid w:val="009F2197"/>
    <w:rsid w:val="009F2300"/>
    <w:rsid w:val="009F28E9"/>
    <w:rsid w:val="009F4B94"/>
    <w:rsid w:val="009F5782"/>
    <w:rsid w:val="009F6C63"/>
    <w:rsid w:val="00A0193C"/>
    <w:rsid w:val="00A01FA6"/>
    <w:rsid w:val="00A0345A"/>
    <w:rsid w:val="00A04990"/>
    <w:rsid w:val="00A05528"/>
    <w:rsid w:val="00A069A7"/>
    <w:rsid w:val="00A06C26"/>
    <w:rsid w:val="00A06CE1"/>
    <w:rsid w:val="00A119EA"/>
    <w:rsid w:val="00A140AE"/>
    <w:rsid w:val="00A155B9"/>
    <w:rsid w:val="00A15B7E"/>
    <w:rsid w:val="00A163D7"/>
    <w:rsid w:val="00A1774B"/>
    <w:rsid w:val="00A231B4"/>
    <w:rsid w:val="00A234B2"/>
    <w:rsid w:val="00A23CF8"/>
    <w:rsid w:val="00A247C9"/>
    <w:rsid w:val="00A249D7"/>
    <w:rsid w:val="00A25637"/>
    <w:rsid w:val="00A257D5"/>
    <w:rsid w:val="00A25BB1"/>
    <w:rsid w:val="00A263F3"/>
    <w:rsid w:val="00A26CE2"/>
    <w:rsid w:val="00A315D2"/>
    <w:rsid w:val="00A31692"/>
    <w:rsid w:val="00A329B8"/>
    <w:rsid w:val="00A34359"/>
    <w:rsid w:val="00A348CD"/>
    <w:rsid w:val="00A36AED"/>
    <w:rsid w:val="00A36BEB"/>
    <w:rsid w:val="00A42A3C"/>
    <w:rsid w:val="00A50E39"/>
    <w:rsid w:val="00A523CC"/>
    <w:rsid w:val="00A54819"/>
    <w:rsid w:val="00A54D9C"/>
    <w:rsid w:val="00A55609"/>
    <w:rsid w:val="00A57FC7"/>
    <w:rsid w:val="00A60183"/>
    <w:rsid w:val="00A61617"/>
    <w:rsid w:val="00A622F4"/>
    <w:rsid w:val="00A62FB7"/>
    <w:rsid w:val="00A63E65"/>
    <w:rsid w:val="00A64B4F"/>
    <w:rsid w:val="00A66D3B"/>
    <w:rsid w:val="00A70978"/>
    <w:rsid w:val="00A737D7"/>
    <w:rsid w:val="00A7383D"/>
    <w:rsid w:val="00A746CF"/>
    <w:rsid w:val="00A747FE"/>
    <w:rsid w:val="00A74A85"/>
    <w:rsid w:val="00A74BEA"/>
    <w:rsid w:val="00A75BCD"/>
    <w:rsid w:val="00A76266"/>
    <w:rsid w:val="00A76DB9"/>
    <w:rsid w:val="00A80568"/>
    <w:rsid w:val="00A81A2A"/>
    <w:rsid w:val="00A81BC3"/>
    <w:rsid w:val="00A82479"/>
    <w:rsid w:val="00A837BA"/>
    <w:rsid w:val="00A83D59"/>
    <w:rsid w:val="00A865F7"/>
    <w:rsid w:val="00A87381"/>
    <w:rsid w:val="00A907A6"/>
    <w:rsid w:val="00A9234D"/>
    <w:rsid w:val="00A92C81"/>
    <w:rsid w:val="00A942D2"/>
    <w:rsid w:val="00A95AEE"/>
    <w:rsid w:val="00A95F3B"/>
    <w:rsid w:val="00A96E8B"/>
    <w:rsid w:val="00A97506"/>
    <w:rsid w:val="00AA1913"/>
    <w:rsid w:val="00AA69FF"/>
    <w:rsid w:val="00AB031F"/>
    <w:rsid w:val="00AB42B1"/>
    <w:rsid w:val="00AB5745"/>
    <w:rsid w:val="00AB7D98"/>
    <w:rsid w:val="00AC047C"/>
    <w:rsid w:val="00AC2549"/>
    <w:rsid w:val="00AC392E"/>
    <w:rsid w:val="00AC6AE0"/>
    <w:rsid w:val="00AC7EE8"/>
    <w:rsid w:val="00AD00E0"/>
    <w:rsid w:val="00AD0F01"/>
    <w:rsid w:val="00AD18DE"/>
    <w:rsid w:val="00AD218C"/>
    <w:rsid w:val="00AD40F1"/>
    <w:rsid w:val="00AD6DCF"/>
    <w:rsid w:val="00AE22A2"/>
    <w:rsid w:val="00AE28D2"/>
    <w:rsid w:val="00AE2923"/>
    <w:rsid w:val="00AE3260"/>
    <w:rsid w:val="00AE4E21"/>
    <w:rsid w:val="00AE4ED5"/>
    <w:rsid w:val="00AE58C4"/>
    <w:rsid w:val="00AE5CBF"/>
    <w:rsid w:val="00AE5FED"/>
    <w:rsid w:val="00AE6D85"/>
    <w:rsid w:val="00AE6F2C"/>
    <w:rsid w:val="00AF13B4"/>
    <w:rsid w:val="00AF1766"/>
    <w:rsid w:val="00AF1995"/>
    <w:rsid w:val="00AF3CAB"/>
    <w:rsid w:val="00AF52DD"/>
    <w:rsid w:val="00AF67DD"/>
    <w:rsid w:val="00AF7768"/>
    <w:rsid w:val="00B00836"/>
    <w:rsid w:val="00B01539"/>
    <w:rsid w:val="00B02B54"/>
    <w:rsid w:val="00B03376"/>
    <w:rsid w:val="00B107EC"/>
    <w:rsid w:val="00B11009"/>
    <w:rsid w:val="00B120BC"/>
    <w:rsid w:val="00B141FB"/>
    <w:rsid w:val="00B14295"/>
    <w:rsid w:val="00B143B9"/>
    <w:rsid w:val="00B148B8"/>
    <w:rsid w:val="00B15828"/>
    <w:rsid w:val="00B16474"/>
    <w:rsid w:val="00B20E45"/>
    <w:rsid w:val="00B21A97"/>
    <w:rsid w:val="00B23039"/>
    <w:rsid w:val="00B23528"/>
    <w:rsid w:val="00B25105"/>
    <w:rsid w:val="00B30EDE"/>
    <w:rsid w:val="00B31670"/>
    <w:rsid w:val="00B31E41"/>
    <w:rsid w:val="00B326CC"/>
    <w:rsid w:val="00B345D8"/>
    <w:rsid w:val="00B3460E"/>
    <w:rsid w:val="00B34FDF"/>
    <w:rsid w:val="00B3642D"/>
    <w:rsid w:val="00B3722C"/>
    <w:rsid w:val="00B37B2E"/>
    <w:rsid w:val="00B37BF9"/>
    <w:rsid w:val="00B37FBE"/>
    <w:rsid w:val="00B41B0E"/>
    <w:rsid w:val="00B43F9E"/>
    <w:rsid w:val="00B44C1F"/>
    <w:rsid w:val="00B46953"/>
    <w:rsid w:val="00B46D5A"/>
    <w:rsid w:val="00B46E9B"/>
    <w:rsid w:val="00B55053"/>
    <w:rsid w:val="00B6212C"/>
    <w:rsid w:val="00B62E45"/>
    <w:rsid w:val="00B649AC"/>
    <w:rsid w:val="00B64B0C"/>
    <w:rsid w:val="00B64D58"/>
    <w:rsid w:val="00B65DDB"/>
    <w:rsid w:val="00B66296"/>
    <w:rsid w:val="00B669E4"/>
    <w:rsid w:val="00B67345"/>
    <w:rsid w:val="00B70335"/>
    <w:rsid w:val="00B7245D"/>
    <w:rsid w:val="00B72884"/>
    <w:rsid w:val="00B728D7"/>
    <w:rsid w:val="00B729B4"/>
    <w:rsid w:val="00B73FE5"/>
    <w:rsid w:val="00B748E3"/>
    <w:rsid w:val="00B74FEA"/>
    <w:rsid w:val="00B76B21"/>
    <w:rsid w:val="00B821A9"/>
    <w:rsid w:val="00B822FC"/>
    <w:rsid w:val="00B84F86"/>
    <w:rsid w:val="00B854A2"/>
    <w:rsid w:val="00B8609C"/>
    <w:rsid w:val="00B866E5"/>
    <w:rsid w:val="00B868AC"/>
    <w:rsid w:val="00B86D04"/>
    <w:rsid w:val="00B90BF5"/>
    <w:rsid w:val="00B9141C"/>
    <w:rsid w:val="00B928B4"/>
    <w:rsid w:val="00B93637"/>
    <w:rsid w:val="00B95891"/>
    <w:rsid w:val="00B960C9"/>
    <w:rsid w:val="00B97C23"/>
    <w:rsid w:val="00BA0730"/>
    <w:rsid w:val="00BA0BF9"/>
    <w:rsid w:val="00BA24F9"/>
    <w:rsid w:val="00BA3486"/>
    <w:rsid w:val="00BB36A8"/>
    <w:rsid w:val="00BB4E13"/>
    <w:rsid w:val="00BB5171"/>
    <w:rsid w:val="00BC0B2D"/>
    <w:rsid w:val="00BC1EA1"/>
    <w:rsid w:val="00BC389C"/>
    <w:rsid w:val="00BC41E0"/>
    <w:rsid w:val="00BC6666"/>
    <w:rsid w:val="00BC6D58"/>
    <w:rsid w:val="00BD183E"/>
    <w:rsid w:val="00BD1F97"/>
    <w:rsid w:val="00BD2A07"/>
    <w:rsid w:val="00BD2B73"/>
    <w:rsid w:val="00BD2FC5"/>
    <w:rsid w:val="00BD3ACD"/>
    <w:rsid w:val="00BD6EFB"/>
    <w:rsid w:val="00BD6F43"/>
    <w:rsid w:val="00BD7A24"/>
    <w:rsid w:val="00BE27B5"/>
    <w:rsid w:val="00BE35AE"/>
    <w:rsid w:val="00BE39BD"/>
    <w:rsid w:val="00BE51E1"/>
    <w:rsid w:val="00BE645A"/>
    <w:rsid w:val="00BE6C73"/>
    <w:rsid w:val="00BE7FAD"/>
    <w:rsid w:val="00BF15B3"/>
    <w:rsid w:val="00BF3090"/>
    <w:rsid w:val="00BF4127"/>
    <w:rsid w:val="00BF41F0"/>
    <w:rsid w:val="00BF4931"/>
    <w:rsid w:val="00BF6B27"/>
    <w:rsid w:val="00BF700D"/>
    <w:rsid w:val="00BF74D6"/>
    <w:rsid w:val="00C00E66"/>
    <w:rsid w:val="00C0177C"/>
    <w:rsid w:val="00C047FB"/>
    <w:rsid w:val="00C04EC9"/>
    <w:rsid w:val="00C0569F"/>
    <w:rsid w:val="00C064DE"/>
    <w:rsid w:val="00C075C3"/>
    <w:rsid w:val="00C10803"/>
    <w:rsid w:val="00C1167E"/>
    <w:rsid w:val="00C1220E"/>
    <w:rsid w:val="00C12634"/>
    <w:rsid w:val="00C129E4"/>
    <w:rsid w:val="00C1394F"/>
    <w:rsid w:val="00C1551E"/>
    <w:rsid w:val="00C16D5B"/>
    <w:rsid w:val="00C17808"/>
    <w:rsid w:val="00C20BCC"/>
    <w:rsid w:val="00C225CF"/>
    <w:rsid w:val="00C22DA1"/>
    <w:rsid w:val="00C239AB"/>
    <w:rsid w:val="00C26E10"/>
    <w:rsid w:val="00C32C0D"/>
    <w:rsid w:val="00C32D3E"/>
    <w:rsid w:val="00C33D82"/>
    <w:rsid w:val="00C353B5"/>
    <w:rsid w:val="00C36188"/>
    <w:rsid w:val="00C379CE"/>
    <w:rsid w:val="00C47C1B"/>
    <w:rsid w:val="00C504B1"/>
    <w:rsid w:val="00C50512"/>
    <w:rsid w:val="00C50D49"/>
    <w:rsid w:val="00C53489"/>
    <w:rsid w:val="00C55A0D"/>
    <w:rsid w:val="00C55CA6"/>
    <w:rsid w:val="00C55F49"/>
    <w:rsid w:val="00C609D4"/>
    <w:rsid w:val="00C61D8E"/>
    <w:rsid w:val="00C6228D"/>
    <w:rsid w:val="00C62829"/>
    <w:rsid w:val="00C62C1B"/>
    <w:rsid w:val="00C62C32"/>
    <w:rsid w:val="00C62EBD"/>
    <w:rsid w:val="00C637A5"/>
    <w:rsid w:val="00C64463"/>
    <w:rsid w:val="00C64575"/>
    <w:rsid w:val="00C66BB4"/>
    <w:rsid w:val="00C66D90"/>
    <w:rsid w:val="00C679D0"/>
    <w:rsid w:val="00C715A1"/>
    <w:rsid w:val="00C726A1"/>
    <w:rsid w:val="00C726A6"/>
    <w:rsid w:val="00C73B63"/>
    <w:rsid w:val="00C759AD"/>
    <w:rsid w:val="00C76D27"/>
    <w:rsid w:val="00C779A2"/>
    <w:rsid w:val="00C77DC8"/>
    <w:rsid w:val="00C802CD"/>
    <w:rsid w:val="00C80E1B"/>
    <w:rsid w:val="00C818B9"/>
    <w:rsid w:val="00C818BE"/>
    <w:rsid w:val="00C81D93"/>
    <w:rsid w:val="00C82DA5"/>
    <w:rsid w:val="00C8397F"/>
    <w:rsid w:val="00C85F5F"/>
    <w:rsid w:val="00C864D5"/>
    <w:rsid w:val="00C866F4"/>
    <w:rsid w:val="00C867A0"/>
    <w:rsid w:val="00C956BB"/>
    <w:rsid w:val="00C960FE"/>
    <w:rsid w:val="00C96365"/>
    <w:rsid w:val="00C974C9"/>
    <w:rsid w:val="00CA2758"/>
    <w:rsid w:val="00CA3C48"/>
    <w:rsid w:val="00CA3E3C"/>
    <w:rsid w:val="00CA5913"/>
    <w:rsid w:val="00CA5DF2"/>
    <w:rsid w:val="00CA653E"/>
    <w:rsid w:val="00CA7D2E"/>
    <w:rsid w:val="00CB0857"/>
    <w:rsid w:val="00CB1821"/>
    <w:rsid w:val="00CB22D4"/>
    <w:rsid w:val="00CB2397"/>
    <w:rsid w:val="00CB334F"/>
    <w:rsid w:val="00CB3CDE"/>
    <w:rsid w:val="00CB6101"/>
    <w:rsid w:val="00CB6D1C"/>
    <w:rsid w:val="00CB7017"/>
    <w:rsid w:val="00CC0135"/>
    <w:rsid w:val="00CC0452"/>
    <w:rsid w:val="00CC2262"/>
    <w:rsid w:val="00CC274A"/>
    <w:rsid w:val="00CC4C8C"/>
    <w:rsid w:val="00CC5B4E"/>
    <w:rsid w:val="00CC6343"/>
    <w:rsid w:val="00CC7DC1"/>
    <w:rsid w:val="00CD0145"/>
    <w:rsid w:val="00CD09F7"/>
    <w:rsid w:val="00CD21B4"/>
    <w:rsid w:val="00CD3780"/>
    <w:rsid w:val="00CD4551"/>
    <w:rsid w:val="00CD5B41"/>
    <w:rsid w:val="00CD5C2D"/>
    <w:rsid w:val="00CD70FF"/>
    <w:rsid w:val="00CE5E37"/>
    <w:rsid w:val="00CF0F98"/>
    <w:rsid w:val="00CF10A1"/>
    <w:rsid w:val="00CF15B1"/>
    <w:rsid w:val="00CF1683"/>
    <w:rsid w:val="00CF3733"/>
    <w:rsid w:val="00CF37C2"/>
    <w:rsid w:val="00CF3962"/>
    <w:rsid w:val="00CF4E1C"/>
    <w:rsid w:val="00CF76A5"/>
    <w:rsid w:val="00D0659B"/>
    <w:rsid w:val="00D07313"/>
    <w:rsid w:val="00D10007"/>
    <w:rsid w:val="00D10BED"/>
    <w:rsid w:val="00D10FC8"/>
    <w:rsid w:val="00D1207E"/>
    <w:rsid w:val="00D1394E"/>
    <w:rsid w:val="00D14DB5"/>
    <w:rsid w:val="00D15746"/>
    <w:rsid w:val="00D15A57"/>
    <w:rsid w:val="00D179B0"/>
    <w:rsid w:val="00D17F7D"/>
    <w:rsid w:val="00D2154C"/>
    <w:rsid w:val="00D22851"/>
    <w:rsid w:val="00D23DEB"/>
    <w:rsid w:val="00D24E71"/>
    <w:rsid w:val="00D30470"/>
    <w:rsid w:val="00D32DB8"/>
    <w:rsid w:val="00D3438E"/>
    <w:rsid w:val="00D362CE"/>
    <w:rsid w:val="00D37645"/>
    <w:rsid w:val="00D40A9C"/>
    <w:rsid w:val="00D41353"/>
    <w:rsid w:val="00D42611"/>
    <w:rsid w:val="00D4266B"/>
    <w:rsid w:val="00D42F2B"/>
    <w:rsid w:val="00D4320D"/>
    <w:rsid w:val="00D433D3"/>
    <w:rsid w:val="00D44227"/>
    <w:rsid w:val="00D447EC"/>
    <w:rsid w:val="00D448D1"/>
    <w:rsid w:val="00D4498D"/>
    <w:rsid w:val="00D47B49"/>
    <w:rsid w:val="00D5080A"/>
    <w:rsid w:val="00D55242"/>
    <w:rsid w:val="00D55719"/>
    <w:rsid w:val="00D55B0A"/>
    <w:rsid w:val="00D56269"/>
    <w:rsid w:val="00D62983"/>
    <w:rsid w:val="00D635C0"/>
    <w:rsid w:val="00D6466E"/>
    <w:rsid w:val="00D65332"/>
    <w:rsid w:val="00D676B9"/>
    <w:rsid w:val="00D67AF1"/>
    <w:rsid w:val="00D71032"/>
    <w:rsid w:val="00D71141"/>
    <w:rsid w:val="00D7176A"/>
    <w:rsid w:val="00D72393"/>
    <w:rsid w:val="00D735FF"/>
    <w:rsid w:val="00D73B58"/>
    <w:rsid w:val="00D74025"/>
    <w:rsid w:val="00D744F3"/>
    <w:rsid w:val="00D74CE2"/>
    <w:rsid w:val="00D74F0A"/>
    <w:rsid w:val="00D767FE"/>
    <w:rsid w:val="00D76CBC"/>
    <w:rsid w:val="00D77A8B"/>
    <w:rsid w:val="00D81273"/>
    <w:rsid w:val="00D819B0"/>
    <w:rsid w:val="00D81E4F"/>
    <w:rsid w:val="00D820F4"/>
    <w:rsid w:val="00D84200"/>
    <w:rsid w:val="00D858C3"/>
    <w:rsid w:val="00D870E0"/>
    <w:rsid w:val="00D8762C"/>
    <w:rsid w:val="00D87EBA"/>
    <w:rsid w:val="00D9085A"/>
    <w:rsid w:val="00D94B3A"/>
    <w:rsid w:val="00D95A89"/>
    <w:rsid w:val="00D95B17"/>
    <w:rsid w:val="00D96E6E"/>
    <w:rsid w:val="00D96FD6"/>
    <w:rsid w:val="00D97544"/>
    <w:rsid w:val="00D97C96"/>
    <w:rsid w:val="00DA1AE9"/>
    <w:rsid w:val="00DA2536"/>
    <w:rsid w:val="00DA2B06"/>
    <w:rsid w:val="00DA34B0"/>
    <w:rsid w:val="00DA4CF2"/>
    <w:rsid w:val="00DA5895"/>
    <w:rsid w:val="00DA6663"/>
    <w:rsid w:val="00DA7071"/>
    <w:rsid w:val="00DA71D9"/>
    <w:rsid w:val="00DB190E"/>
    <w:rsid w:val="00DB3EB8"/>
    <w:rsid w:val="00DB428F"/>
    <w:rsid w:val="00DC1D26"/>
    <w:rsid w:val="00DC1EF0"/>
    <w:rsid w:val="00DC2C33"/>
    <w:rsid w:val="00DC2CE7"/>
    <w:rsid w:val="00DC3184"/>
    <w:rsid w:val="00DC40EF"/>
    <w:rsid w:val="00DC63A3"/>
    <w:rsid w:val="00DD17DD"/>
    <w:rsid w:val="00DD1823"/>
    <w:rsid w:val="00DD1D79"/>
    <w:rsid w:val="00DD4429"/>
    <w:rsid w:val="00DD6E48"/>
    <w:rsid w:val="00DD6F3B"/>
    <w:rsid w:val="00DD7668"/>
    <w:rsid w:val="00DD787F"/>
    <w:rsid w:val="00DD7B4A"/>
    <w:rsid w:val="00DE0692"/>
    <w:rsid w:val="00DE17F5"/>
    <w:rsid w:val="00DE2BFF"/>
    <w:rsid w:val="00DE3AF5"/>
    <w:rsid w:val="00DE3BA2"/>
    <w:rsid w:val="00DE3E96"/>
    <w:rsid w:val="00DE40C4"/>
    <w:rsid w:val="00DE514D"/>
    <w:rsid w:val="00DF185A"/>
    <w:rsid w:val="00DF45A9"/>
    <w:rsid w:val="00DF4C21"/>
    <w:rsid w:val="00DF728D"/>
    <w:rsid w:val="00E00B63"/>
    <w:rsid w:val="00E011C7"/>
    <w:rsid w:val="00E0289F"/>
    <w:rsid w:val="00E02D20"/>
    <w:rsid w:val="00E030A0"/>
    <w:rsid w:val="00E056B9"/>
    <w:rsid w:val="00E05907"/>
    <w:rsid w:val="00E05B97"/>
    <w:rsid w:val="00E07D0A"/>
    <w:rsid w:val="00E12D20"/>
    <w:rsid w:val="00E1363E"/>
    <w:rsid w:val="00E13F2D"/>
    <w:rsid w:val="00E13FC7"/>
    <w:rsid w:val="00E14837"/>
    <w:rsid w:val="00E201EE"/>
    <w:rsid w:val="00E210D7"/>
    <w:rsid w:val="00E21333"/>
    <w:rsid w:val="00E238B3"/>
    <w:rsid w:val="00E25C6A"/>
    <w:rsid w:val="00E25D64"/>
    <w:rsid w:val="00E26254"/>
    <w:rsid w:val="00E30A65"/>
    <w:rsid w:val="00E311A0"/>
    <w:rsid w:val="00E31504"/>
    <w:rsid w:val="00E3173D"/>
    <w:rsid w:val="00E31D3A"/>
    <w:rsid w:val="00E32A55"/>
    <w:rsid w:val="00E33A4B"/>
    <w:rsid w:val="00E34CC4"/>
    <w:rsid w:val="00E36FCA"/>
    <w:rsid w:val="00E37358"/>
    <w:rsid w:val="00E40F24"/>
    <w:rsid w:val="00E42257"/>
    <w:rsid w:val="00E45680"/>
    <w:rsid w:val="00E461DE"/>
    <w:rsid w:val="00E471A2"/>
    <w:rsid w:val="00E4741D"/>
    <w:rsid w:val="00E50E48"/>
    <w:rsid w:val="00E52DA0"/>
    <w:rsid w:val="00E532E5"/>
    <w:rsid w:val="00E534E7"/>
    <w:rsid w:val="00E55502"/>
    <w:rsid w:val="00E60353"/>
    <w:rsid w:val="00E60521"/>
    <w:rsid w:val="00E61027"/>
    <w:rsid w:val="00E6102D"/>
    <w:rsid w:val="00E61DCF"/>
    <w:rsid w:val="00E623D5"/>
    <w:rsid w:val="00E632A5"/>
    <w:rsid w:val="00E6391E"/>
    <w:rsid w:val="00E63BAC"/>
    <w:rsid w:val="00E65AB1"/>
    <w:rsid w:val="00E67758"/>
    <w:rsid w:val="00E717E5"/>
    <w:rsid w:val="00E728C6"/>
    <w:rsid w:val="00E74995"/>
    <w:rsid w:val="00E772BB"/>
    <w:rsid w:val="00E775BE"/>
    <w:rsid w:val="00E80A47"/>
    <w:rsid w:val="00E80BBC"/>
    <w:rsid w:val="00E81AE5"/>
    <w:rsid w:val="00E82850"/>
    <w:rsid w:val="00E831A2"/>
    <w:rsid w:val="00E833CA"/>
    <w:rsid w:val="00E84FDD"/>
    <w:rsid w:val="00E85608"/>
    <w:rsid w:val="00E86214"/>
    <w:rsid w:val="00E8622E"/>
    <w:rsid w:val="00E86A7C"/>
    <w:rsid w:val="00E87F75"/>
    <w:rsid w:val="00E94881"/>
    <w:rsid w:val="00E94CE0"/>
    <w:rsid w:val="00E959B7"/>
    <w:rsid w:val="00E972FC"/>
    <w:rsid w:val="00EA0D9E"/>
    <w:rsid w:val="00EA148A"/>
    <w:rsid w:val="00EA1E27"/>
    <w:rsid w:val="00EA35B3"/>
    <w:rsid w:val="00EA3718"/>
    <w:rsid w:val="00EA5ED6"/>
    <w:rsid w:val="00EA785A"/>
    <w:rsid w:val="00EB0930"/>
    <w:rsid w:val="00EB2D9A"/>
    <w:rsid w:val="00EB3B57"/>
    <w:rsid w:val="00EB435A"/>
    <w:rsid w:val="00EB4D09"/>
    <w:rsid w:val="00EB56A2"/>
    <w:rsid w:val="00EB58AC"/>
    <w:rsid w:val="00EB5E44"/>
    <w:rsid w:val="00EB6E0E"/>
    <w:rsid w:val="00EB71DB"/>
    <w:rsid w:val="00EB7560"/>
    <w:rsid w:val="00EB797C"/>
    <w:rsid w:val="00EC160B"/>
    <w:rsid w:val="00EC699E"/>
    <w:rsid w:val="00EC73F0"/>
    <w:rsid w:val="00EC78E5"/>
    <w:rsid w:val="00EC79BB"/>
    <w:rsid w:val="00ED018C"/>
    <w:rsid w:val="00ED3952"/>
    <w:rsid w:val="00ED4991"/>
    <w:rsid w:val="00ED7103"/>
    <w:rsid w:val="00ED7690"/>
    <w:rsid w:val="00ED7997"/>
    <w:rsid w:val="00EE50FB"/>
    <w:rsid w:val="00EE5CEE"/>
    <w:rsid w:val="00EE6018"/>
    <w:rsid w:val="00EE6232"/>
    <w:rsid w:val="00EE6849"/>
    <w:rsid w:val="00EE6DC7"/>
    <w:rsid w:val="00EF059B"/>
    <w:rsid w:val="00EF07FF"/>
    <w:rsid w:val="00EF0804"/>
    <w:rsid w:val="00EF1C94"/>
    <w:rsid w:val="00EF2938"/>
    <w:rsid w:val="00EF491F"/>
    <w:rsid w:val="00EF7D0A"/>
    <w:rsid w:val="00F0044C"/>
    <w:rsid w:val="00F00B88"/>
    <w:rsid w:val="00F0219D"/>
    <w:rsid w:val="00F043F5"/>
    <w:rsid w:val="00F06557"/>
    <w:rsid w:val="00F07908"/>
    <w:rsid w:val="00F112B5"/>
    <w:rsid w:val="00F1183B"/>
    <w:rsid w:val="00F13A94"/>
    <w:rsid w:val="00F14E53"/>
    <w:rsid w:val="00F14F90"/>
    <w:rsid w:val="00F16106"/>
    <w:rsid w:val="00F202F7"/>
    <w:rsid w:val="00F20531"/>
    <w:rsid w:val="00F21452"/>
    <w:rsid w:val="00F21DB9"/>
    <w:rsid w:val="00F233B7"/>
    <w:rsid w:val="00F23D6C"/>
    <w:rsid w:val="00F26752"/>
    <w:rsid w:val="00F26B45"/>
    <w:rsid w:val="00F308E5"/>
    <w:rsid w:val="00F31076"/>
    <w:rsid w:val="00F3258F"/>
    <w:rsid w:val="00F33B1E"/>
    <w:rsid w:val="00F354C3"/>
    <w:rsid w:val="00F36E5E"/>
    <w:rsid w:val="00F3701A"/>
    <w:rsid w:val="00F3766C"/>
    <w:rsid w:val="00F41F08"/>
    <w:rsid w:val="00F42616"/>
    <w:rsid w:val="00F429C9"/>
    <w:rsid w:val="00F436B3"/>
    <w:rsid w:val="00F443FF"/>
    <w:rsid w:val="00F45A44"/>
    <w:rsid w:val="00F4637F"/>
    <w:rsid w:val="00F4706A"/>
    <w:rsid w:val="00F47220"/>
    <w:rsid w:val="00F50294"/>
    <w:rsid w:val="00F51945"/>
    <w:rsid w:val="00F5260B"/>
    <w:rsid w:val="00F52F7B"/>
    <w:rsid w:val="00F5336A"/>
    <w:rsid w:val="00F538F8"/>
    <w:rsid w:val="00F53D97"/>
    <w:rsid w:val="00F55193"/>
    <w:rsid w:val="00F561C9"/>
    <w:rsid w:val="00F56ACE"/>
    <w:rsid w:val="00F6016F"/>
    <w:rsid w:val="00F61A1D"/>
    <w:rsid w:val="00F658BE"/>
    <w:rsid w:val="00F65F07"/>
    <w:rsid w:val="00F67D94"/>
    <w:rsid w:val="00F70BDF"/>
    <w:rsid w:val="00F71E12"/>
    <w:rsid w:val="00F7388B"/>
    <w:rsid w:val="00F74159"/>
    <w:rsid w:val="00F77B7D"/>
    <w:rsid w:val="00F77D6D"/>
    <w:rsid w:val="00F80827"/>
    <w:rsid w:val="00F81C4A"/>
    <w:rsid w:val="00F8316C"/>
    <w:rsid w:val="00F838C4"/>
    <w:rsid w:val="00F86899"/>
    <w:rsid w:val="00F86AC6"/>
    <w:rsid w:val="00F874CF"/>
    <w:rsid w:val="00F902F1"/>
    <w:rsid w:val="00F925B2"/>
    <w:rsid w:val="00F92E32"/>
    <w:rsid w:val="00F930EC"/>
    <w:rsid w:val="00F93892"/>
    <w:rsid w:val="00F942FE"/>
    <w:rsid w:val="00F94FF2"/>
    <w:rsid w:val="00F95410"/>
    <w:rsid w:val="00F95A71"/>
    <w:rsid w:val="00FA037B"/>
    <w:rsid w:val="00FA1689"/>
    <w:rsid w:val="00FA4B9C"/>
    <w:rsid w:val="00FA4BCF"/>
    <w:rsid w:val="00FA52CF"/>
    <w:rsid w:val="00FA585E"/>
    <w:rsid w:val="00FA7DAE"/>
    <w:rsid w:val="00FB003D"/>
    <w:rsid w:val="00FB007F"/>
    <w:rsid w:val="00FB2176"/>
    <w:rsid w:val="00FB231F"/>
    <w:rsid w:val="00FB4AF1"/>
    <w:rsid w:val="00FB4DE0"/>
    <w:rsid w:val="00FB4F79"/>
    <w:rsid w:val="00FB541C"/>
    <w:rsid w:val="00FB6764"/>
    <w:rsid w:val="00FB71FF"/>
    <w:rsid w:val="00FB756A"/>
    <w:rsid w:val="00FC09FF"/>
    <w:rsid w:val="00FC0B20"/>
    <w:rsid w:val="00FC2055"/>
    <w:rsid w:val="00FC247F"/>
    <w:rsid w:val="00FC260D"/>
    <w:rsid w:val="00FC2637"/>
    <w:rsid w:val="00FC27D3"/>
    <w:rsid w:val="00FC3F0C"/>
    <w:rsid w:val="00FC41A7"/>
    <w:rsid w:val="00FC46F1"/>
    <w:rsid w:val="00FC6269"/>
    <w:rsid w:val="00FC681E"/>
    <w:rsid w:val="00FC6A05"/>
    <w:rsid w:val="00FC7D8E"/>
    <w:rsid w:val="00FD06ED"/>
    <w:rsid w:val="00FD123D"/>
    <w:rsid w:val="00FD1A57"/>
    <w:rsid w:val="00FD7764"/>
    <w:rsid w:val="00FD7CCB"/>
    <w:rsid w:val="00FD7D51"/>
    <w:rsid w:val="00FE0194"/>
    <w:rsid w:val="00FE1AB2"/>
    <w:rsid w:val="00FE2C88"/>
    <w:rsid w:val="00FE30FE"/>
    <w:rsid w:val="00FE455F"/>
    <w:rsid w:val="00FE553C"/>
    <w:rsid w:val="00FE5BC4"/>
    <w:rsid w:val="00FE7F4B"/>
    <w:rsid w:val="00FF08D3"/>
    <w:rsid w:val="00FF0B55"/>
    <w:rsid w:val="00FF32BF"/>
    <w:rsid w:val="00FF4587"/>
    <w:rsid w:val="00FF7BAD"/>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870182FF-46B6-4EEC-9F89-AA94DE42F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692"/>
    <w:rPr>
      <w:sz w:val="20"/>
    </w:rPr>
  </w:style>
  <w:style w:type="paragraph" w:styleId="Heading1">
    <w:name w:val="heading 1"/>
    <w:aliases w:val="Subtitel 2"/>
    <w:basedOn w:val="Normal"/>
    <w:next w:val="Normal"/>
    <w:link w:val="Heading1Char"/>
    <w:uiPriority w:val="9"/>
    <w:qFormat/>
    <w:rsid w:val="003950EC"/>
    <w:pPr>
      <w:keepNext/>
      <w:keepLines/>
      <w:outlineLvl w:val="0"/>
    </w:pPr>
    <w:rPr>
      <w:rFonts w:ascii="Arial Rounded MT Bold" w:eastAsiaTheme="majorEastAsia" w:hAnsi="Arial Rounded MT Bold" w:cstheme="majorBidi"/>
      <w:b/>
      <w:color w:val="E00497"/>
      <w:szCs w:val="32"/>
      <w:lang w:val="en-US"/>
    </w:rPr>
  </w:style>
  <w:style w:type="paragraph" w:styleId="Heading2">
    <w:name w:val="heading 2"/>
    <w:aliases w:val="Grote titel"/>
    <w:basedOn w:val="Normal"/>
    <w:next w:val="Normal"/>
    <w:link w:val="Heading2Char"/>
    <w:uiPriority w:val="9"/>
    <w:unhideWhenUsed/>
    <w:qFormat/>
    <w:rsid w:val="006238A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lang w:val="en-US"/>
    </w:rPr>
  </w:style>
  <w:style w:type="paragraph" w:styleId="Heading3">
    <w:name w:val="heading 3"/>
    <w:aliases w:val="Subtitel"/>
    <w:basedOn w:val="Normal"/>
    <w:next w:val="Normal"/>
    <w:link w:val="Heading3Char"/>
    <w:uiPriority w:val="9"/>
    <w:unhideWhenUsed/>
    <w:qFormat/>
    <w:rsid w:val="001C3DF9"/>
    <w:pPr>
      <w:keepNext/>
      <w:keepLines/>
      <w:numPr>
        <w:ilvl w:val="2"/>
        <w:numId w:val="3"/>
      </w:numPr>
      <w:outlineLvl w:val="2"/>
    </w:pPr>
    <w:rPr>
      <w:rFonts w:ascii="Arial Rounded MT Bold" w:eastAsiaTheme="majorEastAsia" w:hAnsi="Arial Rounded MT Bold" w:cstheme="majorBidi"/>
      <w:b/>
      <w:color w:val="44C8F5" w:themeColor="text2"/>
      <w:sz w:val="22"/>
      <w:szCs w:val="24"/>
      <w:lang w:val="nl-NL"/>
    </w:rPr>
  </w:style>
  <w:style w:type="paragraph" w:styleId="Heading4">
    <w:name w:val="heading 4"/>
    <w:next w:val="Normal"/>
    <w:link w:val="Heading4Char"/>
    <w:uiPriority w:val="9"/>
    <w:unhideWhenUsed/>
    <w:qFormat/>
    <w:rsid w:val="008D19F7"/>
    <w:pPr>
      <w:keepNext/>
      <w:keepLines/>
      <w:spacing w:after="120"/>
      <w:outlineLvl w:val="3"/>
    </w:pPr>
    <w:rPr>
      <w:rFonts w:asciiTheme="majorHAnsi" w:eastAsiaTheme="majorEastAsia" w:hAnsiTheme="majorHAnsi" w:cstheme="majorBidi"/>
      <w:iCs/>
      <w:caps/>
      <w:noProof/>
      <w:color w:val="ED008D" w:themeColor="accent2"/>
      <w:sz w:val="20"/>
      <w:szCs w:val="24"/>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3950EC"/>
    <w:rPr>
      <w:rFonts w:ascii="Arial Rounded MT Bold" w:eastAsiaTheme="majorEastAsia" w:hAnsi="Arial Rounded MT Bold" w:cstheme="majorBidi"/>
      <w:b/>
      <w:color w:val="E00497"/>
      <w:sz w:val="20"/>
      <w:szCs w:val="32"/>
      <w:lang w:val="en-US"/>
    </w:rPr>
  </w:style>
  <w:style w:type="character" w:customStyle="1" w:styleId="Heading2Char">
    <w:name w:val="Heading 2 Char"/>
    <w:aliases w:val="Grote titel Char"/>
    <w:basedOn w:val="DefaultParagraphFont"/>
    <w:link w:val="Heading2"/>
    <w:uiPriority w:val="9"/>
    <w:rsid w:val="006238A9"/>
    <w:rPr>
      <w:rFonts w:ascii="Arial Rounded MT Bold" w:eastAsiaTheme="majorEastAsia" w:hAnsi="Arial Rounded MT Bold" w:cstheme="majorBidi"/>
      <w:b/>
      <w:color w:val="595959" w:themeColor="text1" w:themeTint="A6"/>
      <w:szCs w:val="26"/>
      <w:lang w:val="en-US"/>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qFormat/>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qFormat/>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qFormat/>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8D11BC"/>
    <w:pPr>
      <w:ind w:left="720"/>
    </w:pPr>
    <w:rPr>
      <w:rFonts w:ascii="Consolas" w:hAnsi="Consolas"/>
      <w:lang w:val="en-US"/>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HTMLCode">
    <w:name w:val="HTML Code"/>
    <w:basedOn w:val="DefaultParagraphFont"/>
    <w:uiPriority w:val="99"/>
    <w:semiHidden/>
    <w:unhideWhenUsed/>
    <w:rsid w:val="004F2E8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F2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rsid w:val="004F2E87"/>
    <w:rPr>
      <w:rFonts w:ascii="Courier New" w:eastAsia="Times New Roman" w:hAnsi="Courier New" w:cs="Courier New"/>
      <w:sz w:val="20"/>
      <w:szCs w:val="20"/>
      <w:lang w:eastAsia="nl-BE"/>
    </w:rPr>
  </w:style>
  <w:style w:type="numbering" w:customStyle="1" w:styleId="Howestlesdocument">
    <w:name w:val="Howest_lesdocument"/>
    <w:uiPriority w:val="99"/>
    <w:rsid w:val="002D1693"/>
    <w:pPr>
      <w:numPr>
        <w:numId w:val="2"/>
      </w:numPr>
    </w:pPr>
  </w:style>
  <w:style w:type="character" w:customStyle="1" w:styleId="InternetLink">
    <w:name w:val="Internet Link"/>
    <w:basedOn w:val="DefaultParagraphFont"/>
    <w:rsid w:val="002D1693"/>
    <w:rPr>
      <w:color w:val="0563C1"/>
      <w:u w:val="single"/>
    </w:rPr>
  </w:style>
  <w:style w:type="paragraph" w:styleId="NormalWeb">
    <w:name w:val="Normal (Web)"/>
    <w:basedOn w:val="Normal"/>
    <w:uiPriority w:val="99"/>
    <w:unhideWhenUsed/>
    <w:rsid w:val="00A907A6"/>
    <w:pPr>
      <w:spacing w:before="100" w:beforeAutospacing="1" w:after="100" w:afterAutospacing="1"/>
    </w:pPr>
    <w:rPr>
      <w:rFonts w:ascii="Times New Roman" w:eastAsia="Times New Roman" w:hAnsi="Times New Roman" w:cs="Times New Roman"/>
      <w:sz w:val="24"/>
      <w:szCs w:val="24"/>
      <w:lang w:eastAsia="nl-BE"/>
    </w:rPr>
  </w:style>
  <w:style w:type="character" w:customStyle="1" w:styleId="legend-metric-name">
    <w:name w:val="legend-metric-name"/>
    <w:basedOn w:val="DefaultParagraphFont"/>
    <w:rsid w:val="002014AF"/>
  </w:style>
  <w:style w:type="character" w:customStyle="1" w:styleId="legend-label-brace">
    <w:name w:val="legend-label-brace"/>
    <w:basedOn w:val="DefaultParagraphFont"/>
    <w:rsid w:val="002014AF"/>
  </w:style>
  <w:style w:type="character" w:customStyle="1" w:styleId="legend-label-name">
    <w:name w:val="legend-label-name"/>
    <w:basedOn w:val="DefaultParagraphFont"/>
    <w:rsid w:val="002014AF"/>
  </w:style>
  <w:style w:type="character" w:customStyle="1" w:styleId="legend-label-value">
    <w:name w:val="legend-label-value"/>
    <w:basedOn w:val="DefaultParagraphFont"/>
    <w:rsid w:val="002014AF"/>
  </w:style>
  <w:style w:type="character" w:customStyle="1" w:styleId="Heading4Char">
    <w:name w:val="Heading 4 Char"/>
    <w:basedOn w:val="DefaultParagraphFont"/>
    <w:link w:val="Heading4"/>
    <w:uiPriority w:val="9"/>
    <w:rsid w:val="008D19F7"/>
    <w:rPr>
      <w:rFonts w:asciiTheme="majorHAnsi" w:eastAsiaTheme="majorEastAsia" w:hAnsiTheme="majorHAnsi" w:cstheme="majorBidi"/>
      <w:iCs/>
      <w:caps/>
      <w:noProof/>
      <w:color w:val="ED008D" w:themeColor="accent2"/>
      <w:sz w:val="20"/>
      <w:szCs w:val="24"/>
      <w:lang w:val="en-GB" w:eastAsia="nl-NL"/>
    </w:rPr>
  </w:style>
  <w:style w:type="paragraph" w:styleId="Quote">
    <w:name w:val="Quote"/>
    <w:basedOn w:val="Normal"/>
    <w:next w:val="Normal"/>
    <w:link w:val="QuoteChar"/>
    <w:uiPriority w:val="29"/>
    <w:qFormat/>
    <w:rsid w:val="008D19F7"/>
    <w:pPr>
      <w:spacing w:before="480" w:after="480"/>
      <w:ind w:left="567" w:right="567"/>
    </w:pPr>
    <w:rPr>
      <w:rFonts w:ascii="Calibri" w:eastAsia="Times New Roman" w:hAnsi="Calibri" w:cs="Tahoma"/>
      <w:i/>
      <w:iCs/>
      <w:noProof/>
      <w:color w:val="44C8F5" w:themeColor="text2"/>
      <w:sz w:val="28"/>
      <w:szCs w:val="20"/>
      <w:lang w:val="en-GB" w:eastAsia="nl-NL"/>
    </w:rPr>
  </w:style>
  <w:style w:type="character" w:customStyle="1" w:styleId="QuoteChar">
    <w:name w:val="Quote Char"/>
    <w:basedOn w:val="DefaultParagraphFont"/>
    <w:link w:val="Quote"/>
    <w:uiPriority w:val="29"/>
    <w:rsid w:val="008D19F7"/>
    <w:rPr>
      <w:rFonts w:ascii="Calibri" w:eastAsia="Times New Roman" w:hAnsi="Calibri" w:cs="Tahoma"/>
      <w:i/>
      <w:iCs/>
      <w:noProof/>
      <w:color w:val="44C8F5" w:themeColor="text2"/>
      <w:sz w:val="28"/>
      <w:szCs w:val="20"/>
      <w:lang w:val="en-GB" w:eastAsia="nl-NL"/>
    </w:rPr>
  </w:style>
  <w:style w:type="character" w:customStyle="1" w:styleId="apple-converted-space">
    <w:name w:val="apple-converted-space"/>
    <w:basedOn w:val="DefaultParagraphFont"/>
    <w:rsid w:val="008D19F7"/>
  </w:style>
  <w:style w:type="paragraph" w:customStyle="1" w:styleId="Inleidingopsomming">
    <w:name w:val="Inleiding opsomming"/>
    <w:basedOn w:val="Normal"/>
    <w:link w:val="InleidingopsommingChar"/>
    <w:rsid w:val="008D19F7"/>
    <w:pPr>
      <w:spacing w:after="120" w:line="276" w:lineRule="auto"/>
    </w:pPr>
    <w:rPr>
      <w:rFonts w:ascii="Calibri" w:eastAsia="Times New Roman" w:hAnsi="Calibri" w:cs="Tahoma"/>
      <w:noProof/>
      <w:szCs w:val="16"/>
      <w:lang w:val="nl-NL" w:eastAsia="nl-NL"/>
    </w:rPr>
  </w:style>
  <w:style w:type="paragraph" w:customStyle="1" w:styleId="Numberedlist">
    <w:name w:val="Numbered list"/>
    <w:basedOn w:val="ListParagraph"/>
    <w:next w:val="Normal"/>
    <w:link w:val="NumberedlistChar"/>
    <w:qFormat/>
    <w:rsid w:val="008D19F7"/>
    <w:pPr>
      <w:numPr>
        <w:numId w:val="28"/>
      </w:numPr>
      <w:spacing w:after="320" w:line="276" w:lineRule="auto"/>
      <w:ind w:left="357" w:hanging="357"/>
    </w:pPr>
    <w:rPr>
      <w:rFonts w:ascii="Calibri" w:eastAsia="Times New Roman" w:hAnsi="Calibri" w:cs="Tahoma"/>
      <w:noProof/>
      <w:szCs w:val="16"/>
      <w:lang w:val="nl-NL" w:eastAsia="nl-NL"/>
    </w:rPr>
  </w:style>
  <w:style w:type="character" w:customStyle="1" w:styleId="InleidingopsommingChar">
    <w:name w:val="Inleiding opsomming Char"/>
    <w:basedOn w:val="DefaultParagraphFont"/>
    <w:link w:val="Inleidingopsomming"/>
    <w:rsid w:val="008D19F7"/>
    <w:rPr>
      <w:rFonts w:ascii="Calibri" w:eastAsia="Times New Roman" w:hAnsi="Calibri" w:cs="Tahoma"/>
      <w:noProof/>
      <w:sz w:val="20"/>
      <w:szCs w:val="16"/>
      <w:lang w:val="nl-NL" w:eastAsia="nl-NL"/>
    </w:rPr>
  </w:style>
  <w:style w:type="paragraph" w:styleId="Caption">
    <w:name w:val="caption"/>
    <w:next w:val="Normal"/>
    <w:link w:val="CaptionChar"/>
    <w:uiPriority w:val="35"/>
    <w:unhideWhenUsed/>
    <w:qFormat/>
    <w:rsid w:val="008D19F7"/>
    <w:pPr>
      <w:spacing w:after="240"/>
    </w:pPr>
    <w:rPr>
      <w:rFonts w:ascii="Calibri" w:eastAsia="Times New Roman" w:hAnsi="Calibri" w:cs="Tahoma"/>
      <w:i/>
      <w:iCs/>
      <w:color w:val="44C8F5" w:themeColor="text2"/>
      <w:sz w:val="18"/>
      <w:szCs w:val="18"/>
      <w:lang w:eastAsia="nl-NL"/>
    </w:rPr>
  </w:style>
  <w:style w:type="character" w:customStyle="1" w:styleId="NumberedlistChar">
    <w:name w:val="Numbered list Char"/>
    <w:basedOn w:val="ListParagraphChar"/>
    <w:link w:val="Numberedlist"/>
    <w:rsid w:val="008D19F7"/>
    <w:rPr>
      <w:rFonts w:ascii="Calibri" w:eastAsia="Times New Roman" w:hAnsi="Calibri" w:cs="Tahoma"/>
      <w:noProof/>
      <w:sz w:val="20"/>
      <w:szCs w:val="16"/>
      <w:lang w:val="nl-NL" w:eastAsia="nl-NL"/>
    </w:rPr>
  </w:style>
  <w:style w:type="paragraph" w:customStyle="1" w:styleId="bijschriftrechtsnaastafbeelding">
    <w:name w:val="bijschrift rechts naast afbeelding"/>
    <w:next w:val="Normal"/>
    <w:link w:val="bijschriftrechtsnaastafbeeldingChar"/>
    <w:rsid w:val="008D19F7"/>
    <w:pPr>
      <w:pBdr>
        <w:left w:val="single" w:sz="4" w:space="7" w:color="44C8F5" w:themeColor="text2"/>
      </w:pBdr>
      <w:spacing w:after="360" w:line="276" w:lineRule="auto"/>
    </w:pPr>
    <w:rPr>
      <w:rFonts w:ascii="Calibri" w:eastAsia="Times New Roman" w:hAnsi="Calibri" w:cs="Tahoma"/>
      <w:i/>
      <w:iCs/>
      <w:noProof/>
      <w:color w:val="44C8F5" w:themeColor="text2"/>
      <w:sz w:val="18"/>
      <w:szCs w:val="18"/>
      <w:lang w:val="nl-NL" w:eastAsia="nl-NL"/>
    </w:rPr>
  </w:style>
  <w:style w:type="character" w:customStyle="1" w:styleId="CaptionChar">
    <w:name w:val="Caption Char"/>
    <w:basedOn w:val="DefaultParagraphFont"/>
    <w:link w:val="Caption"/>
    <w:uiPriority w:val="35"/>
    <w:rsid w:val="008D19F7"/>
    <w:rPr>
      <w:rFonts w:ascii="Calibri" w:eastAsia="Times New Roman" w:hAnsi="Calibri" w:cs="Tahoma"/>
      <w:i/>
      <w:iCs/>
      <w:color w:val="44C8F5" w:themeColor="text2"/>
      <w:sz w:val="18"/>
      <w:szCs w:val="18"/>
      <w:lang w:eastAsia="nl-NL"/>
    </w:rPr>
  </w:style>
  <w:style w:type="character" w:customStyle="1" w:styleId="bijschriftrechtsnaastafbeeldingChar">
    <w:name w:val="bijschrift rechts naast afbeelding Char"/>
    <w:basedOn w:val="CaptionChar"/>
    <w:link w:val="bijschriftrechtsnaastafbeelding"/>
    <w:rsid w:val="008D19F7"/>
    <w:rPr>
      <w:rFonts w:ascii="Calibri" w:eastAsia="Times New Roman" w:hAnsi="Calibri" w:cs="Tahoma"/>
      <w:i/>
      <w:iCs/>
      <w:noProof/>
      <w:color w:val="44C8F5" w:themeColor="text2"/>
      <w:sz w:val="18"/>
      <w:szCs w:val="18"/>
      <w:lang w:val="nl-NL" w:eastAsia="nl-NL"/>
    </w:rPr>
  </w:style>
  <w:style w:type="paragraph" w:customStyle="1" w:styleId="introlist">
    <w:name w:val="intro list"/>
    <w:basedOn w:val="Normal"/>
    <w:link w:val="introlistChar"/>
    <w:qFormat/>
    <w:rsid w:val="008D19F7"/>
    <w:pPr>
      <w:spacing w:after="120" w:line="276" w:lineRule="auto"/>
    </w:pPr>
    <w:rPr>
      <w:rFonts w:ascii="Calibri" w:eastAsia="Times New Roman" w:hAnsi="Calibri" w:cs="Tahoma"/>
      <w:b/>
      <w:noProof/>
      <w:color w:val="000000"/>
      <w:szCs w:val="20"/>
      <w:lang w:val="nl-NL" w:eastAsia="nl-NL"/>
    </w:rPr>
  </w:style>
  <w:style w:type="character" w:customStyle="1" w:styleId="introlistChar">
    <w:name w:val="intro list Char"/>
    <w:basedOn w:val="InleidingopsommingChar"/>
    <w:link w:val="introlist"/>
    <w:rsid w:val="008D19F7"/>
    <w:rPr>
      <w:rFonts w:ascii="Calibri" w:eastAsia="Times New Roman" w:hAnsi="Calibri" w:cs="Tahoma"/>
      <w:b/>
      <w:noProof/>
      <w:color w:val="000000"/>
      <w:sz w:val="20"/>
      <w:szCs w:val="20"/>
      <w:lang w:val="nl-NL" w:eastAsia="nl-NL"/>
    </w:rPr>
  </w:style>
  <w:style w:type="paragraph" w:customStyle="1" w:styleId="Stijlvoorblad">
    <w:name w:val="Stijl voorblad"/>
    <w:basedOn w:val="Normal"/>
    <w:link w:val="StijlvoorbladChar"/>
    <w:rsid w:val="008D19F7"/>
    <w:pPr>
      <w:keepNext/>
      <w:pageBreakBefore/>
      <w:widowControl w:val="0"/>
      <w:shd w:val="clear" w:color="auto" w:fill="ED008D" w:themeFill="accent2"/>
      <w:spacing w:after="320"/>
      <w:ind w:left="680" w:hanging="680"/>
      <w:outlineLvl w:val="0"/>
    </w:pPr>
    <w:rPr>
      <w:rFonts w:asciiTheme="majorHAnsi" w:hAnsiTheme="majorHAnsi"/>
      <w:caps/>
      <w:color w:val="FFFFFF" w:themeColor="background2"/>
      <w:spacing w:val="-14"/>
      <w:sz w:val="28"/>
      <w:szCs w:val="28"/>
    </w:rPr>
  </w:style>
  <w:style w:type="character" w:styleId="PlaceholderText">
    <w:name w:val="Placeholder Text"/>
    <w:basedOn w:val="DefaultParagraphFont"/>
    <w:uiPriority w:val="99"/>
    <w:semiHidden/>
    <w:rsid w:val="008D19F7"/>
    <w:rPr>
      <w:color w:val="808080"/>
    </w:rPr>
  </w:style>
  <w:style w:type="character" w:customStyle="1" w:styleId="StijlvoorbladChar">
    <w:name w:val="Stijl voorblad Char"/>
    <w:basedOn w:val="DefaultParagraphFont"/>
    <w:link w:val="Stijlvoorblad"/>
    <w:rsid w:val="008D19F7"/>
    <w:rPr>
      <w:rFonts w:asciiTheme="majorHAnsi" w:hAnsiTheme="majorHAnsi"/>
      <w:caps/>
      <w:color w:val="FFFFFF" w:themeColor="background2"/>
      <w:spacing w:val="-14"/>
      <w:sz w:val="28"/>
      <w:szCs w:val="28"/>
      <w:shd w:val="clear" w:color="auto" w:fill="ED008D" w:themeFill="accent2"/>
    </w:rPr>
  </w:style>
  <w:style w:type="paragraph" w:customStyle="1" w:styleId="Kop41">
    <w:name w:val="Kop 41"/>
    <w:basedOn w:val="Normal"/>
    <w:rsid w:val="008D19F7"/>
    <w:pPr>
      <w:spacing w:after="320" w:line="276" w:lineRule="auto"/>
      <w:ind w:left="680" w:hanging="680"/>
    </w:pPr>
    <w:rPr>
      <w:rFonts w:ascii="Calibri" w:eastAsia="Times New Roman" w:hAnsi="Calibri" w:cs="Tahoma"/>
      <w:noProof/>
      <w:color w:val="000000"/>
      <w:szCs w:val="20"/>
      <w:lang w:val="en-GB" w:eastAsia="nl-NL"/>
    </w:rPr>
  </w:style>
  <w:style w:type="paragraph" w:customStyle="1" w:styleId="Kop51">
    <w:name w:val="Kop 51"/>
    <w:basedOn w:val="Normal"/>
    <w:rsid w:val="008D19F7"/>
    <w:pPr>
      <w:spacing w:after="320" w:line="276" w:lineRule="auto"/>
      <w:ind w:left="680" w:hanging="680"/>
    </w:pPr>
    <w:rPr>
      <w:rFonts w:ascii="Calibri" w:eastAsia="Times New Roman" w:hAnsi="Calibri" w:cs="Tahoma"/>
      <w:noProof/>
      <w:color w:val="000000"/>
      <w:szCs w:val="20"/>
      <w:lang w:val="en-GB" w:eastAsia="nl-NL"/>
    </w:rPr>
  </w:style>
  <w:style w:type="paragraph" w:customStyle="1" w:styleId="Kop61">
    <w:name w:val="Kop 61"/>
    <w:basedOn w:val="Normal"/>
    <w:rsid w:val="008D19F7"/>
    <w:pPr>
      <w:spacing w:after="320" w:line="276" w:lineRule="auto"/>
      <w:ind w:left="680" w:hanging="680"/>
    </w:pPr>
    <w:rPr>
      <w:rFonts w:ascii="Calibri" w:eastAsia="Times New Roman" w:hAnsi="Calibri" w:cs="Tahoma"/>
      <w:noProof/>
      <w:color w:val="000000"/>
      <w:szCs w:val="20"/>
      <w:lang w:val="en-GB" w:eastAsia="nl-NL"/>
    </w:rPr>
  </w:style>
  <w:style w:type="paragraph" w:customStyle="1" w:styleId="Kop71">
    <w:name w:val="Kop 71"/>
    <w:basedOn w:val="Normal"/>
    <w:rsid w:val="008D19F7"/>
    <w:pPr>
      <w:spacing w:after="320" w:line="276" w:lineRule="auto"/>
      <w:ind w:left="680" w:hanging="680"/>
    </w:pPr>
    <w:rPr>
      <w:rFonts w:ascii="Calibri" w:eastAsia="Times New Roman" w:hAnsi="Calibri" w:cs="Tahoma"/>
      <w:noProof/>
      <w:color w:val="000000"/>
      <w:szCs w:val="20"/>
      <w:lang w:val="en-GB" w:eastAsia="nl-NL"/>
    </w:rPr>
  </w:style>
  <w:style w:type="paragraph" w:customStyle="1" w:styleId="Kop81">
    <w:name w:val="Kop 81"/>
    <w:basedOn w:val="Normal"/>
    <w:rsid w:val="008D19F7"/>
    <w:pPr>
      <w:spacing w:after="320" w:line="276" w:lineRule="auto"/>
      <w:ind w:left="680" w:hanging="680"/>
    </w:pPr>
    <w:rPr>
      <w:rFonts w:ascii="Calibri" w:eastAsia="Times New Roman" w:hAnsi="Calibri" w:cs="Tahoma"/>
      <w:noProof/>
      <w:color w:val="000000"/>
      <w:szCs w:val="20"/>
      <w:lang w:val="en-GB" w:eastAsia="nl-NL"/>
    </w:rPr>
  </w:style>
  <w:style w:type="paragraph" w:customStyle="1" w:styleId="Kop91">
    <w:name w:val="Kop 91"/>
    <w:basedOn w:val="Normal"/>
    <w:rsid w:val="008D19F7"/>
    <w:pPr>
      <w:spacing w:after="320" w:line="276" w:lineRule="auto"/>
      <w:ind w:left="680" w:hanging="680"/>
    </w:pPr>
    <w:rPr>
      <w:rFonts w:ascii="Calibri" w:eastAsia="Times New Roman" w:hAnsi="Calibri" w:cs="Tahoma"/>
      <w:noProof/>
      <w:color w:val="000000"/>
      <w:szCs w:val="20"/>
      <w:lang w:val="en-GB" w:eastAsia="nl-NL"/>
    </w:rPr>
  </w:style>
  <w:style w:type="paragraph" w:styleId="TOC1">
    <w:name w:val="toc 1"/>
    <w:next w:val="Normal"/>
    <w:link w:val="TOC1Char"/>
    <w:uiPriority w:val="39"/>
    <w:unhideWhenUsed/>
    <w:qFormat/>
    <w:rsid w:val="008D19F7"/>
    <w:pPr>
      <w:pBdr>
        <w:bottom w:val="single" w:sz="4" w:space="0" w:color="auto"/>
      </w:pBdr>
      <w:tabs>
        <w:tab w:val="right" w:pos="9060"/>
      </w:tabs>
      <w:spacing w:before="480" w:after="120"/>
      <w:ind w:left="567" w:hanging="567"/>
    </w:pPr>
    <w:rPr>
      <w:rFonts w:ascii="Arial Rounded MT Bold" w:eastAsia="Times New Roman" w:hAnsi="Arial Rounded MT Bold" w:cs="Tahoma"/>
      <w:caps/>
      <w:noProof/>
      <w:color w:val="000000"/>
      <w:sz w:val="20"/>
      <w:szCs w:val="20"/>
      <w:lang w:val="en-GB" w:eastAsia="nl-NL"/>
    </w:rPr>
  </w:style>
  <w:style w:type="paragraph" w:styleId="TOCHeading">
    <w:name w:val="TOC Heading"/>
    <w:next w:val="Normal"/>
    <w:uiPriority w:val="39"/>
    <w:unhideWhenUsed/>
    <w:qFormat/>
    <w:rsid w:val="008D19F7"/>
    <w:pPr>
      <w:spacing w:after="160" w:line="259" w:lineRule="auto"/>
    </w:pPr>
    <w:rPr>
      <w:rFonts w:asciiTheme="majorHAnsi" w:hAnsiTheme="majorHAnsi"/>
      <w:caps/>
      <w:color w:val="ED008D" w:themeColor="accent2"/>
      <w:sz w:val="24"/>
      <w:szCs w:val="28"/>
      <w:lang w:val="en-US"/>
    </w:rPr>
  </w:style>
  <w:style w:type="paragraph" w:customStyle="1" w:styleId="Opleiding">
    <w:name w:val="Opleiding"/>
    <w:aliases w:val="semester,academiejaar en lector"/>
    <w:link w:val="OpleidingChar"/>
    <w:rsid w:val="008D19F7"/>
    <w:pPr>
      <w:spacing w:after="200" w:line="276" w:lineRule="auto"/>
    </w:pPr>
    <w:rPr>
      <w:rFonts w:eastAsia="Times New Roman" w:cs="Tahoma"/>
      <w:b/>
      <w:caps/>
      <w:noProof/>
      <w:color w:val="FFFFFF" w:themeColor="background2"/>
      <w:sz w:val="24"/>
      <w:szCs w:val="20"/>
      <w:lang w:eastAsia="nl-NL"/>
    </w:rPr>
  </w:style>
  <w:style w:type="paragraph" w:customStyle="1" w:styleId="titelvandecursus">
    <w:name w:val="titel van de cursus"/>
    <w:link w:val="titelvandecursusChar"/>
    <w:rsid w:val="008D19F7"/>
    <w:pPr>
      <w:spacing w:after="200" w:line="1000" w:lineRule="exact"/>
    </w:pPr>
    <w:rPr>
      <w:rFonts w:ascii="Arial Rounded MT Bold" w:eastAsia="Times New Roman" w:hAnsi="Arial Rounded MT Bold" w:cs="Tahoma"/>
      <w:caps/>
      <w:noProof/>
      <w:color w:val="FFFFFF" w:themeColor="background2"/>
      <w:spacing w:val="-14"/>
      <w:sz w:val="96"/>
      <w:szCs w:val="130"/>
      <w:lang w:eastAsia="nl-NL"/>
    </w:rPr>
  </w:style>
  <w:style w:type="character" w:customStyle="1" w:styleId="OpleidingChar">
    <w:name w:val="Opleiding Char"/>
    <w:aliases w:val="semester Char,academiejaar en lector Char"/>
    <w:basedOn w:val="DefaultParagraphFont"/>
    <w:link w:val="Opleiding"/>
    <w:rsid w:val="008D19F7"/>
    <w:rPr>
      <w:rFonts w:eastAsia="Times New Roman" w:cs="Tahoma"/>
      <w:b/>
      <w:caps/>
      <w:noProof/>
      <w:color w:val="FFFFFF" w:themeColor="background2"/>
      <w:sz w:val="24"/>
      <w:szCs w:val="20"/>
      <w:lang w:eastAsia="nl-NL"/>
    </w:rPr>
  </w:style>
  <w:style w:type="paragraph" w:customStyle="1" w:styleId="opleiding0">
    <w:name w:val="opleiding"/>
    <w:aliases w:val="afstudeerrichting,slogan"/>
    <w:link w:val="opleidingChar0"/>
    <w:rsid w:val="008D19F7"/>
    <w:pPr>
      <w:spacing w:after="200" w:line="276" w:lineRule="auto"/>
    </w:pPr>
    <w:rPr>
      <w:rFonts w:asciiTheme="majorHAnsi" w:eastAsia="Times New Roman" w:hAnsiTheme="majorHAnsi" w:cs="Tahoma"/>
      <w:noProof/>
      <w:color w:val="FFFFFF" w:themeColor="background2"/>
      <w:sz w:val="20"/>
      <w:szCs w:val="20"/>
      <w:lang w:eastAsia="nl-NL"/>
    </w:rPr>
  </w:style>
  <w:style w:type="character" w:customStyle="1" w:styleId="titelvandecursusChar">
    <w:name w:val="titel van de cursus Char"/>
    <w:basedOn w:val="DefaultParagraphFont"/>
    <w:link w:val="titelvandecursus"/>
    <w:rsid w:val="008D19F7"/>
    <w:rPr>
      <w:rFonts w:ascii="Arial Rounded MT Bold" w:eastAsia="Times New Roman" w:hAnsi="Arial Rounded MT Bold" w:cs="Tahoma"/>
      <w:caps/>
      <w:noProof/>
      <w:color w:val="FFFFFF" w:themeColor="background2"/>
      <w:spacing w:val="-14"/>
      <w:sz w:val="96"/>
      <w:szCs w:val="130"/>
      <w:lang w:eastAsia="nl-NL"/>
    </w:rPr>
  </w:style>
  <w:style w:type="character" w:customStyle="1" w:styleId="opleidingChar0">
    <w:name w:val="opleiding Char"/>
    <w:aliases w:val="afstudeerrichting Char,slogan Char"/>
    <w:basedOn w:val="DefaultParagraphFont"/>
    <w:link w:val="opleiding0"/>
    <w:rsid w:val="008D19F7"/>
    <w:rPr>
      <w:rFonts w:asciiTheme="majorHAnsi" w:eastAsia="Times New Roman" w:hAnsiTheme="majorHAnsi" w:cs="Tahoma"/>
      <w:noProof/>
      <w:color w:val="FFFFFF" w:themeColor="background2"/>
      <w:sz w:val="20"/>
      <w:szCs w:val="20"/>
      <w:lang w:eastAsia="nl-NL"/>
    </w:rPr>
  </w:style>
  <w:style w:type="paragraph" w:customStyle="1" w:styleId="Opmerking">
    <w:name w:val="Opmerking"/>
    <w:basedOn w:val="Normal"/>
    <w:next w:val="Normal"/>
    <w:rsid w:val="008D19F7"/>
    <w:pPr>
      <w:spacing w:after="320" w:line="276" w:lineRule="auto"/>
    </w:pPr>
    <w:rPr>
      <w:rFonts w:ascii="Calibri" w:eastAsia="Times New Roman" w:hAnsi="Calibri" w:cs="Tahoma"/>
      <w:noProof/>
      <w:color w:val="000000"/>
      <w:szCs w:val="20"/>
      <w:lang w:val="en-GB" w:eastAsia="nl-NL"/>
    </w:rPr>
  </w:style>
  <w:style w:type="paragraph" w:customStyle="1" w:styleId="Inhopg11">
    <w:name w:val="Inhopg 11"/>
    <w:basedOn w:val="TOC1"/>
    <w:link w:val="Inhopg1Char"/>
    <w:rsid w:val="008D19F7"/>
    <w:rPr>
      <w:rFonts w:asciiTheme="majorHAnsi" w:eastAsiaTheme="minorEastAsia" w:hAnsiTheme="majorHAnsi"/>
      <w:caps w:val="0"/>
      <w:lang w:eastAsia="en-GB"/>
    </w:rPr>
  </w:style>
  <w:style w:type="paragraph" w:styleId="TOC2">
    <w:name w:val="toc 2"/>
    <w:next w:val="Normal"/>
    <w:link w:val="TOC2Char"/>
    <w:uiPriority w:val="39"/>
    <w:unhideWhenUsed/>
    <w:qFormat/>
    <w:rsid w:val="008D19F7"/>
    <w:pPr>
      <w:tabs>
        <w:tab w:val="right" w:pos="9061"/>
      </w:tabs>
      <w:spacing w:before="240" w:after="120"/>
      <w:ind w:left="567" w:hanging="567"/>
    </w:pPr>
    <w:rPr>
      <w:rFonts w:eastAsia="Times New Roman" w:cs="Tahoma"/>
      <w:b/>
      <w:noProof/>
      <w:color w:val="000000"/>
      <w:szCs w:val="20"/>
      <w:lang w:val="en-GB" w:eastAsia="nl-NL"/>
    </w:rPr>
  </w:style>
  <w:style w:type="character" w:customStyle="1" w:styleId="TOC1Char">
    <w:name w:val="TOC 1 Char"/>
    <w:basedOn w:val="DefaultParagraphFont"/>
    <w:link w:val="TOC1"/>
    <w:uiPriority w:val="39"/>
    <w:rsid w:val="008D19F7"/>
    <w:rPr>
      <w:rFonts w:ascii="Arial Rounded MT Bold" w:eastAsia="Times New Roman" w:hAnsi="Arial Rounded MT Bold" w:cs="Tahoma"/>
      <w:caps/>
      <w:noProof/>
      <w:color w:val="000000"/>
      <w:sz w:val="20"/>
      <w:szCs w:val="20"/>
      <w:lang w:val="en-GB" w:eastAsia="nl-NL"/>
    </w:rPr>
  </w:style>
  <w:style w:type="character" w:customStyle="1" w:styleId="Inhopg1Char">
    <w:name w:val="Inhopg 1 Char"/>
    <w:basedOn w:val="TOC1Char"/>
    <w:link w:val="Inhopg11"/>
    <w:rsid w:val="008D19F7"/>
    <w:rPr>
      <w:rFonts w:asciiTheme="majorHAnsi" w:eastAsiaTheme="minorEastAsia" w:hAnsiTheme="majorHAnsi" w:cs="Tahoma"/>
      <w:caps w:val="0"/>
      <w:noProof/>
      <w:color w:val="000000"/>
      <w:sz w:val="20"/>
      <w:szCs w:val="20"/>
      <w:lang w:val="en-GB" w:eastAsia="en-GB"/>
    </w:rPr>
  </w:style>
  <w:style w:type="paragraph" w:styleId="TOC3">
    <w:name w:val="toc 3"/>
    <w:next w:val="Normal"/>
    <w:uiPriority w:val="39"/>
    <w:unhideWhenUsed/>
    <w:qFormat/>
    <w:rsid w:val="008D19F7"/>
    <w:pPr>
      <w:tabs>
        <w:tab w:val="right" w:pos="9060"/>
      </w:tabs>
      <w:ind w:left="567" w:hanging="567"/>
    </w:pPr>
    <w:rPr>
      <w:rFonts w:eastAsia="Times New Roman" w:cs="Tahoma"/>
      <w:noProof/>
      <w:color w:val="000000"/>
      <w:sz w:val="20"/>
      <w:szCs w:val="20"/>
      <w:lang w:val="en-GB" w:eastAsia="nl-NL"/>
    </w:rPr>
  </w:style>
  <w:style w:type="paragraph" w:customStyle="1" w:styleId="Inhopg21">
    <w:name w:val="Inhopg 21"/>
    <w:basedOn w:val="TOC2"/>
    <w:link w:val="Inhopg2Char"/>
    <w:rsid w:val="008D19F7"/>
    <w:pPr>
      <w:tabs>
        <w:tab w:val="clear" w:pos="9061"/>
        <w:tab w:val="left" w:pos="880"/>
        <w:tab w:val="right" w:leader="dot" w:pos="9060"/>
      </w:tabs>
    </w:pPr>
    <w:rPr>
      <w:rFonts w:ascii="Arial Rounded MT Bold" w:hAnsi="Arial Rounded MT Bold"/>
      <w:spacing w:val="-14"/>
    </w:rPr>
  </w:style>
  <w:style w:type="paragraph" w:customStyle="1" w:styleId="Inhopg31">
    <w:name w:val="Inhopg 31"/>
    <w:basedOn w:val="Inhopg21"/>
    <w:link w:val="Inhopg3Char"/>
    <w:rsid w:val="008D19F7"/>
    <w:pPr>
      <w:ind w:left="1985" w:hanging="1134"/>
    </w:pPr>
  </w:style>
  <w:style w:type="character" w:customStyle="1" w:styleId="TOC2Char">
    <w:name w:val="TOC 2 Char"/>
    <w:basedOn w:val="DefaultParagraphFont"/>
    <w:link w:val="TOC2"/>
    <w:uiPriority w:val="39"/>
    <w:rsid w:val="008D19F7"/>
    <w:rPr>
      <w:rFonts w:eastAsia="Times New Roman" w:cs="Tahoma"/>
      <w:b/>
      <w:noProof/>
      <w:color w:val="000000"/>
      <w:szCs w:val="20"/>
      <w:lang w:val="en-GB" w:eastAsia="nl-NL"/>
    </w:rPr>
  </w:style>
  <w:style w:type="character" w:customStyle="1" w:styleId="Inhopg2Char">
    <w:name w:val="Inhopg 2 Char"/>
    <w:basedOn w:val="TOC2Char"/>
    <w:link w:val="Inhopg21"/>
    <w:rsid w:val="008D19F7"/>
    <w:rPr>
      <w:rFonts w:ascii="Arial Rounded MT Bold" w:eastAsia="Times New Roman" w:hAnsi="Arial Rounded MT Bold" w:cs="Tahoma"/>
      <w:b/>
      <w:noProof/>
      <w:color w:val="000000"/>
      <w:spacing w:val="-14"/>
      <w:szCs w:val="20"/>
      <w:lang w:val="en-GB" w:eastAsia="nl-NL"/>
    </w:rPr>
  </w:style>
  <w:style w:type="character" w:customStyle="1" w:styleId="Inhopg3Char">
    <w:name w:val="Inhopg 3 Char"/>
    <w:basedOn w:val="Inhopg2Char"/>
    <w:link w:val="Inhopg31"/>
    <w:rsid w:val="008D19F7"/>
    <w:rPr>
      <w:rFonts w:ascii="Arial Rounded MT Bold" w:eastAsia="Times New Roman" w:hAnsi="Arial Rounded MT Bold" w:cs="Tahoma"/>
      <w:b/>
      <w:noProof/>
      <w:color w:val="000000"/>
      <w:spacing w:val="-14"/>
      <w:szCs w:val="20"/>
      <w:lang w:val="en-GB" w:eastAsia="nl-NL"/>
    </w:rPr>
  </w:style>
  <w:style w:type="paragraph" w:customStyle="1" w:styleId="Captiontable">
    <w:name w:val="Caption table"/>
    <w:basedOn w:val="Caption"/>
    <w:link w:val="CaptiontableChar"/>
    <w:qFormat/>
    <w:rsid w:val="008D19F7"/>
    <w:pPr>
      <w:keepNext/>
      <w:spacing w:after="0"/>
    </w:pPr>
    <w:rPr>
      <w:color w:val="595959" w:themeColor="text1" w:themeTint="A6"/>
    </w:rPr>
  </w:style>
  <w:style w:type="character" w:customStyle="1" w:styleId="CaptiontableChar">
    <w:name w:val="Caption table Char"/>
    <w:basedOn w:val="CaptionChar"/>
    <w:link w:val="Captiontable"/>
    <w:rsid w:val="008D19F7"/>
    <w:rPr>
      <w:rFonts w:ascii="Calibri" w:eastAsia="Times New Roman" w:hAnsi="Calibri" w:cs="Tahoma"/>
      <w:i/>
      <w:iCs/>
      <w:color w:val="595959" w:themeColor="text1" w:themeTint="A6"/>
      <w:sz w:val="18"/>
      <w:szCs w:val="18"/>
      <w:lang w:eastAsia="nl-NL"/>
    </w:rPr>
  </w:style>
  <w:style w:type="table" w:styleId="GridTable4-Accent2">
    <w:name w:val="Grid Table 4 Accent 2"/>
    <w:basedOn w:val="TableNormal"/>
    <w:uiPriority w:val="49"/>
    <w:rsid w:val="008D19F7"/>
    <w:rPr>
      <w:lang w:val="en-GB"/>
    </w:r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qFormat/>
    <w:rsid w:val="008D19F7"/>
    <w:rPr>
      <w:rFonts w:ascii="Calibri" w:hAnsi="Calibri"/>
      <w:b/>
    </w:rPr>
  </w:style>
  <w:style w:type="paragraph" w:customStyle="1" w:styleId="standaard">
    <w:name w:val="standaard"/>
    <w:link w:val="standaardChar"/>
    <w:rsid w:val="008D19F7"/>
    <w:pPr>
      <w:spacing w:after="360" w:line="276" w:lineRule="auto"/>
    </w:pPr>
    <w:rPr>
      <w:rFonts w:eastAsia="Times New Roman" w:cs="Tahoma"/>
      <w:noProof/>
      <w:sz w:val="20"/>
      <w:szCs w:val="16"/>
      <w:lang w:val="nl-NL" w:eastAsia="nl-NL"/>
    </w:rPr>
  </w:style>
  <w:style w:type="character" w:customStyle="1" w:styleId="standaardChar">
    <w:name w:val="standaard Char"/>
    <w:basedOn w:val="DefaultParagraphFont"/>
    <w:link w:val="standaard"/>
    <w:rsid w:val="008D19F7"/>
    <w:rPr>
      <w:rFonts w:eastAsia="Times New Roman" w:cs="Tahoma"/>
      <w:noProof/>
      <w:sz w:val="20"/>
      <w:szCs w:val="16"/>
      <w:lang w:val="nl-NL" w:eastAsia="nl-NL"/>
    </w:rPr>
  </w:style>
  <w:style w:type="paragraph" w:styleId="TableofFigures">
    <w:name w:val="table of figures"/>
    <w:basedOn w:val="Normal"/>
    <w:next w:val="Normal"/>
    <w:uiPriority w:val="99"/>
    <w:unhideWhenUsed/>
    <w:rsid w:val="008D19F7"/>
    <w:pPr>
      <w:spacing w:line="276" w:lineRule="auto"/>
    </w:pPr>
    <w:rPr>
      <w:rFonts w:ascii="Calibri" w:eastAsia="Times New Roman" w:hAnsi="Calibri" w:cs="Tahoma"/>
      <w:noProof/>
      <w:color w:val="000000"/>
      <w:szCs w:val="20"/>
      <w:lang w:val="en-GB" w:eastAsia="nl-NL"/>
    </w:rPr>
  </w:style>
  <w:style w:type="paragraph" w:customStyle="1" w:styleId="introlistparagraphnumbering">
    <w:name w:val="intro list paragraph/numbering"/>
    <w:basedOn w:val="Normal"/>
    <w:link w:val="introlistparagraphnumberingChar"/>
    <w:rsid w:val="008D19F7"/>
    <w:pPr>
      <w:spacing w:after="120" w:line="276" w:lineRule="auto"/>
    </w:pPr>
    <w:rPr>
      <w:rFonts w:ascii="Calibri" w:eastAsia="Times New Roman" w:hAnsi="Calibri" w:cs="Tahoma"/>
      <w:noProof/>
      <w:szCs w:val="20"/>
      <w:lang w:val="nl-NL" w:eastAsia="nl-NL"/>
    </w:rPr>
  </w:style>
  <w:style w:type="character" w:customStyle="1" w:styleId="introlistparagraphnumberingChar">
    <w:name w:val="intro list paragraph/numbering Char"/>
    <w:basedOn w:val="InleidingopsommingChar"/>
    <w:link w:val="introlistparagraphnumbering"/>
    <w:rsid w:val="008D19F7"/>
    <w:rPr>
      <w:rFonts w:ascii="Calibri" w:eastAsia="Times New Roman" w:hAnsi="Calibri" w:cs="Tahoma"/>
      <w:noProof/>
      <w:sz w:val="20"/>
      <w:szCs w:val="20"/>
      <w:lang w:val="nl-NL" w:eastAsia="nl-NL"/>
    </w:rPr>
  </w:style>
  <w:style w:type="table" w:styleId="ListTable1Light-Accent2">
    <w:name w:val="List Table 1 Light Accent 2"/>
    <w:basedOn w:val="TableNormal"/>
    <w:uiPriority w:val="46"/>
    <w:rsid w:val="008D19F7"/>
    <w:rPr>
      <w:lang w:val="en-GB"/>
    </w:r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8D19F7"/>
    <w:pPr>
      <w:contextualSpacing/>
    </w:pPr>
    <w:rPr>
      <w:rFonts w:ascii="Calibri" w:hAnsi="Calibri"/>
      <w:sz w:val="20"/>
      <w:lang w:val="en-GB"/>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8D19F7"/>
    <w:pPr>
      <w:widowControl w:val="0"/>
      <w:contextualSpacing/>
    </w:pPr>
    <w:rPr>
      <w:rFonts w:ascii="Calibri" w:hAnsi="Calibri"/>
      <w:color w:val="000000" w:themeColor="text1"/>
      <w:sz w:val="20"/>
      <w:lang w:val="en-GB"/>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8D19F7"/>
    <w:rPr>
      <w:color w:val="000000" w:themeColor="followedHyperlink"/>
      <w:u w:val="single"/>
    </w:rPr>
  </w:style>
  <w:style w:type="character" w:styleId="IntenseEmphasis">
    <w:name w:val="Intense Emphasis"/>
    <w:uiPriority w:val="21"/>
    <w:qFormat/>
    <w:rsid w:val="008D19F7"/>
    <w:rPr>
      <w:b/>
      <w:caps w:val="0"/>
      <w:shd w:val="clear" w:color="auto" w:fill="FEF100" w:themeFill="accent3"/>
    </w:rPr>
  </w:style>
  <w:style w:type="paragraph" w:styleId="Subtitle">
    <w:name w:val="Subtitle"/>
    <w:basedOn w:val="Normal"/>
    <w:next w:val="Normal"/>
    <w:link w:val="SubtitleChar"/>
    <w:uiPriority w:val="11"/>
    <w:rsid w:val="008D19F7"/>
    <w:pPr>
      <w:numPr>
        <w:ilvl w:val="1"/>
      </w:numPr>
      <w:spacing w:after="160" w:line="276" w:lineRule="auto"/>
    </w:pPr>
    <w:rPr>
      <w:rFonts w:asciiTheme="majorHAnsi" w:eastAsiaTheme="minorEastAsia" w:hAnsiTheme="majorHAnsi"/>
      <w:noProof/>
      <w:color w:val="5A5A5A" w:themeColor="text1" w:themeTint="A5"/>
      <w:sz w:val="28"/>
      <w:lang w:val="en-GB" w:eastAsia="nl-NL"/>
    </w:rPr>
  </w:style>
  <w:style w:type="character" w:customStyle="1" w:styleId="SubtitleChar">
    <w:name w:val="Subtitle Char"/>
    <w:basedOn w:val="DefaultParagraphFont"/>
    <w:link w:val="Subtitle"/>
    <w:uiPriority w:val="11"/>
    <w:rsid w:val="008D19F7"/>
    <w:rPr>
      <w:rFonts w:asciiTheme="majorHAnsi" w:eastAsiaTheme="minorEastAsia" w:hAnsiTheme="majorHAnsi"/>
      <w:noProof/>
      <w:color w:val="5A5A5A" w:themeColor="text1" w:themeTint="A5"/>
      <w:sz w:val="28"/>
      <w:lang w:val="en-GB" w:eastAsia="nl-NL"/>
    </w:rPr>
  </w:style>
  <w:style w:type="paragraph" w:styleId="PlainText">
    <w:name w:val="Plain Text"/>
    <w:basedOn w:val="Normal"/>
    <w:link w:val="PlainTextChar"/>
    <w:rsid w:val="008D19F7"/>
    <w:rPr>
      <w:rFonts w:ascii="Courier New" w:eastAsia="Times New Roman" w:hAnsi="Courier New" w:cs="Courier New"/>
      <w:szCs w:val="20"/>
      <w:lang w:val="en-US"/>
    </w:rPr>
  </w:style>
  <w:style w:type="character" w:customStyle="1" w:styleId="PlainTextChar">
    <w:name w:val="Plain Text Char"/>
    <w:basedOn w:val="DefaultParagraphFont"/>
    <w:link w:val="PlainText"/>
    <w:rsid w:val="008D19F7"/>
    <w:rPr>
      <w:rFonts w:ascii="Courier New" w:eastAsia="Times New Roman" w:hAnsi="Courier New" w:cs="Courier New"/>
      <w:sz w:val="20"/>
      <w:szCs w:val="20"/>
      <w:lang w:val="en-US"/>
    </w:rPr>
  </w:style>
  <w:style w:type="paragraph" w:styleId="Revision">
    <w:name w:val="Revision"/>
    <w:hidden/>
    <w:uiPriority w:val="99"/>
    <w:semiHidden/>
    <w:rsid w:val="008D19F7"/>
  </w:style>
  <w:style w:type="character" w:styleId="HTMLKeyboard">
    <w:name w:val="HTML Keyboard"/>
    <w:basedOn w:val="DefaultParagraphFont"/>
    <w:uiPriority w:val="99"/>
    <w:semiHidden/>
    <w:unhideWhenUsed/>
    <w:rsid w:val="008D19F7"/>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8D19F7"/>
    <w:pPr>
      <w:spacing w:after="200" w:line="276" w:lineRule="auto"/>
    </w:pPr>
    <w:rPr>
      <w:sz w:val="22"/>
    </w:rPr>
  </w:style>
  <w:style w:type="character" w:customStyle="1" w:styleId="DateChar">
    <w:name w:val="Date Char"/>
    <w:basedOn w:val="DefaultParagraphFont"/>
    <w:link w:val="Date"/>
    <w:uiPriority w:val="99"/>
    <w:semiHidden/>
    <w:rsid w:val="008D19F7"/>
  </w:style>
  <w:style w:type="character" w:customStyle="1" w:styleId="hljs-comment">
    <w:name w:val="hljs-comment"/>
    <w:basedOn w:val="DefaultParagraphFont"/>
    <w:rsid w:val="008D19F7"/>
  </w:style>
  <w:style w:type="paragraph" w:customStyle="1" w:styleId="Solutions">
    <w:name w:val="Solutions"/>
    <w:basedOn w:val="Normal"/>
    <w:link w:val="SolutionsChar"/>
    <w:qFormat/>
    <w:rsid w:val="003379F4"/>
    <w:rPr>
      <w:color w:val="00B050"/>
      <w:lang w:val="en-US"/>
    </w:rPr>
  </w:style>
  <w:style w:type="paragraph" w:customStyle="1" w:styleId="Teacherinfo">
    <w:name w:val="Teacherinfo"/>
    <w:basedOn w:val="Normal"/>
    <w:link w:val="TeacherinfoChar"/>
    <w:qFormat/>
    <w:rsid w:val="003379F4"/>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3379F4"/>
    <w:rPr>
      <w:rFonts w:eastAsia="Times New Roman" w:cstheme="minorHAnsi"/>
      <w:snapToGrid w:val="0"/>
      <w:color w:val="FF0000"/>
      <w:spacing w:val="-3"/>
      <w:sz w:val="20"/>
      <w:szCs w:val="20"/>
      <w:lang w:val="en-US" w:eastAsia="nl-NL"/>
    </w:rPr>
  </w:style>
  <w:style w:type="paragraph" w:customStyle="1" w:styleId="Command">
    <w:name w:val="Command"/>
    <w:basedOn w:val="Normal"/>
    <w:link w:val="CommandChar"/>
    <w:qFormat/>
    <w:rsid w:val="003379F4"/>
    <w:rPr>
      <w:rFonts w:ascii="Consolas" w:hAnsi="Consolas" w:cs="Courier New"/>
      <w:b/>
      <w:bCs/>
      <w:lang w:val="en-US"/>
    </w:rPr>
  </w:style>
  <w:style w:type="character" w:customStyle="1" w:styleId="CommandChar">
    <w:name w:val="Command Char"/>
    <w:basedOn w:val="DefaultParagraphFont"/>
    <w:link w:val="Command"/>
    <w:rsid w:val="003379F4"/>
    <w:rPr>
      <w:rFonts w:ascii="Consolas" w:hAnsi="Consolas" w:cs="Courier New"/>
      <w:b/>
      <w:bCs/>
      <w:sz w:val="20"/>
      <w:lang w:val="en-US"/>
    </w:rPr>
  </w:style>
  <w:style w:type="character" w:customStyle="1" w:styleId="SolutionsChar">
    <w:name w:val="Solutions Char"/>
    <w:basedOn w:val="DefaultParagraphFont"/>
    <w:link w:val="Solutions"/>
    <w:rsid w:val="003379F4"/>
    <w:rPr>
      <w:color w:val="00B050"/>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8863">
      <w:bodyDiv w:val="1"/>
      <w:marLeft w:val="0"/>
      <w:marRight w:val="0"/>
      <w:marTop w:val="0"/>
      <w:marBottom w:val="0"/>
      <w:divBdr>
        <w:top w:val="none" w:sz="0" w:space="0" w:color="auto"/>
        <w:left w:val="none" w:sz="0" w:space="0" w:color="auto"/>
        <w:bottom w:val="none" w:sz="0" w:space="0" w:color="auto"/>
        <w:right w:val="none" w:sz="0" w:space="0" w:color="auto"/>
      </w:divBdr>
    </w:div>
    <w:div w:id="19747291">
      <w:bodyDiv w:val="1"/>
      <w:marLeft w:val="0"/>
      <w:marRight w:val="0"/>
      <w:marTop w:val="0"/>
      <w:marBottom w:val="0"/>
      <w:divBdr>
        <w:top w:val="none" w:sz="0" w:space="0" w:color="auto"/>
        <w:left w:val="none" w:sz="0" w:space="0" w:color="auto"/>
        <w:bottom w:val="none" w:sz="0" w:space="0" w:color="auto"/>
        <w:right w:val="none" w:sz="0" w:space="0" w:color="auto"/>
      </w:divBdr>
      <w:divsChild>
        <w:div w:id="1249850642">
          <w:marLeft w:val="0"/>
          <w:marRight w:val="0"/>
          <w:marTop w:val="0"/>
          <w:marBottom w:val="0"/>
          <w:divBdr>
            <w:top w:val="none" w:sz="0" w:space="0" w:color="auto"/>
            <w:left w:val="none" w:sz="0" w:space="0" w:color="auto"/>
            <w:bottom w:val="none" w:sz="0" w:space="0" w:color="auto"/>
            <w:right w:val="none" w:sz="0" w:space="0" w:color="auto"/>
          </w:divBdr>
        </w:div>
      </w:divsChild>
    </w:div>
    <w:div w:id="37554226">
      <w:bodyDiv w:val="1"/>
      <w:marLeft w:val="0"/>
      <w:marRight w:val="0"/>
      <w:marTop w:val="0"/>
      <w:marBottom w:val="0"/>
      <w:divBdr>
        <w:top w:val="none" w:sz="0" w:space="0" w:color="auto"/>
        <w:left w:val="none" w:sz="0" w:space="0" w:color="auto"/>
        <w:bottom w:val="none" w:sz="0" w:space="0" w:color="auto"/>
        <w:right w:val="none" w:sz="0" w:space="0" w:color="auto"/>
      </w:divBdr>
    </w:div>
    <w:div w:id="65425686">
      <w:bodyDiv w:val="1"/>
      <w:marLeft w:val="0"/>
      <w:marRight w:val="0"/>
      <w:marTop w:val="0"/>
      <w:marBottom w:val="0"/>
      <w:divBdr>
        <w:top w:val="none" w:sz="0" w:space="0" w:color="auto"/>
        <w:left w:val="none" w:sz="0" w:space="0" w:color="auto"/>
        <w:bottom w:val="none" w:sz="0" w:space="0" w:color="auto"/>
        <w:right w:val="none" w:sz="0" w:space="0" w:color="auto"/>
      </w:divBdr>
    </w:div>
    <w:div w:id="78646666">
      <w:bodyDiv w:val="1"/>
      <w:marLeft w:val="0"/>
      <w:marRight w:val="0"/>
      <w:marTop w:val="0"/>
      <w:marBottom w:val="0"/>
      <w:divBdr>
        <w:top w:val="none" w:sz="0" w:space="0" w:color="auto"/>
        <w:left w:val="none" w:sz="0" w:space="0" w:color="auto"/>
        <w:bottom w:val="none" w:sz="0" w:space="0" w:color="auto"/>
        <w:right w:val="none" w:sz="0" w:space="0" w:color="auto"/>
      </w:divBdr>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178353514">
      <w:bodyDiv w:val="1"/>
      <w:marLeft w:val="0"/>
      <w:marRight w:val="0"/>
      <w:marTop w:val="0"/>
      <w:marBottom w:val="0"/>
      <w:divBdr>
        <w:top w:val="none" w:sz="0" w:space="0" w:color="auto"/>
        <w:left w:val="none" w:sz="0" w:space="0" w:color="auto"/>
        <w:bottom w:val="none" w:sz="0" w:space="0" w:color="auto"/>
        <w:right w:val="none" w:sz="0" w:space="0" w:color="auto"/>
      </w:divBdr>
      <w:divsChild>
        <w:div w:id="557938189">
          <w:marLeft w:val="0"/>
          <w:marRight w:val="0"/>
          <w:marTop w:val="0"/>
          <w:marBottom w:val="0"/>
          <w:divBdr>
            <w:top w:val="none" w:sz="0" w:space="0" w:color="auto"/>
            <w:left w:val="none" w:sz="0" w:space="0" w:color="auto"/>
            <w:bottom w:val="none" w:sz="0" w:space="0" w:color="auto"/>
            <w:right w:val="none" w:sz="0" w:space="0" w:color="auto"/>
          </w:divBdr>
        </w:div>
      </w:divsChild>
    </w:div>
    <w:div w:id="234320052">
      <w:bodyDiv w:val="1"/>
      <w:marLeft w:val="0"/>
      <w:marRight w:val="0"/>
      <w:marTop w:val="0"/>
      <w:marBottom w:val="0"/>
      <w:divBdr>
        <w:top w:val="none" w:sz="0" w:space="0" w:color="auto"/>
        <w:left w:val="none" w:sz="0" w:space="0" w:color="auto"/>
        <w:bottom w:val="none" w:sz="0" w:space="0" w:color="auto"/>
        <w:right w:val="none" w:sz="0" w:space="0" w:color="auto"/>
      </w:divBdr>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437481193">
      <w:bodyDiv w:val="1"/>
      <w:marLeft w:val="0"/>
      <w:marRight w:val="0"/>
      <w:marTop w:val="0"/>
      <w:marBottom w:val="0"/>
      <w:divBdr>
        <w:top w:val="none" w:sz="0" w:space="0" w:color="auto"/>
        <w:left w:val="none" w:sz="0" w:space="0" w:color="auto"/>
        <w:bottom w:val="none" w:sz="0" w:space="0" w:color="auto"/>
        <w:right w:val="none" w:sz="0" w:space="0" w:color="auto"/>
      </w:divBdr>
      <w:divsChild>
        <w:div w:id="98795313">
          <w:marLeft w:val="0"/>
          <w:marRight w:val="0"/>
          <w:marTop w:val="0"/>
          <w:marBottom w:val="0"/>
          <w:divBdr>
            <w:top w:val="none" w:sz="0" w:space="0" w:color="auto"/>
            <w:left w:val="none" w:sz="0" w:space="0" w:color="auto"/>
            <w:bottom w:val="none" w:sz="0" w:space="0" w:color="auto"/>
            <w:right w:val="none" w:sz="0" w:space="0" w:color="auto"/>
          </w:divBdr>
        </w:div>
      </w:divsChild>
    </w:div>
    <w:div w:id="451247246">
      <w:bodyDiv w:val="1"/>
      <w:marLeft w:val="0"/>
      <w:marRight w:val="0"/>
      <w:marTop w:val="0"/>
      <w:marBottom w:val="0"/>
      <w:divBdr>
        <w:top w:val="none" w:sz="0" w:space="0" w:color="auto"/>
        <w:left w:val="none" w:sz="0" w:space="0" w:color="auto"/>
        <w:bottom w:val="none" w:sz="0" w:space="0" w:color="auto"/>
        <w:right w:val="none" w:sz="0" w:space="0" w:color="auto"/>
      </w:divBdr>
    </w:div>
    <w:div w:id="496070036">
      <w:bodyDiv w:val="1"/>
      <w:marLeft w:val="0"/>
      <w:marRight w:val="0"/>
      <w:marTop w:val="0"/>
      <w:marBottom w:val="0"/>
      <w:divBdr>
        <w:top w:val="none" w:sz="0" w:space="0" w:color="auto"/>
        <w:left w:val="none" w:sz="0" w:space="0" w:color="auto"/>
        <w:bottom w:val="none" w:sz="0" w:space="0" w:color="auto"/>
        <w:right w:val="none" w:sz="0" w:space="0" w:color="auto"/>
      </w:divBdr>
      <w:divsChild>
        <w:div w:id="105395294">
          <w:marLeft w:val="0"/>
          <w:marRight w:val="0"/>
          <w:marTop w:val="0"/>
          <w:marBottom w:val="0"/>
          <w:divBdr>
            <w:top w:val="none" w:sz="0" w:space="0" w:color="auto"/>
            <w:left w:val="none" w:sz="0" w:space="0" w:color="auto"/>
            <w:bottom w:val="none" w:sz="0" w:space="0" w:color="auto"/>
            <w:right w:val="none" w:sz="0" w:space="0" w:color="auto"/>
          </w:divBdr>
        </w:div>
      </w:divsChild>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629212205">
      <w:bodyDiv w:val="1"/>
      <w:marLeft w:val="0"/>
      <w:marRight w:val="0"/>
      <w:marTop w:val="0"/>
      <w:marBottom w:val="0"/>
      <w:divBdr>
        <w:top w:val="none" w:sz="0" w:space="0" w:color="auto"/>
        <w:left w:val="none" w:sz="0" w:space="0" w:color="auto"/>
        <w:bottom w:val="none" w:sz="0" w:space="0" w:color="auto"/>
        <w:right w:val="none" w:sz="0" w:space="0" w:color="auto"/>
      </w:divBdr>
      <w:divsChild>
        <w:div w:id="577831070">
          <w:marLeft w:val="0"/>
          <w:marRight w:val="0"/>
          <w:marTop w:val="0"/>
          <w:marBottom w:val="0"/>
          <w:divBdr>
            <w:top w:val="none" w:sz="0" w:space="0" w:color="auto"/>
            <w:left w:val="none" w:sz="0" w:space="0" w:color="auto"/>
            <w:bottom w:val="none" w:sz="0" w:space="0" w:color="auto"/>
            <w:right w:val="none" w:sz="0" w:space="0" w:color="auto"/>
          </w:divBdr>
        </w:div>
      </w:divsChild>
    </w:div>
    <w:div w:id="699090804">
      <w:bodyDiv w:val="1"/>
      <w:marLeft w:val="0"/>
      <w:marRight w:val="0"/>
      <w:marTop w:val="0"/>
      <w:marBottom w:val="0"/>
      <w:divBdr>
        <w:top w:val="none" w:sz="0" w:space="0" w:color="auto"/>
        <w:left w:val="none" w:sz="0" w:space="0" w:color="auto"/>
        <w:bottom w:val="none" w:sz="0" w:space="0" w:color="auto"/>
        <w:right w:val="none" w:sz="0" w:space="0" w:color="auto"/>
      </w:divBdr>
      <w:divsChild>
        <w:div w:id="390424998">
          <w:marLeft w:val="0"/>
          <w:marRight w:val="0"/>
          <w:marTop w:val="0"/>
          <w:marBottom w:val="0"/>
          <w:divBdr>
            <w:top w:val="none" w:sz="0" w:space="0" w:color="auto"/>
            <w:left w:val="none" w:sz="0" w:space="0" w:color="auto"/>
            <w:bottom w:val="none" w:sz="0" w:space="0" w:color="auto"/>
            <w:right w:val="none" w:sz="0" w:space="0" w:color="auto"/>
          </w:divBdr>
        </w:div>
      </w:divsChild>
    </w:div>
    <w:div w:id="779106925">
      <w:bodyDiv w:val="1"/>
      <w:marLeft w:val="0"/>
      <w:marRight w:val="0"/>
      <w:marTop w:val="0"/>
      <w:marBottom w:val="0"/>
      <w:divBdr>
        <w:top w:val="none" w:sz="0" w:space="0" w:color="auto"/>
        <w:left w:val="none" w:sz="0" w:space="0" w:color="auto"/>
        <w:bottom w:val="none" w:sz="0" w:space="0" w:color="auto"/>
        <w:right w:val="none" w:sz="0" w:space="0" w:color="auto"/>
      </w:divBdr>
      <w:divsChild>
        <w:div w:id="1237395099">
          <w:marLeft w:val="0"/>
          <w:marRight w:val="0"/>
          <w:marTop w:val="0"/>
          <w:marBottom w:val="0"/>
          <w:divBdr>
            <w:top w:val="none" w:sz="0" w:space="0" w:color="auto"/>
            <w:left w:val="none" w:sz="0" w:space="0" w:color="auto"/>
            <w:bottom w:val="none" w:sz="0" w:space="0" w:color="auto"/>
            <w:right w:val="none" w:sz="0" w:space="0" w:color="auto"/>
          </w:divBdr>
        </w:div>
      </w:divsChild>
    </w:div>
    <w:div w:id="785271008">
      <w:bodyDiv w:val="1"/>
      <w:marLeft w:val="0"/>
      <w:marRight w:val="0"/>
      <w:marTop w:val="0"/>
      <w:marBottom w:val="0"/>
      <w:divBdr>
        <w:top w:val="none" w:sz="0" w:space="0" w:color="auto"/>
        <w:left w:val="none" w:sz="0" w:space="0" w:color="auto"/>
        <w:bottom w:val="none" w:sz="0" w:space="0" w:color="auto"/>
        <w:right w:val="none" w:sz="0" w:space="0" w:color="auto"/>
      </w:divBdr>
    </w:div>
    <w:div w:id="791171870">
      <w:bodyDiv w:val="1"/>
      <w:marLeft w:val="0"/>
      <w:marRight w:val="0"/>
      <w:marTop w:val="0"/>
      <w:marBottom w:val="0"/>
      <w:divBdr>
        <w:top w:val="none" w:sz="0" w:space="0" w:color="auto"/>
        <w:left w:val="none" w:sz="0" w:space="0" w:color="auto"/>
        <w:bottom w:val="none" w:sz="0" w:space="0" w:color="auto"/>
        <w:right w:val="none" w:sz="0" w:space="0" w:color="auto"/>
      </w:divBdr>
      <w:divsChild>
        <w:div w:id="1819766219">
          <w:marLeft w:val="0"/>
          <w:marRight w:val="0"/>
          <w:marTop w:val="0"/>
          <w:marBottom w:val="0"/>
          <w:divBdr>
            <w:top w:val="none" w:sz="0" w:space="0" w:color="auto"/>
            <w:left w:val="none" w:sz="0" w:space="0" w:color="auto"/>
            <w:bottom w:val="none" w:sz="0" w:space="0" w:color="auto"/>
            <w:right w:val="none" w:sz="0" w:space="0" w:color="auto"/>
          </w:divBdr>
        </w:div>
      </w:divsChild>
    </w:div>
    <w:div w:id="845048745">
      <w:bodyDiv w:val="1"/>
      <w:marLeft w:val="0"/>
      <w:marRight w:val="0"/>
      <w:marTop w:val="0"/>
      <w:marBottom w:val="0"/>
      <w:divBdr>
        <w:top w:val="none" w:sz="0" w:space="0" w:color="auto"/>
        <w:left w:val="none" w:sz="0" w:space="0" w:color="auto"/>
        <w:bottom w:val="none" w:sz="0" w:space="0" w:color="auto"/>
        <w:right w:val="none" w:sz="0" w:space="0" w:color="auto"/>
      </w:divBdr>
      <w:divsChild>
        <w:div w:id="1737317661">
          <w:marLeft w:val="0"/>
          <w:marRight w:val="0"/>
          <w:marTop w:val="0"/>
          <w:marBottom w:val="0"/>
          <w:divBdr>
            <w:top w:val="none" w:sz="0" w:space="0" w:color="auto"/>
            <w:left w:val="none" w:sz="0" w:space="0" w:color="auto"/>
            <w:bottom w:val="none" w:sz="0" w:space="0" w:color="auto"/>
            <w:right w:val="none" w:sz="0" w:space="0" w:color="auto"/>
          </w:divBdr>
        </w:div>
      </w:divsChild>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942415949">
      <w:bodyDiv w:val="1"/>
      <w:marLeft w:val="0"/>
      <w:marRight w:val="0"/>
      <w:marTop w:val="0"/>
      <w:marBottom w:val="0"/>
      <w:divBdr>
        <w:top w:val="none" w:sz="0" w:space="0" w:color="auto"/>
        <w:left w:val="none" w:sz="0" w:space="0" w:color="auto"/>
        <w:bottom w:val="none" w:sz="0" w:space="0" w:color="auto"/>
        <w:right w:val="none" w:sz="0" w:space="0" w:color="auto"/>
      </w:divBdr>
      <w:divsChild>
        <w:div w:id="2628972">
          <w:marLeft w:val="0"/>
          <w:marRight w:val="0"/>
          <w:marTop w:val="0"/>
          <w:marBottom w:val="0"/>
          <w:divBdr>
            <w:top w:val="none" w:sz="0" w:space="0" w:color="auto"/>
            <w:left w:val="none" w:sz="0" w:space="0" w:color="auto"/>
            <w:bottom w:val="none" w:sz="0" w:space="0" w:color="auto"/>
            <w:right w:val="none" w:sz="0" w:space="0" w:color="auto"/>
          </w:divBdr>
        </w:div>
      </w:divsChild>
    </w:div>
    <w:div w:id="965542632">
      <w:bodyDiv w:val="1"/>
      <w:marLeft w:val="0"/>
      <w:marRight w:val="0"/>
      <w:marTop w:val="0"/>
      <w:marBottom w:val="0"/>
      <w:divBdr>
        <w:top w:val="none" w:sz="0" w:space="0" w:color="auto"/>
        <w:left w:val="none" w:sz="0" w:space="0" w:color="auto"/>
        <w:bottom w:val="none" w:sz="0" w:space="0" w:color="auto"/>
        <w:right w:val="none" w:sz="0" w:space="0" w:color="auto"/>
      </w:divBdr>
    </w:div>
    <w:div w:id="998576291">
      <w:bodyDiv w:val="1"/>
      <w:marLeft w:val="0"/>
      <w:marRight w:val="0"/>
      <w:marTop w:val="0"/>
      <w:marBottom w:val="0"/>
      <w:divBdr>
        <w:top w:val="none" w:sz="0" w:space="0" w:color="auto"/>
        <w:left w:val="none" w:sz="0" w:space="0" w:color="auto"/>
        <w:bottom w:val="none" w:sz="0" w:space="0" w:color="auto"/>
        <w:right w:val="none" w:sz="0" w:space="0" w:color="auto"/>
      </w:divBdr>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30837518">
      <w:bodyDiv w:val="1"/>
      <w:marLeft w:val="0"/>
      <w:marRight w:val="0"/>
      <w:marTop w:val="0"/>
      <w:marBottom w:val="0"/>
      <w:divBdr>
        <w:top w:val="none" w:sz="0" w:space="0" w:color="auto"/>
        <w:left w:val="none" w:sz="0" w:space="0" w:color="auto"/>
        <w:bottom w:val="none" w:sz="0" w:space="0" w:color="auto"/>
        <w:right w:val="none" w:sz="0" w:space="0" w:color="auto"/>
      </w:divBdr>
    </w:div>
    <w:div w:id="1035428445">
      <w:bodyDiv w:val="1"/>
      <w:marLeft w:val="0"/>
      <w:marRight w:val="0"/>
      <w:marTop w:val="0"/>
      <w:marBottom w:val="0"/>
      <w:divBdr>
        <w:top w:val="none" w:sz="0" w:space="0" w:color="auto"/>
        <w:left w:val="none" w:sz="0" w:space="0" w:color="auto"/>
        <w:bottom w:val="none" w:sz="0" w:space="0" w:color="auto"/>
        <w:right w:val="none" w:sz="0" w:space="0" w:color="auto"/>
      </w:divBdr>
      <w:divsChild>
        <w:div w:id="1187521577">
          <w:marLeft w:val="0"/>
          <w:marRight w:val="0"/>
          <w:marTop w:val="0"/>
          <w:marBottom w:val="0"/>
          <w:divBdr>
            <w:top w:val="none" w:sz="0" w:space="0" w:color="auto"/>
            <w:left w:val="none" w:sz="0" w:space="0" w:color="auto"/>
            <w:bottom w:val="none" w:sz="0" w:space="0" w:color="auto"/>
            <w:right w:val="none" w:sz="0" w:space="0" w:color="auto"/>
          </w:divBdr>
        </w:div>
      </w:divsChild>
    </w:div>
    <w:div w:id="1046950542">
      <w:bodyDiv w:val="1"/>
      <w:marLeft w:val="0"/>
      <w:marRight w:val="0"/>
      <w:marTop w:val="0"/>
      <w:marBottom w:val="0"/>
      <w:divBdr>
        <w:top w:val="none" w:sz="0" w:space="0" w:color="auto"/>
        <w:left w:val="none" w:sz="0" w:space="0" w:color="auto"/>
        <w:bottom w:val="none" w:sz="0" w:space="0" w:color="auto"/>
        <w:right w:val="none" w:sz="0" w:space="0" w:color="auto"/>
      </w:divBdr>
      <w:divsChild>
        <w:div w:id="620186858">
          <w:marLeft w:val="0"/>
          <w:marRight w:val="0"/>
          <w:marTop w:val="0"/>
          <w:marBottom w:val="0"/>
          <w:divBdr>
            <w:top w:val="none" w:sz="0" w:space="0" w:color="auto"/>
            <w:left w:val="none" w:sz="0" w:space="0" w:color="auto"/>
            <w:bottom w:val="none" w:sz="0" w:space="0" w:color="auto"/>
            <w:right w:val="none" w:sz="0" w:space="0" w:color="auto"/>
          </w:divBdr>
        </w:div>
      </w:divsChild>
    </w:div>
    <w:div w:id="1220050379">
      <w:bodyDiv w:val="1"/>
      <w:marLeft w:val="0"/>
      <w:marRight w:val="0"/>
      <w:marTop w:val="0"/>
      <w:marBottom w:val="0"/>
      <w:divBdr>
        <w:top w:val="none" w:sz="0" w:space="0" w:color="auto"/>
        <w:left w:val="none" w:sz="0" w:space="0" w:color="auto"/>
        <w:bottom w:val="none" w:sz="0" w:space="0" w:color="auto"/>
        <w:right w:val="none" w:sz="0" w:space="0" w:color="auto"/>
      </w:divBdr>
      <w:divsChild>
        <w:div w:id="2077239114">
          <w:marLeft w:val="0"/>
          <w:marRight w:val="0"/>
          <w:marTop w:val="0"/>
          <w:marBottom w:val="0"/>
          <w:divBdr>
            <w:top w:val="none" w:sz="0" w:space="0" w:color="auto"/>
            <w:left w:val="none" w:sz="0" w:space="0" w:color="auto"/>
            <w:bottom w:val="none" w:sz="0" w:space="0" w:color="auto"/>
            <w:right w:val="none" w:sz="0" w:space="0" w:color="auto"/>
          </w:divBdr>
        </w:div>
      </w:divsChild>
    </w:div>
    <w:div w:id="1227182045">
      <w:bodyDiv w:val="1"/>
      <w:marLeft w:val="0"/>
      <w:marRight w:val="0"/>
      <w:marTop w:val="0"/>
      <w:marBottom w:val="0"/>
      <w:divBdr>
        <w:top w:val="none" w:sz="0" w:space="0" w:color="auto"/>
        <w:left w:val="none" w:sz="0" w:space="0" w:color="auto"/>
        <w:bottom w:val="none" w:sz="0" w:space="0" w:color="auto"/>
        <w:right w:val="none" w:sz="0" w:space="0" w:color="auto"/>
      </w:divBdr>
    </w:div>
    <w:div w:id="1254363460">
      <w:bodyDiv w:val="1"/>
      <w:marLeft w:val="0"/>
      <w:marRight w:val="0"/>
      <w:marTop w:val="0"/>
      <w:marBottom w:val="0"/>
      <w:divBdr>
        <w:top w:val="none" w:sz="0" w:space="0" w:color="auto"/>
        <w:left w:val="none" w:sz="0" w:space="0" w:color="auto"/>
        <w:bottom w:val="none" w:sz="0" w:space="0" w:color="auto"/>
        <w:right w:val="none" w:sz="0" w:space="0" w:color="auto"/>
      </w:divBdr>
      <w:divsChild>
        <w:div w:id="1972251873">
          <w:marLeft w:val="0"/>
          <w:marRight w:val="0"/>
          <w:marTop w:val="0"/>
          <w:marBottom w:val="0"/>
          <w:divBdr>
            <w:top w:val="none" w:sz="0" w:space="0" w:color="auto"/>
            <w:left w:val="none" w:sz="0" w:space="0" w:color="auto"/>
            <w:bottom w:val="none" w:sz="0" w:space="0" w:color="auto"/>
            <w:right w:val="none" w:sz="0" w:space="0" w:color="auto"/>
          </w:divBdr>
        </w:div>
      </w:divsChild>
    </w:div>
    <w:div w:id="1292594807">
      <w:bodyDiv w:val="1"/>
      <w:marLeft w:val="0"/>
      <w:marRight w:val="0"/>
      <w:marTop w:val="0"/>
      <w:marBottom w:val="0"/>
      <w:divBdr>
        <w:top w:val="none" w:sz="0" w:space="0" w:color="auto"/>
        <w:left w:val="none" w:sz="0" w:space="0" w:color="auto"/>
        <w:bottom w:val="none" w:sz="0" w:space="0" w:color="auto"/>
        <w:right w:val="none" w:sz="0" w:space="0" w:color="auto"/>
      </w:divBdr>
      <w:divsChild>
        <w:div w:id="1191916029">
          <w:marLeft w:val="0"/>
          <w:marRight w:val="0"/>
          <w:marTop w:val="0"/>
          <w:marBottom w:val="0"/>
          <w:divBdr>
            <w:top w:val="none" w:sz="0" w:space="0" w:color="auto"/>
            <w:left w:val="none" w:sz="0" w:space="0" w:color="auto"/>
            <w:bottom w:val="none" w:sz="0" w:space="0" w:color="auto"/>
            <w:right w:val="none" w:sz="0" w:space="0" w:color="auto"/>
          </w:divBdr>
        </w:div>
      </w:divsChild>
    </w:div>
    <w:div w:id="1298950070">
      <w:bodyDiv w:val="1"/>
      <w:marLeft w:val="0"/>
      <w:marRight w:val="0"/>
      <w:marTop w:val="0"/>
      <w:marBottom w:val="0"/>
      <w:divBdr>
        <w:top w:val="none" w:sz="0" w:space="0" w:color="auto"/>
        <w:left w:val="none" w:sz="0" w:space="0" w:color="auto"/>
        <w:bottom w:val="none" w:sz="0" w:space="0" w:color="auto"/>
        <w:right w:val="none" w:sz="0" w:space="0" w:color="auto"/>
      </w:divBdr>
      <w:divsChild>
        <w:div w:id="159466049">
          <w:marLeft w:val="0"/>
          <w:marRight w:val="0"/>
          <w:marTop w:val="0"/>
          <w:marBottom w:val="0"/>
          <w:divBdr>
            <w:top w:val="none" w:sz="0" w:space="0" w:color="auto"/>
            <w:left w:val="none" w:sz="0" w:space="0" w:color="auto"/>
            <w:bottom w:val="none" w:sz="0" w:space="0" w:color="auto"/>
            <w:right w:val="none" w:sz="0" w:space="0" w:color="auto"/>
          </w:divBdr>
        </w:div>
      </w:divsChild>
    </w:div>
    <w:div w:id="1312979189">
      <w:bodyDiv w:val="1"/>
      <w:marLeft w:val="0"/>
      <w:marRight w:val="0"/>
      <w:marTop w:val="0"/>
      <w:marBottom w:val="0"/>
      <w:divBdr>
        <w:top w:val="none" w:sz="0" w:space="0" w:color="auto"/>
        <w:left w:val="none" w:sz="0" w:space="0" w:color="auto"/>
        <w:bottom w:val="none" w:sz="0" w:space="0" w:color="auto"/>
        <w:right w:val="none" w:sz="0" w:space="0" w:color="auto"/>
      </w:divBdr>
    </w:div>
    <w:div w:id="1333533400">
      <w:bodyDiv w:val="1"/>
      <w:marLeft w:val="0"/>
      <w:marRight w:val="0"/>
      <w:marTop w:val="0"/>
      <w:marBottom w:val="0"/>
      <w:divBdr>
        <w:top w:val="none" w:sz="0" w:space="0" w:color="auto"/>
        <w:left w:val="none" w:sz="0" w:space="0" w:color="auto"/>
        <w:bottom w:val="none" w:sz="0" w:space="0" w:color="auto"/>
        <w:right w:val="none" w:sz="0" w:space="0" w:color="auto"/>
      </w:divBdr>
      <w:divsChild>
        <w:div w:id="1020546209">
          <w:marLeft w:val="0"/>
          <w:marRight w:val="0"/>
          <w:marTop w:val="0"/>
          <w:marBottom w:val="0"/>
          <w:divBdr>
            <w:top w:val="none" w:sz="0" w:space="0" w:color="auto"/>
            <w:left w:val="none" w:sz="0" w:space="0" w:color="auto"/>
            <w:bottom w:val="none" w:sz="0" w:space="0" w:color="auto"/>
            <w:right w:val="none" w:sz="0" w:space="0" w:color="auto"/>
          </w:divBdr>
        </w:div>
      </w:divsChild>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68354526">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10949900">
      <w:bodyDiv w:val="1"/>
      <w:marLeft w:val="0"/>
      <w:marRight w:val="0"/>
      <w:marTop w:val="0"/>
      <w:marBottom w:val="0"/>
      <w:divBdr>
        <w:top w:val="none" w:sz="0" w:space="0" w:color="auto"/>
        <w:left w:val="none" w:sz="0" w:space="0" w:color="auto"/>
        <w:bottom w:val="none" w:sz="0" w:space="0" w:color="auto"/>
        <w:right w:val="none" w:sz="0" w:space="0" w:color="auto"/>
      </w:divBdr>
    </w:div>
    <w:div w:id="1531526165">
      <w:bodyDiv w:val="1"/>
      <w:marLeft w:val="0"/>
      <w:marRight w:val="0"/>
      <w:marTop w:val="0"/>
      <w:marBottom w:val="0"/>
      <w:divBdr>
        <w:top w:val="none" w:sz="0" w:space="0" w:color="auto"/>
        <w:left w:val="none" w:sz="0" w:space="0" w:color="auto"/>
        <w:bottom w:val="none" w:sz="0" w:space="0" w:color="auto"/>
        <w:right w:val="none" w:sz="0" w:space="0" w:color="auto"/>
      </w:divBdr>
      <w:divsChild>
        <w:div w:id="1119109666">
          <w:marLeft w:val="0"/>
          <w:marRight w:val="0"/>
          <w:marTop w:val="0"/>
          <w:marBottom w:val="0"/>
          <w:divBdr>
            <w:top w:val="none" w:sz="0" w:space="0" w:color="auto"/>
            <w:left w:val="none" w:sz="0" w:space="0" w:color="auto"/>
            <w:bottom w:val="none" w:sz="0" w:space="0" w:color="auto"/>
            <w:right w:val="none" w:sz="0" w:space="0" w:color="auto"/>
          </w:divBdr>
        </w:div>
      </w:divsChild>
    </w:div>
    <w:div w:id="1555585717">
      <w:bodyDiv w:val="1"/>
      <w:marLeft w:val="0"/>
      <w:marRight w:val="0"/>
      <w:marTop w:val="0"/>
      <w:marBottom w:val="0"/>
      <w:divBdr>
        <w:top w:val="none" w:sz="0" w:space="0" w:color="auto"/>
        <w:left w:val="none" w:sz="0" w:space="0" w:color="auto"/>
        <w:bottom w:val="none" w:sz="0" w:space="0" w:color="auto"/>
        <w:right w:val="none" w:sz="0" w:space="0" w:color="auto"/>
      </w:divBdr>
      <w:divsChild>
        <w:div w:id="37247615">
          <w:marLeft w:val="0"/>
          <w:marRight w:val="0"/>
          <w:marTop w:val="0"/>
          <w:marBottom w:val="0"/>
          <w:divBdr>
            <w:top w:val="none" w:sz="0" w:space="0" w:color="auto"/>
            <w:left w:val="none" w:sz="0" w:space="0" w:color="auto"/>
            <w:bottom w:val="none" w:sz="0" w:space="0" w:color="auto"/>
            <w:right w:val="none" w:sz="0" w:space="0" w:color="auto"/>
          </w:divBdr>
        </w:div>
      </w:divsChild>
    </w:div>
    <w:div w:id="1567492989">
      <w:bodyDiv w:val="1"/>
      <w:marLeft w:val="0"/>
      <w:marRight w:val="0"/>
      <w:marTop w:val="0"/>
      <w:marBottom w:val="0"/>
      <w:divBdr>
        <w:top w:val="none" w:sz="0" w:space="0" w:color="auto"/>
        <w:left w:val="none" w:sz="0" w:space="0" w:color="auto"/>
        <w:bottom w:val="none" w:sz="0" w:space="0" w:color="auto"/>
        <w:right w:val="none" w:sz="0" w:space="0" w:color="auto"/>
      </w:divBdr>
      <w:divsChild>
        <w:div w:id="601062431">
          <w:marLeft w:val="0"/>
          <w:marRight w:val="0"/>
          <w:marTop w:val="0"/>
          <w:marBottom w:val="0"/>
          <w:divBdr>
            <w:top w:val="none" w:sz="0" w:space="0" w:color="auto"/>
            <w:left w:val="none" w:sz="0" w:space="0" w:color="auto"/>
            <w:bottom w:val="none" w:sz="0" w:space="0" w:color="auto"/>
            <w:right w:val="none" w:sz="0" w:space="0" w:color="auto"/>
          </w:divBdr>
        </w:div>
      </w:divsChild>
    </w:div>
    <w:div w:id="1606576531">
      <w:bodyDiv w:val="1"/>
      <w:marLeft w:val="0"/>
      <w:marRight w:val="0"/>
      <w:marTop w:val="0"/>
      <w:marBottom w:val="0"/>
      <w:divBdr>
        <w:top w:val="none" w:sz="0" w:space="0" w:color="auto"/>
        <w:left w:val="none" w:sz="0" w:space="0" w:color="auto"/>
        <w:bottom w:val="none" w:sz="0" w:space="0" w:color="auto"/>
        <w:right w:val="none" w:sz="0" w:space="0" w:color="auto"/>
      </w:divBdr>
      <w:divsChild>
        <w:div w:id="743140879">
          <w:marLeft w:val="0"/>
          <w:marRight w:val="0"/>
          <w:marTop w:val="0"/>
          <w:marBottom w:val="0"/>
          <w:divBdr>
            <w:top w:val="none" w:sz="0" w:space="0" w:color="auto"/>
            <w:left w:val="none" w:sz="0" w:space="0" w:color="auto"/>
            <w:bottom w:val="none" w:sz="0" w:space="0" w:color="auto"/>
            <w:right w:val="none" w:sz="0" w:space="0" w:color="auto"/>
          </w:divBdr>
          <w:divsChild>
            <w:div w:id="97410286">
              <w:marLeft w:val="0"/>
              <w:marRight w:val="0"/>
              <w:marTop w:val="0"/>
              <w:marBottom w:val="0"/>
              <w:divBdr>
                <w:top w:val="none" w:sz="0" w:space="0" w:color="auto"/>
                <w:left w:val="none" w:sz="0" w:space="0" w:color="auto"/>
                <w:bottom w:val="none" w:sz="0" w:space="0" w:color="auto"/>
                <w:right w:val="none" w:sz="0" w:space="0" w:color="auto"/>
              </w:divBdr>
            </w:div>
            <w:div w:id="110632183">
              <w:marLeft w:val="0"/>
              <w:marRight w:val="0"/>
              <w:marTop w:val="0"/>
              <w:marBottom w:val="0"/>
              <w:divBdr>
                <w:top w:val="none" w:sz="0" w:space="0" w:color="auto"/>
                <w:left w:val="none" w:sz="0" w:space="0" w:color="auto"/>
                <w:bottom w:val="none" w:sz="0" w:space="0" w:color="auto"/>
                <w:right w:val="none" w:sz="0" w:space="0" w:color="auto"/>
              </w:divBdr>
            </w:div>
            <w:div w:id="236210831">
              <w:marLeft w:val="0"/>
              <w:marRight w:val="0"/>
              <w:marTop w:val="0"/>
              <w:marBottom w:val="0"/>
              <w:divBdr>
                <w:top w:val="none" w:sz="0" w:space="0" w:color="auto"/>
                <w:left w:val="none" w:sz="0" w:space="0" w:color="auto"/>
                <w:bottom w:val="none" w:sz="0" w:space="0" w:color="auto"/>
                <w:right w:val="none" w:sz="0" w:space="0" w:color="auto"/>
              </w:divBdr>
            </w:div>
            <w:div w:id="289937424">
              <w:marLeft w:val="0"/>
              <w:marRight w:val="0"/>
              <w:marTop w:val="0"/>
              <w:marBottom w:val="0"/>
              <w:divBdr>
                <w:top w:val="none" w:sz="0" w:space="0" w:color="auto"/>
                <w:left w:val="none" w:sz="0" w:space="0" w:color="auto"/>
                <w:bottom w:val="none" w:sz="0" w:space="0" w:color="auto"/>
                <w:right w:val="none" w:sz="0" w:space="0" w:color="auto"/>
              </w:divBdr>
            </w:div>
            <w:div w:id="342247405">
              <w:marLeft w:val="0"/>
              <w:marRight w:val="0"/>
              <w:marTop w:val="0"/>
              <w:marBottom w:val="0"/>
              <w:divBdr>
                <w:top w:val="none" w:sz="0" w:space="0" w:color="auto"/>
                <w:left w:val="none" w:sz="0" w:space="0" w:color="auto"/>
                <w:bottom w:val="none" w:sz="0" w:space="0" w:color="auto"/>
                <w:right w:val="none" w:sz="0" w:space="0" w:color="auto"/>
              </w:divBdr>
            </w:div>
            <w:div w:id="432407362">
              <w:marLeft w:val="0"/>
              <w:marRight w:val="0"/>
              <w:marTop w:val="0"/>
              <w:marBottom w:val="0"/>
              <w:divBdr>
                <w:top w:val="none" w:sz="0" w:space="0" w:color="auto"/>
                <w:left w:val="none" w:sz="0" w:space="0" w:color="auto"/>
                <w:bottom w:val="none" w:sz="0" w:space="0" w:color="auto"/>
                <w:right w:val="none" w:sz="0" w:space="0" w:color="auto"/>
              </w:divBdr>
            </w:div>
            <w:div w:id="487329243">
              <w:marLeft w:val="0"/>
              <w:marRight w:val="0"/>
              <w:marTop w:val="0"/>
              <w:marBottom w:val="0"/>
              <w:divBdr>
                <w:top w:val="none" w:sz="0" w:space="0" w:color="auto"/>
                <w:left w:val="none" w:sz="0" w:space="0" w:color="auto"/>
                <w:bottom w:val="none" w:sz="0" w:space="0" w:color="auto"/>
                <w:right w:val="none" w:sz="0" w:space="0" w:color="auto"/>
              </w:divBdr>
            </w:div>
            <w:div w:id="531302788">
              <w:marLeft w:val="0"/>
              <w:marRight w:val="0"/>
              <w:marTop w:val="0"/>
              <w:marBottom w:val="0"/>
              <w:divBdr>
                <w:top w:val="none" w:sz="0" w:space="0" w:color="auto"/>
                <w:left w:val="none" w:sz="0" w:space="0" w:color="auto"/>
                <w:bottom w:val="none" w:sz="0" w:space="0" w:color="auto"/>
                <w:right w:val="none" w:sz="0" w:space="0" w:color="auto"/>
              </w:divBdr>
            </w:div>
            <w:div w:id="679312397">
              <w:marLeft w:val="0"/>
              <w:marRight w:val="0"/>
              <w:marTop w:val="0"/>
              <w:marBottom w:val="0"/>
              <w:divBdr>
                <w:top w:val="none" w:sz="0" w:space="0" w:color="auto"/>
                <w:left w:val="none" w:sz="0" w:space="0" w:color="auto"/>
                <w:bottom w:val="none" w:sz="0" w:space="0" w:color="auto"/>
                <w:right w:val="none" w:sz="0" w:space="0" w:color="auto"/>
              </w:divBdr>
            </w:div>
            <w:div w:id="745734228">
              <w:marLeft w:val="0"/>
              <w:marRight w:val="0"/>
              <w:marTop w:val="0"/>
              <w:marBottom w:val="0"/>
              <w:divBdr>
                <w:top w:val="none" w:sz="0" w:space="0" w:color="auto"/>
                <w:left w:val="none" w:sz="0" w:space="0" w:color="auto"/>
                <w:bottom w:val="none" w:sz="0" w:space="0" w:color="auto"/>
                <w:right w:val="none" w:sz="0" w:space="0" w:color="auto"/>
              </w:divBdr>
            </w:div>
            <w:div w:id="806092929">
              <w:marLeft w:val="0"/>
              <w:marRight w:val="0"/>
              <w:marTop w:val="0"/>
              <w:marBottom w:val="0"/>
              <w:divBdr>
                <w:top w:val="none" w:sz="0" w:space="0" w:color="auto"/>
                <w:left w:val="none" w:sz="0" w:space="0" w:color="auto"/>
                <w:bottom w:val="none" w:sz="0" w:space="0" w:color="auto"/>
                <w:right w:val="none" w:sz="0" w:space="0" w:color="auto"/>
              </w:divBdr>
            </w:div>
            <w:div w:id="895511087">
              <w:marLeft w:val="0"/>
              <w:marRight w:val="0"/>
              <w:marTop w:val="0"/>
              <w:marBottom w:val="0"/>
              <w:divBdr>
                <w:top w:val="none" w:sz="0" w:space="0" w:color="auto"/>
                <w:left w:val="none" w:sz="0" w:space="0" w:color="auto"/>
                <w:bottom w:val="none" w:sz="0" w:space="0" w:color="auto"/>
                <w:right w:val="none" w:sz="0" w:space="0" w:color="auto"/>
              </w:divBdr>
            </w:div>
            <w:div w:id="1053234643">
              <w:marLeft w:val="0"/>
              <w:marRight w:val="0"/>
              <w:marTop w:val="0"/>
              <w:marBottom w:val="0"/>
              <w:divBdr>
                <w:top w:val="none" w:sz="0" w:space="0" w:color="auto"/>
                <w:left w:val="none" w:sz="0" w:space="0" w:color="auto"/>
                <w:bottom w:val="none" w:sz="0" w:space="0" w:color="auto"/>
                <w:right w:val="none" w:sz="0" w:space="0" w:color="auto"/>
              </w:divBdr>
            </w:div>
            <w:div w:id="1097366035">
              <w:marLeft w:val="0"/>
              <w:marRight w:val="0"/>
              <w:marTop w:val="0"/>
              <w:marBottom w:val="0"/>
              <w:divBdr>
                <w:top w:val="none" w:sz="0" w:space="0" w:color="auto"/>
                <w:left w:val="none" w:sz="0" w:space="0" w:color="auto"/>
                <w:bottom w:val="none" w:sz="0" w:space="0" w:color="auto"/>
                <w:right w:val="none" w:sz="0" w:space="0" w:color="auto"/>
              </w:divBdr>
            </w:div>
            <w:div w:id="1126005120">
              <w:marLeft w:val="0"/>
              <w:marRight w:val="0"/>
              <w:marTop w:val="0"/>
              <w:marBottom w:val="0"/>
              <w:divBdr>
                <w:top w:val="none" w:sz="0" w:space="0" w:color="auto"/>
                <w:left w:val="none" w:sz="0" w:space="0" w:color="auto"/>
                <w:bottom w:val="none" w:sz="0" w:space="0" w:color="auto"/>
                <w:right w:val="none" w:sz="0" w:space="0" w:color="auto"/>
              </w:divBdr>
            </w:div>
            <w:div w:id="1143233691">
              <w:marLeft w:val="0"/>
              <w:marRight w:val="0"/>
              <w:marTop w:val="0"/>
              <w:marBottom w:val="0"/>
              <w:divBdr>
                <w:top w:val="none" w:sz="0" w:space="0" w:color="auto"/>
                <w:left w:val="none" w:sz="0" w:space="0" w:color="auto"/>
                <w:bottom w:val="none" w:sz="0" w:space="0" w:color="auto"/>
                <w:right w:val="none" w:sz="0" w:space="0" w:color="auto"/>
              </w:divBdr>
            </w:div>
            <w:div w:id="1323507913">
              <w:marLeft w:val="0"/>
              <w:marRight w:val="0"/>
              <w:marTop w:val="0"/>
              <w:marBottom w:val="0"/>
              <w:divBdr>
                <w:top w:val="none" w:sz="0" w:space="0" w:color="auto"/>
                <w:left w:val="none" w:sz="0" w:space="0" w:color="auto"/>
                <w:bottom w:val="none" w:sz="0" w:space="0" w:color="auto"/>
                <w:right w:val="none" w:sz="0" w:space="0" w:color="auto"/>
              </w:divBdr>
            </w:div>
            <w:div w:id="1388261931">
              <w:marLeft w:val="0"/>
              <w:marRight w:val="0"/>
              <w:marTop w:val="0"/>
              <w:marBottom w:val="0"/>
              <w:divBdr>
                <w:top w:val="none" w:sz="0" w:space="0" w:color="auto"/>
                <w:left w:val="none" w:sz="0" w:space="0" w:color="auto"/>
                <w:bottom w:val="none" w:sz="0" w:space="0" w:color="auto"/>
                <w:right w:val="none" w:sz="0" w:space="0" w:color="auto"/>
              </w:divBdr>
            </w:div>
            <w:div w:id="1411580103">
              <w:marLeft w:val="0"/>
              <w:marRight w:val="0"/>
              <w:marTop w:val="0"/>
              <w:marBottom w:val="0"/>
              <w:divBdr>
                <w:top w:val="none" w:sz="0" w:space="0" w:color="auto"/>
                <w:left w:val="none" w:sz="0" w:space="0" w:color="auto"/>
                <w:bottom w:val="none" w:sz="0" w:space="0" w:color="auto"/>
                <w:right w:val="none" w:sz="0" w:space="0" w:color="auto"/>
              </w:divBdr>
            </w:div>
            <w:div w:id="1416591746">
              <w:marLeft w:val="0"/>
              <w:marRight w:val="0"/>
              <w:marTop w:val="0"/>
              <w:marBottom w:val="0"/>
              <w:divBdr>
                <w:top w:val="none" w:sz="0" w:space="0" w:color="auto"/>
                <w:left w:val="none" w:sz="0" w:space="0" w:color="auto"/>
                <w:bottom w:val="none" w:sz="0" w:space="0" w:color="auto"/>
                <w:right w:val="none" w:sz="0" w:space="0" w:color="auto"/>
              </w:divBdr>
            </w:div>
            <w:div w:id="1563559267">
              <w:marLeft w:val="0"/>
              <w:marRight w:val="0"/>
              <w:marTop w:val="0"/>
              <w:marBottom w:val="0"/>
              <w:divBdr>
                <w:top w:val="none" w:sz="0" w:space="0" w:color="auto"/>
                <w:left w:val="none" w:sz="0" w:space="0" w:color="auto"/>
                <w:bottom w:val="none" w:sz="0" w:space="0" w:color="auto"/>
                <w:right w:val="none" w:sz="0" w:space="0" w:color="auto"/>
              </w:divBdr>
            </w:div>
            <w:div w:id="1572810296">
              <w:marLeft w:val="0"/>
              <w:marRight w:val="0"/>
              <w:marTop w:val="0"/>
              <w:marBottom w:val="0"/>
              <w:divBdr>
                <w:top w:val="none" w:sz="0" w:space="0" w:color="auto"/>
                <w:left w:val="none" w:sz="0" w:space="0" w:color="auto"/>
                <w:bottom w:val="none" w:sz="0" w:space="0" w:color="auto"/>
                <w:right w:val="none" w:sz="0" w:space="0" w:color="auto"/>
              </w:divBdr>
            </w:div>
            <w:div w:id="1588884915">
              <w:marLeft w:val="0"/>
              <w:marRight w:val="0"/>
              <w:marTop w:val="0"/>
              <w:marBottom w:val="0"/>
              <w:divBdr>
                <w:top w:val="none" w:sz="0" w:space="0" w:color="auto"/>
                <w:left w:val="none" w:sz="0" w:space="0" w:color="auto"/>
                <w:bottom w:val="none" w:sz="0" w:space="0" w:color="auto"/>
                <w:right w:val="none" w:sz="0" w:space="0" w:color="auto"/>
              </w:divBdr>
            </w:div>
            <w:div w:id="1721324254">
              <w:marLeft w:val="0"/>
              <w:marRight w:val="0"/>
              <w:marTop w:val="0"/>
              <w:marBottom w:val="0"/>
              <w:divBdr>
                <w:top w:val="none" w:sz="0" w:space="0" w:color="auto"/>
                <w:left w:val="none" w:sz="0" w:space="0" w:color="auto"/>
                <w:bottom w:val="none" w:sz="0" w:space="0" w:color="auto"/>
                <w:right w:val="none" w:sz="0" w:space="0" w:color="auto"/>
              </w:divBdr>
            </w:div>
            <w:div w:id="1779257446">
              <w:marLeft w:val="0"/>
              <w:marRight w:val="0"/>
              <w:marTop w:val="0"/>
              <w:marBottom w:val="0"/>
              <w:divBdr>
                <w:top w:val="none" w:sz="0" w:space="0" w:color="auto"/>
                <w:left w:val="none" w:sz="0" w:space="0" w:color="auto"/>
                <w:bottom w:val="none" w:sz="0" w:space="0" w:color="auto"/>
                <w:right w:val="none" w:sz="0" w:space="0" w:color="auto"/>
              </w:divBdr>
            </w:div>
            <w:div w:id="1945262904">
              <w:marLeft w:val="0"/>
              <w:marRight w:val="0"/>
              <w:marTop w:val="0"/>
              <w:marBottom w:val="0"/>
              <w:divBdr>
                <w:top w:val="none" w:sz="0" w:space="0" w:color="auto"/>
                <w:left w:val="none" w:sz="0" w:space="0" w:color="auto"/>
                <w:bottom w:val="none" w:sz="0" w:space="0" w:color="auto"/>
                <w:right w:val="none" w:sz="0" w:space="0" w:color="auto"/>
              </w:divBdr>
            </w:div>
            <w:div w:id="1967928797">
              <w:marLeft w:val="0"/>
              <w:marRight w:val="0"/>
              <w:marTop w:val="0"/>
              <w:marBottom w:val="0"/>
              <w:divBdr>
                <w:top w:val="none" w:sz="0" w:space="0" w:color="auto"/>
                <w:left w:val="none" w:sz="0" w:space="0" w:color="auto"/>
                <w:bottom w:val="none" w:sz="0" w:space="0" w:color="auto"/>
                <w:right w:val="none" w:sz="0" w:space="0" w:color="auto"/>
              </w:divBdr>
            </w:div>
            <w:div w:id="20313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203">
      <w:bodyDiv w:val="1"/>
      <w:marLeft w:val="0"/>
      <w:marRight w:val="0"/>
      <w:marTop w:val="0"/>
      <w:marBottom w:val="0"/>
      <w:divBdr>
        <w:top w:val="none" w:sz="0" w:space="0" w:color="auto"/>
        <w:left w:val="none" w:sz="0" w:space="0" w:color="auto"/>
        <w:bottom w:val="none" w:sz="0" w:space="0" w:color="auto"/>
        <w:right w:val="none" w:sz="0" w:space="0" w:color="auto"/>
      </w:divBdr>
      <w:divsChild>
        <w:div w:id="1449622886">
          <w:marLeft w:val="0"/>
          <w:marRight w:val="0"/>
          <w:marTop w:val="0"/>
          <w:marBottom w:val="0"/>
          <w:divBdr>
            <w:top w:val="none" w:sz="0" w:space="0" w:color="auto"/>
            <w:left w:val="none" w:sz="0" w:space="0" w:color="auto"/>
            <w:bottom w:val="none" w:sz="0" w:space="0" w:color="auto"/>
            <w:right w:val="none" w:sz="0" w:space="0" w:color="auto"/>
          </w:divBdr>
        </w:div>
      </w:divsChild>
    </w:div>
    <w:div w:id="1629779146">
      <w:bodyDiv w:val="1"/>
      <w:marLeft w:val="0"/>
      <w:marRight w:val="0"/>
      <w:marTop w:val="0"/>
      <w:marBottom w:val="0"/>
      <w:divBdr>
        <w:top w:val="none" w:sz="0" w:space="0" w:color="auto"/>
        <w:left w:val="none" w:sz="0" w:space="0" w:color="auto"/>
        <w:bottom w:val="none" w:sz="0" w:space="0" w:color="auto"/>
        <w:right w:val="none" w:sz="0" w:space="0" w:color="auto"/>
      </w:divBdr>
    </w:div>
    <w:div w:id="1665166448">
      <w:bodyDiv w:val="1"/>
      <w:marLeft w:val="0"/>
      <w:marRight w:val="0"/>
      <w:marTop w:val="0"/>
      <w:marBottom w:val="0"/>
      <w:divBdr>
        <w:top w:val="none" w:sz="0" w:space="0" w:color="auto"/>
        <w:left w:val="none" w:sz="0" w:space="0" w:color="auto"/>
        <w:bottom w:val="none" w:sz="0" w:space="0" w:color="auto"/>
        <w:right w:val="none" w:sz="0" w:space="0" w:color="auto"/>
      </w:divBdr>
      <w:divsChild>
        <w:div w:id="701243170">
          <w:marLeft w:val="0"/>
          <w:marRight w:val="0"/>
          <w:marTop w:val="0"/>
          <w:marBottom w:val="0"/>
          <w:divBdr>
            <w:top w:val="none" w:sz="0" w:space="0" w:color="auto"/>
            <w:left w:val="none" w:sz="0" w:space="0" w:color="auto"/>
            <w:bottom w:val="none" w:sz="0" w:space="0" w:color="auto"/>
            <w:right w:val="none" w:sz="0" w:space="0" w:color="auto"/>
          </w:divBdr>
        </w:div>
      </w:divsChild>
    </w:div>
    <w:div w:id="1765952061">
      <w:bodyDiv w:val="1"/>
      <w:marLeft w:val="0"/>
      <w:marRight w:val="0"/>
      <w:marTop w:val="0"/>
      <w:marBottom w:val="0"/>
      <w:divBdr>
        <w:top w:val="none" w:sz="0" w:space="0" w:color="auto"/>
        <w:left w:val="none" w:sz="0" w:space="0" w:color="auto"/>
        <w:bottom w:val="none" w:sz="0" w:space="0" w:color="auto"/>
        <w:right w:val="none" w:sz="0" w:space="0" w:color="auto"/>
      </w:divBdr>
      <w:divsChild>
        <w:div w:id="258102220">
          <w:marLeft w:val="0"/>
          <w:marRight w:val="0"/>
          <w:marTop w:val="0"/>
          <w:marBottom w:val="0"/>
          <w:divBdr>
            <w:top w:val="none" w:sz="0" w:space="0" w:color="auto"/>
            <w:left w:val="none" w:sz="0" w:space="0" w:color="auto"/>
            <w:bottom w:val="none" w:sz="0" w:space="0" w:color="auto"/>
            <w:right w:val="none" w:sz="0" w:space="0" w:color="auto"/>
          </w:divBdr>
        </w:div>
      </w:divsChild>
    </w:div>
    <w:div w:id="1776174350">
      <w:bodyDiv w:val="1"/>
      <w:marLeft w:val="0"/>
      <w:marRight w:val="0"/>
      <w:marTop w:val="0"/>
      <w:marBottom w:val="0"/>
      <w:divBdr>
        <w:top w:val="none" w:sz="0" w:space="0" w:color="auto"/>
        <w:left w:val="none" w:sz="0" w:space="0" w:color="auto"/>
        <w:bottom w:val="none" w:sz="0" w:space="0" w:color="auto"/>
        <w:right w:val="none" w:sz="0" w:space="0" w:color="auto"/>
      </w:divBdr>
      <w:divsChild>
        <w:div w:id="1979384151">
          <w:marLeft w:val="547"/>
          <w:marRight w:val="0"/>
          <w:marTop w:val="200"/>
          <w:marBottom w:val="0"/>
          <w:divBdr>
            <w:top w:val="none" w:sz="0" w:space="0" w:color="auto"/>
            <w:left w:val="none" w:sz="0" w:space="0" w:color="auto"/>
            <w:bottom w:val="none" w:sz="0" w:space="0" w:color="auto"/>
            <w:right w:val="none" w:sz="0" w:space="0" w:color="auto"/>
          </w:divBdr>
        </w:div>
        <w:div w:id="1903639433">
          <w:marLeft w:val="547"/>
          <w:marRight w:val="0"/>
          <w:marTop w:val="200"/>
          <w:marBottom w:val="0"/>
          <w:divBdr>
            <w:top w:val="none" w:sz="0" w:space="0" w:color="auto"/>
            <w:left w:val="none" w:sz="0" w:space="0" w:color="auto"/>
            <w:bottom w:val="none" w:sz="0" w:space="0" w:color="auto"/>
            <w:right w:val="none" w:sz="0" w:space="0" w:color="auto"/>
          </w:divBdr>
        </w:div>
        <w:div w:id="751436466">
          <w:marLeft w:val="547"/>
          <w:marRight w:val="0"/>
          <w:marTop w:val="200"/>
          <w:marBottom w:val="0"/>
          <w:divBdr>
            <w:top w:val="none" w:sz="0" w:space="0" w:color="auto"/>
            <w:left w:val="none" w:sz="0" w:space="0" w:color="auto"/>
            <w:bottom w:val="none" w:sz="0" w:space="0" w:color="auto"/>
            <w:right w:val="none" w:sz="0" w:space="0" w:color="auto"/>
          </w:divBdr>
        </w:div>
        <w:div w:id="1483963791">
          <w:marLeft w:val="547"/>
          <w:marRight w:val="0"/>
          <w:marTop w:val="200"/>
          <w:marBottom w:val="0"/>
          <w:divBdr>
            <w:top w:val="none" w:sz="0" w:space="0" w:color="auto"/>
            <w:left w:val="none" w:sz="0" w:space="0" w:color="auto"/>
            <w:bottom w:val="none" w:sz="0" w:space="0" w:color="auto"/>
            <w:right w:val="none" w:sz="0" w:space="0" w:color="auto"/>
          </w:divBdr>
        </w:div>
        <w:div w:id="1645894097">
          <w:marLeft w:val="547"/>
          <w:marRight w:val="0"/>
          <w:marTop w:val="200"/>
          <w:marBottom w:val="0"/>
          <w:divBdr>
            <w:top w:val="none" w:sz="0" w:space="0" w:color="auto"/>
            <w:left w:val="none" w:sz="0" w:space="0" w:color="auto"/>
            <w:bottom w:val="none" w:sz="0" w:space="0" w:color="auto"/>
            <w:right w:val="none" w:sz="0" w:space="0" w:color="auto"/>
          </w:divBdr>
        </w:div>
        <w:div w:id="2069910223">
          <w:marLeft w:val="547"/>
          <w:marRight w:val="0"/>
          <w:marTop w:val="200"/>
          <w:marBottom w:val="0"/>
          <w:divBdr>
            <w:top w:val="none" w:sz="0" w:space="0" w:color="auto"/>
            <w:left w:val="none" w:sz="0" w:space="0" w:color="auto"/>
            <w:bottom w:val="none" w:sz="0" w:space="0" w:color="auto"/>
            <w:right w:val="none" w:sz="0" w:space="0" w:color="auto"/>
          </w:divBdr>
        </w:div>
      </w:divsChild>
    </w:div>
    <w:div w:id="1811172522">
      <w:bodyDiv w:val="1"/>
      <w:marLeft w:val="0"/>
      <w:marRight w:val="0"/>
      <w:marTop w:val="0"/>
      <w:marBottom w:val="0"/>
      <w:divBdr>
        <w:top w:val="none" w:sz="0" w:space="0" w:color="auto"/>
        <w:left w:val="none" w:sz="0" w:space="0" w:color="auto"/>
        <w:bottom w:val="none" w:sz="0" w:space="0" w:color="auto"/>
        <w:right w:val="none" w:sz="0" w:space="0" w:color="auto"/>
      </w:divBdr>
      <w:divsChild>
        <w:div w:id="458381684">
          <w:marLeft w:val="0"/>
          <w:marRight w:val="0"/>
          <w:marTop w:val="0"/>
          <w:marBottom w:val="0"/>
          <w:divBdr>
            <w:top w:val="none" w:sz="0" w:space="0" w:color="auto"/>
            <w:left w:val="none" w:sz="0" w:space="0" w:color="auto"/>
            <w:bottom w:val="none" w:sz="0" w:space="0" w:color="auto"/>
            <w:right w:val="none" w:sz="0" w:space="0" w:color="auto"/>
          </w:divBdr>
        </w:div>
      </w:divsChild>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57814767">
      <w:bodyDiv w:val="1"/>
      <w:marLeft w:val="0"/>
      <w:marRight w:val="0"/>
      <w:marTop w:val="0"/>
      <w:marBottom w:val="0"/>
      <w:divBdr>
        <w:top w:val="none" w:sz="0" w:space="0" w:color="auto"/>
        <w:left w:val="none" w:sz="0" w:space="0" w:color="auto"/>
        <w:bottom w:val="none" w:sz="0" w:space="0" w:color="auto"/>
        <w:right w:val="none" w:sz="0" w:space="0" w:color="auto"/>
      </w:divBdr>
      <w:divsChild>
        <w:div w:id="2099708888">
          <w:marLeft w:val="0"/>
          <w:marRight w:val="0"/>
          <w:marTop w:val="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 w:id="2087262858">
      <w:bodyDiv w:val="1"/>
      <w:marLeft w:val="0"/>
      <w:marRight w:val="0"/>
      <w:marTop w:val="0"/>
      <w:marBottom w:val="0"/>
      <w:divBdr>
        <w:top w:val="none" w:sz="0" w:space="0" w:color="auto"/>
        <w:left w:val="none" w:sz="0" w:space="0" w:color="auto"/>
        <w:bottom w:val="none" w:sz="0" w:space="0" w:color="auto"/>
        <w:right w:val="none" w:sz="0" w:space="0" w:color="auto"/>
      </w:divBdr>
      <w:divsChild>
        <w:div w:id="1106268809">
          <w:marLeft w:val="0"/>
          <w:marRight w:val="0"/>
          <w:marTop w:val="0"/>
          <w:marBottom w:val="0"/>
          <w:divBdr>
            <w:top w:val="none" w:sz="0" w:space="0" w:color="auto"/>
            <w:left w:val="none" w:sz="0" w:space="0" w:color="auto"/>
            <w:bottom w:val="none" w:sz="0" w:space="0" w:color="auto"/>
            <w:right w:val="none" w:sz="0" w:space="0" w:color="auto"/>
          </w:divBdr>
        </w:div>
      </w:divsChild>
    </w:div>
    <w:div w:id="209269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mailto:%22COMPANY-%3cFIRSTNAME%3e\random%20name%22@192.168.11.10"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hyperlink" Target="https://wiki.samba.org/index.php/Idmap_config_rid"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eader" Target="header2.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iki.samba.org/index.php/Authenticating_Domain_Users_Using_PAM" TargetMode="External"/><Relationship Id="rId52"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iki.samba.org/index.php/Setting_up_Samba_as_a_Domain_Member" TargetMode="External"/><Relationship Id="rId48"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wiki.samba.org/index.php/Setting_up_Samba_as_a_Domain_Member"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5.xml"/></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31.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8" ma:contentTypeDescription="Een nieuw document maken." ma:contentTypeScope="" ma:versionID="95c29b2dac7c565ddc13de4d87f00529">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b138bf412c4ceba0d3775568a871261d"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2.xml><?xml version="1.0" encoding="utf-8"?>
<ds:datastoreItem xmlns:ds="http://schemas.openxmlformats.org/officeDocument/2006/customXml" ds:itemID="{10559AF9-2B3C-498F-A045-BDC90D86E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6B40B5-FCC2-46DD-A060-B1DB6721DF1E}">
  <ds:schemaRefs>
    <ds:schemaRef ds:uri="http://schemas.openxmlformats.org/officeDocument/2006/bibliography"/>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12710</TotalTime>
  <Pages>14</Pages>
  <Words>1351</Words>
  <Characters>7701</Characters>
  <Application>Microsoft Office Word</Application>
  <DocSecurity>0</DocSecurity>
  <Lines>64</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9034</CharactersWithSpaces>
  <SharedDoc>false</SharedDoc>
  <HLinks>
    <vt:vector size="42" baseType="variant">
      <vt:variant>
        <vt:i4>7274619</vt:i4>
      </vt:variant>
      <vt:variant>
        <vt:i4>18</vt:i4>
      </vt:variant>
      <vt:variant>
        <vt:i4>0</vt:i4>
      </vt:variant>
      <vt:variant>
        <vt:i4>5</vt:i4>
      </vt:variant>
      <vt:variant>
        <vt:lpwstr>http://192.168.111.131:8000/awesome</vt:lpwstr>
      </vt:variant>
      <vt:variant>
        <vt:lpwstr/>
      </vt:variant>
      <vt:variant>
        <vt:i4>3932272</vt:i4>
      </vt:variant>
      <vt:variant>
        <vt:i4>15</vt:i4>
      </vt:variant>
      <vt:variant>
        <vt:i4>0</vt:i4>
      </vt:variant>
      <vt:variant>
        <vt:i4>5</vt:i4>
      </vt:variant>
      <vt:variant>
        <vt:lpwstr>https://www.keycdn.com/support/nginx-reverse-proxy</vt:lpwstr>
      </vt:variant>
      <vt:variant>
        <vt:lpwstr/>
      </vt:variant>
      <vt:variant>
        <vt:i4>1704018</vt:i4>
      </vt:variant>
      <vt:variant>
        <vt:i4>12</vt:i4>
      </vt:variant>
      <vt:variant>
        <vt:i4>0</vt:i4>
      </vt:variant>
      <vt:variant>
        <vt:i4>5</vt:i4>
      </vt:variant>
      <vt:variant>
        <vt:lpwstr>https://julian.pawlowski.me/geeking-out-with-haproxy-on-pfsense-the-ultimate/</vt:lpwstr>
      </vt:variant>
      <vt:variant>
        <vt:lpwstr>make-internal-servers-console-accessible-via-ssl-tunneled-ssh</vt:lpwstr>
      </vt:variant>
      <vt:variant>
        <vt:i4>7208995</vt:i4>
      </vt:variant>
      <vt:variant>
        <vt:i4>9</vt:i4>
      </vt:variant>
      <vt:variant>
        <vt:i4>0</vt:i4>
      </vt:variant>
      <vt:variant>
        <vt:i4>5</vt:i4>
      </vt:variant>
      <vt:variant>
        <vt:lpwstr>https://nathandarnell.com/haproxy-in-pfsense-as-a-reverse-proxy</vt:lpwstr>
      </vt:variant>
      <vt:variant>
        <vt:lpwstr/>
      </vt:variant>
      <vt:variant>
        <vt:i4>4849749</vt:i4>
      </vt:variant>
      <vt:variant>
        <vt:i4>6</vt:i4>
      </vt:variant>
      <vt:variant>
        <vt:i4>0</vt:i4>
      </vt:variant>
      <vt:variant>
        <vt:i4>5</vt:i4>
      </vt:variant>
      <vt:variant>
        <vt:lpwstr>https://tecattack.ch/index.php/2018/12/10/pfsense-2-4-4-haproxy-reverse-proxy-multiple-http-server-ubuntu-16-04/</vt:lpwstr>
      </vt:variant>
      <vt:variant>
        <vt:lpwstr/>
      </vt:variant>
      <vt:variant>
        <vt:i4>2293823</vt:i4>
      </vt:variant>
      <vt:variant>
        <vt:i4>3</vt:i4>
      </vt:variant>
      <vt:variant>
        <vt:i4>0</vt:i4>
      </vt:variant>
      <vt:variant>
        <vt:i4>5</vt:i4>
      </vt:variant>
      <vt:variant>
        <vt:lpwstr>https://blog.devita.co/pfsense-to-proxy-traffic-for-websites-using-pfsense/</vt:lpwstr>
      </vt:variant>
      <vt:variant>
        <vt:lpwstr>step1installthehaproxypackage</vt:lpwstr>
      </vt:variant>
      <vt:variant>
        <vt:i4>5636099</vt:i4>
      </vt:variant>
      <vt:variant>
        <vt:i4>0</vt:i4>
      </vt:variant>
      <vt:variant>
        <vt:i4>0</vt:i4>
      </vt:variant>
      <vt:variant>
        <vt:i4>5</vt:i4>
      </vt:variant>
      <vt:variant>
        <vt:lpwstr>http://192.168.11.20.nip.io/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1713</cp:revision>
  <cp:lastPrinted>2019-08-29T07:47:00Z</cp:lastPrinted>
  <dcterms:created xsi:type="dcterms:W3CDTF">2020-01-31T07:49:00Z</dcterms:created>
  <dcterms:modified xsi:type="dcterms:W3CDTF">2025-01-06T16:32:00Z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