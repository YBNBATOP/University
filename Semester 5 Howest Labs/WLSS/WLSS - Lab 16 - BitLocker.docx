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4F17F" w14:textId="77777777" w:rsidR="009F2197" w:rsidRPr="007B203C" w:rsidRDefault="009F2197" w:rsidP="001C3DF9">
      <w:pPr>
        <w:rPr>
          <w:lang w:val="ru-RU"/>
        </w:rPr>
      </w:pPr>
    </w:p>
    <w:p w14:paraId="2AB1962A" w14:textId="77777777" w:rsidR="006F6C83" w:rsidRDefault="006F6C83" w:rsidP="001C3DF9">
      <w:pPr>
        <w:rPr>
          <w:lang w:val="nl-NL"/>
        </w:rPr>
      </w:pPr>
    </w:p>
    <w:p w14:paraId="79DA9B00" w14:textId="77777777" w:rsidR="006F6C83" w:rsidRDefault="006F6C83" w:rsidP="001C3DF9">
      <w:pPr>
        <w:rPr>
          <w:lang w:val="nl-NL"/>
        </w:rPr>
      </w:pPr>
    </w:p>
    <w:p w14:paraId="527955B8" w14:textId="77777777" w:rsidR="006F6C83" w:rsidRDefault="006F6C83" w:rsidP="001C3DF9">
      <w:pPr>
        <w:rPr>
          <w:lang w:val="nl-NL"/>
        </w:rPr>
      </w:pPr>
    </w:p>
    <w:p w14:paraId="13DA6477" w14:textId="77777777" w:rsidR="006F6C83" w:rsidRDefault="006F6C83" w:rsidP="001C3DF9">
      <w:pPr>
        <w:rPr>
          <w:lang w:val="nl-NL"/>
        </w:rPr>
      </w:pPr>
    </w:p>
    <w:p w14:paraId="3C4CDCEE" w14:textId="77777777" w:rsidR="006F6C83" w:rsidRDefault="006F6C83" w:rsidP="001C3DF9">
      <w:pPr>
        <w:rPr>
          <w:lang w:val="nl-NL"/>
        </w:rPr>
      </w:pPr>
    </w:p>
    <w:p w14:paraId="6BC47D09" w14:textId="77777777" w:rsidR="006F6C83" w:rsidRDefault="006F6C83" w:rsidP="001C3DF9">
      <w:pPr>
        <w:rPr>
          <w:lang w:val="nl-NL"/>
        </w:rPr>
      </w:pPr>
    </w:p>
    <w:p w14:paraId="6BFDB5A8" w14:textId="77777777" w:rsidR="006F6C83" w:rsidRDefault="006F6C83" w:rsidP="001C3DF9">
      <w:pPr>
        <w:rPr>
          <w:lang w:val="nl-NL"/>
        </w:rPr>
      </w:pPr>
    </w:p>
    <w:p w14:paraId="7F2EE3BD" w14:textId="77777777" w:rsidR="006F6C83" w:rsidRDefault="006F6C83" w:rsidP="001C3DF9">
      <w:pPr>
        <w:rPr>
          <w:lang w:val="nl-NL"/>
        </w:rPr>
      </w:pPr>
    </w:p>
    <w:p w14:paraId="44E3D7A6" w14:textId="77777777" w:rsidR="006F6C83" w:rsidRDefault="006F6C83" w:rsidP="001C3DF9">
      <w:pPr>
        <w:rPr>
          <w:lang w:val="nl-NL"/>
        </w:rPr>
      </w:pPr>
    </w:p>
    <w:p w14:paraId="73D4DD3C" w14:textId="77777777" w:rsidR="006F6C83" w:rsidRDefault="006F6C83" w:rsidP="001C3DF9">
      <w:pPr>
        <w:rPr>
          <w:lang w:val="nl-NL"/>
        </w:rPr>
      </w:pPr>
    </w:p>
    <w:p w14:paraId="48383025" w14:textId="77777777" w:rsidR="006F6C83" w:rsidRDefault="006F6C83" w:rsidP="001C3DF9">
      <w:pPr>
        <w:rPr>
          <w:lang w:val="nl-NL"/>
        </w:rPr>
      </w:pPr>
    </w:p>
    <w:p w14:paraId="2E9BE444" w14:textId="77777777" w:rsidR="006F6C83" w:rsidRDefault="006F6C83" w:rsidP="001C3DF9">
      <w:pPr>
        <w:rPr>
          <w:lang w:val="nl-NL"/>
        </w:rPr>
      </w:pPr>
    </w:p>
    <w:p w14:paraId="2D90E2F7" w14:textId="77777777" w:rsidR="006F6C83" w:rsidRDefault="006F6C83" w:rsidP="001C3DF9">
      <w:pPr>
        <w:rPr>
          <w:lang w:val="nl-NL"/>
        </w:rPr>
      </w:pPr>
    </w:p>
    <w:p w14:paraId="2A5FE48A" w14:textId="77777777" w:rsidR="006F6C83" w:rsidRDefault="006F6C83" w:rsidP="001C3DF9">
      <w:pPr>
        <w:rPr>
          <w:lang w:val="nl-NL"/>
        </w:rPr>
      </w:pPr>
    </w:p>
    <w:p w14:paraId="3BCF4E8F" w14:textId="77777777" w:rsidR="006F6C83" w:rsidRDefault="006F6C83" w:rsidP="001C3DF9">
      <w:pPr>
        <w:rPr>
          <w:lang w:val="nl-NL"/>
        </w:rPr>
      </w:pPr>
    </w:p>
    <w:p w14:paraId="1B05A848" w14:textId="77777777" w:rsidR="006F6C83" w:rsidRDefault="006F6C83" w:rsidP="001C3DF9">
      <w:pPr>
        <w:rPr>
          <w:lang w:val="nl-NL"/>
        </w:rPr>
      </w:pPr>
    </w:p>
    <w:p w14:paraId="43158DF3" w14:textId="77777777" w:rsidR="006F6C83" w:rsidRDefault="006F6C83" w:rsidP="001C3DF9">
      <w:pPr>
        <w:rPr>
          <w:lang w:val="nl-NL"/>
        </w:rPr>
      </w:pPr>
    </w:p>
    <w:p w14:paraId="2CF37B2B" w14:textId="77777777" w:rsidR="006F6C83" w:rsidRDefault="006F6C83" w:rsidP="001C3DF9">
      <w:pPr>
        <w:rPr>
          <w:lang w:val="nl-NL"/>
        </w:rPr>
      </w:pPr>
    </w:p>
    <w:p w14:paraId="13C8FCF0" w14:textId="77777777" w:rsidR="006F6C83" w:rsidRDefault="006F6C83" w:rsidP="001C3DF9">
      <w:pPr>
        <w:rPr>
          <w:lang w:val="nl-NL"/>
        </w:rPr>
      </w:pPr>
    </w:p>
    <w:p w14:paraId="209C2E46" w14:textId="77777777" w:rsidR="006F6C83" w:rsidRDefault="006F6C83" w:rsidP="001C3DF9">
      <w:pPr>
        <w:rPr>
          <w:lang w:val="nl-NL"/>
        </w:rPr>
      </w:pPr>
    </w:p>
    <w:p w14:paraId="22A7F7EB" w14:textId="77777777" w:rsidR="009D377F" w:rsidRDefault="009D377F" w:rsidP="001C3DF9">
      <w:pPr>
        <w:rPr>
          <w:lang w:val="nl-NL"/>
        </w:rPr>
      </w:pPr>
    </w:p>
    <w:p w14:paraId="476C118E" w14:textId="7F382CCD" w:rsidR="00A97506" w:rsidRDefault="00300AE9" w:rsidP="00081748">
      <w:pPr>
        <w:jc w:val="right"/>
        <w:rPr>
          <w:rFonts w:ascii="Arial Rounded MT Bold" w:hAnsi="Arial Rounded MT Bold"/>
          <w:color w:val="FFFFFF" w:themeColor="background2"/>
          <w:sz w:val="100"/>
          <w:szCs w:val="100"/>
          <w:lang w:val="en-US"/>
        </w:rPr>
      </w:pPr>
      <w:r w:rsidRPr="00300AE9">
        <w:rPr>
          <w:rFonts w:ascii="Arial Rounded MT Bold" w:hAnsi="Arial Rounded MT Bold"/>
          <w:color w:val="FFFFFF" w:themeColor="background2"/>
          <w:sz w:val="100"/>
          <w:szCs w:val="100"/>
          <w:lang w:val="en-US"/>
        </w:rPr>
        <w:t xml:space="preserve">Lab </w:t>
      </w:r>
      <w:r w:rsidR="000625F4">
        <w:rPr>
          <w:rFonts w:ascii="Arial Rounded MT Bold" w:hAnsi="Arial Rounded MT Bold"/>
          <w:color w:val="FFFFFF" w:themeColor="background2"/>
          <w:sz w:val="100"/>
          <w:szCs w:val="100"/>
          <w:lang w:val="en-US"/>
        </w:rPr>
        <w:t>1</w:t>
      </w:r>
      <w:r w:rsidR="00DC594D">
        <w:rPr>
          <w:rFonts w:ascii="Arial Rounded MT Bold" w:hAnsi="Arial Rounded MT Bold"/>
          <w:color w:val="FFFFFF" w:themeColor="background2"/>
          <w:sz w:val="100"/>
          <w:szCs w:val="100"/>
          <w:lang w:val="en-US"/>
        </w:rPr>
        <w:t>6</w:t>
      </w:r>
      <w:r w:rsidRPr="00300AE9">
        <w:rPr>
          <w:rFonts w:ascii="Arial Rounded MT Bold" w:hAnsi="Arial Rounded MT Bold"/>
          <w:color w:val="FFFFFF" w:themeColor="background2"/>
          <w:sz w:val="100"/>
          <w:szCs w:val="100"/>
          <w:lang w:val="en-US"/>
        </w:rPr>
        <w:t xml:space="preserve">: </w:t>
      </w:r>
    </w:p>
    <w:p w14:paraId="2CE0EBDB" w14:textId="122DBC45" w:rsidR="00081748" w:rsidRPr="00300AE9" w:rsidRDefault="00A81BC3" w:rsidP="00081748">
      <w:pPr>
        <w:jc w:val="right"/>
        <w:rPr>
          <w:rFonts w:ascii="Calibri" w:hAnsi="Calibri"/>
          <w:color w:val="FFFFFF" w:themeColor="background2"/>
          <w:sz w:val="28"/>
          <w:szCs w:val="28"/>
          <w:lang w:val="en-US"/>
        </w:rPr>
      </w:pPr>
      <w:r>
        <w:rPr>
          <w:rFonts w:ascii="Arial Rounded MT Bold" w:hAnsi="Arial Rounded MT Bold"/>
          <w:color w:val="FFFFFF" w:themeColor="background2"/>
          <w:sz w:val="100"/>
          <w:szCs w:val="100"/>
          <w:lang w:val="en-US"/>
        </w:rPr>
        <w:t xml:space="preserve">Windows </w:t>
      </w:r>
      <w:r w:rsidR="007C3FCB">
        <w:rPr>
          <w:rFonts w:ascii="Arial Rounded MT Bold" w:hAnsi="Arial Rounded MT Bold"/>
          <w:color w:val="FFFFFF" w:themeColor="background2"/>
          <w:sz w:val="100"/>
          <w:szCs w:val="100"/>
          <w:lang w:val="en-US"/>
        </w:rPr>
        <w:t>BitLocker</w:t>
      </w:r>
    </w:p>
    <w:p w14:paraId="5407E82D" w14:textId="4E61D998" w:rsidR="0054228C" w:rsidRPr="007C7F60" w:rsidRDefault="009F5782" w:rsidP="0054228C">
      <w:pPr>
        <w:jc w:val="right"/>
        <w:rPr>
          <w:rFonts w:ascii="Calibri" w:hAnsi="Calibri"/>
          <w:color w:val="FFFFFF" w:themeColor="background2"/>
          <w:sz w:val="40"/>
          <w:szCs w:val="36"/>
          <w:lang w:val="en-US"/>
        </w:rPr>
      </w:pPr>
      <w:r>
        <w:rPr>
          <w:rFonts w:ascii="Calibri" w:hAnsi="Calibri"/>
          <w:color w:val="FFFFFF" w:themeColor="background2"/>
          <w:sz w:val="40"/>
          <w:szCs w:val="36"/>
          <w:lang w:val="en-US"/>
        </w:rPr>
        <w:t xml:space="preserve">Windows Server </w:t>
      </w:r>
      <w:r w:rsidR="003605C1">
        <w:rPr>
          <w:rFonts w:ascii="Calibri" w:hAnsi="Calibri"/>
          <w:color w:val="FFFFFF" w:themeColor="background2"/>
          <w:sz w:val="40"/>
          <w:szCs w:val="36"/>
          <w:lang w:val="en-US"/>
        </w:rPr>
        <w:t>Security</w:t>
      </w:r>
      <w:r w:rsidR="00C10803">
        <w:rPr>
          <w:rFonts w:ascii="Calibri" w:hAnsi="Calibri"/>
          <w:color w:val="FFFFFF" w:themeColor="background2"/>
          <w:sz w:val="40"/>
          <w:szCs w:val="36"/>
          <w:lang w:val="en-US"/>
        </w:rPr>
        <w:br/>
      </w:r>
      <w:r w:rsidR="00300AE9" w:rsidRPr="007C7F60">
        <w:rPr>
          <w:rFonts w:ascii="Calibri" w:hAnsi="Calibri"/>
          <w:color w:val="FFFFFF" w:themeColor="background2"/>
          <w:sz w:val="40"/>
          <w:szCs w:val="36"/>
          <w:lang w:val="en-US"/>
        </w:rPr>
        <w:t xml:space="preserve"> 20</w:t>
      </w:r>
      <w:r w:rsidR="00C10803">
        <w:rPr>
          <w:rFonts w:ascii="Calibri" w:hAnsi="Calibri"/>
          <w:color w:val="FFFFFF" w:themeColor="background2"/>
          <w:sz w:val="40"/>
          <w:szCs w:val="36"/>
          <w:lang w:val="en-US"/>
        </w:rPr>
        <w:t>2</w:t>
      </w:r>
      <w:r w:rsidR="00223919">
        <w:rPr>
          <w:rFonts w:ascii="Calibri" w:hAnsi="Calibri"/>
          <w:color w:val="FFFFFF" w:themeColor="background2"/>
          <w:sz w:val="40"/>
          <w:szCs w:val="36"/>
          <w:lang w:val="en-US"/>
        </w:rPr>
        <w:t>4</w:t>
      </w:r>
      <w:r w:rsidR="00300AE9" w:rsidRPr="007C7F60">
        <w:rPr>
          <w:rFonts w:ascii="Calibri" w:hAnsi="Calibri"/>
          <w:color w:val="FFFFFF" w:themeColor="background2"/>
          <w:sz w:val="40"/>
          <w:szCs w:val="36"/>
          <w:lang w:val="en-US"/>
        </w:rPr>
        <w:t>-202</w:t>
      </w:r>
      <w:r w:rsidR="00223919">
        <w:rPr>
          <w:rFonts w:ascii="Calibri" w:hAnsi="Calibri"/>
          <w:color w:val="FFFFFF" w:themeColor="background2"/>
          <w:sz w:val="40"/>
          <w:szCs w:val="36"/>
          <w:lang w:val="en-US"/>
        </w:rPr>
        <w:t>5</w:t>
      </w:r>
    </w:p>
    <w:p w14:paraId="460537A8" w14:textId="77777777" w:rsidR="0054228C" w:rsidRPr="007C7F60" w:rsidRDefault="0054228C" w:rsidP="0054228C">
      <w:pPr>
        <w:jc w:val="right"/>
        <w:rPr>
          <w:rFonts w:ascii="Calibri" w:hAnsi="Calibri"/>
          <w:color w:val="FFFFFF" w:themeColor="background2"/>
          <w:sz w:val="32"/>
          <w:szCs w:val="28"/>
          <w:lang w:val="en-US"/>
        </w:rPr>
      </w:pPr>
    </w:p>
    <w:p w14:paraId="4BC4EA54" w14:textId="022AB879" w:rsidR="0054228C" w:rsidRPr="007C7F60" w:rsidRDefault="00A97506" w:rsidP="0054228C">
      <w:pPr>
        <w:jc w:val="right"/>
        <w:rPr>
          <w:rFonts w:ascii="Calibri" w:hAnsi="Calibri"/>
          <w:color w:val="FFFFFF" w:themeColor="background2"/>
          <w:sz w:val="24"/>
          <w:lang w:val="en-US"/>
        </w:rPr>
        <w:sectPr w:rsidR="0054228C" w:rsidRPr="007C7F60" w:rsidSect="00B15828">
          <w:headerReference w:type="default" r:id="rId11"/>
          <w:type w:val="continuous"/>
          <w:pgSz w:w="11900" w:h="16840"/>
          <w:pgMar w:top="1418" w:right="1701" w:bottom="1701" w:left="1701" w:header="709" w:footer="567" w:gutter="0"/>
          <w:cols w:space="708"/>
          <w:docGrid w:linePitch="360"/>
        </w:sectPr>
      </w:pPr>
      <w:r w:rsidRPr="007C7F60">
        <w:rPr>
          <w:rFonts w:ascii="Calibri" w:hAnsi="Calibri"/>
          <w:color w:val="FFFFFF" w:themeColor="background2"/>
          <w:sz w:val="24"/>
          <w:lang w:val="en-US"/>
        </w:rPr>
        <w:t xml:space="preserve">© Daan </w:t>
      </w:r>
      <w:proofErr w:type="spellStart"/>
      <w:r w:rsidRPr="007C7F60">
        <w:rPr>
          <w:rFonts w:ascii="Calibri" w:hAnsi="Calibri"/>
          <w:color w:val="FFFFFF" w:themeColor="background2"/>
          <w:sz w:val="24"/>
          <w:lang w:val="en-US"/>
        </w:rPr>
        <w:t>Pareit</w:t>
      </w:r>
      <w:proofErr w:type="spellEnd"/>
      <w:r w:rsidR="00A557E0">
        <w:rPr>
          <w:rFonts w:ascii="Calibri" w:hAnsi="Calibri"/>
          <w:color w:val="FFFFFF" w:themeColor="background2"/>
          <w:sz w:val="24"/>
          <w:lang w:val="en-US"/>
        </w:rPr>
        <w:t xml:space="preserve">, Henk </w:t>
      </w:r>
      <w:proofErr w:type="spellStart"/>
      <w:r w:rsidR="00A557E0">
        <w:rPr>
          <w:rFonts w:ascii="Calibri" w:hAnsi="Calibri"/>
          <w:color w:val="FFFFFF" w:themeColor="background2"/>
          <w:sz w:val="24"/>
          <w:lang w:val="en-US"/>
        </w:rPr>
        <w:t>Brouckxon</w:t>
      </w:r>
      <w:proofErr w:type="spellEnd"/>
      <w:r w:rsidRPr="007C7F60">
        <w:rPr>
          <w:rFonts w:ascii="Calibri" w:hAnsi="Calibri"/>
          <w:color w:val="FFFFFF" w:themeColor="background2"/>
          <w:sz w:val="24"/>
          <w:lang w:val="en-US"/>
        </w:rPr>
        <w:t xml:space="preserve"> </w:t>
      </w:r>
      <w:r w:rsidR="00143A7A">
        <w:rPr>
          <w:rFonts w:ascii="Calibri" w:hAnsi="Calibri"/>
          <w:color w:val="FFFFFF" w:themeColor="background2"/>
          <w:sz w:val="24"/>
          <w:lang w:val="en-US"/>
        </w:rPr>
        <w:t xml:space="preserve"> </w:t>
      </w:r>
    </w:p>
    <w:p w14:paraId="5C5E7414" w14:textId="095E53FC" w:rsidR="001C3DF9" w:rsidRPr="00300AE9" w:rsidRDefault="009043A3" w:rsidP="00130A75">
      <w:pPr>
        <w:pStyle w:val="Heading2"/>
        <w:numPr>
          <w:ilvl w:val="0"/>
          <w:numId w:val="0"/>
        </w:numPr>
        <w:rPr>
          <w:lang w:val="en-US"/>
        </w:rPr>
      </w:pPr>
      <w:r>
        <w:rPr>
          <w:lang w:val="en-US"/>
        </w:rPr>
        <w:lastRenderedPageBreak/>
        <w:t>Introduction</w:t>
      </w:r>
    </w:p>
    <w:p w14:paraId="2E97FBC2" w14:textId="77777777" w:rsidR="001C3DF9" w:rsidRPr="00300AE9" w:rsidRDefault="001C3DF9" w:rsidP="001C3DF9">
      <w:pPr>
        <w:rPr>
          <w:lang w:val="en-US"/>
        </w:rPr>
      </w:pPr>
    </w:p>
    <w:p w14:paraId="17A208D0" w14:textId="42317FED" w:rsidR="000177E1" w:rsidRPr="009043A3" w:rsidRDefault="000E24C4" w:rsidP="00130A75">
      <w:pPr>
        <w:pStyle w:val="Heading1"/>
        <w:numPr>
          <w:ilvl w:val="0"/>
          <w:numId w:val="0"/>
        </w:numPr>
        <w:ind w:left="567" w:hanging="567"/>
        <w:rPr>
          <w:lang w:val="en-US"/>
        </w:rPr>
      </w:pPr>
      <w:r w:rsidRPr="009043A3">
        <w:rPr>
          <w:lang w:val="en-US"/>
        </w:rPr>
        <w:t>Lab concept</w:t>
      </w:r>
    </w:p>
    <w:p w14:paraId="1C658A9B" w14:textId="590FE4FA" w:rsidR="00731274" w:rsidRDefault="00CC7663" w:rsidP="001C3DF9">
      <w:pPr>
        <w:rPr>
          <w:lang w:val="en-US"/>
        </w:rPr>
      </w:pPr>
      <w:r>
        <w:rPr>
          <w:lang w:val="en-US"/>
        </w:rPr>
        <w:t xml:space="preserve">In this lab, we’ll </w:t>
      </w:r>
      <w:r w:rsidR="00DA7AE5">
        <w:rPr>
          <w:lang w:val="en-US"/>
        </w:rPr>
        <w:t>investigate</w:t>
      </w:r>
      <w:r w:rsidR="00AA12D5">
        <w:rPr>
          <w:lang w:val="en-US"/>
        </w:rPr>
        <w:t xml:space="preserve"> </w:t>
      </w:r>
      <w:r w:rsidR="007C3FCB">
        <w:rPr>
          <w:lang w:val="en-US"/>
        </w:rPr>
        <w:t>BitLocker</w:t>
      </w:r>
      <w:r w:rsidR="00AA12D5">
        <w:rPr>
          <w:lang w:val="en-US"/>
        </w:rPr>
        <w:t xml:space="preserve"> and how it can be used to protect data </w:t>
      </w:r>
      <w:r w:rsidR="00EA0CF9">
        <w:rPr>
          <w:lang w:val="en-US"/>
        </w:rPr>
        <w:t>on Windows</w:t>
      </w:r>
      <w:r w:rsidR="00483020">
        <w:rPr>
          <w:lang w:val="en-US"/>
        </w:rPr>
        <w:t xml:space="preserve"> </w:t>
      </w:r>
      <w:r w:rsidR="00EA0CF9">
        <w:rPr>
          <w:lang w:val="en-US"/>
        </w:rPr>
        <w:t>systems</w:t>
      </w:r>
      <w:r w:rsidR="00762D7A">
        <w:rPr>
          <w:lang w:val="en-US"/>
        </w:rPr>
        <w:t xml:space="preserve">. We’ll also </w:t>
      </w:r>
      <w:r w:rsidR="00483020">
        <w:rPr>
          <w:lang w:val="en-US"/>
        </w:rPr>
        <w:t>investigate</w:t>
      </w:r>
      <w:r w:rsidR="00EC44FE">
        <w:rPr>
          <w:lang w:val="en-US"/>
        </w:rPr>
        <w:t xml:space="preserve"> how Active Directory Group Policy Objects can be used to impose</w:t>
      </w:r>
      <w:r w:rsidR="003E0046">
        <w:rPr>
          <w:lang w:val="en-US"/>
        </w:rPr>
        <w:t xml:space="preserve"> </w:t>
      </w:r>
      <w:r w:rsidR="007C3FCB">
        <w:rPr>
          <w:lang w:val="en-US"/>
        </w:rPr>
        <w:t>BitLocker</w:t>
      </w:r>
      <w:r w:rsidR="005B31D0">
        <w:rPr>
          <w:lang w:val="en-US"/>
        </w:rPr>
        <w:t xml:space="preserve">-related </w:t>
      </w:r>
      <w:r w:rsidR="0040751B">
        <w:rPr>
          <w:lang w:val="en-US"/>
        </w:rPr>
        <w:t>corporate</w:t>
      </w:r>
      <w:r w:rsidR="003E0046">
        <w:rPr>
          <w:lang w:val="en-US"/>
        </w:rPr>
        <w:t xml:space="preserve"> data security</w:t>
      </w:r>
      <w:r w:rsidR="0040751B">
        <w:rPr>
          <w:lang w:val="en-US"/>
        </w:rPr>
        <w:t xml:space="preserve"> policies </w:t>
      </w:r>
      <w:r w:rsidR="00580031">
        <w:rPr>
          <w:lang w:val="en-US"/>
        </w:rPr>
        <w:t>on</w:t>
      </w:r>
      <w:r w:rsidR="00AA5EA7">
        <w:rPr>
          <w:lang w:val="en-US"/>
        </w:rPr>
        <w:t xml:space="preserve"> the</w:t>
      </w:r>
      <w:r w:rsidR="00E36BE8">
        <w:rPr>
          <w:lang w:val="en-US"/>
        </w:rPr>
        <w:t xml:space="preserve"> </w:t>
      </w:r>
      <w:r w:rsidR="006C2359">
        <w:rPr>
          <w:lang w:val="en-US"/>
        </w:rPr>
        <w:t xml:space="preserve">Windows </w:t>
      </w:r>
      <w:r w:rsidR="00E36BE8">
        <w:rPr>
          <w:lang w:val="en-US"/>
        </w:rPr>
        <w:t>client systems</w:t>
      </w:r>
      <w:r w:rsidR="006B7F40">
        <w:rPr>
          <w:lang w:val="en-US"/>
        </w:rPr>
        <w:t xml:space="preserve"> </w:t>
      </w:r>
      <w:r w:rsidR="00D07C41">
        <w:rPr>
          <w:lang w:val="en-US"/>
        </w:rPr>
        <w:t>in the domain</w:t>
      </w:r>
      <w:r w:rsidR="00E36BE8">
        <w:rPr>
          <w:lang w:val="en-US"/>
        </w:rPr>
        <w:t>.</w:t>
      </w:r>
    </w:p>
    <w:p w14:paraId="7186EC2E" w14:textId="77777777" w:rsidR="008A36EA" w:rsidRDefault="008A36EA" w:rsidP="001C3DF9">
      <w:pPr>
        <w:rPr>
          <w:lang w:val="en-US"/>
        </w:rPr>
      </w:pPr>
    </w:p>
    <w:p w14:paraId="00C7E7EF" w14:textId="5D523542" w:rsidR="00B63661" w:rsidRDefault="00DA7AE5" w:rsidP="001C3DF9">
      <w:pPr>
        <w:rPr>
          <w:lang w:val="en-US"/>
        </w:rPr>
      </w:pPr>
      <w:r w:rsidRPr="008F6377">
        <w:rPr>
          <w:noProof/>
        </w:rPr>
        <w:drawing>
          <wp:inline distT="0" distB="0" distL="0" distR="0" wp14:anchorId="35D1FEF7" wp14:editId="356AE0A7">
            <wp:extent cx="5396230" cy="5328920"/>
            <wp:effectExtent l="0" t="0" r="0" b="5080"/>
            <wp:docPr id="1889453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5328920"/>
                    </a:xfrm>
                    <a:prstGeom prst="rect">
                      <a:avLst/>
                    </a:prstGeom>
                    <a:noFill/>
                    <a:ln>
                      <a:noFill/>
                    </a:ln>
                  </pic:spPr>
                </pic:pic>
              </a:graphicData>
            </a:graphic>
          </wp:inline>
        </w:drawing>
      </w:r>
    </w:p>
    <w:p w14:paraId="64FAA4EE" w14:textId="77777777" w:rsidR="00B50B4F" w:rsidRPr="009043A3" w:rsidRDefault="00B50B4F" w:rsidP="001C3DF9">
      <w:pPr>
        <w:rPr>
          <w:lang w:val="en-US"/>
        </w:rPr>
      </w:pPr>
    </w:p>
    <w:p w14:paraId="1E004D07" w14:textId="3A11A4C1" w:rsidR="000E24C4" w:rsidRPr="009043A3" w:rsidRDefault="000E24C4" w:rsidP="00130A75">
      <w:pPr>
        <w:pStyle w:val="Heading1"/>
        <w:numPr>
          <w:ilvl w:val="0"/>
          <w:numId w:val="0"/>
        </w:numPr>
        <w:ind w:left="567" w:hanging="567"/>
        <w:rPr>
          <w:lang w:val="en-US"/>
        </w:rPr>
      </w:pPr>
      <w:r w:rsidRPr="009043A3">
        <w:rPr>
          <w:lang w:val="en-US"/>
        </w:rPr>
        <w:t>Learning goals</w:t>
      </w:r>
    </w:p>
    <w:p w14:paraId="31FA168F" w14:textId="77777777" w:rsidR="005F5C86" w:rsidRDefault="005F5C86" w:rsidP="005C372C">
      <w:pPr>
        <w:pStyle w:val="ListParagraph"/>
        <w:numPr>
          <w:ilvl w:val="0"/>
          <w:numId w:val="1"/>
        </w:numPr>
        <w:rPr>
          <w:lang w:val="en-US"/>
        </w:rPr>
      </w:pPr>
      <w:r>
        <w:rPr>
          <w:lang w:val="en-US"/>
        </w:rPr>
        <w:t>Implementing BitLocker on a Windows client system</w:t>
      </w:r>
    </w:p>
    <w:p w14:paraId="62404543" w14:textId="3B7C9DA6" w:rsidR="005F5C86" w:rsidRDefault="005F5C86" w:rsidP="005C372C">
      <w:pPr>
        <w:pStyle w:val="ListParagraph"/>
        <w:numPr>
          <w:ilvl w:val="0"/>
          <w:numId w:val="1"/>
        </w:numPr>
        <w:rPr>
          <w:lang w:val="en-US"/>
        </w:rPr>
      </w:pPr>
      <w:r>
        <w:rPr>
          <w:lang w:val="en-US"/>
        </w:rPr>
        <w:t xml:space="preserve">Backing up </w:t>
      </w:r>
      <w:r w:rsidR="007C3FCB">
        <w:rPr>
          <w:lang w:val="en-US"/>
        </w:rPr>
        <w:t>BitLocker</w:t>
      </w:r>
      <w:r>
        <w:rPr>
          <w:lang w:val="en-US"/>
        </w:rPr>
        <w:t xml:space="preserve"> recovery keys (local / Active Directory)</w:t>
      </w:r>
    </w:p>
    <w:p w14:paraId="56AE08F5" w14:textId="6A5F65E3" w:rsidR="005F5C86" w:rsidRDefault="005F5C86" w:rsidP="005C372C">
      <w:pPr>
        <w:pStyle w:val="ListParagraph"/>
        <w:numPr>
          <w:ilvl w:val="0"/>
          <w:numId w:val="1"/>
        </w:numPr>
        <w:rPr>
          <w:lang w:val="en-US"/>
        </w:rPr>
      </w:pPr>
      <w:r>
        <w:rPr>
          <w:lang w:val="en-US"/>
        </w:rPr>
        <w:t xml:space="preserve">Implementing </w:t>
      </w:r>
      <w:r w:rsidR="007C3FCB">
        <w:rPr>
          <w:lang w:val="en-US"/>
        </w:rPr>
        <w:t>BitLocker</w:t>
      </w:r>
      <w:r>
        <w:rPr>
          <w:lang w:val="en-US"/>
        </w:rPr>
        <w:t xml:space="preserve"> policies for enterprise networks (Active Directory Group Policies)</w:t>
      </w:r>
    </w:p>
    <w:p w14:paraId="2344D61B" w14:textId="77777777" w:rsidR="00731274" w:rsidRPr="009043A3" w:rsidRDefault="00731274" w:rsidP="001C3DF9">
      <w:pPr>
        <w:rPr>
          <w:lang w:val="en-US"/>
        </w:rPr>
      </w:pPr>
    </w:p>
    <w:p w14:paraId="6D4B979D" w14:textId="18AB14E1" w:rsidR="000E24C4" w:rsidRPr="00404978" w:rsidRDefault="000E24C4" w:rsidP="00130A75">
      <w:pPr>
        <w:pStyle w:val="Heading1"/>
        <w:numPr>
          <w:ilvl w:val="0"/>
          <w:numId w:val="0"/>
        </w:numPr>
        <w:ind w:left="567" w:hanging="567"/>
        <w:rPr>
          <w:lang w:val="en-US"/>
        </w:rPr>
      </w:pPr>
      <w:r w:rsidRPr="00404978">
        <w:rPr>
          <w:lang w:val="en-US"/>
        </w:rPr>
        <w:t>Practicalities</w:t>
      </w:r>
      <w:r w:rsidR="006E6177">
        <w:rPr>
          <w:lang w:val="en-US"/>
        </w:rPr>
        <w:t xml:space="preserve"> and prerequisites</w:t>
      </w:r>
    </w:p>
    <w:p w14:paraId="7FC3BABD" w14:textId="77777777" w:rsidR="00784840" w:rsidRDefault="00784840" w:rsidP="00784840">
      <w:pPr>
        <w:rPr>
          <w:lang w:val="en-US"/>
        </w:rPr>
      </w:pPr>
      <w:r>
        <w:rPr>
          <w:lang w:val="en-US"/>
        </w:rPr>
        <w:t>You’ll need:</w:t>
      </w:r>
    </w:p>
    <w:p w14:paraId="2529440B" w14:textId="21BBD91C" w:rsidR="001372CA" w:rsidRPr="000C62A3" w:rsidRDefault="00784840" w:rsidP="005C372C">
      <w:pPr>
        <w:pStyle w:val="ListParagraph"/>
        <w:numPr>
          <w:ilvl w:val="0"/>
          <w:numId w:val="5"/>
        </w:numPr>
        <w:rPr>
          <w:lang w:val="en-US"/>
        </w:rPr>
      </w:pPr>
      <w:r>
        <w:rPr>
          <w:lang w:val="en-US"/>
        </w:rPr>
        <w:t>Your Windows VMs as configured during the previous labs</w:t>
      </w:r>
    </w:p>
    <w:p w14:paraId="0CB40E43" w14:textId="3D5F7662" w:rsidR="00E81AE5" w:rsidRPr="00E81AE5" w:rsidRDefault="00E81AE5" w:rsidP="005C372C">
      <w:pPr>
        <w:pStyle w:val="ListParagraph"/>
        <w:numPr>
          <w:ilvl w:val="0"/>
          <w:numId w:val="5"/>
        </w:numPr>
        <w:rPr>
          <w:lang w:val="en-US"/>
        </w:rPr>
      </w:pPr>
      <w:r w:rsidRPr="00E81AE5">
        <w:rPr>
          <w:lang w:val="en-US"/>
        </w:rPr>
        <w:t xml:space="preserve">Make sure your </w:t>
      </w:r>
      <w:proofErr w:type="spellStart"/>
      <w:r w:rsidRPr="00E81AE5">
        <w:rPr>
          <w:lang w:val="en-US"/>
        </w:rPr>
        <w:t>pf</w:t>
      </w:r>
      <w:r>
        <w:rPr>
          <w:lang w:val="en-US"/>
        </w:rPr>
        <w:t>S</w:t>
      </w:r>
      <w:r w:rsidRPr="00E81AE5">
        <w:rPr>
          <w:lang w:val="en-US"/>
        </w:rPr>
        <w:t>ense</w:t>
      </w:r>
      <w:proofErr w:type="spellEnd"/>
      <w:r w:rsidR="007D3625">
        <w:rPr>
          <w:lang w:val="en-US"/>
        </w:rPr>
        <w:t xml:space="preserve"> and Windows VMs (server and client) are running</w:t>
      </w:r>
      <w:r w:rsidRPr="00E81AE5">
        <w:rPr>
          <w:lang w:val="en-US"/>
        </w:rPr>
        <w:t xml:space="preserve">. </w:t>
      </w:r>
    </w:p>
    <w:p w14:paraId="77E7A50E" w14:textId="4565AEA2" w:rsidR="00E81AE5" w:rsidRDefault="00E81AE5" w:rsidP="00DA2B06">
      <w:pPr>
        <w:rPr>
          <w:lang w:val="en-US"/>
        </w:rPr>
      </w:pPr>
    </w:p>
    <w:p w14:paraId="68E95D48" w14:textId="5BAC8A97" w:rsidR="00DA2B06" w:rsidRDefault="00DA2B06" w:rsidP="00DA2B06">
      <w:pPr>
        <w:rPr>
          <w:lang w:val="en-US"/>
        </w:rPr>
      </w:pPr>
    </w:p>
    <w:p w14:paraId="7F6BA2EF" w14:textId="59CE89F7" w:rsidR="00FE2C88" w:rsidRDefault="00D06333" w:rsidP="003E31A5">
      <w:pPr>
        <w:pStyle w:val="Heading2"/>
        <w:numPr>
          <w:ilvl w:val="0"/>
          <w:numId w:val="0"/>
        </w:numPr>
        <w:rPr>
          <w:lang w:val="en-US"/>
        </w:rPr>
      </w:pPr>
      <w:r>
        <w:rPr>
          <w:lang w:val="en-US"/>
        </w:rPr>
        <w:lastRenderedPageBreak/>
        <w:t>Introduction</w:t>
      </w:r>
      <w:r w:rsidR="00BA0624">
        <w:rPr>
          <w:lang w:val="en-US"/>
        </w:rPr>
        <w:t xml:space="preserve"> </w:t>
      </w:r>
      <w:r w:rsidR="00924AF1">
        <w:rPr>
          <w:lang w:val="en-US"/>
        </w:rPr>
        <w:t>-</w:t>
      </w:r>
      <w:r w:rsidR="005E66CA">
        <w:rPr>
          <w:lang w:val="en-US"/>
        </w:rPr>
        <w:t xml:space="preserve"> prerequisites for </w:t>
      </w:r>
      <w:r w:rsidR="007C3FCB">
        <w:rPr>
          <w:lang w:val="en-US"/>
        </w:rPr>
        <w:t>BitLocker</w:t>
      </w:r>
      <w:r w:rsidR="00D601A3">
        <w:rPr>
          <w:lang w:val="en-US"/>
        </w:rPr>
        <w:t xml:space="preserve"> </w:t>
      </w:r>
      <w:r w:rsidR="005C72BF">
        <w:rPr>
          <w:lang w:val="en-US"/>
        </w:rPr>
        <w:t xml:space="preserve">and </w:t>
      </w:r>
      <w:r w:rsidR="00F93F35">
        <w:rPr>
          <w:lang w:val="en-US"/>
        </w:rPr>
        <w:t xml:space="preserve">AD </w:t>
      </w:r>
      <w:r w:rsidR="007C3FCB">
        <w:rPr>
          <w:lang w:val="en-US"/>
        </w:rPr>
        <w:t>BitLocker</w:t>
      </w:r>
      <w:r w:rsidR="005C72BF">
        <w:rPr>
          <w:lang w:val="en-US"/>
        </w:rPr>
        <w:t xml:space="preserve"> </w:t>
      </w:r>
      <w:r w:rsidR="00F93F35">
        <w:rPr>
          <w:lang w:val="en-US"/>
        </w:rPr>
        <w:t>management</w:t>
      </w:r>
    </w:p>
    <w:p w14:paraId="566DF406" w14:textId="1B8CE7FC" w:rsidR="008446E4" w:rsidRPr="003B6629" w:rsidRDefault="007C3FCB" w:rsidP="00803009">
      <w:pPr>
        <w:pStyle w:val="Heading3"/>
        <w:rPr>
          <w:lang w:val="en-US"/>
        </w:rPr>
      </w:pPr>
      <w:r>
        <w:rPr>
          <w:lang w:val="en-US"/>
        </w:rPr>
        <w:t>BitLocker</w:t>
      </w:r>
      <w:r w:rsidR="00803009" w:rsidRPr="003B6629">
        <w:rPr>
          <w:lang w:val="en-US"/>
        </w:rPr>
        <w:t xml:space="preserve"> hardware prerequisites</w:t>
      </w:r>
    </w:p>
    <w:p w14:paraId="0193BD37" w14:textId="7DFC7209" w:rsidR="00757BD3" w:rsidRDefault="00BA782D" w:rsidP="00686D85">
      <w:r w:rsidRPr="00BA782D">
        <w:rPr>
          <w:lang w:val="en-US"/>
        </w:rPr>
        <w:t xml:space="preserve">Even though it can be omitted, </w:t>
      </w:r>
      <w:r>
        <w:rPr>
          <w:lang w:val="en-US"/>
        </w:rPr>
        <w:t>a</w:t>
      </w:r>
      <w:r w:rsidR="003B6629" w:rsidRPr="00BA782D">
        <w:rPr>
          <w:lang w:val="en-US"/>
        </w:rPr>
        <w:t xml:space="preserve">n important </w:t>
      </w:r>
      <w:r w:rsidR="00D36CAE" w:rsidRPr="00BA782D">
        <w:rPr>
          <w:lang w:val="en-US"/>
        </w:rPr>
        <w:t xml:space="preserve">hardware prerequisite </w:t>
      </w:r>
      <w:r>
        <w:rPr>
          <w:lang w:val="en-US"/>
        </w:rPr>
        <w:t xml:space="preserve">for </w:t>
      </w:r>
      <w:r w:rsidR="007C3FCB">
        <w:rPr>
          <w:lang w:val="en-US"/>
        </w:rPr>
        <w:t>BitLocker</w:t>
      </w:r>
      <w:r w:rsidR="009E3A83">
        <w:rPr>
          <w:lang w:val="en-US"/>
        </w:rPr>
        <w:t xml:space="preserve"> typically</w:t>
      </w:r>
      <w:r w:rsidR="0088318B">
        <w:rPr>
          <w:lang w:val="en-US"/>
        </w:rPr>
        <w:t xml:space="preserve"> </w:t>
      </w:r>
      <w:r w:rsidR="009E3A83">
        <w:rPr>
          <w:lang w:val="en-US"/>
        </w:rPr>
        <w:t xml:space="preserve">is the availability </w:t>
      </w:r>
      <w:r w:rsidR="00221EF2">
        <w:rPr>
          <w:lang w:val="en-US"/>
        </w:rPr>
        <w:t>of a Trusted Platform Module (TPM)</w:t>
      </w:r>
      <w:r w:rsidR="00143AB3">
        <w:rPr>
          <w:lang w:val="en-US"/>
        </w:rPr>
        <w:t xml:space="preserve"> that will protect the encryption keys</w:t>
      </w:r>
      <w:r w:rsidR="00387396">
        <w:rPr>
          <w:lang w:val="en-US"/>
        </w:rPr>
        <w:t xml:space="preserve">. </w:t>
      </w:r>
      <w:r w:rsidR="008A2080">
        <w:rPr>
          <w:lang w:val="en-US"/>
        </w:rPr>
        <w:t>Because a TPM is also on</w:t>
      </w:r>
      <w:r w:rsidR="000E0C45">
        <w:rPr>
          <w:lang w:val="en-US"/>
        </w:rPr>
        <w:t>e</w:t>
      </w:r>
      <w:r w:rsidR="008A2080">
        <w:rPr>
          <w:lang w:val="en-US"/>
        </w:rPr>
        <w:t xml:space="preserve"> of the (</w:t>
      </w:r>
      <w:r w:rsidR="0050679E">
        <w:rPr>
          <w:lang w:val="en-US"/>
        </w:rPr>
        <w:t xml:space="preserve">more </w:t>
      </w:r>
      <w:r w:rsidR="008A2080">
        <w:rPr>
          <w:lang w:val="en-US"/>
        </w:rPr>
        <w:t xml:space="preserve">controversial) hardware </w:t>
      </w:r>
      <w:r w:rsidR="0050679E">
        <w:rPr>
          <w:lang w:val="en-US"/>
        </w:rPr>
        <w:t xml:space="preserve">prerequisites for Windows 11, </w:t>
      </w:r>
      <w:r w:rsidR="008A36EA">
        <w:rPr>
          <w:lang w:val="en-US"/>
        </w:rPr>
        <w:t>you’ll notice y</w:t>
      </w:r>
      <w:r w:rsidR="00816924">
        <w:rPr>
          <w:lang w:val="en-US"/>
        </w:rPr>
        <w:t xml:space="preserve">our VM contains such a module. </w:t>
      </w:r>
    </w:p>
    <w:p w14:paraId="1F6A051A" w14:textId="77777777" w:rsidR="007C3FCB" w:rsidRDefault="007C3FCB" w:rsidP="00D557CB">
      <w:pPr>
        <w:rPr>
          <w:lang w:val="en-US"/>
        </w:rPr>
      </w:pPr>
    </w:p>
    <w:p w14:paraId="7702BCDE" w14:textId="039FAAD9" w:rsidR="001B0B71" w:rsidRPr="00821AA1" w:rsidRDefault="001B0B71" w:rsidP="00D557CB">
      <w:pPr>
        <w:rPr>
          <w:lang w:val="en-US"/>
        </w:rPr>
      </w:pPr>
      <w:r w:rsidRPr="00821AA1">
        <w:rPr>
          <w:lang w:val="en-US"/>
        </w:rPr>
        <w:t xml:space="preserve">Now let’s have a look at the properties of </w:t>
      </w:r>
      <w:r w:rsidR="00821AA1" w:rsidRPr="00821AA1">
        <w:rPr>
          <w:lang w:val="en-US"/>
        </w:rPr>
        <w:t>our</w:t>
      </w:r>
      <w:r w:rsidR="00D557CB" w:rsidRPr="00821AA1">
        <w:rPr>
          <w:lang w:val="en-US"/>
        </w:rPr>
        <w:t xml:space="preserve"> VM’s TPM…</w:t>
      </w:r>
    </w:p>
    <w:p w14:paraId="7D2B5B7E" w14:textId="7D689753" w:rsidR="00C21AEF" w:rsidRDefault="00C21AEF" w:rsidP="00C21AEF">
      <w:pPr>
        <w:pStyle w:val="Heading1"/>
        <w:numPr>
          <w:ilvl w:val="0"/>
          <w:numId w:val="0"/>
        </w:numPr>
        <w:rPr>
          <w:lang w:val="en-US"/>
        </w:rPr>
      </w:pPr>
      <w:r w:rsidRPr="00C33303">
        <w:rPr>
          <w:lang w:val="en-US"/>
        </w:rPr>
        <w:t xml:space="preserve">Step </w:t>
      </w:r>
      <w:r>
        <w:fldChar w:fldCharType="begin"/>
      </w:r>
      <w:r w:rsidRPr="00C33303">
        <w:rPr>
          <w:lang w:val="en-US"/>
        </w:rPr>
        <w:instrText xml:space="preserve"> SEQ Step \* ARABIC </w:instrText>
      </w:r>
      <w:r>
        <w:fldChar w:fldCharType="separate"/>
      </w:r>
      <w:r w:rsidR="00FA397B">
        <w:rPr>
          <w:noProof/>
          <w:lang w:val="en-US"/>
        </w:rPr>
        <w:t>1</w:t>
      </w:r>
      <w:r>
        <w:fldChar w:fldCharType="end"/>
      </w:r>
      <w:r w:rsidRPr="00C33303">
        <w:rPr>
          <w:lang w:val="en-US"/>
        </w:rPr>
        <w:t xml:space="preserve"> </w:t>
      </w:r>
      <w:r w:rsidR="007C3FCB" w:rsidRPr="00C33303">
        <w:rPr>
          <w:lang w:val="en-US"/>
        </w:rPr>
        <w:t>– Trusted</w:t>
      </w:r>
      <w:r>
        <w:rPr>
          <w:lang w:val="en-US"/>
        </w:rPr>
        <w:t xml:space="preserve"> platform module</w:t>
      </w:r>
    </w:p>
    <w:p w14:paraId="45E75BBD" w14:textId="5356FB7B" w:rsidR="007976F9" w:rsidRPr="007B203C" w:rsidRDefault="00B64A9D" w:rsidP="005C372C">
      <w:pPr>
        <w:pStyle w:val="ListParagraph"/>
        <w:numPr>
          <w:ilvl w:val="0"/>
          <w:numId w:val="10"/>
        </w:numPr>
        <w:rPr>
          <w:lang w:val="en-US"/>
        </w:rPr>
      </w:pPr>
      <w:r>
        <w:rPr>
          <w:lang w:val="en-US"/>
        </w:rPr>
        <w:t>On your W</w:t>
      </w:r>
      <w:r w:rsidR="00605B43">
        <w:rPr>
          <w:lang w:val="en-US"/>
        </w:rPr>
        <w:t>i</w:t>
      </w:r>
      <w:r>
        <w:rPr>
          <w:lang w:val="en-US"/>
        </w:rPr>
        <w:t>ndows 11 VM, u</w:t>
      </w:r>
      <w:r w:rsidR="00D31810" w:rsidRPr="007976F9">
        <w:rPr>
          <w:lang w:val="en-US"/>
        </w:rPr>
        <w:t xml:space="preserve">se a PowerShell cmdlet </w:t>
      </w:r>
      <w:r w:rsidR="00435EE8" w:rsidRPr="007976F9">
        <w:rPr>
          <w:lang w:val="en-US"/>
        </w:rPr>
        <w:t xml:space="preserve">to find out information about </w:t>
      </w:r>
      <w:r w:rsidR="000268DC" w:rsidRPr="007976F9">
        <w:rPr>
          <w:lang w:val="en-US"/>
        </w:rPr>
        <w:t>the Trusted Platform Module (TPM)</w:t>
      </w:r>
      <w:r w:rsidR="00390721" w:rsidRPr="007976F9">
        <w:rPr>
          <w:lang w:val="en-US"/>
        </w:rPr>
        <w:t xml:space="preserve">. </w:t>
      </w:r>
      <w:r w:rsidR="00BC3D4F" w:rsidRPr="007976F9">
        <w:rPr>
          <w:lang w:val="en-US"/>
        </w:rPr>
        <w:t xml:space="preserve">What </w:t>
      </w:r>
      <w:r w:rsidR="009E5346" w:rsidRPr="007976F9">
        <w:rPr>
          <w:lang w:val="en-US"/>
        </w:rPr>
        <w:t>is its manufacturer name?</w:t>
      </w:r>
      <w:r w:rsidR="00511877" w:rsidRPr="007976F9">
        <w:rPr>
          <w:lang w:val="en-US"/>
        </w:rPr>
        <w:t xml:space="preserve"> Can you find the TPM </w:t>
      </w:r>
      <w:r w:rsidR="00BD5C74" w:rsidRPr="007976F9">
        <w:rPr>
          <w:lang w:val="en-US"/>
        </w:rPr>
        <w:t xml:space="preserve">specification version? </w:t>
      </w:r>
    </w:p>
    <w:p w14:paraId="2A8A7A4B" w14:textId="0602E94B" w:rsidR="007B203C" w:rsidRPr="00384FDF" w:rsidRDefault="007B203C" w:rsidP="007B203C">
      <w:pPr>
        <w:rPr>
          <w:color w:val="FF0000"/>
          <w:lang w:val="en-US"/>
        </w:rPr>
      </w:pPr>
      <w:r w:rsidRPr="00384FDF">
        <w:rPr>
          <w:color w:val="FF0000"/>
          <w:lang w:val="en-GB"/>
        </w:rPr>
        <w:t xml:space="preserve">`Get-TPM` </w:t>
      </w:r>
      <w:r w:rsidRPr="00384FDF">
        <w:rPr>
          <w:color w:val="FF0000"/>
          <w:lang w:val="en-US"/>
        </w:rPr>
        <w:t>cmdlet.</w:t>
      </w:r>
    </w:p>
    <w:p w14:paraId="388EABF0" w14:textId="5161DAB9" w:rsidR="007B203C" w:rsidRDefault="00732F7C" w:rsidP="007B203C">
      <w:pPr>
        <w:rPr>
          <w:lang w:val="en-US"/>
        </w:rPr>
      </w:pPr>
      <w:r w:rsidRPr="00732F7C">
        <w:rPr>
          <w:lang w:val="en-US"/>
        </w:rPr>
        <w:drawing>
          <wp:inline distT="0" distB="0" distL="0" distR="0" wp14:anchorId="3210C665" wp14:editId="18EFE56F">
            <wp:extent cx="5087060" cy="5125165"/>
            <wp:effectExtent l="0" t="0" r="0" b="0"/>
            <wp:docPr id="291796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96301" name="Picture 1" descr="A screenshot of a computer&#10;&#10;Description automatically generated"/>
                    <pic:cNvPicPr/>
                  </pic:nvPicPr>
                  <pic:blipFill>
                    <a:blip r:embed="rId13"/>
                    <a:stretch>
                      <a:fillRect/>
                    </a:stretch>
                  </pic:blipFill>
                  <pic:spPr>
                    <a:xfrm>
                      <a:off x="0" y="0"/>
                      <a:ext cx="5087060" cy="5125165"/>
                    </a:xfrm>
                    <a:prstGeom prst="rect">
                      <a:avLst/>
                    </a:prstGeom>
                  </pic:spPr>
                </pic:pic>
              </a:graphicData>
            </a:graphic>
          </wp:inline>
        </w:drawing>
      </w:r>
    </w:p>
    <w:p w14:paraId="1EB4187D" w14:textId="1534D2A2" w:rsidR="00732F7C" w:rsidRPr="00384FDF" w:rsidRDefault="00732F7C" w:rsidP="007B203C">
      <w:pPr>
        <w:rPr>
          <w:color w:val="FF0000"/>
          <w:lang w:val="en-US"/>
        </w:rPr>
      </w:pPr>
      <w:r w:rsidRPr="00384FDF">
        <w:rPr>
          <w:color w:val="FF0000"/>
          <w:lang w:val="en-US"/>
        </w:rPr>
        <w:t>Manufacturer name – VMW</w:t>
      </w:r>
    </w:p>
    <w:p w14:paraId="484B4B6C" w14:textId="4EE3E961" w:rsidR="00732F7C" w:rsidRPr="00384FDF" w:rsidRDefault="00732F7C" w:rsidP="007B203C">
      <w:pPr>
        <w:rPr>
          <w:color w:val="FF0000"/>
          <w:lang w:val="en-US"/>
        </w:rPr>
      </w:pPr>
      <w:r w:rsidRPr="00384FDF">
        <w:rPr>
          <w:color w:val="FF0000"/>
          <w:lang w:val="en-US"/>
        </w:rPr>
        <w:t>TPM Specification version – I guess 2.101.0.1</w:t>
      </w:r>
    </w:p>
    <w:p w14:paraId="4EF607C9" w14:textId="7D9D7A7F" w:rsidR="004C092E" w:rsidRDefault="00BD5C74" w:rsidP="005C372C">
      <w:pPr>
        <w:pStyle w:val="ListParagraph"/>
        <w:numPr>
          <w:ilvl w:val="0"/>
          <w:numId w:val="10"/>
        </w:numPr>
        <w:rPr>
          <w:lang w:val="en-US"/>
        </w:rPr>
      </w:pPr>
      <w:r w:rsidRPr="007976F9">
        <w:rPr>
          <w:lang w:val="en-US"/>
        </w:rPr>
        <w:t xml:space="preserve">Start a </w:t>
      </w:r>
      <w:r w:rsidR="00FC011F">
        <w:rPr>
          <w:lang w:val="en-US"/>
        </w:rPr>
        <w:t>GUI</w:t>
      </w:r>
      <w:r w:rsidRPr="007976F9">
        <w:rPr>
          <w:lang w:val="en-US"/>
        </w:rPr>
        <w:t xml:space="preserve">-based tool </w:t>
      </w:r>
      <w:r w:rsidR="00F772A8">
        <w:rPr>
          <w:lang w:val="en-US"/>
        </w:rPr>
        <w:t xml:space="preserve">to find out more information about </w:t>
      </w:r>
      <w:proofErr w:type="gramStart"/>
      <w:r w:rsidR="00F772A8">
        <w:rPr>
          <w:lang w:val="en-US"/>
        </w:rPr>
        <w:t xml:space="preserve">the </w:t>
      </w:r>
      <w:r w:rsidR="00135FBD">
        <w:rPr>
          <w:lang w:val="en-US"/>
        </w:rPr>
        <w:t>TPM</w:t>
      </w:r>
      <w:proofErr w:type="gramEnd"/>
      <w:r w:rsidR="00135FBD">
        <w:rPr>
          <w:lang w:val="en-US"/>
        </w:rPr>
        <w:t>. What is its TPM specification version?</w:t>
      </w:r>
    </w:p>
    <w:p w14:paraId="59BABFF0" w14:textId="3D1FF9FA" w:rsidR="00967F0D" w:rsidRPr="003C2412" w:rsidRDefault="00967F0D" w:rsidP="00967F0D">
      <w:pPr>
        <w:rPr>
          <w:color w:val="FF0000"/>
          <w:lang w:val="en-US"/>
        </w:rPr>
      </w:pPr>
      <w:r w:rsidRPr="003C2412">
        <w:rPr>
          <w:color w:val="FF0000"/>
          <w:lang w:val="en-US"/>
        </w:rPr>
        <w:t>Specification version is 2.0</w:t>
      </w:r>
    </w:p>
    <w:p w14:paraId="51BBB2E8" w14:textId="1065D4F0" w:rsidR="00967F0D" w:rsidRPr="003C2412" w:rsidRDefault="00967F0D" w:rsidP="00967F0D">
      <w:pPr>
        <w:rPr>
          <w:color w:val="FF0000"/>
          <w:lang w:val="en-US"/>
        </w:rPr>
      </w:pPr>
      <w:r w:rsidRPr="003C2412">
        <w:rPr>
          <w:color w:val="FF0000"/>
          <w:lang w:val="en-US"/>
        </w:rPr>
        <w:t xml:space="preserve">to launch it: </w:t>
      </w:r>
      <w:proofErr w:type="spellStart"/>
      <w:r w:rsidRPr="003C2412">
        <w:rPr>
          <w:color w:val="FF0000"/>
          <w:lang w:val="en-US"/>
        </w:rPr>
        <w:t>Win+R</w:t>
      </w:r>
      <w:proofErr w:type="spellEnd"/>
      <w:r w:rsidRPr="003C2412">
        <w:rPr>
          <w:color w:val="FF0000"/>
          <w:lang w:val="en-US"/>
        </w:rPr>
        <w:t xml:space="preserve"> &gt; </w:t>
      </w:r>
      <w:proofErr w:type="spellStart"/>
      <w:r w:rsidRPr="003C2412">
        <w:rPr>
          <w:color w:val="FF0000"/>
          <w:lang w:val="en-US"/>
        </w:rPr>
        <w:t>tpm.msc</w:t>
      </w:r>
      <w:proofErr w:type="spellEnd"/>
    </w:p>
    <w:p w14:paraId="4D722EBA" w14:textId="1FD58C3D" w:rsidR="003C2412" w:rsidRPr="00967F0D" w:rsidRDefault="003C2412" w:rsidP="00967F0D">
      <w:pPr>
        <w:rPr>
          <w:lang w:val="en-US"/>
        </w:rPr>
      </w:pPr>
      <w:r w:rsidRPr="003C2412">
        <w:rPr>
          <w:lang w:val="en-US"/>
        </w:rPr>
        <w:lastRenderedPageBreak/>
        <w:drawing>
          <wp:inline distT="0" distB="0" distL="0" distR="0" wp14:anchorId="5E71BF9F" wp14:editId="6B891BE0">
            <wp:extent cx="5396230" cy="1705610"/>
            <wp:effectExtent l="0" t="0" r="0" b="8890"/>
            <wp:docPr id="1308291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91915" name="Picture 1" descr="A screenshot of a computer&#10;&#10;Description automatically generated"/>
                    <pic:cNvPicPr/>
                  </pic:nvPicPr>
                  <pic:blipFill>
                    <a:blip r:embed="rId14"/>
                    <a:stretch>
                      <a:fillRect/>
                    </a:stretch>
                  </pic:blipFill>
                  <pic:spPr>
                    <a:xfrm>
                      <a:off x="0" y="0"/>
                      <a:ext cx="5396230" cy="1705610"/>
                    </a:xfrm>
                    <a:prstGeom prst="rect">
                      <a:avLst/>
                    </a:prstGeom>
                  </pic:spPr>
                </pic:pic>
              </a:graphicData>
            </a:graphic>
          </wp:inline>
        </w:drawing>
      </w:r>
    </w:p>
    <w:p w14:paraId="2C5B5172" w14:textId="29371B8E" w:rsidR="00726394" w:rsidRDefault="00726394" w:rsidP="00726394">
      <w:pPr>
        <w:pStyle w:val="Heading1"/>
        <w:numPr>
          <w:ilvl w:val="0"/>
          <w:numId w:val="0"/>
        </w:numPr>
        <w:rPr>
          <w:lang w:val="en-US"/>
        </w:rPr>
      </w:pPr>
      <w:r w:rsidRPr="00C33303">
        <w:rPr>
          <w:lang w:val="en-US"/>
        </w:rPr>
        <w:t xml:space="preserve">Step </w:t>
      </w:r>
      <w:r>
        <w:fldChar w:fldCharType="begin"/>
      </w:r>
      <w:r w:rsidRPr="00C33303">
        <w:rPr>
          <w:lang w:val="en-US"/>
        </w:rPr>
        <w:instrText xml:space="preserve"> SEQ Step \* ARABIC </w:instrText>
      </w:r>
      <w:r>
        <w:fldChar w:fldCharType="separate"/>
      </w:r>
      <w:r w:rsidR="00FA397B">
        <w:rPr>
          <w:noProof/>
          <w:lang w:val="en-US"/>
        </w:rPr>
        <w:t>2</w:t>
      </w:r>
      <w:r>
        <w:fldChar w:fldCharType="end"/>
      </w:r>
      <w:r w:rsidRPr="00C33303">
        <w:rPr>
          <w:lang w:val="en-US"/>
        </w:rPr>
        <w:t xml:space="preserve"> </w:t>
      </w:r>
      <w:r w:rsidR="007C3FCB" w:rsidRPr="00C33303">
        <w:rPr>
          <w:lang w:val="en-US"/>
        </w:rPr>
        <w:t>– Add</w:t>
      </w:r>
      <w:r>
        <w:rPr>
          <w:lang w:val="en-US"/>
        </w:rPr>
        <w:t xml:space="preserve"> a floppy drive to </w:t>
      </w:r>
      <w:r w:rsidR="006A6C26">
        <w:rPr>
          <w:lang w:val="en-US"/>
        </w:rPr>
        <w:t>the virtual machine</w:t>
      </w:r>
    </w:p>
    <w:p w14:paraId="598DDD79" w14:textId="6766E7AC" w:rsidR="00867201" w:rsidRPr="00484861" w:rsidRDefault="008B0C92" w:rsidP="00484861">
      <w:pPr>
        <w:rPr>
          <w:lang w:val="en-US"/>
        </w:rPr>
      </w:pPr>
      <w:r w:rsidRPr="00484861">
        <w:rPr>
          <w:lang w:val="en-US"/>
        </w:rPr>
        <w:t>When the OS disk is encrypted</w:t>
      </w:r>
      <w:r w:rsidR="0065406F" w:rsidRPr="00484861">
        <w:rPr>
          <w:lang w:val="en-US"/>
        </w:rPr>
        <w:t xml:space="preserve">, </w:t>
      </w:r>
      <w:r w:rsidR="007C3FCB">
        <w:rPr>
          <w:lang w:val="en-US"/>
        </w:rPr>
        <w:t>BitLocker</w:t>
      </w:r>
      <w:r w:rsidR="0065406F" w:rsidRPr="00484861">
        <w:rPr>
          <w:lang w:val="en-US"/>
        </w:rPr>
        <w:t xml:space="preserve"> will ask to save a recovery key to disk</w:t>
      </w:r>
      <w:r w:rsidR="00804FDF" w:rsidRPr="00484861">
        <w:rPr>
          <w:lang w:val="en-US"/>
        </w:rPr>
        <w:t xml:space="preserve">. For this, we’ll need another disk (the key </w:t>
      </w:r>
      <w:r w:rsidR="0091525B" w:rsidRPr="00484861">
        <w:rPr>
          <w:lang w:val="en-US"/>
        </w:rPr>
        <w:t xml:space="preserve">file </w:t>
      </w:r>
      <w:r w:rsidR="00804FDF" w:rsidRPr="00484861">
        <w:rPr>
          <w:lang w:val="en-US"/>
        </w:rPr>
        <w:t>cannot be saved to an encrypted disk)</w:t>
      </w:r>
      <w:r w:rsidR="00667E91" w:rsidRPr="00484861">
        <w:rPr>
          <w:lang w:val="en-US"/>
        </w:rPr>
        <w:t xml:space="preserve">, for which we will use a floppy drive. </w:t>
      </w:r>
      <w:r w:rsidR="00366CE8">
        <w:rPr>
          <w:lang w:val="en-US"/>
        </w:rPr>
        <w:t xml:space="preserve">(In real life you’d use </w:t>
      </w:r>
      <w:r w:rsidR="00BC6211">
        <w:rPr>
          <w:lang w:val="en-US"/>
        </w:rPr>
        <w:t xml:space="preserve">something less old fashioned </w:t>
      </w:r>
      <w:r w:rsidR="00BC6211" w:rsidRPr="00BC6211">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r w:rsidR="00BC6211">
        <w:rPr>
          <w:lang w:val="en-US"/>
        </w:rPr>
        <w:t xml:space="preserve"> like </w:t>
      </w:r>
      <w:r w:rsidR="00366CE8">
        <w:rPr>
          <w:lang w:val="en-US"/>
        </w:rPr>
        <w:t xml:space="preserve">a USB thumb drive </w:t>
      </w:r>
      <w:r w:rsidR="00BC6211">
        <w:rPr>
          <w:lang w:val="en-US"/>
        </w:rPr>
        <w:t xml:space="preserve">or something </w:t>
      </w:r>
      <w:r w:rsidR="008D5444">
        <w:rPr>
          <w:lang w:val="en-US"/>
        </w:rPr>
        <w:t>else, but for your VM, this is the easiest way forward</w:t>
      </w:r>
      <w:r w:rsidR="00FB66E7">
        <w:rPr>
          <w:lang w:val="en-US"/>
        </w:rPr>
        <w:t xml:space="preserve"> and the principles stay the same.)</w:t>
      </w:r>
    </w:p>
    <w:p w14:paraId="28F3DFAB" w14:textId="375D1A1E" w:rsidR="00493B02" w:rsidRDefault="00667E91" w:rsidP="005C372C">
      <w:pPr>
        <w:pStyle w:val="ListParagraph"/>
        <w:numPr>
          <w:ilvl w:val="0"/>
          <w:numId w:val="9"/>
        </w:numPr>
        <w:rPr>
          <w:lang w:val="en-US"/>
        </w:rPr>
      </w:pPr>
      <w:r w:rsidRPr="431FEB55">
        <w:rPr>
          <w:lang w:val="en-US"/>
        </w:rPr>
        <w:t xml:space="preserve">Shut down the Windows 11 </w:t>
      </w:r>
      <w:r w:rsidR="007C3FCB" w:rsidRPr="431FEB55">
        <w:rPr>
          <w:lang w:val="en-US"/>
        </w:rPr>
        <w:t>VM and</w:t>
      </w:r>
      <w:r w:rsidRPr="431FEB55">
        <w:rPr>
          <w:lang w:val="en-US"/>
        </w:rPr>
        <w:t xml:space="preserve"> </w:t>
      </w:r>
      <w:r w:rsidR="005D03A8" w:rsidRPr="431FEB55">
        <w:rPr>
          <w:lang w:val="en-US"/>
        </w:rPr>
        <w:t>add a floppy drive in the VM settings</w:t>
      </w:r>
      <w:r w:rsidR="00B6529B" w:rsidRPr="431FEB55">
        <w:rPr>
          <w:lang w:val="en-US"/>
        </w:rPr>
        <w:t xml:space="preserve"> (make a new </w:t>
      </w:r>
      <w:r w:rsidR="00594136" w:rsidRPr="431FEB55">
        <w:rPr>
          <w:lang w:val="en-US"/>
        </w:rPr>
        <w:t>image file calle</w:t>
      </w:r>
      <w:r w:rsidR="00484861" w:rsidRPr="431FEB55">
        <w:rPr>
          <w:lang w:val="en-US"/>
        </w:rPr>
        <w:t>d</w:t>
      </w:r>
      <w:r w:rsidR="00594136" w:rsidRPr="431FEB55">
        <w:rPr>
          <w:lang w:val="en-US"/>
        </w:rPr>
        <w:t xml:space="preserve"> “</w:t>
      </w:r>
      <w:proofErr w:type="spellStart"/>
      <w:r w:rsidR="00594136" w:rsidRPr="431FEB55">
        <w:rPr>
          <w:lang w:val="en-US"/>
        </w:rPr>
        <w:t>floppy.flp</w:t>
      </w:r>
      <w:proofErr w:type="spellEnd"/>
      <w:r w:rsidR="00594136" w:rsidRPr="431FEB55">
        <w:rPr>
          <w:lang w:val="en-US"/>
        </w:rPr>
        <w:t>”</w:t>
      </w:r>
      <w:r w:rsidR="5AF17B03" w:rsidRPr="431FEB55">
        <w:rPr>
          <w:lang w:val="en-US"/>
        </w:rPr>
        <w:t>, and make sure that the floppy is connected at startup</w:t>
      </w:r>
      <w:r w:rsidR="00594136" w:rsidRPr="431FEB55">
        <w:rPr>
          <w:lang w:val="en-US"/>
        </w:rPr>
        <w:t xml:space="preserve">). </w:t>
      </w:r>
    </w:p>
    <w:p w14:paraId="77F00CF1" w14:textId="58957721" w:rsidR="002C3DFF" w:rsidRPr="002C3DFF" w:rsidRDefault="002C3DFF" w:rsidP="002C3DFF">
      <w:pPr>
        <w:rPr>
          <w:lang w:val="en-US"/>
        </w:rPr>
      </w:pPr>
      <w:r w:rsidRPr="002C3DFF">
        <w:rPr>
          <w:lang w:val="en-US"/>
        </w:rPr>
        <w:drawing>
          <wp:inline distT="0" distB="0" distL="0" distR="0" wp14:anchorId="790822B3" wp14:editId="72F18A0C">
            <wp:extent cx="5396230" cy="2565400"/>
            <wp:effectExtent l="0" t="0" r="0" b="6350"/>
            <wp:docPr id="1191032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32955" name="Picture 1" descr="A screenshot of a computer&#10;&#10;Description automatically generated"/>
                    <pic:cNvPicPr/>
                  </pic:nvPicPr>
                  <pic:blipFill>
                    <a:blip r:embed="rId15"/>
                    <a:stretch>
                      <a:fillRect/>
                    </a:stretch>
                  </pic:blipFill>
                  <pic:spPr>
                    <a:xfrm>
                      <a:off x="0" y="0"/>
                      <a:ext cx="5396230" cy="2565400"/>
                    </a:xfrm>
                    <a:prstGeom prst="rect">
                      <a:avLst/>
                    </a:prstGeom>
                  </pic:spPr>
                </pic:pic>
              </a:graphicData>
            </a:graphic>
          </wp:inline>
        </w:drawing>
      </w:r>
    </w:p>
    <w:p w14:paraId="0034770F" w14:textId="4F5CD8D7" w:rsidR="006A6C26" w:rsidRDefault="00475192" w:rsidP="005C372C">
      <w:pPr>
        <w:pStyle w:val="ListParagraph"/>
        <w:numPr>
          <w:ilvl w:val="0"/>
          <w:numId w:val="9"/>
        </w:numPr>
        <w:rPr>
          <w:lang w:val="en-US"/>
        </w:rPr>
      </w:pPr>
      <w:r w:rsidRPr="431FEB55">
        <w:rPr>
          <w:lang w:val="en-US"/>
        </w:rPr>
        <w:t>Res</w:t>
      </w:r>
      <w:r w:rsidR="00594136" w:rsidRPr="431FEB55">
        <w:rPr>
          <w:lang w:val="en-US"/>
        </w:rPr>
        <w:t xml:space="preserve">tart </w:t>
      </w:r>
      <w:r w:rsidRPr="431FEB55">
        <w:rPr>
          <w:lang w:val="en-US"/>
        </w:rPr>
        <w:t>the VM</w:t>
      </w:r>
      <w:r w:rsidR="00594136" w:rsidRPr="431FEB55">
        <w:rPr>
          <w:lang w:val="en-US"/>
        </w:rPr>
        <w:t xml:space="preserve">, make sure you can access the floppy drive and </w:t>
      </w:r>
      <w:r w:rsidR="003A61A9" w:rsidRPr="00493B02">
        <w:rPr>
          <w:u w:val="single"/>
          <w:lang w:val="en-US"/>
        </w:rPr>
        <w:t>format it</w:t>
      </w:r>
      <w:r w:rsidR="003A61A9" w:rsidRPr="431FEB55">
        <w:rPr>
          <w:lang w:val="en-US"/>
        </w:rPr>
        <w:t xml:space="preserve"> (use the right-click menu in file explorer)</w:t>
      </w:r>
      <w:r w:rsidR="007D19CC" w:rsidRPr="431FEB55">
        <w:rPr>
          <w:lang w:val="en-US"/>
        </w:rPr>
        <w:t>.</w:t>
      </w:r>
      <w:r w:rsidR="00C3760D" w:rsidRPr="431FEB55">
        <w:rPr>
          <w:lang w:val="en-US"/>
        </w:rPr>
        <w:t xml:space="preserve"> </w:t>
      </w:r>
      <w:r w:rsidR="00CB271D" w:rsidRPr="431FEB55">
        <w:rPr>
          <w:lang w:val="en-US"/>
        </w:rPr>
        <w:t>What is the capacity</w:t>
      </w:r>
      <w:r w:rsidR="005A4110" w:rsidRPr="431FEB55">
        <w:rPr>
          <w:lang w:val="en-US"/>
        </w:rPr>
        <w:t xml:space="preserve"> of</w:t>
      </w:r>
      <w:r w:rsidR="00BB60DB" w:rsidRPr="431FEB55">
        <w:rPr>
          <w:lang w:val="en-US"/>
        </w:rPr>
        <w:t xml:space="preserve"> this disk?</w:t>
      </w:r>
      <w:r w:rsidR="007C3FCB">
        <w:rPr>
          <w:lang w:val="en-US"/>
        </w:rPr>
        <w:t xml:space="preserve"> Yes, that’s what it was like in the nineties </w:t>
      </w:r>
      <w:r w:rsidR="007C3FCB" w:rsidRPr="007C3FCB">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9"/>
          </mc:Choice>
          <mc:Fallback>
            <w:t>😉</w:t>
          </mc:Fallback>
        </mc:AlternateContent>
      </w:r>
    </w:p>
    <w:p w14:paraId="2744C888" w14:textId="03DFB70D" w:rsidR="00492982" w:rsidRDefault="00492982" w:rsidP="00492982">
      <w:pPr>
        <w:rPr>
          <w:lang w:val="en-US"/>
        </w:rPr>
      </w:pPr>
      <w:r w:rsidRPr="00492982">
        <w:rPr>
          <w:lang w:val="en-US"/>
        </w:rPr>
        <w:lastRenderedPageBreak/>
        <w:drawing>
          <wp:inline distT="0" distB="0" distL="0" distR="0" wp14:anchorId="387E0DA5" wp14:editId="448D5B07">
            <wp:extent cx="4248743" cy="5144218"/>
            <wp:effectExtent l="0" t="0" r="0" b="0"/>
            <wp:docPr id="1228080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80006" name="Picture 1" descr="A screenshot of a computer&#10;&#10;Description automatically generated"/>
                    <pic:cNvPicPr/>
                  </pic:nvPicPr>
                  <pic:blipFill>
                    <a:blip r:embed="rId16"/>
                    <a:stretch>
                      <a:fillRect/>
                    </a:stretch>
                  </pic:blipFill>
                  <pic:spPr>
                    <a:xfrm>
                      <a:off x="0" y="0"/>
                      <a:ext cx="4248743" cy="5144218"/>
                    </a:xfrm>
                    <a:prstGeom prst="rect">
                      <a:avLst/>
                    </a:prstGeom>
                  </pic:spPr>
                </pic:pic>
              </a:graphicData>
            </a:graphic>
          </wp:inline>
        </w:drawing>
      </w:r>
    </w:p>
    <w:p w14:paraId="1274CDEA" w14:textId="10F3FBAF" w:rsidR="00492982" w:rsidRPr="00492982" w:rsidRDefault="00492982" w:rsidP="00492982">
      <w:pPr>
        <w:rPr>
          <w:color w:val="FF0000"/>
          <w:lang w:val="en-US"/>
        </w:rPr>
      </w:pPr>
      <w:r w:rsidRPr="00492982">
        <w:rPr>
          <w:color w:val="FF0000"/>
          <w:lang w:val="en-US"/>
        </w:rPr>
        <w:t>1.38 MB</w:t>
      </w:r>
    </w:p>
    <w:p w14:paraId="1E83B78E" w14:textId="368DD16F" w:rsidR="00D06333" w:rsidRPr="00C55AF3" w:rsidRDefault="00BF4636" w:rsidP="00BF4636">
      <w:pPr>
        <w:pStyle w:val="Heading3"/>
        <w:rPr>
          <w:lang w:val="en-US"/>
        </w:rPr>
      </w:pPr>
      <w:r w:rsidRPr="00C55AF3">
        <w:rPr>
          <w:lang w:val="en-US"/>
        </w:rPr>
        <w:t xml:space="preserve">Prerequisites for AD </w:t>
      </w:r>
      <w:r w:rsidR="007C3FCB">
        <w:rPr>
          <w:lang w:val="en-US"/>
        </w:rPr>
        <w:t>BitLocker</w:t>
      </w:r>
      <w:r w:rsidRPr="00C55AF3">
        <w:rPr>
          <w:lang w:val="en-US"/>
        </w:rPr>
        <w:t xml:space="preserve"> management</w:t>
      </w:r>
    </w:p>
    <w:p w14:paraId="35B7A30B" w14:textId="46848D7D" w:rsidR="008B3957" w:rsidRDefault="00A2043E" w:rsidP="00B618B2">
      <w:pPr>
        <w:rPr>
          <w:lang w:val="en-US"/>
        </w:rPr>
      </w:pPr>
      <w:r w:rsidRPr="00A2043E">
        <w:rPr>
          <w:lang w:val="en-US"/>
        </w:rPr>
        <w:t xml:space="preserve">Active </w:t>
      </w:r>
      <w:r w:rsidR="00C55AF3">
        <w:rPr>
          <w:lang w:val="en-US"/>
        </w:rPr>
        <w:t>D</w:t>
      </w:r>
      <w:r w:rsidRPr="00A2043E">
        <w:rPr>
          <w:lang w:val="en-US"/>
        </w:rPr>
        <w:t>irectory allow</w:t>
      </w:r>
      <w:r w:rsidR="008A159E">
        <w:rPr>
          <w:lang w:val="en-US"/>
        </w:rPr>
        <w:t>s</w:t>
      </w:r>
      <w:r w:rsidRPr="00A2043E">
        <w:rPr>
          <w:lang w:val="en-US"/>
        </w:rPr>
        <w:t xml:space="preserve"> u</w:t>
      </w:r>
      <w:r>
        <w:rPr>
          <w:lang w:val="en-US"/>
        </w:rPr>
        <w:t>s to</w:t>
      </w:r>
      <w:r w:rsidR="00CA0A42">
        <w:rPr>
          <w:lang w:val="en-US"/>
        </w:rPr>
        <w:t xml:space="preserve"> centrally</w:t>
      </w:r>
      <w:r>
        <w:rPr>
          <w:lang w:val="en-US"/>
        </w:rPr>
        <w:t xml:space="preserve"> </w:t>
      </w:r>
      <w:r w:rsidR="005F4342">
        <w:rPr>
          <w:lang w:val="en-US"/>
        </w:rPr>
        <w:t>manage</w:t>
      </w:r>
      <w:r>
        <w:rPr>
          <w:lang w:val="en-US"/>
        </w:rPr>
        <w:t xml:space="preserve"> </w:t>
      </w:r>
      <w:r w:rsidR="007C3FCB">
        <w:rPr>
          <w:lang w:val="en-US"/>
        </w:rPr>
        <w:t>several</w:t>
      </w:r>
      <w:r>
        <w:rPr>
          <w:lang w:val="en-US"/>
        </w:rPr>
        <w:t xml:space="preserve"> </w:t>
      </w:r>
      <w:r w:rsidR="00CA0A42">
        <w:rPr>
          <w:lang w:val="en-US"/>
        </w:rPr>
        <w:t xml:space="preserve">rules and policies </w:t>
      </w:r>
      <w:r w:rsidR="007C3FCB">
        <w:rPr>
          <w:lang w:val="en-US"/>
        </w:rPr>
        <w:t>regarding</w:t>
      </w:r>
      <w:r w:rsidR="00CA0A42">
        <w:rPr>
          <w:lang w:val="en-US"/>
        </w:rPr>
        <w:t xml:space="preserve"> </w:t>
      </w:r>
      <w:r w:rsidR="007C3FCB">
        <w:rPr>
          <w:lang w:val="en-US"/>
        </w:rPr>
        <w:t>BitLocker</w:t>
      </w:r>
      <w:r w:rsidR="00CA0A42">
        <w:rPr>
          <w:lang w:val="en-US"/>
        </w:rPr>
        <w:t xml:space="preserve"> for the Windows client systems</w:t>
      </w:r>
      <w:r w:rsidR="004F09DA">
        <w:rPr>
          <w:lang w:val="en-US"/>
        </w:rPr>
        <w:t xml:space="preserve"> in a domain</w:t>
      </w:r>
      <w:r w:rsidR="00CA0A42">
        <w:rPr>
          <w:lang w:val="en-US"/>
        </w:rPr>
        <w:t xml:space="preserve">. </w:t>
      </w:r>
      <w:r w:rsidR="00703314">
        <w:rPr>
          <w:lang w:val="en-US"/>
        </w:rPr>
        <w:t xml:space="preserve">This is done </w:t>
      </w:r>
      <w:r w:rsidR="005F4342">
        <w:rPr>
          <w:lang w:val="en-US"/>
        </w:rPr>
        <w:t xml:space="preserve">through </w:t>
      </w:r>
      <w:r w:rsidR="0010453E">
        <w:rPr>
          <w:lang w:val="en-US"/>
        </w:rPr>
        <w:t xml:space="preserve">so-called </w:t>
      </w:r>
      <w:r w:rsidR="005F4342">
        <w:rPr>
          <w:lang w:val="en-US"/>
        </w:rPr>
        <w:t>Group Policy Objects</w:t>
      </w:r>
      <w:r w:rsidR="0010453E">
        <w:rPr>
          <w:lang w:val="en-US"/>
        </w:rPr>
        <w:t xml:space="preserve"> </w:t>
      </w:r>
      <w:sdt>
        <w:sdtPr>
          <w:rPr>
            <w:lang w:val="en-US"/>
          </w:rPr>
          <w:id w:val="-534422416"/>
          <w:citation/>
        </w:sdtPr>
        <w:sdtContent>
          <w:r w:rsidR="00F62022">
            <w:rPr>
              <w:lang w:val="en-US"/>
            </w:rPr>
            <w:fldChar w:fldCharType="begin"/>
          </w:r>
          <w:r w:rsidR="00F62022" w:rsidRPr="00F62022">
            <w:rPr>
              <w:lang w:val="en-US"/>
            </w:rPr>
            <w:instrText xml:space="preserve"> CITATION Led \l 2067 </w:instrText>
          </w:r>
          <w:r w:rsidR="00F62022">
            <w:rPr>
              <w:lang w:val="en-US"/>
            </w:rPr>
            <w:fldChar w:fldCharType="separate"/>
          </w:r>
          <w:r w:rsidR="00FA397B" w:rsidRPr="00FA397B">
            <w:rPr>
              <w:noProof/>
              <w:lang w:val="en-US"/>
            </w:rPr>
            <w:t>[1]</w:t>
          </w:r>
          <w:r w:rsidR="00F62022">
            <w:rPr>
              <w:lang w:val="en-US"/>
            </w:rPr>
            <w:fldChar w:fldCharType="end"/>
          </w:r>
        </w:sdtContent>
      </w:sdt>
      <w:r w:rsidR="00F62022">
        <w:rPr>
          <w:lang w:val="en-US"/>
        </w:rPr>
        <w:t xml:space="preserve"> </w:t>
      </w:r>
      <w:r w:rsidR="0021319E">
        <w:rPr>
          <w:lang w:val="en-US"/>
        </w:rPr>
        <w:t>. Therefore, we first need to install the relevant</w:t>
      </w:r>
      <w:r w:rsidR="00D86B5E">
        <w:rPr>
          <w:lang w:val="en-US"/>
        </w:rPr>
        <w:t xml:space="preserve"> </w:t>
      </w:r>
      <w:r w:rsidR="00142FB2">
        <w:rPr>
          <w:lang w:val="en-US"/>
        </w:rPr>
        <w:t xml:space="preserve">‘Windows Optional </w:t>
      </w:r>
      <w:proofErr w:type="gramStart"/>
      <w:r w:rsidR="00142FB2">
        <w:rPr>
          <w:lang w:val="en-US"/>
        </w:rPr>
        <w:t>Features</w:t>
      </w:r>
      <w:r w:rsidR="0021319E">
        <w:rPr>
          <w:lang w:val="en-US"/>
        </w:rPr>
        <w:t>’</w:t>
      </w:r>
      <w:proofErr w:type="gramEnd"/>
      <w:r w:rsidR="00142FB2">
        <w:rPr>
          <w:lang w:val="en-US"/>
        </w:rPr>
        <w:t xml:space="preserve"> for </w:t>
      </w:r>
      <w:r w:rsidR="00B176AF">
        <w:rPr>
          <w:lang w:val="en-US"/>
        </w:rPr>
        <w:t xml:space="preserve">remote system administration </w:t>
      </w:r>
      <w:r w:rsidR="00EB3821">
        <w:rPr>
          <w:lang w:val="en-US"/>
        </w:rPr>
        <w:t>on our Windows 11 client machine.</w:t>
      </w:r>
      <w:r w:rsidR="008B3957">
        <w:rPr>
          <w:lang w:val="en-US"/>
        </w:rPr>
        <w:t xml:space="preserve"> </w:t>
      </w:r>
    </w:p>
    <w:p w14:paraId="6FD4A7B3" w14:textId="5D7EB1B0" w:rsidR="00B618B2" w:rsidRDefault="00B618B2" w:rsidP="00B618B2">
      <w:pPr>
        <w:rPr>
          <w:lang w:val="en-US"/>
        </w:rPr>
      </w:pPr>
    </w:p>
    <w:p w14:paraId="4683C6A2" w14:textId="5AC65122" w:rsidR="00E54EB1" w:rsidRPr="00E54EB1" w:rsidRDefault="004E7AD9" w:rsidP="00E54EB1">
      <w:pPr>
        <w:pStyle w:val="Heading1"/>
        <w:numPr>
          <w:ilvl w:val="0"/>
          <w:numId w:val="0"/>
        </w:numPr>
        <w:rPr>
          <w:lang w:val="en-US"/>
        </w:rPr>
      </w:pPr>
      <w:r w:rsidRPr="00C33303">
        <w:rPr>
          <w:lang w:val="en-US"/>
        </w:rPr>
        <w:t xml:space="preserve">Step </w:t>
      </w:r>
      <w:r>
        <w:fldChar w:fldCharType="begin"/>
      </w:r>
      <w:r w:rsidRPr="00C33303">
        <w:rPr>
          <w:lang w:val="en-US"/>
        </w:rPr>
        <w:instrText xml:space="preserve"> SEQ Step \* ARABIC </w:instrText>
      </w:r>
      <w:r>
        <w:fldChar w:fldCharType="separate"/>
      </w:r>
      <w:r w:rsidR="00FA397B">
        <w:rPr>
          <w:noProof/>
          <w:lang w:val="en-US"/>
        </w:rPr>
        <w:t>3</w:t>
      </w:r>
      <w:r>
        <w:fldChar w:fldCharType="end"/>
      </w:r>
      <w:r w:rsidRPr="00C33303">
        <w:rPr>
          <w:lang w:val="en-US"/>
        </w:rPr>
        <w:t xml:space="preserve"> </w:t>
      </w:r>
      <w:r w:rsidR="0021319E" w:rsidRPr="00C33303">
        <w:rPr>
          <w:lang w:val="en-US"/>
        </w:rPr>
        <w:t>– Install</w:t>
      </w:r>
      <w:r w:rsidRPr="00C33303">
        <w:rPr>
          <w:lang w:val="en-US"/>
        </w:rPr>
        <w:t xml:space="preserve"> RSAT tools for GPM and </w:t>
      </w:r>
      <w:r w:rsidR="007C3FCB">
        <w:rPr>
          <w:lang w:val="en-US"/>
        </w:rPr>
        <w:t>BitLocker</w:t>
      </w:r>
    </w:p>
    <w:p w14:paraId="1E45C359" w14:textId="0EB142F1" w:rsidR="00C33303" w:rsidRDefault="00883613" w:rsidP="005C372C">
      <w:pPr>
        <w:pStyle w:val="ListParagraph"/>
        <w:numPr>
          <w:ilvl w:val="0"/>
          <w:numId w:val="6"/>
        </w:numPr>
        <w:rPr>
          <w:lang w:val="en-US"/>
        </w:rPr>
      </w:pPr>
      <w:r w:rsidRPr="005C4708">
        <w:rPr>
          <w:lang w:val="en-US"/>
        </w:rPr>
        <w:t xml:space="preserve">Log into your </w:t>
      </w:r>
      <w:r w:rsidR="003773C3" w:rsidRPr="005C4708">
        <w:rPr>
          <w:lang w:val="en-US"/>
        </w:rPr>
        <w:t xml:space="preserve">Windows 11 VM with your </w:t>
      </w:r>
      <w:r w:rsidR="00B63222" w:rsidRPr="005C4708">
        <w:rPr>
          <w:lang w:val="en-US"/>
        </w:rPr>
        <w:t>domain administrat</w:t>
      </w:r>
      <w:r w:rsidR="008749E4" w:rsidRPr="005C4708">
        <w:rPr>
          <w:lang w:val="en-US"/>
        </w:rPr>
        <w:t>or account ‘COMPANY-&lt;</w:t>
      </w:r>
      <w:proofErr w:type="spellStart"/>
      <w:r w:rsidR="008749E4" w:rsidRPr="005C4708">
        <w:rPr>
          <w:lang w:val="en-US"/>
        </w:rPr>
        <w:t>firstname</w:t>
      </w:r>
      <w:proofErr w:type="spellEnd"/>
      <w:r w:rsidR="008749E4" w:rsidRPr="005C4708">
        <w:rPr>
          <w:lang w:val="en-US"/>
        </w:rPr>
        <w:t>&gt;\</w:t>
      </w:r>
      <w:r w:rsidR="00A67BBA">
        <w:rPr>
          <w:lang w:val="en-US"/>
        </w:rPr>
        <w:t>A</w:t>
      </w:r>
      <w:r w:rsidR="008749E4" w:rsidRPr="005C4708">
        <w:rPr>
          <w:lang w:val="en-US"/>
        </w:rPr>
        <w:t>dministrator’</w:t>
      </w:r>
      <w:r w:rsidR="00A67BBA">
        <w:rPr>
          <w:lang w:val="en-US"/>
        </w:rPr>
        <w:t xml:space="preserve"> or ‘Donald’.</w:t>
      </w:r>
      <w:r w:rsidR="005C4708" w:rsidRPr="005C4708">
        <w:rPr>
          <w:lang w:val="en-US"/>
        </w:rPr>
        <w:t xml:space="preserve"> </w:t>
      </w:r>
    </w:p>
    <w:p w14:paraId="3CFFB337" w14:textId="329FE282" w:rsidR="004D3512" w:rsidRDefault="00572B79" w:rsidP="005C372C">
      <w:pPr>
        <w:pStyle w:val="ListParagraph"/>
        <w:numPr>
          <w:ilvl w:val="0"/>
          <w:numId w:val="6"/>
        </w:numPr>
        <w:rPr>
          <w:lang w:val="en-US"/>
        </w:rPr>
      </w:pPr>
      <w:bookmarkStart w:id="0" w:name="_Hlk184998270"/>
      <w:r>
        <w:rPr>
          <w:lang w:val="en-US"/>
        </w:rPr>
        <w:t xml:space="preserve">If you’ve done the lab </w:t>
      </w:r>
      <w:r w:rsidR="0061475E">
        <w:rPr>
          <w:lang w:val="en-US"/>
        </w:rPr>
        <w:t>about WSUS already</w:t>
      </w:r>
      <w:r w:rsidR="009162F8">
        <w:rPr>
          <w:lang w:val="en-US"/>
        </w:rPr>
        <w:t xml:space="preserve">, </w:t>
      </w:r>
      <w:r w:rsidR="006331CC">
        <w:rPr>
          <w:lang w:val="en-US"/>
        </w:rPr>
        <w:t>you would need to have</w:t>
      </w:r>
      <w:r w:rsidR="00A4649A">
        <w:rPr>
          <w:lang w:val="en-US"/>
        </w:rPr>
        <w:t xml:space="preserve"> Windows Optional Features to be </w:t>
      </w:r>
      <w:r w:rsidR="006331CC">
        <w:rPr>
          <w:lang w:val="en-US"/>
        </w:rPr>
        <w:t xml:space="preserve">downloaded onto your WSUS server. </w:t>
      </w:r>
      <w:r w:rsidR="00214D11">
        <w:rPr>
          <w:lang w:val="en-US"/>
        </w:rPr>
        <w:t>This would require a rather large and slow download on your Windows Server VM. Therefore, as a more pragmatic method for this lab setup, temporarily unlink your Windows 11 VM from the WSUS server:</w:t>
      </w:r>
      <w:bookmarkEnd w:id="0"/>
    </w:p>
    <w:p w14:paraId="3E03E4CA" w14:textId="4785ADC1" w:rsidR="006331CC" w:rsidRPr="006331CC" w:rsidRDefault="006331CC" w:rsidP="006331CC">
      <w:pPr>
        <w:pStyle w:val="ListParagraph"/>
        <w:numPr>
          <w:ilvl w:val="1"/>
          <w:numId w:val="6"/>
        </w:numPr>
        <w:rPr>
          <w:lang w:val="en-US"/>
        </w:rPr>
      </w:pPr>
      <w:r w:rsidRPr="006331CC">
        <w:rPr>
          <w:lang w:val="en-US"/>
        </w:rPr>
        <w:t xml:space="preserve">in Server Manager via </w:t>
      </w:r>
      <w:r w:rsidR="00214D11">
        <w:rPr>
          <w:lang w:val="en-US"/>
        </w:rPr>
        <w:t>the</w:t>
      </w:r>
      <w:r w:rsidRPr="006331CC">
        <w:rPr>
          <w:lang w:val="en-US"/>
        </w:rPr>
        <w:t xml:space="preserve"> Group Policy Editor</w:t>
      </w:r>
      <w:r w:rsidR="00214D11">
        <w:rPr>
          <w:lang w:val="en-US"/>
        </w:rPr>
        <w:t>: right click the policy you’ve created with WSUS settings and uncheck</w:t>
      </w:r>
      <w:r w:rsidRPr="006331CC">
        <w:rPr>
          <w:lang w:val="en-US"/>
        </w:rPr>
        <w:t xml:space="preserve"> 'link enabled' </w:t>
      </w:r>
    </w:p>
    <w:p w14:paraId="366CE06A" w14:textId="1C1601C5" w:rsidR="006331CC" w:rsidRPr="006331CC" w:rsidRDefault="006331CC" w:rsidP="006331CC">
      <w:pPr>
        <w:pStyle w:val="ListParagraph"/>
        <w:numPr>
          <w:ilvl w:val="1"/>
          <w:numId w:val="6"/>
        </w:numPr>
        <w:rPr>
          <w:lang w:val="en-US"/>
        </w:rPr>
      </w:pPr>
      <w:r w:rsidRPr="006331CC">
        <w:rPr>
          <w:lang w:val="en-US"/>
        </w:rPr>
        <w:t>in Server Manager via de WSUS tool</w:t>
      </w:r>
      <w:r w:rsidR="00371894">
        <w:rPr>
          <w:lang w:val="en-US"/>
        </w:rPr>
        <w:t xml:space="preserve">: remove your Windows 11 </w:t>
      </w:r>
      <w:r w:rsidRPr="006331CC">
        <w:rPr>
          <w:lang w:val="en-US"/>
        </w:rPr>
        <w:t>desktop (</w:t>
      </w:r>
      <w:r w:rsidR="00371894">
        <w:rPr>
          <w:lang w:val="en-US"/>
        </w:rPr>
        <w:t xml:space="preserve">you might need to set the </w:t>
      </w:r>
      <w:r w:rsidRPr="006331CC">
        <w:rPr>
          <w:lang w:val="en-US"/>
        </w:rPr>
        <w:t xml:space="preserve">view </w:t>
      </w:r>
      <w:r w:rsidR="00371894">
        <w:rPr>
          <w:lang w:val="en-US"/>
        </w:rPr>
        <w:t>to</w:t>
      </w:r>
      <w:r w:rsidRPr="006331CC">
        <w:rPr>
          <w:lang w:val="en-US"/>
        </w:rPr>
        <w:t xml:space="preserve"> 'any' </w:t>
      </w:r>
      <w:r w:rsidR="00371894">
        <w:rPr>
          <w:lang w:val="en-US"/>
        </w:rPr>
        <w:t>to see the PC</w:t>
      </w:r>
      <w:r w:rsidRPr="006331CC">
        <w:rPr>
          <w:lang w:val="en-US"/>
        </w:rPr>
        <w:t>)</w:t>
      </w:r>
    </w:p>
    <w:p w14:paraId="34D60EE6" w14:textId="3AA31A4B" w:rsidR="006331CC" w:rsidRPr="00ED3FF7" w:rsidRDefault="00ED3FF7" w:rsidP="00ED3FF7">
      <w:pPr>
        <w:pStyle w:val="ListParagraph"/>
        <w:numPr>
          <w:ilvl w:val="1"/>
          <w:numId w:val="6"/>
        </w:numPr>
        <w:rPr>
          <w:lang w:val="en-US"/>
        </w:rPr>
      </w:pPr>
      <w:r>
        <w:rPr>
          <w:lang w:val="en-US"/>
        </w:rPr>
        <w:t>Reboot your</w:t>
      </w:r>
      <w:r w:rsidR="006331CC" w:rsidRPr="006331CC">
        <w:rPr>
          <w:lang w:val="en-US"/>
        </w:rPr>
        <w:t xml:space="preserve"> </w:t>
      </w:r>
      <w:r>
        <w:rPr>
          <w:lang w:val="en-US"/>
        </w:rPr>
        <w:t>W</w:t>
      </w:r>
      <w:r w:rsidR="006331CC" w:rsidRPr="006331CC">
        <w:rPr>
          <w:lang w:val="en-US"/>
        </w:rPr>
        <w:t>i</w:t>
      </w:r>
      <w:r>
        <w:rPr>
          <w:lang w:val="en-US"/>
        </w:rPr>
        <w:t xml:space="preserve">ndows 11 VM and/or execute a </w:t>
      </w:r>
      <w:r w:rsidR="006331CC" w:rsidRPr="006331CC">
        <w:rPr>
          <w:lang w:val="en-US"/>
        </w:rPr>
        <w:t>'</w:t>
      </w:r>
      <w:proofErr w:type="spellStart"/>
      <w:r w:rsidR="006331CC" w:rsidRPr="006331CC">
        <w:rPr>
          <w:lang w:val="en-US"/>
        </w:rPr>
        <w:t>gpupdate</w:t>
      </w:r>
      <w:proofErr w:type="spellEnd"/>
      <w:r w:rsidR="006331CC" w:rsidRPr="006331CC">
        <w:rPr>
          <w:lang w:val="en-US"/>
        </w:rPr>
        <w:t xml:space="preserve"> /force'</w:t>
      </w:r>
    </w:p>
    <w:p w14:paraId="5C97DEA6" w14:textId="78436546" w:rsidR="005C4708" w:rsidRDefault="009218B5" w:rsidP="005C372C">
      <w:pPr>
        <w:pStyle w:val="ListParagraph"/>
        <w:numPr>
          <w:ilvl w:val="0"/>
          <w:numId w:val="6"/>
        </w:numPr>
        <w:rPr>
          <w:lang w:val="en-US"/>
        </w:rPr>
      </w:pPr>
      <w:r>
        <w:rPr>
          <w:lang w:val="en-US"/>
        </w:rPr>
        <w:t>Go to the</w:t>
      </w:r>
      <w:r w:rsidR="002941E4" w:rsidRPr="002941E4">
        <w:rPr>
          <w:lang w:val="en-US"/>
        </w:rPr>
        <w:t xml:space="preserve"> ‘Windows optional feature</w:t>
      </w:r>
      <w:r>
        <w:rPr>
          <w:lang w:val="en-US"/>
        </w:rPr>
        <w:t>s</w:t>
      </w:r>
      <w:r w:rsidR="002941E4" w:rsidRPr="002941E4">
        <w:rPr>
          <w:lang w:val="en-US"/>
        </w:rPr>
        <w:t>’</w:t>
      </w:r>
      <w:r>
        <w:rPr>
          <w:lang w:val="en-US"/>
        </w:rPr>
        <w:t xml:space="preserve"> </w:t>
      </w:r>
      <w:r w:rsidR="000A0B99">
        <w:rPr>
          <w:lang w:val="en-US"/>
        </w:rPr>
        <w:t>settings window</w:t>
      </w:r>
      <w:r w:rsidR="002941E4" w:rsidRPr="002941E4">
        <w:rPr>
          <w:lang w:val="en-US"/>
        </w:rPr>
        <w:t xml:space="preserve"> (via Settings –</w:t>
      </w:r>
      <w:r w:rsidR="00C41F0C">
        <w:rPr>
          <w:lang w:val="en-US"/>
        </w:rPr>
        <w:t xml:space="preserve"> </w:t>
      </w:r>
      <w:r w:rsidR="00ED3FF7">
        <w:rPr>
          <w:lang w:val="en-US"/>
        </w:rPr>
        <w:t>System</w:t>
      </w:r>
      <w:r w:rsidR="00C41F0C">
        <w:rPr>
          <w:lang w:val="en-US"/>
        </w:rPr>
        <w:t xml:space="preserve"> </w:t>
      </w:r>
      <w:r w:rsidR="002941E4" w:rsidRPr="002941E4">
        <w:rPr>
          <w:lang w:val="en-US"/>
        </w:rPr>
        <w:t>–</w:t>
      </w:r>
      <w:r w:rsidR="00C41F0C">
        <w:rPr>
          <w:lang w:val="en-US"/>
        </w:rPr>
        <w:t xml:space="preserve"> </w:t>
      </w:r>
      <w:r w:rsidR="002941E4" w:rsidRPr="002941E4">
        <w:rPr>
          <w:lang w:val="en-US"/>
        </w:rPr>
        <w:t>Optional Features)</w:t>
      </w:r>
      <w:r w:rsidR="000A0B99">
        <w:rPr>
          <w:lang w:val="en-US"/>
        </w:rPr>
        <w:t>, and install the following features</w:t>
      </w:r>
      <w:r w:rsidR="00472F1A">
        <w:rPr>
          <w:lang w:val="en-US"/>
        </w:rPr>
        <w:t xml:space="preserve"> (if</w:t>
      </w:r>
      <w:r w:rsidR="00E90C15">
        <w:rPr>
          <w:lang w:val="en-US"/>
        </w:rPr>
        <w:t xml:space="preserve"> </w:t>
      </w:r>
      <w:r w:rsidR="00472F1A">
        <w:rPr>
          <w:lang w:val="en-US"/>
        </w:rPr>
        <w:t xml:space="preserve">not </w:t>
      </w:r>
      <w:r w:rsidR="008A2BC6">
        <w:rPr>
          <w:lang w:val="en-US"/>
        </w:rPr>
        <w:t>yet</w:t>
      </w:r>
      <w:r w:rsidR="00472F1A">
        <w:rPr>
          <w:lang w:val="en-US"/>
        </w:rPr>
        <w:t xml:space="preserve"> installed</w:t>
      </w:r>
      <w:r w:rsidR="00C41F0C">
        <w:rPr>
          <w:lang w:val="en-US"/>
        </w:rPr>
        <w:t xml:space="preserve"> already</w:t>
      </w:r>
      <w:r w:rsidR="00472F1A">
        <w:rPr>
          <w:lang w:val="en-US"/>
        </w:rPr>
        <w:t>)</w:t>
      </w:r>
      <w:r w:rsidR="000A0B99">
        <w:rPr>
          <w:lang w:val="en-US"/>
        </w:rPr>
        <w:t>:</w:t>
      </w:r>
    </w:p>
    <w:p w14:paraId="4F5A2350" w14:textId="513A54D1" w:rsidR="000A0B99" w:rsidRDefault="000A0B99" w:rsidP="005C372C">
      <w:pPr>
        <w:pStyle w:val="ListParagraph"/>
        <w:numPr>
          <w:ilvl w:val="1"/>
          <w:numId w:val="6"/>
        </w:numPr>
        <w:rPr>
          <w:lang w:val="en-US"/>
        </w:rPr>
      </w:pPr>
      <w:r>
        <w:rPr>
          <w:lang w:val="en-US"/>
        </w:rPr>
        <w:t>RSAT</w:t>
      </w:r>
      <w:r w:rsidR="009202E6">
        <w:rPr>
          <w:lang w:val="en-US"/>
        </w:rPr>
        <w:t xml:space="preserve">: </w:t>
      </w:r>
      <w:r w:rsidR="00CA6194">
        <w:rPr>
          <w:lang w:val="en-US"/>
        </w:rPr>
        <w:t xml:space="preserve">Group Policy Management </w:t>
      </w:r>
      <w:r w:rsidR="008A2BC6">
        <w:rPr>
          <w:lang w:val="en-US"/>
        </w:rPr>
        <w:t>Tools</w:t>
      </w:r>
      <w:r w:rsidR="00CA6194">
        <w:rPr>
          <w:lang w:val="en-US"/>
        </w:rPr>
        <w:t xml:space="preserve"> Utilities</w:t>
      </w:r>
      <w:r w:rsidR="0077520F">
        <w:rPr>
          <w:lang w:val="en-US"/>
        </w:rPr>
        <w:t xml:space="preserve"> </w:t>
      </w:r>
    </w:p>
    <w:p w14:paraId="39B78A7A" w14:textId="51DBE687" w:rsidR="00472F1A" w:rsidRPr="005C4708" w:rsidRDefault="00E90C15" w:rsidP="005C372C">
      <w:pPr>
        <w:pStyle w:val="ListParagraph"/>
        <w:numPr>
          <w:ilvl w:val="1"/>
          <w:numId w:val="6"/>
        </w:numPr>
        <w:rPr>
          <w:lang w:val="en-US"/>
        </w:rPr>
      </w:pPr>
      <w:r>
        <w:rPr>
          <w:lang w:val="en-US"/>
        </w:rPr>
        <w:t>RSAT</w:t>
      </w:r>
      <w:r w:rsidR="00CA6194">
        <w:rPr>
          <w:lang w:val="en-US"/>
        </w:rPr>
        <w:t xml:space="preserve">: </w:t>
      </w:r>
      <w:r w:rsidR="007C3FCB">
        <w:rPr>
          <w:lang w:val="en-US"/>
        </w:rPr>
        <w:t>BitLocker</w:t>
      </w:r>
      <w:r w:rsidR="008A2BC6">
        <w:rPr>
          <w:lang w:val="en-US"/>
        </w:rPr>
        <w:t xml:space="preserve"> Drive Encryption Administration</w:t>
      </w:r>
      <w:r w:rsidR="00AE1C8D">
        <w:rPr>
          <w:lang w:val="en-US"/>
        </w:rPr>
        <w:t xml:space="preserve"> Utilities</w:t>
      </w:r>
    </w:p>
    <w:p w14:paraId="0A6EEDB5" w14:textId="3B15B4CE" w:rsidR="00A55A00" w:rsidRDefault="009E2467" w:rsidP="005C372C">
      <w:pPr>
        <w:pStyle w:val="ListParagraph"/>
        <w:numPr>
          <w:ilvl w:val="0"/>
          <w:numId w:val="6"/>
        </w:numPr>
        <w:rPr>
          <w:lang w:val="en-US"/>
        </w:rPr>
      </w:pPr>
      <w:r>
        <w:rPr>
          <w:lang w:val="en-US"/>
        </w:rPr>
        <w:lastRenderedPageBreak/>
        <w:t>Log into the King server as</w:t>
      </w:r>
      <w:r w:rsidR="00B42929">
        <w:rPr>
          <w:lang w:val="en-US"/>
        </w:rPr>
        <w:t xml:space="preserve"> </w:t>
      </w:r>
      <w:r>
        <w:rPr>
          <w:lang w:val="en-US"/>
        </w:rPr>
        <w:t xml:space="preserve">domain </w:t>
      </w:r>
      <w:r w:rsidR="00894C5F">
        <w:rPr>
          <w:lang w:val="en-US"/>
        </w:rPr>
        <w:t>admin ‘Donald’</w:t>
      </w:r>
      <w:r w:rsidR="00B41061">
        <w:rPr>
          <w:lang w:val="en-US"/>
        </w:rPr>
        <w:t xml:space="preserve">, and install the </w:t>
      </w:r>
      <w:r w:rsidR="0021319E">
        <w:rPr>
          <w:lang w:val="en-US"/>
        </w:rPr>
        <w:t>BitLocker</w:t>
      </w:r>
      <w:r w:rsidR="00B41061">
        <w:rPr>
          <w:lang w:val="en-US"/>
        </w:rPr>
        <w:t xml:space="preserve"> tools on this server</w:t>
      </w:r>
      <w:r w:rsidR="00C107E0">
        <w:rPr>
          <w:lang w:val="en-US"/>
        </w:rPr>
        <w:t xml:space="preserve"> by running the following cmdlet</w:t>
      </w:r>
      <w:r w:rsidR="00B41061">
        <w:rPr>
          <w:lang w:val="en-US"/>
        </w:rPr>
        <w:t>:</w:t>
      </w:r>
    </w:p>
    <w:p w14:paraId="0AE86991" w14:textId="606650BE" w:rsidR="00A55A00" w:rsidRPr="00F1250D" w:rsidRDefault="00A55A00" w:rsidP="00F1250D">
      <w:pPr>
        <w:pStyle w:val="Command"/>
        <w:ind w:left="1134" w:hanging="283"/>
        <w:rPr>
          <w:sz w:val="16"/>
          <w:szCs w:val="18"/>
        </w:rPr>
      </w:pPr>
      <w:r w:rsidRPr="00F1250D">
        <w:rPr>
          <w:sz w:val="16"/>
          <w:szCs w:val="18"/>
        </w:rPr>
        <w:t>Install-</w:t>
      </w:r>
      <w:proofErr w:type="spellStart"/>
      <w:r w:rsidRPr="00F1250D">
        <w:rPr>
          <w:sz w:val="16"/>
          <w:szCs w:val="18"/>
        </w:rPr>
        <w:t>WindowsFeature</w:t>
      </w:r>
      <w:proofErr w:type="spellEnd"/>
      <w:r w:rsidRPr="00F1250D">
        <w:rPr>
          <w:sz w:val="16"/>
          <w:szCs w:val="18"/>
        </w:rPr>
        <w:t xml:space="preserve"> BitLocker </w:t>
      </w:r>
      <w:r w:rsidR="00743A14">
        <w:rPr>
          <w:sz w:val="16"/>
          <w:szCs w:val="18"/>
        </w:rPr>
        <w:t>-</w:t>
      </w:r>
      <w:proofErr w:type="spellStart"/>
      <w:r w:rsidRPr="00F1250D">
        <w:rPr>
          <w:sz w:val="16"/>
          <w:szCs w:val="18"/>
        </w:rPr>
        <w:t>IncludeAllSubFeature</w:t>
      </w:r>
      <w:proofErr w:type="spellEnd"/>
      <w:r w:rsidRPr="00F1250D">
        <w:rPr>
          <w:sz w:val="16"/>
          <w:szCs w:val="18"/>
        </w:rPr>
        <w:t xml:space="preserve"> </w:t>
      </w:r>
      <w:r w:rsidR="00743A14">
        <w:rPr>
          <w:sz w:val="16"/>
          <w:szCs w:val="18"/>
        </w:rPr>
        <w:t>-</w:t>
      </w:r>
      <w:proofErr w:type="spellStart"/>
      <w:r w:rsidRPr="00F1250D">
        <w:rPr>
          <w:sz w:val="16"/>
          <w:szCs w:val="18"/>
        </w:rPr>
        <w:t>IncludeManagementTools</w:t>
      </w:r>
      <w:proofErr w:type="spellEnd"/>
    </w:p>
    <w:p w14:paraId="0B3C0691" w14:textId="32F2E713" w:rsidR="009E2467" w:rsidRDefault="00F40A70" w:rsidP="00A55A00">
      <w:pPr>
        <w:pStyle w:val="ListParagraph"/>
        <w:rPr>
          <w:lang w:val="en-US"/>
        </w:rPr>
      </w:pPr>
      <w:r>
        <w:rPr>
          <w:lang w:val="en-US"/>
        </w:rPr>
        <w:t>And restart the server</w:t>
      </w:r>
      <w:r w:rsidR="00016C98">
        <w:rPr>
          <w:lang w:val="en-US"/>
        </w:rPr>
        <w:t>.</w:t>
      </w:r>
    </w:p>
    <w:p w14:paraId="23F2889C" w14:textId="3BF1A307" w:rsidR="00361E1A" w:rsidRPr="00361E1A" w:rsidRDefault="00361E1A" w:rsidP="00361E1A">
      <w:pPr>
        <w:rPr>
          <w:lang w:val="en-US"/>
        </w:rPr>
      </w:pPr>
      <w:r w:rsidRPr="00361E1A">
        <w:rPr>
          <w:lang w:val="en-US"/>
        </w:rPr>
        <w:drawing>
          <wp:inline distT="0" distB="0" distL="0" distR="0" wp14:anchorId="400814EA" wp14:editId="0E5FF545">
            <wp:extent cx="5396230" cy="1010285"/>
            <wp:effectExtent l="0" t="0" r="0" b="0"/>
            <wp:docPr id="126705074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50740" name="Picture 1" descr="A screen shot of a computer screen&#10;&#10;Description automatically generated"/>
                    <pic:cNvPicPr/>
                  </pic:nvPicPr>
                  <pic:blipFill>
                    <a:blip r:embed="rId17"/>
                    <a:stretch>
                      <a:fillRect/>
                    </a:stretch>
                  </pic:blipFill>
                  <pic:spPr>
                    <a:xfrm>
                      <a:off x="0" y="0"/>
                      <a:ext cx="5396230" cy="1010285"/>
                    </a:xfrm>
                    <a:prstGeom prst="rect">
                      <a:avLst/>
                    </a:prstGeom>
                  </pic:spPr>
                </pic:pic>
              </a:graphicData>
            </a:graphic>
          </wp:inline>
        </w:drawing>
      </w:r>
    </w:p>
    <w:p w14:paraId="759C5A07" w14:textId="2F2CB4AA" w:rsidR="008A2BC6" w:rsidRPr="00666FA8" w:rsidRDefault="00016C98" w:rsidP="005C372C">
      <w:pPr>
        <w:pStyle w:val="ListParagraph"/>
        <w:numPr>
          <w:ilvl w:val="0"/>
          <w:numId w:val="6"/>
        </w:numPr>
        <w:rPr>
          <w:lang w:val="en-US"/>
        </w:rPr>
      </w:pPr>
      <w:r>
        <w:rPr>
          <w:lang w:val="en-US"/>
        </w:rPr>
        <w:t xml:space="preserve">Back on </w:t>
      </w:r>
      <w:r w:rsidR="00B34D2D">
        <w:rPr>
          <w:lang w:val="en-US"/>
        </w:rPr>
        <w:t xml:space="preserve">the </w:t>
      </w:r>
      <w:r>
        <w:rPr>
          <w:lang w:val="en-US"/>
        </w:rPr>
        <w:t>Windows 11</w:t>
      </w:r>
      <w:r w:rsidR="00B34D2D">
        <w:rPr>
          <w:lang w:val="en-US"/>
        </w:rPr>
        <w:t xml:space="preserve"> VM</w:t>
      </w:r>
      <w:r>
        <w:rPr>
          <w:lang w:val="en-US"/>
        </w:rPr>
        <w:t>,</w:t>
      </w:r>
      <w:r w:rsidR="008A2BC6" w:rsidRPr="00666FA8">
        <w:rPr>
          <w:lang w:val="en-US"/>
        </w:rPr>
        <w:t xml:space="preserve"> </w:t>
      </w:r>
      <w:r w:rsidR="00904A7C">
        <w:rPr>
          <w:lang w:val="en-US"/>
        </w:rPr>
        <w:t>open</w:t>
      </w:r>
      <w:r w:rsidR="00666FA8" w:rsidRPr="00666FA8">
        <w:rPr>
          <w:lang w:val="en-US"/>
        </w:rPr>
        <w:t xml:space="preserve"> Server Manager</w:t>
      </w:r>
      <w:r w:rsidR="00904A7C">
        <w:rPr>
          <w:lang w:val="en-US"/>
        </w:rPr>
        <w:t xml:space="preserve"> and start the “Active Directory Users and Computers” tool</w:t>
      </w:r>
      <w:r w:rsidR="00666FA8" w:rsidRPr="00666FA8">
        <w:rPr>
          <w:lang w:val="en-US"/>
        </w:rPr>
        <w:t xml:space="preserve">. </w:t>
      </w:r>
      <w:r w:rsidR="00E817B8">
        <w:rPr>
          <w:lang w:val="en-US"/>
        </w:rPr>
        <w:t>A</w:t>
      </w:r>
      <w:r w:rsidR="00E817B8" w:rsidRPr="00AB32A6">
        <w:rPr>
          <w:lang w:val="en-US"/>
        </w:rPr>
        <w:t xml:space="preserve"> new ´BitLocker recovery´ tab should be available</w:t>
      </w:r>
      <w:r w:rsidR="00306BCD">
        <w:rPr>
          <w:lang w:val="en-US"/>
        </w:rPr>
        <w:t xml:space="preserve"> </w:t>
      </w:r>
      <w:proofErr w:type="gramStart"/>
      <w:r w:rsidR="00E817B8" w:rsidRPr="00AB32A6">
        <w:rPr>
          <w:lang w:val="en-US"/>
        </w:rPr>
        <w:t>in</w:t>
      </w:r>
      <w:proofErr w:type="gramEnd"/>
      <w:r w:rsidR="00E817B8" w:rsidRPr="00AB32A6">
        <w:rPr>
          <w:lang w:val="en-US"/>
        </w:rPr>
        <w:t xml:space="preserve"> the device properties </w:t>
      </w:r>
      <w:r w:rsidR="00306BCD">
        <w:rPr>
          <w:lang w:val="en-US"/>
        </w:rPr>
        <w:t xml:space="preserve">of the </w:t>
      </w:r>
      <w:r w:rsidR="0021319E">
        <w:rPr>
          <w:lang w:val="en-US"/>
        </w:rPr>
        <w:t>W</w:t>
      </w:r>
      <w:r w:rsidR="00306BCD">
        <w:rPr>
          <w:lang w:val="en-US"/>
        </w:rPr>
        <w:t>indows 11 machine.</w:t>
      </w:r>
    </w:p>
    <w:p w14:paraId="403A3DF3" w14:textId="6024D545" w:rsidR="00D06333" w:rsidRDefault="00504D05" w:rsidP="003176BB">
      <w:pPr>
        <w:rPr>
          <w:lang w:val="en-US"/>
        </w:rPr>
      </w:pPr>
      <w:r w:rsidRPr="00504D05">
        <w:rPr>
          <w:lang w:val="en-US"/>
        </w:rPr>
        <w:drawing>
          <wp:inline distT="0" distB="0" distL="0" distR="0" wp14:anchorId="00169176" wp14:editId="134C9830">
            <wp:extent cx="5396230" cy="4921250"/>
            <wp:effectExtent l="0" t="0" r="0" b="0"/>
            <wp:docPr id="873228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28301" name="Picture 1" descr="A screenshot of a computer&#10;&#10;Description automatically generated"/>
                    <pic:cNvPicPr/>
                  </pic:nvPicPr>
                  <pic:blipFill>
                    <a:blip r:embed="rId18"/>
                    <a:stretch>
                      <a:fillRect/>
                    </a:stretch>
                  </pic:blipFill>
                  <pic:spPr>
                    <a:xfrm>
                      <a:off x="0" y="0"/>
                      <a:ext cx="5396230" cy="4921250"/>
                    </a:xfrm>
                    <a:prstGeom prst="rect">
                      <a:avLst/>
                    </a:prstGeom>
                  </pic:spPr>
                </pic:pic>
              </a:graphicData>
            </a:graphic>
          </wp:inline>
        </w:drawing>
      </w:r>
    </w:p>
    <w:p w14:paraId="049BACA6" w14:textId="77777777" w:rsidR="00504D05" w:rsidRPr="00223919" w:rsidRDefault="00504D05" w:rsidP="003176BB">
      <w:pPr>
        <w:rPr>
          <w:lang w:val="en-US"/>
        </w:rPr>
      </w:pPr>
    </w:p>
    <w:p w14:paraId="38960ED1" w14:textId="1A5DEA38" w:rsidR="00D06333" w:rsidRPr="002B2289" w:rsidRDefault="007C3FCB" w:rsidP="002B2289">
      <w:pPr>
        <w:pStyle w:val="Heading2"/>
        <w:numPr>
          <w:ilvl w:val="0"/>
          <w:numId w:val="0"/>
        </w:numPr>
        <w:rPr>
          <w:lang w:val="en-US"/>
        </w:rPr>
      </w:pPr>
      <w:r>
        <w:rPr>
          <w:lang w:val="en-US"/>
        </w:rPr>
        <w:t>BitLocker</w:t>
      </w:r>
      <w:r w:rsidR="00EC2650">
        <w:rPr>
          <w:lang w:val="en-US"/>
        </w:rPr>
        <w:t xml:space="preserve"> </w:t>
      </w:r>
      <w:r w:rsidR="003A0C2D">
        <w:rPr>
          <w:lang w:val="en-US"/>
        </w:rPr>
        <w:t xml:space="preserve">OS </w:t>
      </w:r>
      <w:r w:rsidR="00ED4921">
        <w:rPr>
          <w:lang w:val="en-US"/>
        </w:rPr>
        <w:t>Drive Encryption</w:t>
      </w:r>
    </w:p>
    <w:p w14:paraId="5F104A0C" w14:textId="448AE72B" w:rsidR="00A323BE" w:rsidRPr="007D260B" w:rsidRDefault="002D1ACE" w:rsidP="00693F5B">
      <w:pPr>
        <w:pStyle w:val="Heading1"/>
        <w:numPr>
          <w:ilvl w:val="0"/>
          <w:numId w:val="0"/>
        </w:numPr>
        <w:rPr>
          <w:lang w:val="en-US"/>
        </w:rPr>
      </w:pPr>
      <w:bookmarkStart w:id="1" w:name="_Hlk89387963"/>
      <w:r w:rsidRPr="007D260B">
        <w:rPr>
          <w:lang w:val="en-US"/>
        </w:rPr>
        <w:t xml:space="preserve">Step </w:t>
      </w:r>
      <w:r>
        <w:fldChar w:fldCharType="begin"/>
      </w:r>
      <w:r w:rsidRPr="007D260B">
        <w:rPr>
          <w:lang w:val="en-US"/>
        </w:rPr>
        <w:instrText xml:space="preserve"> SEQ Step \* ARABIC </w:instrText>
      </w:r>
      <w:r>
        <w:fldChar w:fldCharType="separate"/>
      </w:r>
      <w:r w:rsidR="00FA397B">
        <w:rPr>
          <w:noProof/>
          <w:lang w:val="en-US"/>
        </w:rPr>
        <w:t>4</w:t>
      </w:r>
      <w:r>
        <w:fldChar w:fldCharType="end"/>
      </w:r>
      <w:r w:rsidRPr="007D260B">
        <w:rPr>
          <w:lang w:val="en-US"/>
        </w:rPr>
        <w:t xml:space="preserve"> </w:t>
      </w:r>
      <w:r w:rsidR="001D39E1" w:rsidRPr="007D260B">
        <w:rPr>
          <w:lang w:val="en-US"/>
        </w:rPr>
        <w:t>–</w:t>
      </w:r>
      <w:r w:rsidRPr="007D260B">
        <w:rPr>
          <w:lang w:val="en-US"/>
        </w:rPr>
        <w:t xml:space="preserve"> </w:t>
      </w:r>
      <w:r w:rsidR="007D260B" w:rsidRPr="007D260B">
        <w:rPr>
          <w:lang w:val="en-US"/>
        </w:rPr>
        <w:t>Group P</w:t>
      </w:r>
      <w:r w:rsidR="007D260B">
        <w:rPr>
          <w:lang w:val="en-US"/>
        </w:rPr>
        <w:t>olicy for recovery key backup</w:t>
      </w:r>
    </w:p>
    <w:bookmarkEnd w:id="1"/>
    <w:p w14:paraId="452D6EED" w14:textId="53C136B4" w:rsidR="00627C28" w:rsidRPr="00C425FC" w:rsidRDefault="00627C28" w:rsidP="00627C28">
      <w:pPr>
        <w:jc w:val="both"/>
        <w:rPr>
          <w:lang w:val="en-US"/>
        </w:rPr>
      </w:pPr>
      <w:r w:rsidRPr="00C425FC">
        <w:rPr>
          <w:lang w:val="en-US"/>
        </w:rPr>
        <w:t xml:space="preserve">As we´ll see later, </w:t>
      </w:r>
      <w:r>
        <w:rPr>
          <w:lang w:val="en-US"/>
        </w:rPr>
        <w:t>Windows</w:t>
      </w:r>
      <w:r w:rsidRPr="00C425FC">
        <w:rPr>
          <w:lang w:val="en-US"/>
        </w:rPr>
        <w:t xml:space="preserve"> creates a recovery key that can be printed or saved to an external disk, and that can be used to unlock the drive when it is in recovery mode (when an event happens that locks the device). Devices that have joined an AD domain can also be configured to automatically back up their recovery keys to the AD server </w:t>
      </w:r>
      <w:r w:rsidR="0021319E" w:rsidRPr="00C425FC">
        <w:rPr>
          <w:lang w:val="en-US"/>
        </w:rPr>
        <w:t>using</w:t>
      </w:r>
      <w:r w:rsidRPr="00C425FC">
        <w:rPr>
          <w:lang w:val="en-US"/>
        </w:rPr>
        <w:t xml:space="preserve"> a group policy. We´ll now do this for the devices in our domain. </w:t>
      </w:r>
    </w:p>
    <w:p w14:paraId="5F9680A7" w14:textId="553B306F" w:rsidR="002172B5" w:rsidRDefault="005A7867" w:rsidP="005C372C">
      <w:pPr>
        <w:pStyle w:val="ListParagraph"/>
        <w:numPr>
          <w:ilvl w:val="0"/>
          <w:numId w:val="6"/>
        </w:numPr>
        <w:rPr>
          <w:lang w:val="en-US"/>
        </w:rPr>
      </w:pPr>
      <w:r>
        <w:rPr>
          <w:lang w:val="en-US"/>
        </w:rPr>
        <w:t xml:space="preserve">In Server Manager, </w:t>
      </w:r>
      <w:r w:rsidR="00076F51">
        <w:rPr>
          <w:lang w:val="en-US"/>
        </w:rPr>
        <w:t>s</w:t>
      </w:r>
      <w:r w:rsidR="00627C28" w:rsidRPr="00416E4F">
        <w:rPr>
          <w:lang w:val="en-US"/>
        </w:rPr>
        <w:t xml:space="preserve">tart the </w:t>
      </w:r>
      <w:r w:rsidR="00076F51">
        <w:rPr>
          <w:lang w:val="en-US"/>
        </w:rPr>
        <w:t>“</w:t>
      </w:r>
      <w:r w:rsidR="00627C28" w:rsidRPr="005A7867">
        <w:rPr>
          <w:lang w:val="en-US"/>
        </w:rPr>
        <w:t>Group policy management editor</w:t>
      </w:r>
      <w:r w:rsidR="00076F51">
        <w:rPr>
          <w:lang w:val="en-US"/>
        </w:rPr>
        <w:t>” tool</w:t>
      </w:r>
      <w:r w:rsidR="00627C28" w:rsidRPr="00416E4F">
        <w:rPr>
          <w:lang w:val="en-US"/>
        </w:rPr>
        <w:t>,</w:t>
      </w:r>
      <w:r w:rsidR="00440C5F">
        <w:rPr>
          <w:lang w:val="en-US"/>
        </w:rPr>
        <w:t xml:space="preserve"> and edit </w:t>
      </w:r>
      <w:r w:rsidR="002172B5">
        <w:rPr>
          <w:lang w:val="en-US"/>
        </w:rPr>
        <w:t xml:space="preserve">the </w:t>
      </w:r>
      <w:r w:rsidR="00371D88">
        <w:rPr>
          <w:lang w:val="en-US"/>
        </w:rPr>
        <w:t>‘</w:t>
      </w:r>
      <w:r w:rsidR="002172B5">
        <w:rPr>
          <w:lang w:val="en-US"/>
        </w:rPr>
        <w:t>Default Domain Policy</w:t>
      </w:r>
      <w:r w:rsidR="00371D88">
        <w:rPr>
          <w:lang w:val="en-US"/>
        </w:rPr>
        <w:t>’ GPO</w:t>
      </w:r>
      <w:r w:rsidR="002172B5">
        <w:rPr>
          <w:lang w:val="en-US"/>
        </w:rPr>
        <w:t xml:space="preserve"> </w:t>
      </w:r>
      <w:r w:rsidR="00371D88">
        <w:rPr>
          <w:lang w:val="en-US"/>
        </w:rPr>
        <w:t>(</w:t>
      </w:r>
      <w:r w:rsidR="002172B5">
        <w:rPr>
          <w:lang w:val="en-US"/>
        </w:rPr>
        <w:t>or create a new GPO linked to your OU ‘PCs’</w:t>
      </w:r>
      <w:r w:rsidR="00371D88">
        <w:rPr>
          <w:lang w:val="en-US"/>
        </w:rPr>
        <w:t>)</w:t>
      </w:r>
      <w:r w:rsidR="002172B5">
        <w:rPr>
          <w:lang w:val="en-US"/>
        </w:rPr>
        <w:t>.</w:t>
      </w:r>
    </w:p>
    <w:p w14:paraId="2CFBA452" w14:textId="42D3322A" w:rsidR="007602D6" w:rsidRPr="007602D6" w:rsidRDefault="007602D6" w:rsidP="007602D6">
      <w:pPr>
        <w:rPr>
          <w:lang w:val="en-US"/>
        </w:rPr>
      </w:pPr>
      <w:r w:rsidRPr="007602D6">
        <w:rPr>
          <w:lang w:val="en-US"/>
        </w:rPr>
        <w:lastRenderedPageBreak/>
        <w:drawing>
          <wp:inline distT="0" distB="0" distL="0" distR="0" wp14:anchorId="3B3843DC" wp14:editId="249AB348">
            <wp:extent cx="5396230" cy="4208780"/>
            <wp:effectExtent l="0" t="0" r="0" b="1270"/>
            <wp:docPr id="948770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70918" name="Picture 1" descr="A screenshot of a computer&#10;&#10;Description automatically generated"/>
                    <pic:cNvPicPr/>
                  </pic:nvPicPr>
                  <pic:blipFill>
                    <a:blip r:embed="rId19"/>
                    <a:stretch>
                      <a:fillRect/>
                    </a:stretch>
                  </pic:blipFill>
                  <pic:spPr>
                    <a:xfrm>
                      <a:off x="0" y="0"/>
                      <a:ext cx="5396230" cy="4208780"/>
                    </a:xfrm>
                    <a:prstGeom prst="rect">
                      <a:avLst/>
                    </a:prstGeom>
                  </pic:spPr>
                </pic:pic>
              </a:graphicData>
            </a:graphic>
          </wp:inline>
        </w:drawing>
      </w:r>
    </w:p>
    <w:p w14:paraId="7B0541F3" w14:textId="4328AA6E" w:rsidR="00627C28" w:rsidRDefault="00371D88" w:rsidP="005C372C">
      <w:pPr>
        <w:pStyle w:val="ListParagraph"/>
        <w:numPr>
          <w:ilvl w:val="0"/>
          <w:numId w:val="6"/>
        </w:numPr>
        <w:rPr>
          <w:lang w:val="en-US"/>
        </w:rPr>
      </w:pPr>
      <w:r>
        <w:rPr>
          <w:lang w:val="en-US"/>
        </w:rPr>
        <w:t>In the GPO, g</w:t>
      </w:r>
      <w:r w:rsidR="00627C28" w:rsidRPr="00416E4F">
        <w:rPr>
          <w:lang w:val="en-US"/>
        </w:rPr>
        <w:t xml:space="preserve">o to </w:t>
      </w:r>
      <w:r w:rsidR="00627C28" w:rsidRPr="005A7867">
        <w:rPr>
          <w:lang w:val="en-US"/>
        </w:rPr>
        <w:t>Computer Configuration\Administrative Templates\Windows Components\BitLocker Drive Encryption</w:t>
      </w:r>
      <w:r w:rsidR="00627C28" w:rsidRPr="00416E4F">
        <w:rPr>
          <w:lang w:val="en-US"/>
        </w:rPr>
        <w:t xml:space="preserve">. </w:t>
      </w:r>
    </w:p>
    <w:p w14:paraId="21AF6BCC" w14:textId="116FA0D6" w:rsidR="00EE7146" w:rsidRDefault="00627C28" w:rsidP="00EE7146">
      <w:pPr>
        <w:pStyle w:val="ListParagraph"/>
        <w:numPr>
          <w:ilvl w:val="0"/>
          <w:numId w:val="7"/>
        </w:numPr>
        <w:jc w:val="both"/>
        <w:rPr>
          <w:lang w:val="en-US"/>
        </w:rPr>
      </w:pPr>
      <w:r w:rsidRPr="00416E4F">
        <w:rPr>
          <w:b/>
          <w:bCs/>
          <w:lang w:val="en-US"/>
        </w:rPr>
        <w:t>Question</w:t>
      </w:r>
      <w:r w:rsidRPr="00416E4F">
        <w:rPr>
          <w:lang w:val="en-US"/>
        </w:rPr>
        <w:t>: What policy should be enabled to ensure that the BitLocker recovery</w:t>
      </w:r>
      <w:r w:rsidR="00045EBE">
        <w:rPr>
          <w:lang w:val="en-US"/>
        </w:rPr>
        <w:t xml:space="preserve"> key</w:t>
      </w:r>
      <w:r w:rsidRPr="00416E4F">
        <w:rPr>
          <w:lang w:val="en-US"/>
        </w:rPr>
        <w:t xml:space="preserve"> for</w:t>
      </w:r>
      <w:r w:rsidR="00031325">
        <w:rPr>
          <w:lang w:val="en-US"/>
        </w:rPr>
        <w:t xml:space="preserve"> the</w:t>
      </w:r>
      <w:r w:rsidRPr="00416E4F">
        <w:rPr>
          <w:lang w:val="en-US"/>
        </w:rPr>
        <w:t xml:space="preserve"> OS disk </w:t>
      </w:r>
      <w:r w:rsidR="00031325">
        <w:rPr>
          <w:lang w:val="en-US"/>
        </w:rPr>
        <w:t>is</w:t>
      </w:r>
      <w:r w:rsidR="00691C78">
        <w:rPr>
          <w:lang w:val="en-US"/>
        </w:rPr>
        <w:t xml:space="preserve"> automatically</w:t>
      </w:r>
      <w:r w:rsidRPr="00416E4F">
        <w:rPr>
          <w:lang w:val="en-US"/>
        </w:rPr>
        <w:t xml:space="preserve"> backed up to the AD server</w:t>
      </w:r>
      <w:r w:rsidR="00531E9F">
        <w:rPr>
          <w:lang w:val="en-US"/>
        </w:rPr>
        <w:t xml:space="preserve"> for our </w:t>
      </w:r>
      <w:r w:rsidR="00031325">
        <w:rPr>
          <w:lang w:val="en-US"/>
        </w:rPr>
        <w:t>Win11 client</w:t>
      </w:r>
      <w:r w:rsidRPr="00416E4F">
        <w:rPr>
          <w:lang w:val="en-US"/>
        </w:rPr>
        <w:t xml:space="preserve">? (Hint: </w:t>
      </w:r>
      <w:r w:rsidR="00691C78">
        <w:rPr>
          <w:lang w:val="en-US"/>
        </w:rPr>
        <w:t xml:space="preserve">pay attention </w:t>
      </w:r>
      <w:r w:rsidR="00BE65E1">
        <w:rPr>
          <w:lang w:val="en-US"/>
        </w:rPr>
        <w:t xml:space="preserve">to </w:t>
      </w:r>
      <w:r w:rsidRPr="00416E4F">
        <w:rPr>
          <w:lang w:val="en-US"/>
        </w:rPr>
        <w:t xml:space="preserve">what </w:t>
      </w:r>
      <w:r w:rsidR="00BE65E1">
        <w:rPr>
          <w:lang w:val="en-US"/>
        </w:rPr>
        <w:t xml:space="preserve">Windows </w:t>
      </w:r>
      <w:r w:rsidRPr="00416E4F">
        <w:rPr>
          <w:lang w:val="en-US"/>
        </w:rPr>
        <w:t>version</w:t>
      </w:r>
      <w:r w:rsidR="000449BE">
        <w:rPr>
          <w:lang w:val="en-US"/>
        </w:rPr>
        <w:t>(s) a policy is supported on, to identify the correct one</w:t>
      </w:r>
      <w:r w:rsidR="00045EBE">
        <w:rPr>
          <w:lang w:val="en-US"/>
        </w:rPr>
        <w:t>!</w:t>
      </w:r>
      <w:r w:rsidRPr="00416E4F">
        <w:rPr>
          <w:lang w:val="en-US"/>
        </w:rPr>
        <w:t>)</w:t>
      </w:r>
    </w:p>
    <w:p w14:paraId="6F1C54EF" w14:textId="34118762" w:rsidR="00E2024E" w:rsidRPr="004A551A" w:rsidRDefault="00E2024E" w:rsidP="00E2024E">
      <w:pPr>
        <w:ind w:left="360"/>
        <w:jc w:val="both"/>
        <w:rPr>
          <w:color w:val="FF0000"/>
          <w:lang w:val="en-US"/>
        </w:rPr>
      </w:pPr>
      <w:r w:rsidRPr="004A551A">
        <w:rPr>
          <w:color w:val="FF0000"/>
          <w:lang w:val="en-US"/>
        </w:rPr>
        <w:t>Choose how BitLocker-protected operating system drives can be recovered</w:t>
      </w:r>
    </w:p>
    <w:p w14:paraId="1424F8C5" w14:textId="3C89E657" w:rsidR="00E2024E" w:rsidRDefault="00E2024E" w:rsidP="00E2024E">
      <w:pPr>
        <w:ind w:left="360"/>
        <w:jc w:val="both"/>
        <w:rPr>
          <w:color w:val="FF0000"/>
          <w:lang w:val="en-US"/>
        </w:rPr>
      </w:pPr>
      <w:r w:rsidRPr="004A551A">
        <w:rPr>
          <w:color w:val="FF0000"/>
          <w:lang w:val="en-US"/>
        </w:rPr>
        <w:t>This can be found inside Fixed Data Drives section.</w:t>
      </w:r>
    </w:p>
    <w:p w14:paraId="687CFB4A" w14:textId="1E9F3E97" w:rsidR="004A551A" w:rsidRPr="004A551A" w:rsidRDefault="004A551A" w:rsidP="00E2024E">
      <w:pPr>
        <w:ind w:left="360"/>
        <w:jc w:val="both"/>
        <w:rPr>
          <w:color w:val="FF0000"/>
          <w:lang w:val="en-US"/>
        </w:rPr>
      </w:pPr>
      <w:r w:rsidRPr="004A551A">
        <w:rPr>
          <w:color w:val="FF0000"/>
          <w:lang w:val="en-US"/>
        </w:rPr>
        <w:drawing>
          <wp:inline distT="0" distB="0" distL="0" distR="0" wp14:anchorId="5E30D83B" wp14:editId="43E44618">
            <wp:extent cx="5396230" cy="2695575"/>
            <wp:effectExtent l="0" t="0" r="0" b="9525"/>
            <wp:docPr id="17430545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54586" name="Picture 1" descr="A screenshot of a computer screen&#10;&#10;Description automatically generated"/>
                    <pic:cNvPicPr/>
                  </pic:nvPicPr>
                  <pic:blipFill>
                    <a:blip r:embed="rId20"/>
                    <a:stretch>
                      <a:fillRect/>
                    </a:stretch>
                  </pic:blipFill>
                  <pic:spPr>
                    <a:xfrm>
                      <a:off x="0" y="0"/>
                      <a:ext cx="5396230" cy="2695575"/>
                    </a:xfrm>
                    <a:prstGeom prst="rect">
                      <a:avLst/>
                    </a:prstGeom>
                  </pic:spPr>
                </pic:pic>
              </a:graphicData>
            </a:graphic>
          </wp:inline>
        </w:drawing>
      </w:r>
    </w:p>
    <w:p w14:paraId="1CD62046" w14:textId="65C7E9CB" w:rsidR="00D212B6" w:rsidRDefault="00D212B6" w:rsidP="005C372C">
      <w:pPr>
        <w:pStyle w:val="ListParagraph"/>
        <w:numPr>
          <w:ilvl w:val="0"/>
          <w:numId w:val="7"/>
        </w:numPr>
        <w:jc w:val="both"/>
        <w:rPr>
          <w:lang w:val="en-US"/>
        </w:rPr>
      </w:pPr>
      <w:r w:rsidRPr="009343EF">
        <w:rPr>
          <w:lang w:val="en-US"/>
        </w:rPr>
        <w:t>Enable this policy</w:t>
      </w:r>
      <w:r w:rsidR="00704D44">
        <w:rPr>
          <w:lang w:val="en-US"/>
        </w:rPr>
        <w:t xml:space="preserve"> using default settings.</w:t>
      </w:r>
      <w:r w:rsidR="00686B26">
        <w:rPr>
          <w:lang w:val="en-US"/>
        </w:rPr>
        <w:t xml:space="preserve"> Notice one of the checkboxes ensures </w:t>
      </w:r>
      <w:r w:rsidR="008915EC">
        <w:rPr>
          <w:lang w:val="en-US"/>
        </w:rPr>
        <w:t xml:space="preserve">that the intended </w:t>
      </w:r>
      <w:r w:rsidR="007107D1">
        <w:rPr>
          <w:lang w:val="en-US"/>
        </w:rPr>
        <w:t>behavior</w:t>
      </w:r>
      <w:r w:rsidR="008915EC">
        <w:rPr>
          <w:lang w:val="en-US"/>
        </w:rPr>
        <w:t xml:space="preserve"> -</w:t>
      </w:r>
      <w:r w:rsidR="00FF4D0E">
        <w:rPr>
          <w:lang w:val="en-US"/>
        </w:rPr>
        <w:t xml:space="preserve">saving recovery info into the AD DS- is </w:t>
      </w:r>
      <w:r w:rsidR="007107D1">
        <w:rPr>
          <w:lang w:val="en-US"/>
        </w:rPr>
        <w:t>enforced.</w:t>
      </w:r>
    </w:p>
    <w:p w14:paraId="6EAC0535" w14:textId="202EC5A6" w:rsidR="004A551A" w:rsidRDefault="004A551A" w:rsidP="004A551A">
      <w:pPr>
        <w:jc w:val="both"/>
        <w:rPr>
          <w:lang w:val="en-US"/>
        </w:rPr>
      </w:pPr>
      <w:r w:rsidRPr="004A551A">
        <w:rPr>
          <w:lang w:val="en-US"/>
        </w:rPr>
        <w:lastRenderedPageBreak/>
        <w:drawing>
          <wp:inline distT="0" distB="0" distL="0" distR="0" wp14:anchorId="3D612B3A" wp14:editId="21985C1E">
            <wp:extent cx="5396230" cy="4975860"/>
            <wp:effectExtent l="0" t="0" r="0" b="0"/>
            <wp:docPr id="93089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93746" name=""/>
                    <pic:cNvPicPr/>
                  </pic:nvPicPr>
                  <pic:blipFill>
                    <a:blip r:embed="rId21"/>
                    <a:stretch>
                      <a:fillRect/>
                    </a:stretch>
                  </pic:blipFill>
                  <pic:spPr>
                    <a:xfrm>
                      <a:off x="0" y="0"/>
                      <a:ext cx="5396230" cy="4975860"/>
                    </a:xfrm>
                    <a:prstGeom prst="rect">
                      <a:avLst/>
                    </a:prstGeom>
                  </pic:spPr>
                </pic:pic>
              </a:graphicData>
            </a:graphic>
          </wp:inline>
        </w:drawing>
      </w:r>
    </w:p>
    <w:p w14:paraId="1B83790B" w14:textId="3F3ADBCC" w:rsidR="006F6F45" w:rsidRPr="00F5518A" w:rsidRDefault="006F6F45" w:rsidP="004A551A">
      <w:pPr>
        <w:jc w:val="both"/>
        <w:rPr>
          <w:color w:val="FF0000"/>
          <w:lang w:val="en-US"/>
        </w:rPr>
      </w:pPr>
      <w:r w:rsidRPr="00F5518A">
        <w:rPr>
          <w:color w:val="FF0000"/>
          <w:lang w:val="en-US"/>
        </w:rPr>
        <w:t>WRONG</w:t>
      </w:r>
    </w:p>
    <w:p w14:paraId="69B56E56" w14:textId="3E543B77" w:rsidR="006F6F45" w:rsidRDefault="006F6F45" w:rsidP="004A551A">
      <w:pPr>
        <w:jc w:val="both"/>
        <w:rPr>
          <w:color w:val="FF0000"/>
          <w:lang w:val="en-US"/>
        </w:rPr>
      </w:pPr>
      <w:r w:rsidRPr="00F5518A">
        <w:rPr>
          <w:color w:val="FF0000"/>
          <w:lang w:val="en-US"/>
        </w:rPr>
        <w:t>The one I need is in Operating System Drives.</w:t>
      </w:r>
    </w:p>
    <w:p w14:paraId="4FB8B68B" w14:textId="63ADBE07" w:rsidR="00DC232C" w:rsidRPr="00F5518A" w:rsidRDefault="00DC232C" w:rsidP="004A551A">
      <w:pPr>
        <w:jc w:val="both"/>
        <w:rPr>
          <w:color w:val="FF0000"/>
          <w:lang w:val="en-US"/>
        </w:rPr>
      </w:pPr>
      <w:r w:rsidRPr="00DC232C">
        <w:rPr>
          <w:color w:val="FF0000"/>
          <w:lang w:val="en-US"/>
        </w:rPr>
        <w:lastRenderedPageBreak/>
        <w:drawing>
          <wp:inline distT="0" distB="0" distL="0" distR="0" wp14:anchorId="1B5FEF02" wp14:editId="6F99D0EE">
            <wp:extent cx="5396230" cy="4505325"/>
            <wp:effectExtent l="0" t="0" r="0" b="9525"/>
            <wp:docPr id="2061114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14120" name="Picture 1" descr="A screenshot of a computer&#10;&#10;Description automatically generated"/>
                    <pic:cNvPicPr/>
                  </pic:nvPicPr>
                  <pic:blipFill>
                    <a:blip r:embed="rId22"/>
                    <a:stretch>
                      <a:fillRect/>
                    </a:stretch>
                  </pic:blipFill>
                  <pic:spPr>
                    <a:xfrm>
                      <a:off x="0" y="0"/>
                      <a:ext cx="5396230" cy="4505325"/>
                    </a:xfrm>
                    <a:prstGeom prst="rect">
                      <a:avLst/>
                    </a:prstGeom>
                  </pic:spPr>
                </pic:pic>
              </a:graphicData>
            </a:graphic>
          </wp:inline>
        </w:drawing>
      </w:r>
    </w:p>
    <w:p w14:paraId="4C2D6858" w14:textId="41056EA7" w:rsidR="008B2924" w:rsidRPr="008B2924" w:rsidRDefault="0093559E" w:rsidP="005C372C">
      <w:pPr>
        <w:pStyle w:val="ListParagraph"/>
        <w:numPr>
          <w:ilvl w:val="0"/>
          <w:numId w:val="7"/>
        </w:numPr>
        <w:jc w:val="both"/>
        <w:rPr>
          <w:lang w:val="en-US"/>
        </w:rPr>
      </w:pPr>
      <w:r>
        <w:rPr>
          <w:lang w:val="en-US"/>
        </w:rPr>
        <w:t>E</w:t>
      </w:r>
      <w:r w:rsidR="00247F53">
        <w:rPr>
          <w:lang w:val="en-US"/>
        </w:rPr>
        <w:t>nsure</w:t>
      </w:r>
      <w:r w:rsidR="00794F94">
        <w:rPr>
          <w:lang w:val="en-US"/>
        </w:rPr>
        <w:t xml:space="preserve"> that the policy is applied to the machine</w:t>
      </w:r>
      <w:r w:rsidR="008B2924">
        <w:rPr>
          <w:lang w:val="en-US"/>
        </w:rPr>
        <w:t xml:space="preserve">. What command should you </w:t>
      </w:r>
      <w:r w:rsidR="005E0210">
        <w:rPr>
          <w:lang w:val="en-US"/>
        </w:rPr>
        <w:t>use to</w:t>
      </w:r>
      <w:r w:rsidR="00E21CC4">
        <w:rPr>
          <w:lang w:val="en-US"/>
        </w:rPr>
        <w:t xml:space="preserve"> immediately apply the </w:t>
      </w:r>
      <w:r w:rsidR="002C3FD4">
        <w:rPr>
          <w:lang w:val="en-US"/>
        </w:rPr>
        <w:t>policy?</w:t>
      </w:r>
      <w:r w:rsidR="00D94F6D">
        <w:rPr>
          <w:lang w:val="en-US"/>
        </w:rPr>
        <w:t xml:space="preserve"> (</w:t>
      </w:r>
      <w:proofErr w:type="spellStart"/>
      <w:r w:rsidR="00D94F6D">
        <w:rPr>
          <w:lang w:val="en-US"/>
        </w:rPr>
        <w:t>Cfr</w:t>
      </w:r>
      <w:proofErr w:type="spellEnd"/>
      <w:r w:rsidR="00D94F6D">
        <w:rPr>
          <w:lang w:val="en-US"/>
        </w:rPr>
        <w:t xml:space="preserve"> earlier in this lab.)</w:t>
      </w:r>
    </w:p>
    <w:p w14:paraId="0D72EC76" w14:textId="4299D344" w:rsidR="001D39E1" w:rsidRPr="00A93EC1" w:rsidRDefault="004A551A" w:rsidP="001D39E1">
      <w:pPr>
        <w:rPr>
          <w:color w:val="FF0000"/>
          <w:lang w:val="en-US"/>
        </w:rPr>
      </w:pPr>
      <w:proofErr w:type="spellStart"/>
      <w:r w:rsidRPr="00A93EC1">
        <w:rPr>
          <w:color w:val="FF0000"/>
          <w:lang w:val="en-US"/>
        </w:rPr>
        <w:t>gpupdate</w:t>
      </w:r>
      <w:proofErr w:type="spellEnd"/>
      <w:r w:rsidRPr="00A93EC1">
        <w:rPr>
          <w:color w:val="FF0000"/>
          <w:lang w:val="en-US"/>
        </w:rPr>
        <w:t xml:space="preserve"> /force</w:t>
      </w:r>
    </w:p>
    <w:p w14:paraId="43AA4818" w14:textId="769CA977" w:rsidR="001D39E1" w:rsidRPr="007D260B" w:rsidRDefault="001D39E1" w:rsidP="001D39E1">
      <w:pPr>
        <w:rPr>
          <w:lang w:val="en-US"/>
        </w:rPr>
      </w:pPr>
    </w:p>
    <w:p w14:paraId="0F0EBAA4" w14:textId="338C4744" w:rsidR="001D39E1" w:rsidRPr="007D260B" w:rsidRDefault="001D39E1" w:rsidP="00693F5B">
      <w:pPr>
        <w:pStyle w:val="Heading1"/>
        <w:numPr>
          <w:ilvl w:val="0"/>
          <w:numId w:val="0"/>
        </w:numPr>
        <w:rPr>
          <w:lang w:val="en-US"/>
        </w:rPr>
      </w:pPr>
      <w:r w:rsidRPr="007D260B">
        <w:rPr>
          <w:lang w:val="en-US"/>
        </w:rPr>
        <w:t xml:space="preserve">Step </w:t>
      </w:r>
      <w:r>
        <w:fldChar w:fldCharType="begin"/>
      </w:r>
      <w:r w:rsidRPr="007D260B">
        <w:rPr>
          <w:lang w:val="en-US"/>
        </w:rPr>
        <w:instrText xml:space="preserve"> SEQ Step \* ARABIC </w:instrText>
      </w:r>
      <w:r>
        <w:fldChar w:fldCharType="separate"/>
      </w:r>
      <w:r w:rsidR="00FA397B">
        <w:rPr>
          <w:noProof/>
          <w:lang w:val="en-US"/>
        </w:rPr>
        <w:t>5</w:t>
      </w:r>
      <w:r>
        <w:fldChar w:fldCharType="end"/>
      </w:r>
      <w:r w:rsidRPr="007D260B">
        <w:rPr>
          <w:lang w:val="en-US"/>
        </w:rPr>
        <w:t xml:space="preserve"> – </w:t>
      </w:r>
      <w:r w:rsidR="003A2C76" w:rsidRPr="003A2C76">
        <w:rPr>
          <w:lang w:val="en-US"/>
        </w:rPr>
        <w:t>Apply BitLocker to the OS disk of the Windows 1</w:t>
      </w:r>
      <w:r w:rsidR="0062759B">
        <w:rPr>
          <w:lang w:val="en-US"/>
        </w:rPr>
        <w:t>1</w:t>
      </w:r>
      <w:r w:rsidR="003A2C76" w:rsidRPr="003A2C76">
        <w:rPr>
          <w:lang w:val="en-US"/>
        </w:rPr>
        <w:t xml:space="preserve"> system</w:t>
      </w:r>
    </w:p>
    <w:p w14:paraId="552B4CFF" w14:textId="4006C18F" w:rsidR="00F00F6D" w:rsidRPr="00F00F6D" w:rsidRDefault="0077730F" w:rsidP="00F00F6D">
      <w:pPr>
        <w:pStyle w:val="ListParagraph"/>
        <w:numPr>
          <w:ilvl w:val="0"/>
          <w:numId w:val="6"/>
        </w:numPr>
        <w:rPr>
          <w:lang w:val="en-US"/>
        </w:rPr>
      </w:pPr>
      <w:r>
        <w:rPr>
          <w:lang w:val="en-US"/>
        </w:rPr>
        <w:t xml:space="preserve">On your Windows 11 machine, start </w:t>
      </w:r>
      <w:proofErr w:type="gramStart"/>
      <w:r>
        <w:rPr>
          <w:lang w:val="en-US"/>
        </w:rPr>
        <w:t>file</w:t>
      </w:r>
      <w:proofErr w:type="gramEnd"/>
      <w:r>
        <w:rPr>
          <w:lang w:val="en-US"/>
        </w:rPr>
        <w:t xml:space="preserve"> explorer and </w:t>
      </w:r>
      <w:r w:rsidR="003A661D">
        <w:rPr>
          <w:lang w:val="en-US"/>
        </w:rPr>
        <w:t>right-click the OS disk</w:t>
      </w:r>
      <w:r w:rsidR="00824B62">
        <w:rPr>
          <w:lang w:val="en-US"/>
        </w:rPr>
        <w:t xml:space="preserve">. </w:t>
      </w:r>
      <w:r w:rsidR="0039248F">
        <w:rPr>
          <w:lang w:val="en-US"/>
        </w:rPr>
        <w:t>Turn on</w:t>
      </w:r>
      <w:r w:rsidR="00824B62" w:rsidRPr="00AC33DD">
        <w:rPr>
          <w:lang w:val="en-US"/>
        </w:rPr>
        <w:t xml:space="preserve"> </w:t>
      </w:r>
      <w:proofErr w:type="gramStart"/>
      <w:r w:rsidR="00824B62" w:rsidRPr="00AC33DD">
        <w:rPr>
          <w:lang w:val="en-US"/>
        </w:rPr>
        <w:t>BitLocker</w:t>
      </w:r>
      <w:proofErr w:type="gramEnd"/>
      <w:r w:rsidR="00824B62" w:rsidRPr="00AC33DD">
        <w:rPr>
          <w:lang w:val="en-US"/>
        </w:rPr>
        <w:t xml:space="preserve"> drive </w:t>
      </w:r>
      <w:r w:rsidR="0021319E" w:rsidRPr="00AC33DD">
        <w:rPr>
          <w:lang w:val="en-US"/>
        </w:rPr>
        <w:t>encryption</w:t>
      </w:r>
      <w:r w:rsidR="0021319E">
        <w:rPr>
          <w:lang w:val="en-US"/>
        </w:rPr>
        <w:t xml:space="preserve"> and</w:t>
      </w:r>
      <w:r w:rsidR="00EB6FC1">
        <w:rPr>
          <w:lang w:val="en-US"/>
        </w:rPr>
        <w:t xml:space="preserve"> save the recovery key to the </w:t>
      </w:r>
      <w:r w:rsidR="001D1FA2">
        <w:rPr>
          <w:lang w:val="en-US"/>
        </w:rPr>
        <w:t>floppy disk.</w:t>
      </w:r>
    </w:p>
    <w:p w14:paraId="439A6C0C" w14:textId="0D461DF7" w:rsidR="00AC190D" w:rsidRDefault="00AC190D" w:rsidP="005C372C">
      <w:pPr>
        <w:pStyle w:val="ListParagraph"/>
        <w:numPr>
          <w:ilvl w:val="0"/>
          <w:numId w:val="6"/>
        </w:numPr>
        <w:rPr>
          <w:lang w:val="en-US"/>
        </w:rPr>
      </w:pPr>
      <w:r>
        <w:rPr>
          <w:lang w:val="en-US"/>
        </w:rPr>
        <w:t xml:space="preserve">Wait until </w:t>
      </w:r>
      <w:r w:rsidR="00CD13F7">
        <w:rPr>
          <w:lang w:val="en-US"/>
        </w:rPr>
        <w:t xml:space="preserve">encryption is complete </w:t>
      </w:r>
      <w:r w:rsidR="007F3C7A">
        <w:rPr>
          <w:lang w:val="en-US"/>
        </w:rPr>
        <w:t xml:space="preserve">(if this takes a long time, </w:t>
      </w:r>
      <w:r w:rsidR="00B038B8">
        <w:rPr>
          <w:lang w:val="en-US"/>
        </w:rPr>
        <w:t xml:space="preserve">you can already </w:t>
      </w:r>
      <w:r w:rsidR="00D55735">
        <w:rPr>
          <w:lang w:val="en-US"/>
        </w:rPr>
        <w:t>start</w:t>
      </w:r>
      <w:r w:rsidR="00B038B8">
        <w:rPr>
          <w:lang w:val="en-US"/>
        </w:rPr>
        <w:t xml:space="preserve"> on the next section, “</w:t>
      </w:r>
      <w:r w:rsidR="007C3FCB">
        <w:rPr>
          <w:lang w:val="en-US"/>
        </w:rPr>
        <w:t>BitLocker</w:t>
      </w:r>
      <w:r w:rsidR="00B038B8">
        <w:rPr>
          <w:lang w:val="en-US"/>
        </w:rPr>
        <w:t xml:space="preserve">-on-the-go”) </w:t>
      </w:r>
      <w:r w:rsidR="00CD13F7">
        <w:rPr>
          <w:lang w:val="en-US"/>
        </w:rPr>
        <w:t xml:space="preserve">and </w:t>
      </w:r>
      <w:r w:rsidR="00CD13F7" w:rsidRPr="00CD13F7">
        <w:rPr>
          <w:b/>
          <w:bCs/>
          <w:lang w:val="en-US"/>
        </w:rPr>
        <w:t>copy the contents of the recovery file (from the floppy disk) to your physical pc (not the VM)</w:t>
      </w:r>
      <w:r w:rsidR="00CD13F7">
        <w:rPr>
          <w:lang w:val="en-US"/>
        </w:rPr>
        <w:t xml:space="preserve">. </w:t>
      </w:r>
      <w:r w:rsidR="0002264F">
        <w:rPr>
          <w:lang w:val="en-US"/>
        </w:rPr>
        <w:t>M</w:t>
      </w:r>
      <w:r w:rsidR="00CF2841">
        <w:rPr>
          <w:lang w:val="en-US"/>
        </w:rPr>
        <w:t xml:space="preserve">ake sure you can read this recovery file, since we may need this </w:t>
      </w:r>
      <w:r w:rsidR="00165A6A">
        <w:rPr>
          <w:lang w:val="en-US"/>
        </w:rPr>
        <w:t xml:space="preserve">information </w:t>
      </w:r>
      <w:r w:rsidR="00521BDB">
        <w:rPr>
          <w:lang w:val="en-US"/>
        </w:rPr>
        <w:t>later</w:t>
      </w:r>
      <w:r w:rsidR="00CF2841">
        <w:rPr>
          <w:lang w:val="en-US"/>
        </w:rPr>
        <w:t>!</w:t>
      </w:r>
    </w:p>
    <w:p w14:paraId="42AD03B9" w14:textId="66D1C14B" w:rsidR="00857854" w:rsidRPr="00857854" w:rsidRDefault="00857854" w:rsidP="00857854">
      <w:pPr>
        <w:rPr>
          <w:lang w:val="en-US"/>
        </w:rPr>
      </w:pPr>
    </w:p>
    <w:p w14:paraId="6FF434DB" w14:textId="77777777" w:rsidR="00BB7780" w:rsidRDefault="00BB7780" w:rsidP="00BB7780">
      <w:pPr>
        <w:pStyle w:val="Heading2"/>
        <w:numPr>
          <w:ilvl w:val="0"/>
          <w:numId w:val="0"/>
        </w:numPr>
        <w:rPr>
          <w:lang w:val="en-US"/>
        </w:rPr>
      </w:pPr>
    </w:p>
    <w:p w14:paraId="28EE3B0E" w14:textId="03319F00" w:rsidR="00BB7780" w:rsidRPr="00A323BE" w:rsidRDefault="007C3FCB" w:rsidP="00BB7780">
      <w:pPr>
        <w:pStyle w:val="Heading2"/>
        <w:numPr>
          <w:ilvl w:val="0"/>
          <w:numId w:val="0"/>
        </w:numPr>
        <w:rPr>
          <w:lang w:val="en-US"/>
        </w:rPr>
      </w:pPr>
      <w:r>
        <w:rPr>
          <w:lang w:val="en-US"/>
        </w:rPr>
        <w:t>BitLocker</w:t>
      </w:r>
      <w:r w:rsidR="00BB7780">
        <w:rPr>
          <w:lang w:val="en-US"/>
        </w:rPr>
        <w:t>-on-the-go - Removable drive encryption</w:t>
      </w:r>
    </w:p>
    <w:p w14:paraId="0395B054" w14:textId="077E8776" w:rsidR="006252F9" w:rsidRDefault="00BB7780" w:rsidP="00F15ACE">
      <w:pPr>
        <w:pStyle w:val="Heading1"/>
        <w:numPr>
          <w:ilvl w:val="0"/>
          <w:numId w:val="0"/>
        </w:numPr>
        <w:rPr>
          <w:lang w:val="en-US"/>
        </w:rPr>
      </w:pPr>
      <w:r w:rsidRPr="004D09BD">
        <w:rPr>
          <w:lang w:val="en-US"/>
        </w:rPr>
        <w:t xml:space="preserve">Step </w:t>
      </w:r>
      <w:r w:rsidRPr="00F15ACE">
        <w:rPr>
          <w:lang w:val="en-US"/>
        </w:rPr>
        <w:fldChar w:fldCharType="begin"/>
      </w:r>
      <w:r w:rsidRPr="004D09BD">
        <w:rPr>
          <w:lang w:val="en-US"/>
        </w:rPr>
        <w:instrText xml:space="preserve"> SEQ Step \* ARABIC </w:instrText>
      </w:r>
      <w:r w:rsidRPr="00F15ACE">
        <w:rPr>
          <w:lang w:val="en-US"/>
        </w:rPr>
        <w:fldChar w:fldCharType="separate"/>
      </w:r>
      <w:r w:rsidR="00FA397B">
        <w:rPr>
          <w:noProof/>
          <w:lang w:val="en-US"/>
        </w:rPr>
        <w:t>6</w:t>
      </w:r>
      <w:r w:rsidRPr="00F15ACE">
        <w:rPr>
          <w:lang w:val="en-US"/>
        </w:rPr>
        <w:fldChar w:fldCharType="end"/>
      </w:r>
      <w:r w:rsidRPr="004D09BD">
        <w:rPr>
          <w:lang w:val="en-US"/>
        </w:rPr>
        <w:t xml:space="preserve"> </w:t>
      </w:r>
      <w:r w:rsidR="00521BDB" w:rsidRPr="004D09BD">
        <w:rPr>
          <w:lang w:val="en-US"/>
        </w:rPr>
        <w:t>–</w:t>
      </w:r>
      <w:r w:rsidR="00521BDB">
        <w:rPr>
          <w:lang w:val="en-US"/>
        </w:rPr>
        <w:t xml:space="preserve"> Group</w:t>
      </w:r>
      <w:r w:rsidR="00F15ACE">
        <w:rPr>
          <w:lang w:val="en-US"/>
        </w:rPr>
        <w:t xml:space="preserve"> policy for </w:t>
      </w:r>
      <w:r w:rsidR="000F5913">
        <w:rPr>
          <w:lang w:val="en-US"/>
        </w:rPr>
        <w:t>removable disks</w:t>
      </w:r>
    </w:p>
    <w:p w14:paraId="11FC1DBA" w14:textId="0375ECB0" w:rsidR="004D09BD" w:rsidRPr="00C425FC" w:rsidRDefault="004D09BD" w:rsidP="004D09BD">
      <w:pPr>
        <w:jc w:val="both"/>
        <w:rPr>
          <w:lang w:val="en-US"/>
        </w:rPr>
      </w:pPr>
      <w:r w:rsidRPr="00C425FC">
        <w:rPr>
          <w:lang w:val="en-US"/>
        </w:rPr>
        <w:t xml:space="preserve">Even though we can apply </w:t>
      </w:r>
      <w:r>
        <w:rPr>
          <w:lang w:val="en-US"/>
        </w:rPr>
        <w:t>BitLocker</w:t>
      </w:r>
      <w:r w:rsidRPr="00C425FC">
        <w:rPr>
          <w:lang w:val="en-US"/>
        </w:rPr>
        <w:t xml:space="preserve"> to the operating system and internal data disks, this may not always suffice to protect sensitive data. For example, if the user chooses to make a backup of sensitive data to </w:t>
      </w:r>
      <w:r w:rsidR="00353010" w:rsidRPr="00C425FC">
        <w:rPr>
          <w:lang w:val="en-US"/>
        </w:rPr>
        <w:t>a</w:t>
      </w:r>
      <w:r w:rsidRPr="00C425FC">
        <w:rPr>
          <w:lang w:val="en-US"/>
        </w:rPr>
        <w:t xml:space="preserve"> USB disk, this disk can be lost or stolen, and in that way the data can be compromised. In high-security environments therefore, we can add the requirement that any USB</w:t>
      </w:r>
      <w:r w:rsidR="008F1E1C">
        <w:rPr>
          <w:lang w:val="en-US"/>
        </w:rPr>
        <w:t>/removable</w:t>
      </w:r>
      <w:r w:rsidRPr="00C425FC">
        <w:rPr>
          <w:lang w:val="en-US"/>
        </w:rPr>
        <w:t xml:space="preserve"> disk that is used on a computer should also be </w:t>
      </w:r>
      <w:r>
        <w:rPr>
          <w:lang w:val="en-US"/>
        </w:rPr>
        <w:t>“</w:t>
      </w:r>
      <w:proofErr w:type="spellStart"/>
      <w:r w:rsidR="00353010">
        <w:rPr>
          <w:lang w:val="en-US"/>
        </w:rPr>
        <w:t>B</w:t>
      </w:r>
      <w:r w:rsidRPr="00C425FC">
        <w:rPr>
          <w:lang w:val="en-US"/>
        </w:rPr>
        <w:t>it</w:t>
      </w:r>
      <w:r w:rsidR="00353010">
        <w:rPr>
          <w:lang w:val="en-US"/>
        </w:rPr>
        <w:t>L</w:t>
      </w:r>
      <w:r w:rsidRPr="00C425FC">
        <w:rPr>
          <w:lang w:val="en-US"/>
        </w:rPr>
        <w:t>ocked</w:t>
      </w:r>
      <w:proofErr w:type="spellEnd"/>
      <w:r>
        <w:rPr>
          <w:lang w:val="en-US"/>
        </w:rPr>
        <w:t>”</w:t>
      </w:r>
      <w:r w:rsidRPr="00C425FC">
        <w:rPr>
          <w:lang w:val="en-US"/>
        </w:rPr>
        <w:t xml:space="preserve">. </w:t>
      </w:r>
    </w:p>
    <w:p w14:paraId="100D20EB" w14:textId="39544AD9" w:rsidR="004D09BD" w:rsidRPr="00910903" w:rsidRDefault="004D09BD" w:rsidP="005C372C">
      <w:pPr>
        <w:pStyle w:val="ListParagraph"/>
        <w:numPr>
          <w:ilvl w:val="0"/>
          <w:numId w:val="8"/>
        </w:numPr>
        <w:jc w:val="both"/>
        <w:rPr>
          <w:bCs/>
          <w:lang w:val="en-US"/>
        </w:rPr>
      </w:pPr>
      <w:r w:rsidRPr="003E6C2D">
        <w:rPr>
          <w:lang w:val="en-US"/>
        </w:rPr>
        <w:t>Question: Wh</w:t>
      </w:r>
      <w:r w:rsidR="00334535">
        <w:rPr>
          <w:lang w:val="en-US"/>
        </w:rPr>
        <w:t>at</w:t>
      </w:r>
      <w:r w:rsidRPr="003E6C2D">
        <w:rPr>
          <w:lang w:val="en-US"/>
        </w:rPr>
        <w:t xml:space="preserve"> policy </w:t>
      </w:r>
      <w:r w:rsidR="00F80350">
        <w:rPr>
          <w:lang w:val="en-US"/>
        </w:rPr>
        <w:t>(</w:t>
      </w:r>
      <w:r w:rsidRPr="003E6C2D">
        <w:rPr>
          <w:lang w:val="en-US"/>
        </w:rPr>
        <w:t>in the group policy management editor</w:t>
      </w:r>
      <w:r w:rsidR="00F80350">
        <w:rPr>
          <w:lang w:val="en-US"/>
        </w:rPr>
        <w:t xml:space="preserve">) can be </w:t>
      </w:r>
      <w:r w:rsidR="00905C4F">
        <w:rPr>
          <w:lang w:val="en-US"/>
        </w:rPr>
        <w:t xml:space="preserve">enabled </w:t>
      </w:r>
      <w:r w:rsidR="008F4105">
        <w:rPr>
          <w:lang w:val="en-US"/>
        </w:rPr>
        <w:t>to ensure that</w:t>
      </w:r>
      <w:r w:rsidR="00D814B9">
        <w:rPr>
          <w:lang w:val="en-US"/>
        </w:rPr>
        <w:t xml:space="preserve"> the user can only write to </w:t>
      </w:r>
      <w:proofErr w:type="spellStart"/>
      <w:r w:rsidR="00353010">
        <w:rPr>
          <w:lang w:val="en-US"/>
        </w:rPr>
        <w:t>B</w:t>
      </w:r>
      <w:r w:rsidR="00CA1657">
        <w:rPr>
          <w:lang w:val="en-US"/>
        </w:rPr>
        <w:t>it</w:t>
      </w:r>
      <w:r w:rsidR="00353010">
        <w:rPr>
          <w:lang w:val="en-US"/>
        </w:rPr>
        <w:t>L</w:t>
      </w:r>
      <w:r w:rsidR="00CA1657">
        <w:rPr>
          <w:lang w:val="en-US"/>
        </w:rPr>
        <w:t>ocked</w:t>
      </w:r>
      <w:proofErr w:type="spellEnd"/>
      <w:r w:rsidR="00CA1657">
        <w:rPr>
          <w:lang w:val="en-US"/>
        </w:rPr>
        <w:t xml:space="preserve"> USB disks</w:t>
      </w:r>
      <w:r w:rsidRPr="003E6C2D">
        <w:rPr>
          <w:lang w:val="en-US"/>
        </w:rPr>
        <w:t xml:space="preserve">? </w:t>
      </w:r>
      <w:r>
        <w:rPr>
          <w:lang w:val="en-US"/>
        </w:rPr>
        <w:tab/>
      </w:r>
      <w:r>
        <w:rPr>
          <w:lang w:val="en-US"/>
        </w:rPr>
        <w:br/>
      </w:r>
      <w:r w:rsidRPr="00546712">
        <w:rPr>
          <w:b/>
          <w:bCs/>
          <w:lang w:val="en-US"/>
        </w:rPr>
        <w:t>remark: Do NOT enable this policy! It would also make your floppy disk unreadable…</w:t>
      </w:r>
    </w:p>
    <w:p w14:paraId="4EC1A021" w14:textId="1612B13D" w:rsidR="00910903" w:rsidRDefault="00910903" w:rsidP="00910903">
      <w:pPr>
        <w:jc w:val="both"/>
        <w:rPr>
          <w:bCs/>
          <w:lang w:val="en-US"/>
        </w:rPr>
      </w:pPr>
      <w:r w:rsidRPr="00910903">
        <w:rPr>
          <w:bCs/>
          <w:lang w:val="en-US"/>
        </w:rPr>
        <w:lastRenderedPageBreak/>
        <w:drawing>
          <wp:inline distT="0" distB="0" distL="0" distR="0" wp14:anchorId="66261C77" wp14:editId="26075749">
            <wp:extent cx="5396230" cy="2531745"/>
            <wp:effectExtent l="0" t="0" r="0" b="1905"/>
            <wp:docPr id="1666583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83987" name="Picture 1" descr="A screenshot of a computer&#10;&#10;Description automatically generated"/>
                    <pic:cNvPicPr/>
                  </pic:nvPicPr>
                  <pic:blipFill>
                    <a:blip r:embed="rId23"/>
                    <a:stretch>
                      <a:fillRect/>
                    </a:stretch>
                  </pic:blipFill>
                  <pic:spPr>
                    <a:xfrm>
                      <a:off x="0" y="0"/>
                      <a:ext cx="5396230" cy="2531745"/>
                    </a:xfrm>
                    <a:prstGeom prst="rect">
                      <a:avLst/>
                    </a:prstGeom>
                  </pic:spPr>
                </pic:pic>
              </a:graphicData>
            </a:graphic>
          </wp:inline>
        </w:drawing>
      </w:r>
    </w:p>
    <w:p w14:paraId="043CA80B" w14:textId="3CE18BD1" w:rsidR="002E1FE6" w:rsidRPr="00910903" w:rsidRDefault="002E1FE6" w:rsidP="00910903">
      <w:pPr>
        <w:jc w:val="both"/>
        <w:rPr>
          <w:bCs/>
          <w:lang w:val="en-US"/>
        </w:rPr>
      </w:pPr>
      <w:r w:rsidRPr="00A806E4">
        <w:rPr>
          <w:bCs/>
          <w:color w:val="FF0000"/>
          <w:lang w:val="en-US"/>
        </w:rPr>
        <w:t>`Deny write access to removable drives not protected by BitLocker`</w:t>
      </w:r>
    </w:p>
    <w:p w14:paraId="62B4A1A0" w14:textId="77777777" w:rsidR="004D09BD" w:rsidRPr="003E6C2D" w:rsidRDefault="004D09BD" w:rsidP="004D09BD">
      <w:pPr>
        <w:pStyle w:val="ListParagraph"/>
        <w:ind w:left="360"/>
        <w:jc w:val="both"/>
        <w:rPr>
          <w:lang w:val="en-US"/>
        </w:rPr>
      </w:pPr>
    </w:p>
    <w:p w14:paraId="565C4D18" w14:textId="46654F75" w:rsidR="00BB7780" w:rsidRPr="004E7AD9" w:rsidRDefault="00BB7780" w:rsidP="00BB7780">
      <w:pPr>
        <w:pStyle w:val="Heading1"/>
        <w:numPr>
          <w:ilvl w:val="0"/>
          <w:numId w:val="0"/>
        </w:numPr>
      </w:pPr>
    </w:p>
    <w:p w14:paraId="760BD684" w14:textId="0C019920" w:rsidR="001D39E1" w:rsidRDefault="001D39E1" w:rsidP="001D39E1">
      <w:pPr>
        <w:rPr>
          <w:lang w:val="en-US"/>
        </w:rPr>
      </w:pPr>
    </w:p>
    <w:p w14:paraId="345C1E71" w14:textId="15034AE1" w:rsidR="00BB7780" w:rsidRPr="007D260B" w:rsidRDefault="00BB7780" w:rsidP="00D55735">
      <w:pPr>
        <w:pStyle w:val="Heading2"/>
        <w:numPr>
          <w:ilvl w:val="0"/>
          <w:numId w:val="0"/>
        </w:numPr>
        <w:rPr>
          <w:lang w:val="en-US"/>
        </w:rPr>
      </w:pPr>
      <w:r w:rsidRPr="00A41DDC">
        <w:rPr>
          <w:lang w:val="en-US"/>
        </w:rPr>
        <w:t xml:space="preserve">Recovering </w:t>
      </w:r>
      <w:r>
        <w:rPr>
          <w:lang w:val="en-US"/>
        </w:rPr>
        <w:t xml:space="preserve">a lost </w:t>
      </w:r>
      <w:r w:rsidR="007C3FCB">
        <w:rPr>
          <w:lang w:val="en-US"/>
        </w:rPr>
        <w:t>BitLocker</w:t>
      </w:r>
      <w:r>
        <w:rPr>
          <w:lang w:val="en-US"/>
        </w:rPr>
        <w:t xml:space="preserve"> key</w:t>
      </w:r>
      <w:r w:rsidRPr="00A41DDC">
        <w:rPr>
          <w:lang w:val="en-US"/>
        </w:rPr>
        <w:t xml:space="preserve"> </w:t>
      </w:r>
    </w:p>
    <w:p w14:paraId="48531556" w14:textId="11CA36AF" w:rsidR="00601EC7" w:rsidRDefault="00BD49B0" w:rsidP="00601EC7">
      <w:pPr>
        <w:jc w:val="both"/>
        <w:rPr>
          <w:lang w:val="en-US"/>
        </w:rPr>
      </w:pPr>
      <w:r w:rsidRPr="0093608B">
        <w:rPr>
          <w:lang w:val="en-US"/>
        </w:rPr>
        <w:t>Unfortunately,</w:t>
      </w:r>
      <w:r w:rsidR="00601EC7" w:rsidRPr="0093608B">
        <w:rPr>
          <w:lang w:val="en-US"/>
        </w:rPr>
        <w:t xml:space="preserve"> Donald</w:t>
      </w:r>
      <w:r>
        <w:rPr>
          <w:lang w:val="en-US"/>
        </w:rPr>
        <w:t xml:space="preserve"> -</w:t>
      </w:r>
      <w:r w:rsidR="00601EC7" w:rsidRPr="0093608B">
        <w:rPr>
          <w:lang w:val="en-US"/>
        </w:rPr>
        <w:t xml:space="preserve">the user of our </w:t>
      </w:r>
      <w:r w:rsidR="00601EC7">
        <w:rPr>
          <w:lang w:val="en-US"/>
        </w:rPr>
        <w:t>Windows</w:t>
      </w:r>
      <w:r w:rsidR="00601EC7" w:rsidRPr="0093608B">
        <w:rPr>
          <w:lang w:val="en-US"/>
        </w:rPr>
        <w:t xml:space="preserve"> 1</w:t>
      </w:r>
      <w:r w:rsidR="00D31072">
        <w:rPr>
          <w:lang w:val="en-US"/>
        </w:rPr>
        <w:t>1</w:t>
      </w:r>
      <w:r w:rsidR="00601EC7" w:rsidRPr="0093608B">
        <w:rPr>
          <w:lang w:val="en-US"/>
        </w:rPr>
        <w:t xml:space="preserve"> machine</w:t>
      </w:r>
      <w:r>
        <w:rPr>
          <w:lang w:val="en-US"/>
        </w:rPr>
        <w:t>-</w:t>
      </w:r>
      <w:r w:rsidR="00601EC7" w:rsidRPr="0093608B">
        <w:rPr>
          <w:lang w:val="en-US"/>
        </w:rPr>
        <w:t xml:space="preserve"> has recently lost the floppy disk which contains his </w:t>
      </w:r>
      <w:r w:rsidR="00601EC7">
        <w:rPr>
          <w:lang w:val="en-US"/>
        </w:rPr>
        <w:t>BitLocker</w:t>
      </w:r>
      <w:r w:rsidR="00601EC7" w:rsidRPr="0093608B">
        <w:rPr>
          <w:lang w:val="en-US"/>
        </w:rPr>
        <w:t xml:space="preserve"> recovery key. He now asks us if there is a way to recover this key from the system.</w:t>
      </w:r>
    </w:p>
    <w:p w14:paraId="0BD3C2AB" w14:textId="77777777" w:rsidR="00D31072" w:rsidRDefault="00D31072" w:rsidP="00601EC7">
      <w:pPr>
        <w:jc w:val="both"/>
        <w:rPr>
          <w:lang w:val="en-US"/>
        </w:rPr>
      </w:pPr>
    </w:p>
    <w:p w14:paraId="0F3FC84C" w14:textId="23D03D2B" w:rsidR="00601EC7" w:rsidRPr="00601EC7" w:rsidRDefault="00D31072" w:rsidP="00D31072">
      <w:pPr>
        <w:pStyle w:val="Heading1"/>
        <w:numPr>
          <w:ilvl w:val="0"/>
          <w:numId w:val="0"/>
        </w:numPr>
        <w:rPr>
          <w:lang w:val="en-US"/>
        </w:rPr>
      </w:pPr>
      <w:r w:rsidRPr="007D260B">
        <w:rPr>
          <w:lang w:val="en-US"/>
        </w:rPr>
        <w:t xml:space="preserve">Step </w:t>
      </w:r>
      <w:r>
        <w:fldChar w:fldCharType="begin"/>
      </w:r>
      <w:r w:rsidRPr="007D260B">
        <w:rPr>
          <w:lang w:val="en-US"/>
        </w:rPr>
        <w:instrText xml:space="preserve"> SEQ Step \* ARABIC </w:instrText>
      </w:r>
      <w:r>
        <w:fldChar w:fldCharType="separate"/>
      </w:r>
      <w:r w:rsidR="00FA397B">
        <w:rPr>
          <w:noProof/>
          <w:lang w:val="en-US"/>
        </w:rPr>
        <w:t>7</w:t>
      </w:r>
      <w:r>
        <w:fldChar w:fldCharType="end"/>
      </w:r>
      <w:r w:rsidRPr="007D260B">
        <w:rPr>
          <w:lang w:val="en-US"/>
        </w:rPr>
        <w:t xml:space="preserve"> </w:t>
      </w:r>
      <w:r w:rsidR="00BD49B0" w:rsidRPr="007D260B">
        <w:rPr>
          <w:lang w:val="en-US"/>
        </w:rPr>
        <w:t xml:space="preserve">– </w:t>
      </w:r>
      <w:r w:rsidR="00BD49B0">
        <w:rPr>
          <w:lang w:val="en-US"/>
        </w:rPr>
        <w:t>Local</w:t>
      </w:r>
      <w:r w:rsidR="00601EC7" w:rsidRPr="00601EC7">
        <w:rPr>
          <w:lang w:val="en-US"/>
        </w:rPr>
        <w:t xml:space="preserve"> </w:t>
      </w:r>
      <w:r>
        <w:rPr>
          <w:lang w:val="en-US"/>
        </w:rPr>
        <w:t xml:space="preserve">key </w:t>
      </w:r>
      <w:r w:rsidR="00601EC7" w:rsidRPr="00601EC7">
        <w:rPr>
          <w:lang w:val="en-US"/>
        </w:rPr>
        <w:t>recovery on the Windows 1</w:t>
      </w:r>
      <w:r>
        <w:rPr>
          <w:lang w:val="en-US"/>
        </w:rPr>
        <w:t>1</w:t>
      </w:r>
      <w:r w:rsidR="00601EC7" w:rsidRPr="00601EC7">
        <w:rPr>
          <w:lang w:val="en-US"/>
        </w:rPr>
        <w:t xml:space="preserve"> device</w:t>
      </w:r>
    </w:p>
    <w:p w14:paraId="1CF3C3A9" w14:textId="71FAC3F1" w:rsidR="00601EC7" w:rsidRPr="0093608B" w:rsidRDefault="00601EC7" w:rsidP="00601EC7">
      <w:pPr>
        <w:jc w:val="both"/>
        <w:rPr>
          <w:lang w:val="en-US"/>
        </w:rPr>
      </w:pPr>
      <w:r w:rsidRPr="0093608B">
        <w:rPr>
          <w:lang w:val="en-US"/>
        </w:rPr>
        <w:t>Since the device</w:t>
      </w:r>
      <w:r w:rsidR="00BD49B0">
        <w:rPr>
          <w:lang w:val="en-US"/>
        </w:rPr>
        <w:t>’</w:t>
      </w:r>
      <w:r w:rsidRPr="0093608B">
        <w:rPr>
          <w:lang w:val="en-US"/>
        </w:rPr>
        <w:t xml:space="preserve">s disk is not locked, Donald can retrieve the recovery key himself on the </w:t>
      </w:r>
      <w:r>
        <w:rPr>
          <w:lang w:val="en-US"/>
        </w:rPr>
        <w:t>Windows</w:t>
      </w:r>
      <w:r w:rsidRPr="0093608B">
        <w:rPr>
          <w:lang w:val="en-US"/>
        </w:rPr>
        <w:t xml:space="preserve"> 1</w:t>
      </w:r>
      <w:r w:rsidR="001224F0">
        <w:rPr>
          <w:lang w:val="en-US"/>
        </w:rPr>
        <w:t>1</w:t>
      </w:r>
      <w:r w:rsidRPr="0093608B">
        <w:rPr>
          <w:lang w:val="en-US"/>
        </w:rPr>
        <w:t xml:space="preserve"> device</w:t>
      </w:r>
      <w:r w:rsidR="004D5723">
        <w:rPr>
          <w:lang w:val="en-US"/>
        </w:rPr>
        <w:t xml:space="preserve">. This can be done via the BitLocker GUI, but also </w:t>
      </w:r>
      <w:r w:rsidRPr="0093608B">
        <w:rPr>
          <w:lang w:val="en-US"/>
        </w:rPr>
        <w:t>through the command line</w:t>
      </w:r>
      <w:r w:rsidR="004D5723">
        <w:rPr>
          <w:lang w:val="en-US"/>
        </w:rPr>
        <w:t>:</w:t>
      </w:r>
    </w:p>
    <w:p w14:paraId="4EA5D8C6" w14:textId="7413C6CF" w:rsidR="00601EC7" w:rsidRDefault="00601EC7" w:rsidP="005C372C">
      <w:pPr>
        <w:pStyle w:val="ListParagraph"/>
        <w:numPr>
          <w:ilvl w:val="0"/>
          <w:numId w:val="8"/>
        </w:numPr>
        <w:jc w:val="both"/>
        <w:rPr>
          <w:lang w:val="en-US"/>
        </w:rPr>
      </w:pPr>
      <w:r w:rsidRPr="00397E8E">
        <w:rPr>
          <w:lang w:val="en-US"/>
        </w:rPr>
        <w:t>Question: What command should Donald type to recover his key us</w:t>
      </w:r>
      <w:r w:rsidR="001224F0">
        <w:rPr>
          <w:lang w:val="en-US"/>
        </w:rPr>
        <w:t>ing</w:t>
      </w:r>
      <w:r w:rsidRPr="00397E8E">
        <w:rPr>
          <w:lang w:val="en-US"/>
        </w:rPr>
        <w:t xml:space="preserve"> the </w:t>
      </w:r>
      <w:r w:rsidRPr="001224F0">
        <w:rPr>
          <w:rStyle w:val="CommandChar"/>
        </w:rPr>
        <w:t>manage-BDE</w:t>
      </w:r>
      <w:r w:rsidRPr="00397E8E">
        <w:rPr>
          <w:lang w:val="en-US"/>
        </w:rPr>
        <w:t xml:space="preserve"> command line utility</w:t>
      </w:r>
      <w:r w:rsidR="001224F0">
        <w:rPr>
          <w:lang w:val="en-US"/>
        </w:rPr>
        <w:t>?</w:t>
      </w:r>
    </w:p>
    <w:p w14:paraId="169077F5" w14:textId="2ED81427" w:rsidR="00F66755" w:rsidRPr="00A47595" w:rsidRDefault="00F66755" w:rsidP="00F66755">
      <w:pPr>
        <w:jc w:val="both"/>
        <w:rPr>
          <w:b/>
          <w:bCs/>
          <w:color w:val="FF0000"/>
          <w:lang w:val="en-US"/>
        </w:rPr>
      </w:pPr>
      <w:r w:rsidRPr="006C1623">
        <w:rPr>
          <w:b/>
          <w:bCs/>
          <w:color w:val="FF0000"/>
          <w:lang w:val="en-US"/>
        </w:rPr>
        <w:t>`manage-</w:t>
      </w:r>
      <w:proofErr w:type="spellStart"/>
      <w:proofErr w:type="gramStart"/>
      <w:r w:rsidRPr="006C1623">
        <w:rPr>
          <w:b/>
          <w:bCs/>
          <w:color w:val="FF0000"/>
          <w:lang w:val="en-US"/>
        </w:rPr>
        <w:t>bde</w:t>
      </w:r>
      <w:proofErr w:type="spellEnd"/>
      <w:proofErr w:type="gramEnd"/>
      <w:r w:rsidRPr="006C1623">
        <w:rPr>
          <w:b/>
          <w:bCs/>
          <w:color w:val="FF0000"/>
          <w:lang w:val="en-US"/>
        </w:rPr>
        <w:t xml:space="preserve"> -protectors -get </w:t>
      </w:r>
      <w:proofErr w:type="gramStart"/>
      <w:r w:rsidRPr="006C1623">
        <w:rPr>
          <w:b/>
          <w:bCs/>
          <w:color w:val="FF0000"/>
          <w:lang w:val="en-US"/>
        </w:rPr>
        <w:t>C:</w:t>
      </w:r>
      <w:r w:rsidR="006C1623" w:rsidRPr="006C1623">
        <w:rPr>
          <w:b/>
          <w:bCs/>
          <w:color w:val="FF0000"/>
          <w:lang w:val="en-US"/>
        </w:rPr>
        <w:t>`</w:t>
      </w:r>
      <w:proofErr w:type="gramEnd"/>
    </w:p>
    <w:p w14:paraId="3D0530B4" w14:textId="18996676" w:rsidR="00211A7D" w:rsidRPr="00397E8E" w:rsidRDefault="00211A7D" w:rsidP="005C372C">
      <w:pPr>
        <w:pStyle w:val="ListParagraph"/>
        <w:numPr>
          <w:ilvl w:val="0"/>
          <w:numId w:val="8"/>
        </w:numPr>
        <w:jc w:val="both"/>
        <w:rPr>
          <w:lang w:val="en-US"/>
        </w:rPr>
      </w:pPr>
      <w:r>
        <w:rPr>
          <w:lang w:val="en-US"/>
        </w:rPr>
        <w:t>Verify that the obtained recovery key is indeed the same as the one you previously saved on your laptop host after completing the initial encryption.</w:t>
      </w:r>
    </w:p>
    <w:p w14:paraId="5689D810" w14:textId="252D20B0" w:rsidR="0046036E" w:rsidRPr="0093608B" w:rsidRDefault="0046036E" w:rsidP="00601EC7">
      <w:pPr>
        <w:rPr>
          <w:lang w:val="en-US"/>
        </w:rPr>
      </w:pPr>
      <w:r w:rsidRPr="00F4478D">
        <w:rPr>
          <w:color w:val="FF0000"/>
          <w:lang w:val="en-US"/>
        </w:rPr>
        <w:t>Yes, it is the same! Just saying for the quiz that it is 48 characters long.</w:t>
      </w:r>
    </w:p>
    <w:p w14:paraId="67487B2A" w14:textId="7891AD24" w:rsidR="00601EC7" w:rsidRPr="00601EC7" w:rsidRDefault="00D31072" w:rsidP="00D31072">
      <w:pPr>
        <w:pStyle w:val="Heading1"/>
        <w:numPr>
          <w:ilvl w:val="0"/>
          <w:numId w:val="0"/>
        </w:numPr>
        <w:rPr>
          <w:lang w:val="en-US"/>
        </w:rPr>
      </w:pPr>
      <w:r w:rsidRPr="007D260B">
        <w:rPr>
          <w:lang w:val="en-US"/>
        </w:rPr>
        <w:t xml:space="preserve">Step </w:t>
      </w:r>
      <w:r>
        <w:fldChar w:fldCharType="begin"/>
      </w:r>
      <w:r w:rsidRPr="007D260B">
        <w:rPr>
          <w:lang w:val="en-US"/>
        </w:rPr>
        <w:instrText xml:space="preserve"> SEQ Step \* ARABIC </w:instrText>
      </w:r>
      <w:r>
        <w:fldChar w:fldCharType="separate"/>
      </w:r>
      <w:r w:rsidR="00FA397B">
        <w:rPr>
          <w:noProof/>
          <w:lang w:val="en-US"/>
        </w:rPr>
        <w:t>8</w:t>
      </w:r>
      <w:r>
        <w:fldChar w:fldCharType="end"/>
      </w:r>
      <w:r w:rsidRPr="007D260B">
        <w:rPr>
          <w:lang w:val="en-US"/>
        </w:rPr>
        <w:t xml:space="preserve"> – </w:t>
      </w:r>
      <w:r>
        <w:rPr>
          <w:lang w:val="en-US"/>
        </w:rPr>
        <w:t>R</w:t>
      </w:r>
      <w:r w:rsidR="00601EC7" w:rsidRPr="00601EC7">
        <w:rPr>
          <w:lang w:val="en-US"/>
        </w:rPr>
        <w:t xml:space="preserve">emote </w:t>
      </w:r>
      <w:r>
        <w:rPr>
          <w:lang w:val="en-US"/>
        </w:rPr>
        <w:t xml:space="preserve">key </w:t>
      </w:r>
      <w:r w:rsidR="00601EC7" w:rsidRPr="00601EC7">
        <w:rPr>
          <w:lang w:val="en-US"/>
        </w:rPr>
        <w:t>recovery on the AD server</w:t>
      </w:r>
    </w:p>
    <w:p w14:paraId="62A9F5AA" w14:textId="648D66AC" w:rsidR="00601EC7" w:rsidRDefault="00432636" w:rsidP="00601EC7">
      <w:pPr>
        <w:jc w:val="both"/>
        <w:rPr>
          <w:lang w:val="en-US"/>
        </w:rPr>
      </w:pPr>
      <w:r>
        <w:rPr>
          <w:lang w:val="en-US"/>
        </w:rPr>
        <w:t xml:space="preserve">If </w:t>
      </w:r>
      <w:r w:rsidR="00601EC7" w:rsidRPr="0093608B">
        <w:rPr>
          <w:lang w:val="en-US"/>
        </w:rPr>
        <w:t xml:space="preserve">Donald </w:t>
      </w:r>
      <w:r>
        <w:rPr>
          <w:lang w:val="en-US"/>
        </w:rPr>
        <w:t>is</w:t>
      </w:r>
      <w:r w:rsidR="00601EC7" w:rsidRPr="0093608B">
        <w:rPr>
          <w:lang w:val="en-US"/>
        </w:rPr>
        <w:t xml:space="preserve"> </w:t>
      </w:r>
      <w:r>
        <w:rPr>
          <w:lang w:val="en-US"/>
        </w:rPr>
        <w:t>un</w:t>
      </w:r>
      <w:r w:rsidR="00601EC7" w:rsidRPr="0093608B">
        <w:rPr>
          <w:lang w:val="en-US"/>
        </w:rPr>
        <w:t xml:space="preserve">able to retrieve the recovery key himself (e.g. when the disk is in recovery mode and the device is locked), we can fortunately also retrieve the key from the AD server. </w:t>
      </w:r>
    </w:p>
    <w:p w14:paraId="2D425AD1" w14:textId="69A5AB23" w:rsidR="00601EC7" w:rsidRPr="007871CF" w:rsidRDefault="0063204E" w:rsidP="005C372C">
      <w:pPr>
        <w:pStyle w:val="ListParagraph"/>
        <w:numPr>
          <w:ilvl w:val="0"/>
          <w:numId w:val="8"/>
        </w:numPr>
        <w:jc w:val="both"/>
        <w:rPr>
          <w:lang w:val="en-US"/>
        </w:rPr>
      </w:pPr>
      <w:r>
        <w:rPr>
          <w:lang w:val="en-US"/>
        </w:rPr>
        <w:t>Imagine our Win11 PC would be another</w:t>
      </w:r>
      <w:r w:rsidR="00AC4196">
        <w:rPr>
          <w:lang w:val="en-US"/>
        </w:rPr>
        <w:t xml:space="preserve"> client PC </w:t>
      </w:r>
      <w:r w:rsidR="00D2715E">
        <w:rPr>
          <w:lang w:val="en-US"/>
        </w:rPr>
        <w:t>on which</w:t>
      </w:r>
      <w:r w:rsidR="00F72B33">
        <w:rPr>
          <w:lang w:val="en-US"/>
        </w:rPr>
        <w:t xml:space="preserve"> </w:t>
      </w:r>
      <w:r w:rsidR="00AC4196">
        <w:rPr>
          <w:lang w:val="en-US"/>
        </w:rPr>
        <w:t xml:space="preserve">Donald </w:t>
      </w:r>
      <w:r w:rsidR="00F72B33">
        <w:rPr>
          <w:lang w:val="en-US"/>
        </w:rPr>
        <w:t>has still access</w:t>
      </w:r>
      <w:r w:rsidR="00AC4196">
        <w:rPr>
          <w:lang w:val="en-US"/>
        </w:rPr>
        <w:t xml:space="preserve">. In Server Manager, </w:t>
      </w:r>
      <w:r w:rsidR="00601EC7" w:rsidRPr="007871CF">
        <w:rPr>
          <w:lang w:val="en-US"/>
        </w:rPr>
        <w:t xml:space="preserve">go to the ´Active Directory Users and Computers´ tool, and right-click </w:t>
      </w:r>
      <w:r w:rsidR="004019DF" w:rsidRPr="007871CF">
        <w:rPr>
          <w:lang w:val="en-US"/>
        </w:rPr>
        <w:t>your</w:t>
      </w:r>
      <w:r w:rsidR="008140AD">
        <w:rPr>
          <w:lang w:val="en-US"/>
        </w:rPr>
        <w:t xml:space="preserve"> desktop</w:t>
      </w:r>
      <w:r w:rsidR="00601EC7" w:rsidRPr="007871CF">
        <w:rPr>
          <w:lang w:val="en-US"/>
        </w:rPr>
        <w:t xml:space="preserve"> device name. Select ´Properties´ and go to the ´BitLocker Recovery´ tab.</w:t>
      </w:r>
      <w:r w:rsidR="007F5042">
        <w:rPr>
          <w:lang w:val="en-US"/>
        </w:rPr>
        <w:t xml:space="preserve"> </w:t>
      </w:r>
      <w:r w:rsidR="00CC06D5">
        <w:rPr>
          <w:lang w:val="en-US"/>
        </w:rPr>
        <w:t>Verify you find the recovery password indeed.</w:t>
      </w:r>
    </w:p>
    <w:p w14:paraId="3DF01DE7" w14:textId="77777777" w:rsidR="00B45A16" w:rsidRDefault="00B45A16" w:rsidP="00D2715E">
      <w:pPr>
        <w:pStyle w:val="ListParagraph"/>
        <w:numPr>
          <w:ilvl w:val="1"/>
          <w:numId w:val="8"/>
        </w:numPr>
        <w:jc w:val="both"/>
        <w:rPr>
          <w:lang w:val="en-US"/>
        </w:rPr>
      </w:pPr>
      <w:r w:rsidRPr="00D2715E">
        <w:rPr>
          <w:lang w:val="en-US"/>
        </w:rPr>
        <w:t>Remark</w:t>
      </w:r>
      <w:r w:rsidRPr="007871CF">
        <w:rPr>
          <w:lang w:val="en-US"/>
        </w:rPr>
        <w:t>: The AD server saves a full history of the BitLocker recovery keys for the machine. Therefore, if BitLocker was disabled and re-enabled previously, multiple recovery keys may be shown for the OS disk. Only the most recent of these keys is typically still active.</w:t>
      </w:r>
    </w:p>
    <w:p w14:paraId="6EEED4A7" w14:textId="0D21A331" w:rsidR="0027302E" w:rsidRPr="0027302E" w:rsidRDefault="0027302E" w:rsidP="0027302E">
      <w:pPr>
        <w:jc w:val="both"/>
        <w:rPr>
          <w:lang w:val="en-US"/>
        </w:rPr>
      </w:pPr>
      <w:r w:rsidRPr="0027302E">
        <w:rPr>
          <w:lang w:val="en-US"/>
        </w:rPr>
        <w:lastRenderedPageBreak/>
        <w:drawing>
          <wp:inline distT="0" distB="0" distL="0" distR="0" wp14:anchorId="5E7E353D" wp14:editId="224F1A91">
            <wp:extent cx="4448796" cy="5134692"/>
            <wp:effectExtent l="0" t="0" r="9525" b="8890"/>
            <wp:docPr id="1903252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52920" name="Picture 1" descr="A screenshot of a computer&#10;&#10;Description automatically generated"/>
                    <pic:cNvPicPr/>
                  </pic:nvPicPr>
                  <pic:blipFill>
                    <a:blip r:embed="rId24"/>
                    <a:stretch>
                      <a:fillRect/>
                    </a:stretch>
                  </pic:blipFill>
                  <pic:spPr>
                    <a:xfrm>
                      <a:off x="0" y="0"/>
                      <a:ext cx="4448796" cy="5134692"/>
                    </a:xfrm>
                    <a:prstGeom prst="rect">
                      <a:avLst/>
                    </a:prstGeom>
                  </pic:spPr>
                </pic:pic>
              </a:graphicData>
            </a:graphic>
          </wp:inline>
        </w:drawing>
      </w:r>
    </w:p>
    <w:p w14:paraId="0C92913A" w14:textId="77777777" w:rsidR="00B739E7" w:rsidRDefault="002F343C" w:rsidP="005C372C">
      <w:pPr>
        <w:pStyle w:val="ListParagraph"/>
        <w:numPr>
          <w:ilvl w:val="0"/>
          <w:numId w:val="8"/>
        </w:numPr>
        <w:jc w:val="both"/>
        <w:rPr>
          <w:lang w:val="en-US"/>
        </w:rPr>
      </w:pPr>
      <w:r>
        <w:rPr>
          <w:lang w:val="en-US"/>
        </w:rPr>
        <w:t>On the AD server itself</w:t>
      </w:r>
      <w:r w:rsidR="00F75C95">
        <w:rPr>
          <w:lang w:val="en-US"/>
        </w:rPr>
        <w:t xml:space="preserve"> (without the desktop experience)</w:t>
      </w:r>
      <w:r>
        <w:rPr>
          <w:lang w:val="en-US"/>
        </w:rPr>
        <w:t>, you can also access th</w:t>
      </w:r>
      <w:r w:rsidR="00A20C43">
        <w:rPr>
          <w:lang w:val="en-US"/>
        </w:rPr>
        <w:t>e recovery keys</w:t>
      </w:r>
      <w:r w:rsidR="00F75C95">
        <w:rPr>
          <w:lang w:val="en-US"/>
        </w:rPr>
        <w:t xml:space="preserve"> via PowerShell </w:t>
      </w:r>
      <w:r w:rsidR="00DB6577">
        <w:rPr>
          <w:lang w:val="en-US"/>
        </w:rPr>
        <w:t xml:space="preserve">cmdlets: </w:t>
      </w:r>
    </w:p>
    <w:p w14:paraId="0B13003B" w14:textId="62E52A3F" w:rsidR="005757FE" w:rsidRDefault="00B739E7" w:rsidP="00B739E7">
      <w:pPr>
        <w:pStyle w:val="Command"/>
        <w:ind w:left="360"/>
        <w:rPr>
          <w:sz w:val="18"/>
          <w:szCs w:val="20"/>
        </w:rPr>
      </w:pPr>
      <w:r w:rsidRPr="00B739E7">
        <w:rPr>
          <w:sz w:val="18"/>
          <w:szCs w:val="20"/>
        </w:rPr>
        <w:t>Get-</w:t>
      </w:r>
      <w:proofErr w:type="spellStart"/>
      <w:r w:rsidRPr="00B739E7">
        <w:rPr>
          <w:sz w:val="18"/>
          <w:szCs w:val="20"/>
        </w:rPr>
        <w:t>ADObject</w:t>
      </w:r>
      <w:proofErr w:type="spellEnd"/>
      <w:r w:rsidRPr="00B739E7">
        <w:rPr>
          <w:sz w:val="18"/>
          <w:szCs w:val="20"/>
        </w:rPr>
        <w:t xml:space="preserve"> -Filter {</w:t>
      </w:r>
      <w:proofErr w:type="spellStart"/>
      <w:r w:rsidRPr="00B739E7">
        <w:rPr>
          <w:sz w:val="18"/>
          <w:szCs w:val="20"/>
        </w:rPr>
        <w:t>objectclass</w:t>
      </w:r>
      <w:proofErr w:type="spellEnd"/>
      <w:r w:rsidRPr="00B739E7">
        <w:rPr>
          <w:sz w:val="18"/>
          <w:szCs w:val="20"/>
        </w:rPr>
        <w:t xml:space="preserve"> -eq '</w:t>
      </w:r>
      <w:proofErr w:type="spellStart"/>
      <w:r w:rsidRPr="00B739E7">
        <w:rPr>
          <w:sz w:val="18"/>
          <w:szCs w:val="20"/>
        </w:rPr>
        <w:t>msFVE-</w:t>
      </w:r>
      <w:proofErr w:type="gramStart"/>
      <w:r w:rsidRPr="00B739E7">
        <w:rPr>
          <w:sz w:val="18"/>
          <w:szCs w:val="20"/>
        </w:rPr>
        <w:t>RecoveryInformation</w:t>
      </w:r>
      <w:proofErr w:type="spellEnd"/>
      <w:r w:rsidRPr="00B739E7">
        <w:rPr>
          <w:sz w:val="18"/>
          <w:szCs w:val="20"/>
        </w:rPr>
        <w:t>'}</w:t>
      </w:r>
      <w:proofErr w:type="gramEnd"/>
      <w:r w:rsidRPr="00B739E7">
        <w:rPr>
          <w:sz w:val="18"/>
          <w:szCs w:val="20"/>
        </w:rPr>
        <w:t xml:space="preserve"> -</w:t>
      </w:r>
      <w:proofErr w:type="spellStart"/>
      <w:r w:rsidRPr="00B739E7">
        <w:rPr>
          <w:sz w:val="18"/>
          <w:szCs w:val="20"/>
        </w:rPr>
        <w:t>SearchBase</w:t>
      </w:r>
      <w:proofErr w:type="spellEnd"/>
      <w:r w:rsidRPr="00B739E7">
        <w:rPr>
          <w:sz w:val="18"/>
          <w:szCs w:val="20"/>
        </w:rPr>
        <w:t xml:space="preserve"> (Get-ADComputer -Filter 'Name -like "Desktop*"'</w:t>
      </w:r>
      <w:proofErr w:type="gramStart"/>
      <w:r w:rsidRPr="00B739E7">
        <w:rPr>
          <w:sz w:val="18"/>
          <w:szCs w:val="20"/>
        </w:rPr>
        <w:t>).</w:t>
      </w:r>
      <w:proofErr w:type="spellStart"/>
      <w:r w:rsidRPr="00B739E7">
        <w:rPr>
          <w:sz w:val="18"/>
          <w:szCs w:val="20"/>
        </w:rPr>
        <w:t>DistinguishedName</w:t>
      </w:r>
      <w:proofErr w:type="spellEnd"/>
      <w:proofErr w:type="gramEnd"/>
      <w:r w:rsidRPr="00B739E7">
        <w:rPr>
          <w:sz w:val="18"/>
          <w:szCs w:val="20"/>
        </w:rPr>
        <w:t xml:space="preserve"> -Properties </w:t>
      </w:r>
      <w:proofErr w:type="spellStart"/>
      <w:r w:rsidRPr="00B739E7">
        <w:rPr>
          <w:sz w:val="18"/>
          <w:szCs w:val="20"/>
        </w:rPr>
        <w:t>msFVE-RecoveryPassword</w:t>
      </w:r>
      <w:proofErr w:type="spellEnd"/>
    </w:p>
    <w:p w14:paraId="57851B02" w14:textId="5B7AF7FE" w:rsidR="00F00F6D" w:rsidRPr="00B739E7" w:rsidRDefault="00F00F6D" w:rsidP="00F00F6D">
      <w:pPr>
        <w:pStyle w:val="Command"/>
        <w:rPr>
          <w:sz w:val="18"/>
          <w:szCs w:val="20"/>
        </w:rPr>
      </w:pPr>
      <w:r w:rsidRPr="00F00F6D">
        <w:rPr>
          <w:sz w:val="18"/>
          <w:szCs w:val="20"/>
        </w:rPr>
        <w:drawing>
          <wp:inline distT="0" distB="0" distL="0" distR="0" wp14:anchorId="1788B081" wp14:editId="1DA0A006">
            <wp:extent cx="5396230" cy="1273810"/>
            <wp:effectExtent l="0" t="0" r="0" b="2540"/>
            <wp:docPr id="325735875"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35875" name="Picture 1" descr="A computer screen with white and blue text&#10;&#10;Description automatically generated"/>
                    <pic:cNvPicPr/>
                  </pic:nvPicPr>
                  <pic:blipFill>
                    <a:blip r:embed="rId25"/>
                    <a:stretch>
                      <a:fillRect/>
                    </a:stretch>
                  </pic:blipFill>
                  <pic:spPr>
                    <a:xfrm>
                      <a:off x="0" y="0"/>
                      <a:ext cx="5396230" cy="1273810"/>
                    </a:xfrm>
                    <a:prstGeom prst="rect">
                      <a:avLst/>
                    </a:prstGeom>
                  </pic:spPr>
                </pic:pic>
              </a:graphicData>
            </a:graphic>
          </wp:inline>
        </w:drawing>
      </w:r>
    </w:p>
    <w:p w14:paraId="0A32C032" w14:textId="77777777" w:rsidR="00E6749C" w:rsidRDefault="00E6749C" w:rsidP="00693F5B">
      <w:pPr>
        <w:pStyle w:val="Heading1"/>
        <w:numPr>
          <w:ilvl w:val="0"/>
          <w:numId w:val="0"/>
        </w:numPr>
        <w:rPr>
          <w:lang w:val="en-US"/>
        </w:rPr>
      </w:pPr>
    </w:p>
    <w:p w14:paraId="33581249" w14:textId="039A96AE" w:rsidR="00A323BE" w:rsidRPr="00A41DDC" w:rsidRDefault="00A82D5E" w:rsidP="00A41DDC">
      <w:pPr>
        <w:pStyle w:val="Heading2"/>
        <w:numPr>
          <w:ilvl w:val="0"/>
          <w:numId w:val="0"/>
        </w:numPr>
        <w:rPr>
          <w:lang w:val="en-US"/>
        </w:rPr>
      </w:pPr>
      <w:r w:rsidRPr="00A41DDC">
        <w:rPr>
          <w:lang w:val="en-US"/>
        </w:rPr>
        <w:t xml:space="preserve">Recovering a </w:t>
      </w:r>
      <w:r w:rsidR="00A41DDC" w:rsidRPr="00A41DDC">
        <w:rPr>
          <w:lang w:val="en-US"/>
        </w:rPr>
        <w:t xml:space="preserve">locked </w:t>
      </w:r>
      <w:r w:rsidR="007C3FCB">
        <w:rPr>
          <w:lang w:val="en-US"/>
        </w:rPr>
        <w:t>BitLocker</w:t>
      </w:r>
      <w:r w:rsidR="00A41DDC" w:rsidRPr="00A41DDC">
        <w:rPr>
          <w:lang w:val="en-US"/>
        </w:rPr>
        <w:t xml:space="preserve"> disk</w:t>
      </w:r>
      <w:r w:rsidRPr="00A41DDC">
        <w:rPr>
          <w:lang w:val="en-US"/>
        </w:rPr>
        <w:t xml:space="preserve"> </w:t>
      </w:r>
    </w:p>
    <w:p w14:paraId="43CB04D3" w14:textId="7A5D1450" w:rsidR="00D057ED" w:rsidRDefault="00D057ED" w:rsidP="00D057ED">
      <w:pPr>
        <w:rPr>
          <w:lang w:val="en-US"/>
        </w:rPr>
      </w:pPr>
      <w:r w:rsidRPr="0093608B">
        <w:rPr>
          <w:lang w:val="en-US"/>
        </w:rPr>
        <w:t xml:space="preserve">There are </w:t>
      </w:r>
      <w:r w:rsidR="004019DF" w:rsidRPr="0093608B">
        <w:rPr>
          <w:lang w:val="en-US"/>
        </w:rPr>
        <w:t>several events</w:t>
      </w:r>
      <w:r w:rsidRPr="0093608B">
        <w:rPr>
          <w:lang w:val="en-US"/>
        </w:rPr>
        <w:t xml:space="preserve"> which may trigger </w:t>
      </w:r>
      <w:r>
        <w:rPr>
          <w:lang w:val="en-US"/>
        </w:rPr>
        <w:t>BitLocker</w:t>
      </w:r>
      <w:r w:rsidRPr="0093608B">
        <w:rPr>
          <w:lang w:val="en-US"/>
        </w:rPr>
        <w:t xml:space="preserve"> to lock the OS disk (e.g. moving the disk to another machine or updating the machine firmware). We´ll now simulate what happens in this case, and how the system can be recovered using the recovery password/ floppy disk.</w:t>
      </w:r>
    </w:p>
    <w:p w14:paraId="0DC9F67B" w14:textId="77777777" w:rsidR="0055527A" w:rsidRPr="0055527A" w:rsidRDefault="0055527A" w:rsidP="0055527A">
      <w:pPr>
        <w:pStyle w:val="ListParagraph"/>
        <w:ind w:left="360"/>
        <w:rPr>
          <w:highlight w:val="yellow"/>
          <w:lang w:val="en-US"/>
        </w:rPr>
      </w:pPr>
    </w:p>
    <w:p w14:paraId="5E84F016" w14:textId="191241DD" w:rsidR="00D057ED" w:rsidRPr="007C7C6B" w:rsidRDefault="000A2A40" w:rsidP="005C372C">
      <w:pPr>
        <w:pStyle w:val="ListParagraph"/>
        <w:numPr>
          <w:ilvl w:val="0"/>
          <w:numId w:val="8"/>
        </w:numPr>
        <w:rPr>
          <w:highlight w:val="yellow"/>
          <w:lang w:val="en-US"/>
        </w:rPr>
      </w:pPr>
      <w:r w:rsidRPr="0027290D">
        <w:rPr>
          <w:b/>
          <w:highlight w:val="yellow"/>
          <w:lang w:val="en-US"/>
        </w:rPr>
        <w:t xml:space="preserve">Make sure you’ve saved the </w:t>
      </w:r>
      <w:r w:rsidR="007C3FCB">
        <w:rPr>
          <w:b/>
          <w:highlight w:val="yellow"/>
          <w:lang w:val="en-US"/>
        </w:rPr>
        <w:t>BitLocker</w:t>
      </w:r>
      <w:r w:rsidRPr="0027290D">
        <w:rPr>
          <w:b/>
          <w:highlight w:val="yellow"/>
          <w:lang w:val="en-US"/>
        </w:rPr>
        <w:t xml:space="preserve"> recovery key to </w:t>
      </w:r>
      <w:r w:rsidR="003D4268" w:rsidRPr="0027290D">
        <w:rPr>
          <w:b/>
          <w:highlight w:val="yellow"/>
          <w:lang w:val="en-US"/>
        </w:rPr>
        <w:t xml:space="preserve">your host </w:t>
      </w:r>
      <w:proofErr w:type="gramStart"/>
      <w:r w:rsidR="003D4268" w:rsidRPr="0027290D">
        <w:rPr>
          <w:b/>
          <w:highlight w:val="yellow"/>
          <w:lang w:val="en-US"/>
        </w:rPr>
        <w:t>PC,</w:t>
      </w:r>
      <w:proofErr w:type="gramEnd"/>
      <w:r w:rsidR="003D4268" w:rsidRPr="0027290D">
        <w:rPr>
          <w:b/>
          <w:highlight w:val="yellow"/>
          <w:lang w:val="en-US"/>
        </w:rPr>
        <w:t xml:space="preserve"> we’ll need this key </w:t>
      </w:r>
      <w:r w:rsidR="00B53D5E" w:rsidRPr="0027290D">
        <w:rPr>
          <w:b/>
          <w:highlight w:val="yellow"/>
          <w:lang w:val="en-US"/>
        </w:rPr>
        <w:t xml:space="preserve">to restore your windows 11 to a working state. Without the key, your VM may become </w:t>
      </w:r>
      <w:r w:rsidR="0027290D" w:rsidRPr="0027290D">
        <w:rPr>
          <w:b/>
          <w:highlight w:val="yellow"/>
          <w:lang w:val="en-US"/>
        </w:rPr>
        <w:t>unusable!</w:t>
      </w:r>
    </w:p>
    <w:p w14:paraId="4A6F2812" w14:textId="0566F624" w:rsidR="007C7C6B" w:rsidRPr="0027290D" w:rsidRDefault="007C7C6B" w:rsidP="005C372C">
      <w:pPr>
        <w:pStyle w:val="ListParagraph"/>
        <w:numPr>
          <w:ilvl w:val="0"/>
          <w:numId w:val="8"/>
        </w:numPr>
        <w:rPr>
          <w:highlight w:val="yellow"/>
          <w:lang w:val="en-US"/>
        </w:rPr>
      </w:pPr>
      <w:r>
        <w:rPr>
          <w:b/>
          <w:highlight w:val="yellow"/>
          <w:lang w:val="en-US"/>
        </w:rPr>
        <w:lastRenderedPageBreak/>
        <w:t>More importantly, make sure none of the commands are executed on your laptop host, but always on your VM!</w:t>
      </w:r>
    </w:p>
    <w:p w14:paraId="447CE8A2" w14:textId="0AD1D8A1" w:rsidR="0055527A" w:rsidRDefault="0055527A" w:rsidP="0055527A">
      <w:pPr>
        <w:pStyle w:val="ListParagraph"/>
        <w:ind w:left="360"/>
        <w:rPr>
          <w:lang w:val="en-US"/>
        </w:rPr>
      </w:pPr>
    </w:p>
    <w:p w14:paraId="0432F37A" w14:textId="6F6C28EA" w:rsidR="002C3285" w:rsidRPr="00601EC7" w:rsidRDefault="002C3285" w:rsidP="002C3285">
      <w:pPr>
        <w:pStyle w:val="Heading1"/>
        <w:numPr>
          <w:ilvl w:val="0"/>
          <w:numId w:val="0"/>
        </w:numPr>
        <w:rPr>
          <w:lang w:val="en-US"/>
        </w:rPr>
      </w:pPr>
      <w:r w:rsidRPr="007D260B">
        <w:rPr>
          <w:lang w:val="en-US"/>
        </w:rPr>
        <w:t xml:space="preserve">Step </w:t>
      </w:r>
      <w:r>
        <w:fldChar w:fldCharType="begin"/>
      </w:r>
      <w:r w:rsidRPr="007D260B">
        <w:rPr>
          <w:lang w:val="en-US"/>
        </w:rPr>
        <w:instrText xml:space="preserve"> SEQ Step \* ARABIC </w:instrText>
      </w:r>
      <w:r>
        <w:fldChar w:fldCharType="separate"/>
      </w:r>
      <w:r w:rsidR="00FA397B">
        <w:rPr>
          <w:noProof/>
          <w:lang w:val="en-US"/>
        </w:rPr>
        <w:t>9</w:t>
      </w:r>
      <w:r>
        <w:fldChar w:fldCharType="end"/>
      </w:r>
      <w:r w:rsidRPr="007D260B">
        <w:rPr>
          <w:lang w:val="en-US"/>
        </w:rPr>
        <w:t xml:space="preserve"> – </w:t>
      </w:r>
      <w:r w:rsidR="00B35F54">
        <w:rPr>
          <w:lang w:val="en-US"/>
        </w:rPr>
        <w:t>Disaster strikes</w:t>
      </w:r>
      <w:r w:rsidR="00B54573">
        <w:rPr>
          <w:lang w:val="en-US"/>
        </w:rPr>
        <w:t xml:space="preserve"> – Recovering a </w:t>
      </w:r>
      <w:r w:rsidR="007C3FCB">
        <w:rPr>
          <w:lang w:val="en-US"/>
        </w:rPr>
        <w:t>BitLocker</w:t>
      </w:r>
      <w:r w:rsidR="00B54573">
        <w:rPr>
          <w:lang w:val="en-US"/>
        </w:rPr>
        <w:t xml:space="preserve"> disk</w:t>
      </w:r>
    </w:p>
    <w:p w14:paraId="2F7059D4" w14:textId="77777777" w:rsidR="002C3285" w:rsidRDefault="002C3285" w:rsidP="0055527A">
      <w:pPr>
        <w:pStyle w:val="ListParagraph"/>
        <w:ind w:left="360"/>
        <w:rPr>
          <w:lang w:val="en-US"/>
        </w:rPr>
      </w:pPr>
    </w:p>
    <w:p w14:paraId="2CFB693D" w14:textId="636A6591" w:rsidR="00D057ED" w:rsidRPr="00E54A06" w:rsidRDefault="00D057ED" w:rsidP="005C372C">
      <w:pPr>
        <w:pStyle w:val="ListParagraph"/>
        <w:numPr>
          <w:ilvl w:val="0"/>
          <w:numId w:val="8"/>
        </w:numPr>
        <w:rPr>
          <w:lang w:val="en-US"/>
        </w:rPr>
      </w:pPr>
      <w:r w:rsidRPr="00E54A06">
        <w:rPr>
          <w:lang w:val="en-US"/>
        </w:rPr>
        <w:t xml:space="preserve">To </w:t>
      </w:r>
      <w:r w:rsidR="00F8468A">
        <w:rPr>
          <w:lang w:val="en-US"/>
        </w:rPr>
        <w:t>simulate a</w:t>
      </w:r>
      <w:r w:rsidRPr="00E54A06">
        <w:rPr>
          <w:lang w:val="en-US"/>
        </w:rPr>
        <w:t xml:space="preserve"> locking</w:t>
      </w:r>
      <w:r w:rsidR="00F8468A">
        <w:rPr>
          <w:lang w:val="en-US"/>
        </w:rPr>
        <w:t xml:space="preserve"> event</w:t>
      </w:r>
      <w:r w:rsidRPr="00E54A06">
        <w:rPr>
          <w:lang w:val="en-US"/>
        </w:rPr>
        <w:t xml:space="preserve">, run the following command from the command line on your </w:t>
      </w:r>
      <w:r w:rsidR="00D75CAA">
        <w:rPr>
          <w:lang w:val="en-US"/>
        </w:rPr>
        <w:t xml:space="preserve">Windows 11 </w:t>
      </w:r>
      <w:r w:rsidRPr="00E54A06">
        <w:rPr>
          <w:lang w:val="en-US"/>
        </w:rPr>
        <w:t>VM (as administrator):</w:t>
      </w:r>
    </w:p>
    <w:p w14:paraId="5BA6B0DF" w14:textId="56CF4076" w:rsidR="00D75CAA" w:rsidRPr="00D75CAA" w:rsidRDefault="00D057ED" w:rsidP="005E11C0">
      <w:pPr>
        <w:pStyle w:val="Command"/>
        <w:ind w:left="708"/>
      </w:pPr>
      <w:r w:rsidRPr="00E54A06">
        <w:t>manage-</w:t>
      </w:r>
      <w:proofErr w:type="spellStart"/>
      <w:r w:rsidRPr="00E54A06">
        <w:t>bde</w:t>
      </w:r>
      <w:proofErr w:type="spellEnd"/>
      <w:r w:rsidRPr="00E54A06">
        <w:t xml:space="preserve"> -</w:t>
      </w:r>
      <w:proofErr w:type="spellStart"/>
      <w:r w:rsidRPr="00E54A06">
        <w:t>forcerecovery</w:t>
      </w:r>
      <w:proofErr w:type="spellEnd"/>
      <w:r w:rsidRPr="00E54A06">
        <w:t xml:space="preserve"> c:</w:t>
      </w:r>
    </w:p>
    <w:p w14:paraId="5F283F5F" w14:textId="7994F33D" w:rsidR="00D75CAA" w:rsidRDefault="007A264C" w:rsidP="00D057ED">
      <w:pPr>
        <w:pStyle w:val="ListParagraph"/>
        <w:ind w:left="360"/>
        <w:jc w:val="both"/>
        <w:rPr>
          <w:lang w:val="en-US"/>
        </w:rPr>
      </w:pPr>
      <w:r>
        <w:rPr>
          <w:lang w:val="en-US"/>
        </w:rPr>
        <w:t>What will this command do?</w:t>
      </w:r>
      <w:r w:rsidR="00E87BFD">
        <w:rPr>
          <w:lang w:val="en-US"/>
        </w:rPr>
        <w:t xml:space="preserve"> </w:t>
      </w:r>
    </w:p>
    <w:p w14:paraId="4B425FED" w14:textId="6467D49A" w:rsidR="00147B36" w:rsidRPr="00147B36" w:rsidRDefault="00147B36" w:rsidP="00147B36">
      <w:pPr>
        <w:jc w:val="both"/>
        <w:rPr>
          <w:color w:val="FF0000"/>
          <w:lang w:val="en-US"/>
        </w:rPr>
      </w:pPr>
      <w:r w:rsidRPr="00147B36">
        <w:rPr>
          <w:color w:val="FF0000"/>
          <w:lang w:val="en-US"/>
        </w:rPr>
        <w:t xml:space="preserve">It looks like it deletes some recovery codes or identifiers, hence it makes the </w:t>
      </w:r>
      <w:proofErr w:type="gramStart"/>
      <w:r w:rsidRPr="00147B36">
        <w:rPr>
          <w:color w:val="FF0000"/>
          <w:lang w:val="en-US"/>
        </w:rPr>
        <w:t>drive to</w:t>
      </w:r>
      <w:proofErr w:type="gramEnd"/>
      <w:r w:rsidRPr="00147B36">
        <w:rPr>
          <w:color w:val="FF0000"/>
          <w:lang w:val="en-US"/>
        </w:rPr>
        <w:t xml:space="preserve"> go into recovery mode</w:t>
      </w:r>
    </w:p>
    <w:p w14:paraId="69F267B5" w14:textId="7F8F0C04" w:rsidR="00D75CAA" w:rsidRDefault="00D75CAA" w:rsidP="005C372C">
      <w:pPr>
        <w:pStyle w:val="ListParagraph"/>
        <w:numPr>
          <w:ilvl w:val="0"/>
          <w:numId w:val="8"/>
        </w:numPr>
        <w:jc w:val="both"/>
        <w:rPr>
          <w:lang w:val="en-US"/>
        </w:rPr>
      </w:pPr>
      <w:r>
        <w:rPr>
          <w:lang w:val="en-US"/>
        </w:rPr>
        <w:t>Restart the VM. Does it boot to the Windows login screen?</w:t>
      </w:r>
    </w:p>
    <w:p w14:paraId="332E416B" w14:textId="360F47CA" w:rsidR="00A134D5" w:rsidRDefault="00A134D5" w:rsidP="00A134D5">
      <w:pPr>
        <w:jc w:val="both"/>
        <w:rPr>
          <w:lang w:val="en-US"/>
        </w:rPr>
      </w:pPr>
      <w:r w:rsidRPr="00A134D5">
        <w:rPr>
          <w:lang w:val="en-US"/>
        </w:rPr>
        <w:drawing>
          <wp:inline distT="0" distB="0" distL="0" distR="0" wp14:anchorId="0341D625" wp14:editId="44F2AC1A">
            <wp:extent cx="5396230" cy="4050665"/>
            <wp:effectExtent l="0" t="0" r="0" b="6985"/>
            <wp:docPr id="132545395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53953" name="Picture 1" descr="A screenshot of a computer error&#10;&#10;Description automatically generated"/>
                    <pic:cNvPicPr/>
                  </pic:nvPicPr>
                  <pic:blipFill>
                    <a:blip r:embed="rId26"/>
                    <a:stretch>
                      <a:fillRect/>
                    </a:stretch>
                  </pic:blipFill>
                  <pic:spPr>
                    <a:xfrm>
                      <a:off x="0" y="0"/>
                      <a:ext cx="5396230" cy="4050665"/>
                    </a:xfrm>
                    <a:prstGeom prst="rect">
                      <a:avLst/>
                    </a:prstGeom>
                  </pic:spPr>
                </pic:pic>
              </a:graphicData>
            </a:graphic>
          </wp:inline>
        </w:drawing>
      </w:r>
    </w:p>
    <w:p w14:paraId="14E58A2D" w14:textId="61C7EB73" w:rsidR="00A134D5" w:rsidRPr="00321C11" w:rsidRDefault="00A134D5" w:rsidP="00A134D5">
      <w:pPr>
        <w:jc w:val="both"/>
        <w:rPr>
          <w:color w:val="FF0000"/>
          <w:lang w:val="en-US"/>
        </w:rPr>
      </w:pPr>
      <w:r w:rsidRPr="00321C11">
        <w:rPr>
          <w:color w:val="FF0000"/>
          <w:lang w:val="en-US"/>
        </w:rPr>
        <w:t>It boots into recovery mode.</w:t>
      </w:r>
    </w:p>
    <w:p w14:paraId="0A4D92CE" w14:textId="3B3B6708" w:rsidR="00A82D5E" w:rsidRPr="00C74E13" w:rsidRDefault="00D057ED" w:rsidP="005C372C">
      <w:pPr>
        <w:pStyle w:val="ListParagraph"/>
        <w:numPr>
          <w:ilvl w:val="0"/>
          <w:numId w:val="8"/>
        </w:numPr>
        <w:jc w:val="both"/>
        <w:rPr>
          <w:lang w:val="en-US"/>
        </w:rPr>
      </w:pPr>
      <w:r w:rsidRPr="00E54A06">
        <w:rPr>
          <w:lang w:val="en-US"/>
        </w:rPr>
        <w:t xml:space="preserve">Now follow the recovery process, using the recovery </w:t>
      </w:r>
      <w:r w:rsidR="00DC4F4B">
        <w:rPr>
          <w:lang w:val="en-US"/>
        </w:rPr>
        <w:t>key</w:t>
      </w:r>
      <w:r w:rsidRPr="00E54A06">
        <w:rPr>
          <w:lang w:val="en-US"/>
        </w:rPr>
        <w:t xml:space="preserve"> you </w:t>
      </w:r>
      <w:r w:rsidR="00DC4F4B">
        <w:rPr>
          <w:lang w:val="en-US"/>
        </w:rPr>
        <w:t>saved before</w:t>
      </w:r>
      <w:r w:rsidRPr="00E54A06">
        <w:rPr>
          <w:lang w:val="en-US"/>
        </w:rPr>
        <w:t>.</w:t>
      </w:r>
    </w:p>
    <w:p w14:paraId="62FC0E98" w14:textId="77777777" w:rsidR="0018333E" w:rsidRDefault="0018333E" w:rsidP="0018333E">
      <w:pPr>
        <w:pStyle w:val="Heading1"/>
        <w:numPr>
          <w:ilvl w:val="0"/>
          <w:numId w:val="0"/>
        </w:numPr>
        <w:rPr>
          <w:lang w:val="en-US"/>
        </w:rPr>
      </w:pPr>
    </w:p>
    <w:p w14:paraId="0D8C912B" w14:textId="638792C3" w:rsidR="0018333E" w:rsidRDefault="0018333E" w:rsidP="0018333E">
      <w:pPr>
        <w:pStyle w:val="Heading1"/>
        <w:numPr>
          <w:ilvl w:val="0"/>
          <w:numId w:val="0"/>
        </w:numPr>
        <w:rPr>
          <w:lang w:val="en-US"/>
        </w:rPr>
      </w:pPr>
      <w:r w:rsidRPr="431FEB55">
        <w:rPr>
          <w:lang w:val="en-US"/>
        </w:rPr>
        <w:t xml:space="preserve">Step </w:t>
      </w:r>
      <w:r>
        <w:fldChar w:fldCharType="begin"/>
      </w:r>
      <w:r w:rsidRPr="431FEB55">
        <w:rPr>
          <w:lang w:val="en-US"/>
        </w:rPr>
        <w:instrText xml:space="preserve"> SEQ Step \* ARABIC </w:instrText>
      </w:r>
      <w:r>
        <w:fldChar w:fldCharType="separate"/>
      </w:r>
      <w:r w:rsidR="00FA397B" w:rsidRPr="431FEB55">
        <w:rPr>
          <w:noProof/>
          <w:lang w:val="en-US"/>
        </w:rPr>
        <w:t>10</w:t>
      </w:r>
      <w:r>
        <w:fldChar w:fldCharType="end"/>
      </w:r>
      <w:r w:rsidRPr="431FEB55">
        <w:rPr>
          <w:lang w:val="en-US"/>
        </w:rPr>
        <w:t xml:space="preserve"> – </w:t>
      </w:r>
      <w:r w:rsidR="00DE089D" w:rsidRPr="431FEB55">
        <w:rPr>
          <w:lang w:val="en-US"/>
        </w:rPr>
        <w:t>Back to normal</w:t>
      </w:r>
    </w:p>
    <w:p w14:paraId="7EFB12B4" w14:textId="4D058E5F" w:rsidR="00437868" w:rsidRDefault="00437868" w:rsidP="431FEB55">
      <w:pPr>
        <w:spacing w:line="259" w:lineRule="auto"/>
        <w:jc w:val="both"/>
        <w:rPr>
          <w:lang w:val="en-US"/>
        </w:rPr>
      </w:pPr>
      <w:r w:rsidRPr="431FEB55">
        <w:rPr>
          <w:lang w:val="en-US"/>
        </w:rPr>
        <w:t>Because the manage-</w:t>
      </w:r>
      <w:proofErr w:type="spellStart"/>
      <w:r w:rsidRPr="431FEB55">
        <w:rPr>
          <w:lang w:val="en-US"/>
        </w:rPr>
        <w:t>bde</w:t>
      </w:r>
      <w:proofErr w:type="spellEnd"/>
      <w:r w:rsidRPr="431FEB55">
        <w:rPr>
          <w:lang w:val="en-US"/>
        </w:rPr>
        <w:t xml:space="preserve"> command deleted </w:t>
      </w:r>
      <w:r w:rsidR="00AD3A8C" w:rsidRPr="431FEB55">
        <w:rPr>
          <w:lang w:val="en-US"/>
        </w:rPr>
        <w:t>the</w:t>
      </w:r>
      <w:r w:rsidRPr="431FEB55">
        <w:rPr>
          <w:lang w:val="en-US"/>
        </w:rPr>
        <w:t xml:space="preserve"> </w:t>
      </w:r>
      <w:r w:rsidR="007C3FCB">
        <w:rPr>
          <w:lang w:val="en-US"/>
        </w:rPr>
        <w:t>BitLocker</w:t>
      </w:r>
      <w:r w:rsidR="005F030E" w:rsidRPr="431FEB55">
        <w:rPr>
          <w:lang w:val="en-US"/>
        </w:rPr>
        <w:t xml:space="preserve"> encryption </w:t>
      </w:r>
      <w:r w:rsidRPr="431FEB55">
        <w:rPr>
          <w:lang w:val="en-US"/>
        </w:rPr>
        <w:t>key from the drive</w:t>
      </w:r>
      <w:r w:rsidR="49F94CBD" w:rsidRPr="431FEB55">
        <w:rPr>
          <w:lang w:val="en-US"/>
        </w:rPr>
        <w:t>/TPM</w:t>
      </w:r>
      <w:r w:rsidRPr="431FEB55">
        <w:rPr>
          <w:lang w:val="en-US"/>
        </w:rPr>
        <w:t>, it will cause the Windows 1</w:t>
      </w:r>
      <w:r w:rsidR="00176F53" w:rsidRPr="431FEB55">
        <w:rPr>
          <w:lang w:val="en-US"/>
        </w:rPr>
        <w:t>1</w:t>
      </w:r>
      <w:r w:rsidRPr="431FEB55">
        <w:rPr>
          <w:lang w:val="en-US"/>
        </w:rPr>
        <w:t xml:space="preserve"> machine to show the BitLocker recovery screen on every restart. </w:t>
      </w:r>
      <w:r w:rsidR="0DB2D0CC" w:rsidRPr="431FEB55">
        <w:rPr>
          <w:lang w:val="en-US"/>
        </w:rPr>
        <w:t>To solve this, we can use another manage-</w:t>
      </w:r>
      <w:proofErr w:type="spellStart"/>
      <w:r w:rsidR="0DB2D0CC" w:rsidRPr="431FEB55">
        <w:rPr>
          <w:lang w:val="en-US"/>
        </w:rPr>
        <w:t>bde</w:t>
      </w:r>
      <w:proofErr w:type="spellEnd"/>
      <w:r w:rsidR="0DB2D0CC" w:rsidRPr="431FEB55">
        <w:rPr>
          <w:lang w:val="en-US"/>
        </w:rPr>
        <w:t xml:space="preserve"> command</w:t>
      </w:r>
      <w:r w:rsidR="089E31EF" w:rsidRPr="431FEB55">
        <w:rPr>
          <w:lang w:val="en-US"/>
        </w:rPr>
        <w:t xml:space="preserve"> to</w:t>
      </w:r>
      <w:r w:rsidR="0DB2D0CC" w:rsidRPr="431FEB55">
        <w:rPr>
          <w:lang w:val="en-US"/>
        </w:rPr>
        <w:t xml:space="preserve"> replace the TPM</w:t>
      </w:r>
      <w:r w:rsidR="12B892BB" w:rsidRPr="431FEB55">
        <w:rPr>
          <w:lang w:val="en-US"/>
        </w:rPr>
        <w:t>-based</w:t>
      </w:r>
      <w:r w:rsidR="0DB2D0CC" w:rsidRPr="431FEB55">
        <w:rPr>
          <w:lang w:val="en-US"/>
        </w:rPr>
        <w:t xml:space="preserve"> key</w:t>
      </w:r>
      <w:r w:rsidR="3FFE2105" w:rsidRPr="431FEB55">
        <w:rPr>
          <w:lang w:val="en-US"/>
        </w:rPr>
        <w:t>. Once you are logged in again to the machine, run the following command in a command</w:t>
      </w:r>
      <w:r w:rsidR="0090729D">
        <w:rPr>
          <w:lang w:val="en-US"/>
        </w:rPr>
        <w:t xml:space="preserve"> </w:t>
      </w:r>
      <w:r w:rsidR="3FFE2105" w:rsidRPr="431FEB55">
        <w:rPr>
          <w:lang w:val="en-US"/>
        </w:rPr>
        <w:t>line ter</w:t>
      </w:r>
      <w:r w:rsidR="13E5F8AF" w:rsidRPr="431FEB55">
        <w:rPr>
          <w:lang w:val="en-US"/>
        </w:rPr>
        <w:t>minal with elevated privileges:</w:t>
      </w:r>
    </w:p>
    <w:p w14:paraId="1EAE4C24" w14:textId="4E6FBA4C" w:rsidR="431FEB55" w:rsidRDefault="431FEB55" w:rsidP="431FEB55">
      <w:pPr>
        <w:spacing w:line="259" w:lineRule="auto"/>
        <w:jc w:val="both"/>
        <w:rPr>
          <w:lang w:val="en-US"/>
        </w:rPr>
      </w:pPr>
    </w:p>
    <w:p w14:paraId="2A92C05F" w14:textId="4522B44A" w:rsidR="13E5F8AF" w:rsidRDefault="13E5F8AF" w:rsidP="005E11C0">
      <w:pPr>
        <w:pStyle w:val="Command"/>
        <w:ind w:left="708"/>
      </w:pPr>
      <w:r w:rsidRPr="431FEB55">
        <w:t>manage-bde.exe -protectors -add c:</w:t>
      </w:r>
      <w:r w:rsidR="43133FA4" w:rsidRPr="431FEB55">
        <w:t xml:space="preserve"> -</w:t>
      </w:r>
      <w:proofErr w:type="spellStart"/>
      <w:r w:rsidR="43133FA4" w:rsidRPr="431FEB55">
        <w:t>tpm</w:t>
      </w:r>
      <w:proofErr w:type="spellEnd"/>
    </w:p>
    <w:p w14:paraId="3D6D7868" w14:textId="0C16EE71" w:rsidR="00350408" w:rsidRPr="00223919" w:rsidRDefault="008F6730" w:rsidP="0018333E">
      <w:r w:rsidRPr="008F6730">
        <w:rPr>
          <w:color w:val="FF0000"/>
        </w:rPr>
        <w:t>Done as well</w:t>
      </w:r>
    </w:p>
    <w:p w14:paraId="7419C0E0" w14:textId="5E9070B5" w:rsidR="13E5F8AF" w:rsidRDefault="13E5F8AF" w:rsidP="431FEB55">
      <w:pPr>
        <w:rPr>
          <w:lang w:val="en-US"/>
        </w:rPr>
      </w:pPr>
      <w:r w:rsidRPr="431FEB55">
        <w:rPr>
          <w:lang w:val="en-US"/>
        </w:rPr>
        <w:t xml:space="preserve">Alternatively, it’s also possible to completely disable </w:t>
      </w:r>
      <w:r w:rsidR="007C3FCB">
        <w:rPr>
          <w:lang w:val="en-US"/>
        </w:rPr>
        <w:t>BitLocker</w:t>
      </w:r>
      <w:r w:rsidR="2B226C67" w:rsidRPr="431FEB55">
        <w:rPr>
          <w:lang w:val="en-US"/>
        </w:rPr>
        <w:t xml:space="preserve"> </w:t>
      </w:r>
      <w:r w:rsidRPr="431FEB55">
        <w:rPr>
          <w:lang w:val="en-US"/>
        </w:rPr>
        <w:t>and put the disk back in an unencrypted state</w:t>
      </w:r>
      <w:r w:rsidR="4BB309E1" w:rsidRPr="431FEB55">
        <w:rPr>
          <w:lang w:val="en-US"/>
        </w:rPr>
        <w:t>.</w:t>
      </w:r>
    </w:p>
    <w:p w14:paraId="05C84AA2" w14:textId="40753FBC" w:rsidR="004F35AE" w:rsidRPr="001A5FB5" w:rsidRDefault="004F35AE" w:rsidP="431FEB55">
      <w:pPr>
        <w:rPr>
          <w:color w:val="FF0000"/>
          <w:lang w:val="en-US"/>
        </w:rPr>
      </w:pPr>
      <w:r w:rsidRPr="001A5FB5">
        <w:rPr>
          <w:color w:val="FF0000"/>
          <w:lang w:val="en-US"/>
        </w:rPr>
        <w:t xml:space="preserve">I will </w:t>
      </w:r>
      <w:proofErr w:type="gramStart"/>
      <w:r w:rsidRPr="001A5FB5">
        <w:rPr>
          <w:color w:val="FF0000"/>
          <w:lang w:val="en-US"/>
        </w:rPr>
        <w:t>disabled</w:t>
      </w:r>
      <w:proofErr w:type="gramEnd"/>
      <w:r w:rsidRPr="001A5FB5">
        <w:rPr>
          <w:color w:val="FF0000"/>
          <w:lang w:val="en-US"/>
        </w:rPr>
        <w:t xml:space="preserve"> it because I am not comfortable with it.</w:t>
      </w:r>
    </w:p>
    <w:p w14:paraId="6CDC1D55" w14:textId="4E53CCBE" w:rsidR="431FEB55" w:rsidRDefault="431FEB55" w:rsidP="431FEB55">
      <w:pPr>
        <w:rPr>
          <w:lang w:val="en-US"/>
        </w:rPr>
      </w:pPr>
    </w:p>
    <w:p w14:paraId="28CD392E" w14:textId="77777777" w:rsidR="00FE2C88" w:rsidRPr="00757BD3" w:rsidRDefault="00FE2C88" w:rsidP="00535FB6">
      <w:pPr>
        <w:pStyle w:val="Heading2"/>
        <w:numPr>
          <w:ilvl w:val="0"/>
          <w:numId w:val="0"/>
        </w:numPr>
        <w:ind w:left="567" w:hanging="567"/>
        <w:rPr>
          <w:lang w:val="en-US"/>
        </w:rPr>
      </w:pPr>
      <w:r w:rsidRPr="00535FB6">
        <w:t>Resources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198"/>
      </w:tblGrid>
      <w:tr w:rsidR="005C4A5D" w:rsidRPr="007C3FCB" w14:paraId="005F9D4E" w14:textId="77777777">
        <w:trPr>
          <w:divId w:val="297029545"/>
          <w:tblCellSpacing w:w="15" w:type="dxa"/>
        </w:trPr>
        <w:tc>
          <w:tcPr>
            <w:tcW w:w="50" w:type="pct"/>
            <w:hideMark/>
          </w:tcPr>
          <w:p w14:paraId="2929FB8A" w14:textId="2AEAAD7E" w:rsidR="005C4A5D" w:rsidRDefault="005C4A5D">
            <w:pPr>
              <w:pStyle w:val="Bibliography"/>
              <w:rPr>
                <w:noProof/>
                <w:sz w:val="24"/>
                <w:szCs w:val="24"/>
              </w:rPr>
            </w:pPr>
            <w:r>
              <w:rPr>
                <w:noProof/>
              </w:rPr>
              <w:t xml:space="preserve">[1] </w:t>
            </w:r>
          </w:p>
        </w:tc>
        <w:tc>
          <w:tcPr>
            <w:tcW w:w="0" w:type="auto"/>
            <w:hideMark/>
          </w:tcPr>
          <w:p w14:paraId="4AA39388" w14:textId="77777777" w:rsidR="005C4A5D" w:rsidRPr="005C4A5D" w:rsidRDefault="005C4A5D">
            <w:pPr>
              <w:pStyle w:val="Bibliography"/>
              <w:rPr>
                <w:noProof/>
                <w:lang w:val="en-US"/>
              </w:rPr>
            </w:pPr>
            <w:r w:rsidRPr="005C4A5D">
              <w:rPr>
                <w:noProof/>
                <w:lang w:val="en-US"/>
              </w:rPr>
              <w:t xml:space="preserve">C. Ledoux, T. Clauwaert en H. Brouckxon, Course notes for module "Windows labs", Howest. </w:t>
            </w:r>
          </w:p>
        </w:tc>
      </w:tr>
      <w:tr w:rsidR="005C4A5D" w:rsidRPr="007C3FCB" w14:paraId="630CFFE8" w14:textId="77777777">
        <w:trPr>
          <w:divId w:val="297029545"/>
          <w:tblCellSpacing w:w="15" w:type="dxa"/>
        </w:trPr>
        <w:tc>
          <w:tcPr>
            <w:tcW w:w="50" w:type="pct"/>
            <w:hideMark/>
          </w:tcPr>
          <w:p w14:paraId="6F226517" w14:textId="77777777" w:rsidR="005C4A5D" w:rsidRDefault="005C4A5D">
            <w:pPr>
              <w:pStyle w:val="Bibliography"/>
              <w:rPr>
                <w:noProof/>
              </w:rPr>
            </w:pPr>
            <w:r>
              <w:rPr>
                <w:noProof/>
              </w:rPr>
              <w:lastRenderedPageBreak/>
              <w:t xml:space="preserve">[2] </w:t>
            </w:r>
          </w:p>
        </w:tc>
        <w:tc>
          <w:tcPr>
            <w:tcW w:w="0" w:type="auto"/>
            <w:hideMark/>
          </w:tcPr>
          <w:p w14:paraId="158D268F" w14:textId="594CA2AD" w:rsidR="005C4A5D" w:rsidRPr="00223919" w:rsidRDefault="005C4A5D">
            <w:pPr>
              <w:pStyle w:val="Bibliography"/>
              <w:rPr>
                <w:noProof/>
                <w:lang w:val="fr-BE"/>
              </w:rPr>
            </w:pPr>
            <w:r w:rsidRPr="005C4A5D">
              <w:rPr>
                <w:noProof/>
                <w:lang w:val="en-US"/>
              </w:rPr>
              <w:t>Microsoft, „</w:t>
            </w:r>
            <w:r w:rsidR="007C3FCB">
              <w:rPr>
                <w:noProof/>
                <w:lang w:val="en-US"/>
              </w:rPr>
              <w:t>BitLocker</w:t>
            </w:r>
            <w:r w:rsidRPr="005C4A5D">
              <w:rPr>
                <w:noProof/>
                <w:lang w:val="en-US"/>
              </w:rPr>
              <w:t xml:space="preserve"> Recovery guide,” [Online]. </w:t>
            </w:r>
            <w:r w:rsidRPr="00223919">
              <w:rPr>
                <w:noProof/>
                <w:lang w:val="fr-BE"/>
              </w:rPr>
              <w:t>Available: https://docs.microsoft.com/en-us/windows/security/information-protection/bitlocker/bitlocker-recovery-guide-plan.</w:t>
            </w:r>
          </w:p>
        </w:tc>
      </w:tr>
      <w:tr w:rsidR="005C4A5D" w:rsidRPr="007C3FCB" w14:paraId="28E6FD57" w14:textId="77777777">
        <w:trPr>
          <w:divId w:val="297029545"/>
          <w:tblCellSpacing w:w="15" w:type="dxa"/>
        </w:trPr>
        <w:tc>
          <w:tcPr>
            <w:tcW w:w="50" w:type="pct"/>
            <w:hideMark/>
          </w:tcPr>
          <w:p w14:paraId="04C25DD2" w14:textId="77777777" w:rsidR="005C4A5D" w:rsidRDefault="005C4A5D">
            <w:pPr>
              <w:pStyle w:val="Bibliography"/>
              <w:rPr>
                <w:noProof/>
              </w:rPr>
            </w:pPr>
            <w:r>
              <w:rPr>
                <w:noProof/>
              </w:rPr>
              <w:t xml:space="preserve">[3] </w:t>
            </w:r>
          </w:p>
        </w:tc>
        <w:tc>
          <w:tcPr>
            <w:tcW w:w="0" w:type="auto"/>
            <w:hideMark/>
          </w:tcPr>
          <w:p w14:paraId="2F960267" w14:textId="77777777" w:rsidR="005C4A5D" w:rsidRPr="00223919" w:rsidRDefault="005C4A5D">
            <w:pPr>
              <w:pStyle w:val="Bibliography"/>
              <w:rPr>
                <w:noProof/>
                <w:lang w:val="fr-BE"/>
              </w:rPr>
            </w:pPr>
            <w:r w:rsidRPr="005C4A5D">
              <w:rPr>
                <w:noProof/>
                <w:lang w:val="en-US"/>
              </w:rPr>
              <w:t xml:space="preserve">Microsoft, „commands by server role,” [Online]. </w:t>
            </w:r>
            <w:r w:rsidRPr="00223919">
              <w:rPr>
                <w:noProof/>
                <w:lang w:val="fr-BE"/>
              </w:rPr>
              <w:t>Available: https://docs.microsoft.com/nl-nl/windows-server/administration/windows-commands/commands-by-server-role.</w:t>
            </w:r>
          </w:p>
        </w:tc>
      </w:tr>
      <w:tr w:rsidR="005C4A5D" w:rsidRPr="007C3FCB" w14:paraId="60151BDE" w14:textId="77777777">
        <w:trPr>
          <w:divId w:val="297029545"/>
          <w:tblCellSpacing w:w="15" w:type="dxa"/>
        </w:trPr>
        <w:tc>
          <w:tcPr>
            <w:tcW w:w="50" w:type="pct"/>
            <w:hideMark/>
          </w:tcPr>
          <w:p w14:paraId="4091B6DE" w14:textId="77777777" w:rsidR="005C4A5D" w:rsidRDefault="005C4A5D">
            <w:pPr>
              <w:pStyle w:val="Bibliography"/>
              <w:rPr>
                <w:noProof/>
              </w:rPr>
            </w:pPr>
            <w:r>
              <w:rPr>
                <w:noProof/>
              </w:rPr>
              <w:t xml:space="preserve">[4] </w:t>
            </w:r>
          </w:p>
        </w:tc>
        <w:tc>
          <w:tcPr>
            <w:tcW w:w="0" w:type="auto"/>
            <w:hideMark/>
          </w:tcPr>
          <w:p w14:paraId="31212855" w14:textId="482FB411" w:rsidR="005C4A5D" w:rsidRPr="005C4A5D" w:rsidRDefault="005C4A5D">
            <w:pPr>
              <w:pStyle w:val="Bibliography"/>
              <w:rPr>
                <w:noProof/>
                <w:lang w:val="en-US"/>
              </w:rPr>
            </w:pPr>
            <w:r w:rsidRPr="005C4A5D">
              <w:rPr>
                <w:noProof/>
                <w:lang w:val="en-US"/>
              </w:rPr>
              <w:t>Microsoft, „</w:t>
            </w:r>
            <w:r w:rsidR="007C3FCB">
              <w:rPr>
                <w:noProof/>
                <w:lang w:val="en-US"/>
              </w:rPr>
              <w:t>BitLocker</w:t>
            </w:r>
            <w:r w:rsidRPr="005C4A5D">
              <w:rPr>
                <w:noProof/>
                <w:lang w:val="en-US"/>
              </w:rPr>
              <w:t>,” [Online]. Available: https://docs.microsoft.com/en-us/windows/security/information-protection/bitlocker/bitlocker-overview.</w:t>
            </w:r>
          </w:p>
        </w:tc>
      </w:tr>
    </w:tbl>
    <w:p w14:paraId="24DB0F6F" w14:textId="77777777" w:rsidR="005C4A5D" w:rsidRPr="005C4A5D" w:rsidRDefault="005C4A5D">
      <w:pPr>
        <w:divId w:val="297029545"/>
        <w:rPr>
          <w:rFonts w:eastAsia="Times New Roman"/>
          <w:noProof/>
          <w:lang w:val="en-US"/>
        </w:rPr>
      </w:pPr>
    </w:p>
    <w:p w14:paraId="4B27D649" w14:textId="4009C295" w:rsidR="000E37FD" w:rsidRDefault="000E37FD" w:rsidP="00F70BDF">
      <w:pPr>
        <w:rPr>
          <w:rFonts w:eastAsia="Calibri" w:cs="Calibri"/>
          <w:color w:val="00B050"/>
          <w:lang w:val="en-US"/>
        </w:rPr>
      </w:pPr>
    </w:p>
    <w:p w14:paraId="0EB5B980" w14:textId="77777777" w:rsidR="00E81C56" w:rsidRDefault="00E81C56" w:rsidP="00F70BDF">
      <w:pPr>
        <w:rPr>
          <w:rFonts w:eastAsia="Calibri" w:cs="Calibri"/>
          <w:color w:val="00B050"/>
          <w:lang w:val="en-US"/>
        </w:rPr>
      </w:pPr>
    </w:p>
    <w:p w14:paraId="6F912E2D" w14:textId="77777777" w:rsidR="00E81C56" w:rsidRPr="00545BBD" w:rsidRDefault="00E81C56" w:rsidP="00F70BDF">
      <w:pPr>
        <w:rPr>
          <w:rFonts w:eastAsia="Calibri" w:cs="Calibri"/>
          <w:color w:val="00B050"/>
          <w:lang w:val="en-US"/>
        </w:rPr>
      </w:pPr>
    </w:p>
    <w:p w14:paraId="212DB740" w14:textId="77777777" w:rsidR="003179CD" w:rsidRPr="00545BBD" w:rsidRDefault="003179CD" w:rsidP="003179CD">
      <w:pPr>
        <w:rPr>
          <w:color w:val="00B050"/>
          <w:lang w:val="en-US"/>
        </w:rPr>
      </w:pPr>
    </w:p>
    <w:p w14:paraId="35F47272" w14:textId="1A3F3AAA" w:rsidR="00A907A6" w:rsidRPr="00545BBD" w:rsidRDefault="00A907A6" w:rsidP="005C372C">
      <w:pPr>
        <w:pStyle w:val="ListParagraph"/>
        <w:numPr>
          <w:ilvl w:val="0"/>
          <w:numId w:val="3"/>
        </w:numPr>
        <w:tabs>
          <w:tab w:val="left" w:pos="6573"/>
        </w:tabs>
        <w:rPr>
          <w:rFonts w:cstheme="minorHAnsi"/>
          <w:sz w:val="22"/>
          <w:lang w:val="en-US" w:eastAsia="nl-BE"/>
        </w:rPr>
        <w:sectPr w:rsidR="00A907A6" w:rsidRPr="00545BBD" w:rsidSect="00B15828">
          <w:headerReference w:type="even" r:id="rId27"/>
          <w:headerReference w:type="default" r:id="rId28"/>
          <w:footerReference w:type="default" r:id="rId29"/>
          <w:headerReference w:type="first" r:id="rId30"/>
          <w:pgSz w:w="11900" w:h="16840"/>
          <w:pgMar w:top="1418" w:right="1701" w:bottom="1701" w:left="1701" w:header="709" w:footer="850" w:gutter="0"/>
          <w:cols w:space="708"/>
          <w:docGrid w:linePitch="360"/>
        </w:sectPr>
      </w:pPr>
    </w:p>
    <w:p w14:paraId="22C5A17B" w14:textId="77777777" w:rsidR="00063AB5" w:rsidRPr="00545BBD" w:rsidRDefault="00063AB5" w:rsidP="00FE5BC4">
      <w:pPr>
        <w:rPr>
          <w:lang w:val="en-US"/>
        </w:rPr>
      </w:pPr>
    </w:p>
    <w:sectPr w:rsidR="00063AB5" w:rsidRPr="00545BBD" w:rsidSect="00B15828">
      <w:headerReference w:type="even" r:id="rId31"/>
      <w:headerReference w:type="default" r:id="rId32"/>
      <w:footerReference w:type="default" r:id="rId33"/>
      <w:headerReference w:type="first" r:id="rId34"/>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40DA59" w14:textId="77777777" w:rsidR="00454DB4" w:rsidRDefault="00454DB4" w:rsidP="005B5C02">
      <w:r>
        <w:separator/>
      </w:r>
    </w:p>
    <w:p w14:paraId="0E057342" w14:textId="77777777" w:rsidR="00454DB4" w:rsidRDefault="00454DB4"/>
    <w:p w14:paraId="02236640" w14:textId="77777777" w:rsidR="00454DB4" w:rsidRDefault="00454DB4" w:rsidP="00F52F7B"/>
  </w:endnote>
  <w:endnote w:type="continuationSeparator" w:id="0">
    <w:p w14:paraId="297C5E96" w14:textId="77777777" w:rsidR="00454DB4" w:rsidRDefault="00454DB4" w:rsidP="005B5C02">
      <w:r>
        <w:continuationSeparator/>
      </w:r>
    </w:p>
    <w:p w14:paraId="23455FF5" w14:textId="77777777" w:rsidR="00454DB4" w:rsidRDefault="00454DB4"/>
    <w:p w14:paraId="377F0E13" w14:textId="77777777" w:rsidR="00454DB4" w:rsidRDefault="00454DB4" w:rsidP="00F52F7B"/>
  </w:endnote>
  <w:endnote w:type="continuationNotice" w:id="1">
    <w:p w14:paraId="153BBFE4" w14:textId="77777777" w:rsidR="00454DB4" w:rsidRDefault="00454D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364F75" w14:textId="76F735CF" w:rsidR="009F2197" w:rsidRPr="00C96365" w:rsidRDefault="00C80E1B" w:rsidP="003309E0">
    <w:pPr>
      <w:pStyle w:val="Footer"/>
      <w:jc w:val="right"/>
      <w:rPr>
        <w:rFonts w:ascii="Arial Rounded MT Bold" w:hAnsi="Arial Rounded MT Bold"/>
        <w:sz w:val="15"/>
        <w:lang w:val="en-US"/>
      </w:rPr>
    </w:pPr>
    <w:r>
      <w:rPr>
        <w:rFonts w:ascii="Calibri" w:hAnsi="Calibri" w:cs="Calibri"/>
        <w:color w:val="000000" w:themeColor="text1"/>
        <w:sz w:val="15"/>
        <w:szCs w:val="20"/>
        <w:lang w:val="en-US"/>
      </w:rPr>
      <w:t xml:space="preserve">© Daan </w:t>
    </w:r>
    <w:proofErr w:type="spellStart"/>
    <w:r>
      <w:rPr>
        <w:rFonts w:ascii="Calibri" w:hAnsi="Calibri" w:cs="Calibri"/>
        <w:color w:val="000000" w:themeColor="text1"/>
        <w:sz w:val="15"/>
        <w:szCs w:val="20"/>
        <w:lang w:val="en-US"/>
      </w:rPr>
      <w:t>Pareit</w:t>
    </w:r>
    <w:proofErr w:type="spellEnd"/>
    <w:r>
      <w:rPr>
        <w:rFonts w:ascii="Calibri" w:hAnsi="Calibri" w:cs="Calibri"/>
        <w:color w:val="000000" w:themeColor="text1"/>
        <w:sz w:val="15"/>
        <w:szCs w:val="20"/>
        <w:lang w:val="en-US"/>
      </w:rPr>
      <w:t>,</w:t>
    </w:r>
    <w:r w:rsidR="00B42D9D">
      <w:rPr>
        <w:rFonts w:ascii="Calibri" w:hAnsi="Calibri" w:cs="Calibri"/>
        <w:color w:val="000000" w:themeColor="text1"/>
        <w:sz w:val="15"/>
        <w:szCs w:val="20"/>
        <w:lang w:val="en-US"/>
      </w:rPr>
      <w:t xml:space="preserve"> Henk </w:t>
    </w:r>
    <w:proofErr w:type="spellStart"/>
    <w:r w:rsidR="00B42D9D">
      <w:rPr>
        <w:rFonts w:ascii="Calibri" w:hAnsi="Calibri" w:cs="Calibri"/>
        <w:color w:val="000000" w:themeColor="text1"/>
        <w:sz w:val="15"/>
        <w:szCs w:val="20"/>
        <w:lang w:val="en-US"/>
      </w:rPr>
      <w:t>Brouckxon</w:t>
    </w:r>
    <w:proofErr w:type="spellEnd"/>
    <w:r w:rsidR="00B42D9D">
      <w:rPr>
        <w:rFonts w:ascii="Calibri" w:hAnsi="Calibri" w:cs="Calibri"/>
        <w:color w:val="000000" w:themeColor="text1"/>
        <w:sz w:val="15"/>
        <w:szCs w:val="20"/>
        <w:lang w:val="en-US"/>
      </w:rPr>
      <w:t>,</w:t>
    </w:r>
    <w:r>
      <w:rPr>
        <w:rFonts w:ascii="Calibri" w:hAnsi="Calibri" w:cs="Calibri"/>
        <w:color w:val="000000" w:themeColor="text1"/>
        <w:sz w:val="15"/>
        <w:szCs w:val="20"/>
        <w:lang w:val="en-US"/>
      </w:rPr>
      <w:t xml:space="preserve"> </w:t>
    </w:r>
    <w:r w:rsidR="00C15FFF">
      <w:rPr>
        <w:rFonts w:ascii="Calibri" w:hAnsi="Calibri" w:cs="Calibri"/>
        <w:color w:val="000000" w:themeColor="text1"/>
        <w:sz w:val="15"/>
        <w:szCs w:val="20"/>
        <w:lang w:val="en-US"/>
      </w:rPr>
      <w:t>Cybersecurity</w:t>
    </w:r>
    <w:r w:rsidR="00C96365" w:rsidRPr="00C96365">
      <w:rPr>
        <w:rFonts w:ascii="Calibri" w:hAnsi="Calibri" w:cs="Calibri"/>
        <w:color w:val="000000" w:themeColor="text1"/>
        <w:sz w:val="15"/>
        <w:szCs w:val="20"/>
        <w:lang w:val="en-US"/>
      </w:rPr>
      <w:t xml:space="preserve">, </w:t>
    </w:r>
    <w:proofErr w:type="spellStart"/>
    <w:r w:rsidR="00C96365" w:rsidRPr="00C96365">
      <w:rPr>
        <w:rFonts w:ascii="Calibri" w:hAnsi="Calibri" w:cs="Calibri"/>
        <w:color w:val="000000" w:themeColor="text1"/>
        <w:sz w:val="15"/>
        <w:szCs w:val="20"/>
        <w:lang w:val="en-US"/>
      </w:rPr>
      <w:t>Howest</w:t>
    </w:r>
    <w:proofErr w:type="spellEnd"/>
    <w:r w:rsidR="00C96365" w:rsidRPr="00C96365">
      <w:rPr>
        <w:rFonts w:ascii="Calibri" w:hAnsi="Calibri" w:cs="Calibri"/>
        <w:color w:val="000000" w:themeColor="text1"/>
        <w:sz w:val="15"/>
        <w:szCs w:val="20"/>
        <w:lang w:val="en-US"/>
      </w:rPr>
      <w:t xml:space="preserve"> University Co</w:t>
    </w:r>
    <w:r w:rsidR="00C96365">
      <w:rPr>
        <w:rFonts w:ascii="Calibri" w:hAnsi="Calibri" w:cs="Calibri"/>
        <w:color w:val="000000" w:themeColor="text1"/>
        <w:sz w:val="15"/>
        <w:szCs w:val="20"/>
        <w:lang w:val="en-US"/>
      </w:rPr>
      <w:t>llege</w:t>
    </w:r>
    <w:r w:rsidR="003309E0" w:rsidRPr="00C96365">
      <w:rPr>
        <w:rFonts w:ascii="Arial Rounded MT Bold" w:hAnsi="Arial Rounded MT Bold"/>
        <w:color w:val="000000" w:themeColor="text1"/>
        <w:sz w:val="15"/>
        <w:szCs w:val="20"/>
        <w:lang w:val="en-US"/>
      </w:rPr>
      <w:t xml:space="preserve"> </w:t>
    </w:r>
    <w:r w:rsidR="003309E0" w:rsidRPr="00C96365">
      <w:rPr>
        <w:rFonts w:ascii="Arial Rounded MT Bold" w:hAnsi="Arial Rounded MT Bold"/>
        <w:color w:val="44C8F5" w:themeColor="accent1"/>
        <w:sz w:val="15"/>
        <w:szCs w:val="20"/>
        <w:lang w:val="en-US"/>
      </w:rPr>
      <w:t xml:space="preserve">/ </w:t>
    </w:r>
    <w:r w:rsidR="003309E0" w:rsidRPr="00867223">
      <w:rPr>
        <w:rFonts w:ascii="Calibri" w:hAnsi="Calibri" w:cs="Calibri"/>
        <w:b/>
        <w:color w:val="000000" w:themeColor="text1"/>
        <w:sz w:val="15"/>
        <w:szCs w:val="20"/>
      </w:rPr>
      <w:fldChar w:fldCharType="begin"/>
    </w:r>
    <w:r w:rsidR="003309E0" w:rsidRPr="00C96365">
      <w:rPr>
        <w:rFonts w:ascii="Calibri" w:hAnsi="Calibri" w:cs="Calibri"/>
        <w:b/>
        <w:color w:val="000000" w:themeColor="text1"/>
        <w:sz w:val="15"/>
        <w:szCs w:val="20"/>
        <w:lang w:val="en-US"/>
      </w:rPr>
      <w:instrText xml:space="preserve"> PAGE  \* Arabic </w:instrText>
    </w:r>
    <w:r w:rsidR="003309E0" w:rsidRPr="00867223">
      <w:rPr>
        <w:rFonts w:ascii="Calibri" w:hAnsi="Calibri" w:cs="Calibri"/>
        <w:b/>
        <w:color w:val="000000" w:themeColor="text1"/>
        <w:sz w:val="15"/>
        <w:szCs w:val="20"/>
      </w:rPr>
      <w:fldChar w:fldCharType="separate"/>
    </w:r>
    <w:r w:rsidR="003309E0" w:rsidRPr="00C96365">
      <w:rPr>
        <w:rFonts w:ascii="Calibri" w:hAnsi="Calibri" w:cs="Calibri"/>
        <w:b/>
        <w:color w:val="000000" w:themeColor="text1"/>
        <w:sz w:val="15"/>
        <w:szCs w:val="20"/>
        <w:lang w:val="en-US"/>
      </w:rPr>
      <w:t>7</w:t>
    </w:r>
    <w:r w:rsidR="003309E0" w:rsidRPr="00867223">
      <w:rPr>
        <w:rFonts w:ascii="Calibri" w:hAnsi="Calibri" w:cs="Calibri"/>
        <w:b/>
        <w:color w:val="000000" w:themeColor="text1"/>
        <w:sz w:val="15"/>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216573" w14:textId="77777777" w:rsidR="00AC392E" w:rsidRDefault="00D15746">
    <w:pPr>
      <w:pStyle w:val="Footer"/>
    </w:pPr>
    <w:r w:rsidRPr="00C54B70">
      <w:rPr>
        <w:rFonts w:ascii="Corbel" w:hAnsi="Corbel" w:cstheme="minorHAnsi"/>
        <w:b/>
        <w:noProof/>
        <w:sz w:val="28"/>
        <w:szCs w:val="28"/>
        <w:lang w:val="en-US"/>
      </w:rPr>
      <w:drawing>
        <wp:anchor distT="0" distB="0" distL="114300" distR="114300" simplePos="0" relativeHeight="251658247" behindDoc="0" locked="0" layoutInCell="1" allowOverlap="1" wp14:anchorId="163DB93E" wp14:editId="58F842F5">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7DF75D" w14:textId="77777777" w:rsidR="00454DB4" w:rsidRDefault="00454DB4" w:rsidP="00DF4C21">
      <w:pPr>
        <w:pBdr>
          <w:bottom w:val="single" w:sz="8" w:space="1" w:color="595959" w:themeColor="text1" w:themeTint="A6"/>
        </w:pBdr>
      </w:pPr>
    </w:p>
  </w:footnote>
  <w:footnote w:type="continuationSeparator" w:id="0">
    <w:p w14:paraId="234E276E" w14:textId="77777777" w:rsidR="00454DB4" w:rsidRDefault="00454DB4" w:rsidP="005B5C02">
      <w:r>
        <w:continuationSeparator/>
      </w:r>
    </w:p>
    <w:p w14:paraId="084B66F5" w14:textId="77777777" w:rsidR="00454DB4" w:rsidRDefault="00454DB4"/>
    <w:p w14:paraId="4FB96DC4" w14:textId="77777777" w:rsidR="00454DB4" w:rsidRDefault="00454DB4" w:rsidP="00F52F7B"/>
  </w:footnote>
  <w:footnote w:type="continuationNotice" w:id="1">
    <w:p w14:paraId="0DD6CE16" w14:textId="77777777" w:rsidR="00454DB4" w:rsidRDefault="00454D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ED9AF" w14:textId="77777777" w:rsidR="00855C6B" w:rsidRDefault="00B15828">
    <w:pPr>
      <w:pStyle w:val="Header"/>
    </w:pPr>
    <w:r>
      <w:rPr>
        <w:noProof/>
      </w:rPr>
      <mc:AlternateContent>
        <mc:Choice Requires="wps">
          <w:drawing>
            <wp:anchor distT="0" distB="0" distL="114300" distR="114300" simplePos="0" relativeHeight="251658242" behindDoc="1" locked="0" layoutInCell="1" allowOverlap="1" wp14:anchorId="5948C0FF" wp14:editId="5720CD54">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rect id="Rectangle 6" style="position:absolute;margin-left:-91.1pt;margin-top:-75.25pt;width:605.2pt;height:848.1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spid="_x0000_s1026" fillcolor="#44c8f5 [3204]" stroked="f" strokeweight="1pt" w14:anchorId="2552F9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">
              <w10:wrap anchorx="margin" anchory="margin"/>
            </v:rect>
          </w:pict>
        </mc:Fallback>
      </mc:AlternateContent>
    </w:r>
    <w:r>
      <w:rPr>
        <w:noProof/>
        <w:lang w:val="nl-NL" w:eastAsia="nl-BE"/>
      </w:rPr>
      <w:drawing>
        <wp:anchor distT="0" distB="0" distL="114300" distR="114300" simplePos="0" relativeHeight="251658244" behindDoc="1" locked="0" layoutInCell="1" allowOverlap="1" wp14:anchorId="2071EF6D" wp14:editId="4DFAEF41">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3" behindDoc="1" locked="0" layoutInCell="1" allowOverlap="1" wp14:anchorId="2EB97578" wp14:editId="1BDC42CE">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B1EB84" w14:textId="77777777" w:rsidR="00097FEA" w:rsidRDefault="00097F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1CEB75" w14:textId="77777777" w:rsidR="009F2197" w:rsidRDefault="009F2197">
    <w:pPr>
      <w:pStyle w:val="Header"/>
    </w:pPr>
    <w:r>
      <w:rPr>
        <w:noProof/>
      </w:rPr>
      <w:drawing>
        <wp:anchor distT="0" distB="0" distL="114300" distR="114300" simplePos="0" relativeHeight="251658246" behindDoc="1" locked="0" layoutInCell="1" allowOverlap="1" wp14:anchorId="7A92080E" wp14:editId="4F4BEE55">
          <wp:simplePos x="0" y="0"/>
          <wp:positionH relativeFrom="margin">
            <wp:posOffset>-1443990</wp:posOffset>
          </wp:positionH>
          <wp:positionV relativeFrom="margin">
            <wp:posOffset>-894041</wp:posOffset>
          </wp:positionV>
          <wp:extent cx="7545859" cy="7545859"/>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E2422" w14:textId="77777777" w:rsidR="00097FEA" w:rsidRDefault="00097FE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F21AD" w14:textId="77777777" w:rsidR="00097FEA" w:rsidRDefault="00097F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9F6E9" w14:textId="77777777" w:rsidR="001345B1" w:rsidRDefault="00B15828">
    <w:pPr>
      <w:pStyle w:val="Header"/>
    </w:pPr>
    <w:r w:rsidRPr="0049668C">
      <w:rPr>
        <w:noProof/>
      </w:rPr>
      <w:drawing>
        <wp:anchor distT="0" distB="0" distL="114300" distR="114300" simplePos="0" relativeHeight="251658245" behindDoc="1" locked="0" layoutInCell="1" allowOverlap="1" wp14:anchorId="2F03066D" wp14:editId="221A4B62">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8241" behindDoc="1" locked="0" layoutInCell="1" allowOverlap="1" wp14:anchorId="65CAA286" wp14:editId="29C9EA2A">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8240" behindDoc="1" locked="0" layoutInCell="1" allowOverlap="1" wp14:anchorId="42290DEC" wp14:editId="3C07E735">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rect id="Rectangle 13" style="position:absolute;margin-left:-85.25pt;margin-top:-70.2pt;width:605.2pt;height:84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spid="_x0000_s1026" fillcolor="#44c8f5 [3204]" stroked="f" strokeweight="1pt" w14:anchorId="4715B7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">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3CE6F" w14:textId="77777777" w:rsidR="00097FEA" w:rsidRDefault="00097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727F7"/>
    <w:multiLevelType w:val="hybridMultilevel"/>
    <w:tmpl w:val="522860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1D84D2A"/>
    <w:multiLevelType w:val="hybridMultilevel"/>
    <w:tmpl w:val="4AE0D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53CF9"/>
    <w:multiLevelType w:val="hybridMultilevel"/>
    <w:tmpl w:val="10863D7A"/>
    <w:lvl w:ilvl="0" w:tplc="C40478CA">
      <w:numFmt w:val="bullet"/>
      <w:lvlText w:val=""/>
      <w:lvlJc w:val="left"/>
      <w:pPr>
        <w:ind w:left="720" w:hanging="360"/>
      </w:pPr>
      <w:rPr>
        <w:rFonts w:ascii="Symbol" w:eastAsia="Times New Roman" w:hAnsi="Symbol" w:cs="Tahoma"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F58526C"/>
    <w:multiLevelType w:val="hybridMultilevel"/>
    <w:tmpl w:val="637871C2"/>
    <w:lvl w:ilvl="0" w:tplc="0813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15:restartNumberingAfterBreak="0">
    <w:nsid w:val="4F8B4217"/>
    <w:multiLevelType w:val="multilevel"/>
    <w:tmpl w:val="B5261B12"/>
    <w:styleLink w:val="Howestlesdocument"/>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5" w15:restartNumberingAfterBreak="0">
    <w:nsid w:val="57B62E3D"/>
    <w:multiLevelType w:val="hybridMultilevel"/>
    <w:tmpl w:val="73807F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5C190249"/>
    <w:multiLevelType w:val="hybridMultilevel"/>
    <w:tmpl w:val="50F8C89A"/>
    <w:lvl w:ilvl="0" w:tplc="FFFFFFFF">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5F9402C2"/>
    <w:multiLevelType w:val="hybridMultilevel"/>
    <w:tmpl w:val="76A03C7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5FC67564"/>
    <w:multiLevelType w:val="hybridMultilevel"/>
    <w:tmpl w:val="A73642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631A1B94"/>
    <w:multiLevelType w:val="multilevel"/>
    <w:tmpl w:val="C49882DA"/>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0" w15:restartNumberingAfterBreak="0">
    <w:nsid w:val="674A3F78"/>
    <w:multiLevelType w:val="hybridMultilevel"/>
    <w:tmpl w:val="43FEE2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12849CD"/>
    <w:multiLevelType w:val="hybridMultilevel"/>
    <w:tmpl w:val="15500EBC"/>
    <w:lvl w:ilvl="0" w:tplc="2000000B">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532115366">
    <w:abstractNumId w:val="10"/>
  </w:num>
  <w:num w:numId="2" w16cid:durableId="221910377">
    <w:abstractNumId w:val="4"/>
  </w:num>
  <w:num w:numId="3" w16cid:durableId="2066951804">
    <w:abstractNumId w:val="11"/>
  </w:num>
  <w:num w:numId="4" w16cid:durableId="843320713">
    <w:abstractNumId w:val="9"/>
  </w:num>
  <w:num w:numId="5" w16cid:durableId="857621910">
    <w:abstractNumId w:val="0"/>
  </w:num>
  <w:num w:numId="6" w16cid:durableId="726874072">
    <w:abstractNumId w:val="7"/>
  </w:num>
  <w:num w:numId="7" w16cid:durableId="1707170954">
    <w:abstractNumId w:val="2"/>
  </w:num>
  <w:num w:numId="8" w16cid:durableId="1655639814">
    <w:abstractNumId w:val="6"/>
  </w:num>
  <w:num w:numId="9" w16cid:durableId="1866678278">
    <w:abstractNumId w:val="8"/>
  </w:num>
  <w:num w:numId="10" w16cid:durableId="446201751">
    <w:abstractNumId w:val="5"/>
  </w:num>
  <w:num w:numId="11" w16cid:durableId="586813017">
    <w:abstractNumId w:val="1"/>
  </w:num>
  <w:num w:numId="12" w16cid:durableId="418644769">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AE9"/>
    <w:rsid w:val="0000289B"/>
    <w:rsid w:val="00003FA1"/>
    <w:rsid w:val="000056E9"/>
    <w:rsid w:val="000059AC"/>
    <w:rsid w:val="00010263"/>
    <w:rsid w:val="0001134C"/>
    <w:rsid w:val="00011EFC"/>
    <w:rsid w:val="00011F79"/>
    <w:rsid w:val="000125DE"/>
    <w:rsid w:val="00012CF6"/>
    <w:rsid w:val="00012E2A"/>
    <w:rsid w:val="00012F3A"/>
    <w:rsid w:val="00013C05"/>
    <w:rsid w:val="0001619D"/>
    <w:rsid w:val="0001629E"/>
    <w:rsid w:val="00016C98"/>
    <w:rsid w:val="00016FB0"/>
    <w:rsid w:val="00017708"/>
    <w:rsid w:val="000177E1"/>
    <w:rsid w:val="00017D50"/>
    <w:rsid w:val="00020BD1"/>
    <w:rsid w:val="0002264F"/>
    <w:rsid w:val="00023B84"/>
    <w:rsid w:val="00024FEA"/>
    <w:rsid w:val="000251C0"/>
    <w:rsid w:val="000257D6"/>
    <w:rsid w:val="00026213"/>
    <w:rsid w:val="000268DC"/>
    <w:rsid w:val="00026E47"/>
    <w:rsid w:val="00027394"/>
    <w:rsid w:val="00027C53"/>
    <w:rsid w:val="00031325"/>
    <w:rsid w:val="000316BE"/>
    <w:rsid w:val="0003431A"/>
    <w:rsid w:val="00035344"/>
    <w:rsid w:val="0003565D"/>
    <w:rsid w:val="000409C8"/>
    <w:rsid w:val="00041976"/>
    <w:rsid w:val="00041F60"/>
    <w:rsid w:val="00043652"/>
    <w:rsid w:val="00043835"/>
    <w:rsid w:val="00044205"/>
    <w:rsid w:val="0004450F"/>
    <w:rsid w:val="000449BE"/>
    <w:rsid w:val="00045EBE"/>
    <w:rsid w:val="00047CF8"/>
    <w:rsid w:val="000503B2"/>
    <w:rsid w:val="00050444"/>
    <w:rsid w:val="00051BAC"/>
    <w:rsid w:val="0005206F"/>
    <w:rsid w:val="000523F5"/>
    <w:rsid w:val="0005253D"/>
    <w:rsid w:val="000532C9"/>
    <w:rsid w:val="000607C2"/>
    <w:rsid w:val="00061358"/>
    <w:rsid w:val="0006184C"/>
    <w:rsid w:val="000625F4"/>
    <w:rsid w:val="00063AB5"/>
    <w:rsid w:val="000650E1"/>
    <w:rsid w:val="000700ED"/>
    <w:rsid w:val="0007027B"/>
    <w:rsid w:val="00070689"/>
    <w:rsid w:val="0007385B"/>
    <w:rsid w:val="00076E20"/>
    <w:rsid w:val="00076F51"/>
    <w:rsid w:val="00077DD5"/>
    <w:rsid w:val="000808FC"/>
    <w:rsid w:val="00081748"/>
    <w:rsid w:val="0008252D"/>
    <w:rsid w:val="00082D15"/>
    <w:rsid w:val="00082EBF"/>
    <w:rsid w:val="000862B7"/>
    <w:rsid w:val="000873C0"/>
    <w:rsid w:val="00090D6E"/>
    <w:rsid w:val="00092461"/>
    <w:rsid w:val="00093911"/>
    <w:rsid w:val="00094911"/>
    <w:rsid w:val="00096DD2"/>
    <w:rsid w:val="00097FEA"/>
    <w:rsid w:val="000A0B99"/>
    <w:rsid w:val="000A1D37"/>
    <w:rsid w:val="000A2A40"/>
    <w:rsid w:val="000A3E79"/>
    <w:rsid w:val="000A3F82"/>
    <w:rsid w:val="000A5131"/>
    <w:rsid w:val="000A5BE0"/>
    <w:rsid w:val="000A6A9F"/>
    <w:rsid w:val="000A72E6"/>
    <w:rsid w:val="000A7309"/>
    <w:rsid w:val="000B0001"/>
    <w:rsid w:val="000B4E47"/>
    <w:rsid w:val="000B6817"/>
    <w:rsid w:val="000B690C"/>
    <w:rsid w:val="000B7BBF"/>
    <w:rsid w:val="000C07B2"/>
    <w:rsid w:val="000C0D64"/>
    <w:rsid w:val="000C1368"/>
    <w:rsid w:val="000C1B13"/>
    <w:rsid w:val="000C3F8B"/>
    <w:rsid w:val="000C46B7"/>
    <w:rsid w:val="000C62A3"/>
    <w:rsid w:val="000C6DF5"/>
    <w:rsid w:val="000D13CD"/>
    <w:rsid w:val="000D381A"/>
    <w:rsid w:val="000D3877"/>
    <w:rsid w:val="000D4D92"/>
    <w:rsid w:val="000D56DF"/>
    <w:rsid w:val="000D6807"/>
    <w:rsid w:val="000D68E7"/>
    <w:rsid w:val="000E0C45"/>
    <w:rsid w:val="000E1113"/>
    <w:rsid w:val="000E24C4"/>
    <w:rsid w:val="000E37FD"/>
    <w:rsid w:val="000E40DA"/>
    <w:rsid w:val="000E4C05"/>
    <w:rsid w:val="000E4CEB"/>
    <w:rsid w:val="000E6D30"/>
    <w:rsid w:val="000E78D1"/>
    <w:rsid w:val="000F09C7"/>
    <w:rsid w:val="000F1D28"/>
    <w:rsid w:val="000F4544"/>
    <w:rsid w:val="000F54D2"/>
    <w:rsid w:val="000F5913"/>
    <w:rsid w:val="000F6083"/>
    <w:rsid w:val="000F6251"/>
    <w:rsid w:val="000F6AA1"/>
    <w:rsid w:val="000F7F15"/>
    <w:rsid w:val="00100461"/>
    <w:rsid w:val="00100929"/>
    <w:rsid w:val="0010453E"/>
    <w:rsid w:val="00104BBF"/>
    <w:rsid w:val="00105C31"/>
    <w:rsid w:val="001109F1"/>
    <w:rsid w:val="00111771"/>
    <w:rsid w:val="00115497"/>
    <w:rsid w:val="001156DC"/>
    <w:rsid w:val="00116261"/>
    <w:rsid w:val="00117CE6"/>
    <w:rsid w:val="00121E8A"/>
    <w:rsid w:val="001224F0"/>
    <w:rsid w:val="001260E9"/>
    <w:rsid w:val="001267CC"/>
    <w:rsid w:val="0012681C"/>
    <w:rsid w:val="00127A80"/>
    <w:rsid w:val="00127F4A"/>
    <w:rsid w:val="00130A75"/>
    <w:rsid w:val="00130BF9"/>
    <w:rsid w:val="00131815"/>
    <w:rsid w:val="001323DA"/>
    <w:rsid w:val="0013266A"/>
    <w:rsid w:val="00133428"/>
    <w:rsid w:val="001345B1"/>
    <w:rsid w:val="00135232"/>
    <w:rsid w:val="00135FBD"/>
    <w:rsid w:val="001372CA"/>
    <w:rsid w:val="00141752"/>
    <w:rsid w:val="0014184B"/>
    <w:rsid w:val="00141B3E"/>
    <w:rsid w:val="00142FB2"/>
    <w:rsid w:val="00143153"/>
    <w:rsid w:val="001432F6"/>
    <w:rsid w:val="00143A7A"/>
    <w:rsid w:val="00143AB3"/>
    <w:rsid w:val="00143B62"/>
    <w:rsid w:val="00143B9F"/>
    <w:rsid w:val="00147B36"/>
    <w:rsid w:val="00150545"/>
    <w:rsid w:val="00151EAE"/>
    <w:rsid w:val="00152172"/>
    <w:rsid w:val="00153589"/>
    <w:rsid w:val="00154298"/>
    <w:rsid w:val="001567EE"/>
    <w:rsid w:val="00161A86"/>
    <w:rsid w:val="00161F32"/>
    <w:rsid w:val="001640F5"/>
    <w:rsid w:val="001656E0"/>
    <w:rsid w:val="00165A6A"/>
    <w:rsid w:val="00165EA0"/>
    <w:rsid w:val="00166037"/>
    <w:rsid w:val="001679DA"/>
    <w:rsid w:val="00167A48"/>
    <w:rsid w:val="00167CFA"/>
    <w:rsid w:val="00173E3F"/>
    <w:rsid w:val="00173E85"/>
    <w:rsid w:val="001752F5"/>
    <w:rsid w:val="00176B0A"/>
    <w:rsid w:val="00176F53"/>
    <w:rsid w:val="001772A3"/>
    <w:rsid w:val="00177BAB"/>
    <w:rsid w:val="0018062A"/>
    <w:rsid w:val="00180BDB"/>
    <w:rsid w:val="00182584"/>
    <w:rsid w:val="001827D2"/>
    <w:rsid w:val="0018333E"/>
    <w:rsid w:val="00183C98"/>
    <w:rsid w:val="00183D00"/>
    <w:rsid w:val="00186128"/>
    <w:rsid w:val="00190725"/>
    <w:rsid w:val="0019087A"/>
    <w:rsid w:val="00190AE2"/>
    <w:rsid w:val="00191886"/>
    <w:rsid w:val="00191C00"/>
    <w:rsid w:val="00192BEE"/>
    <w:rsid w:val="00192F39"/>
    <w:rsid w:val="00194464"/>
    <w:rsid w:val="00194CB3"/>
    <w:rsid w:val="001961B8"/>
    <w:rsid w:val="00197098"/>
    <w:rsid w:val="001A00E4"/>
    <w:rsid w:val="001A4BC9"/>
    <w:rsid w:val="001A509D"/>
    <w:rsid w:val="001A513B"/>
    <w:rsid w:val="001A5FB5"/>
    <w:rsid w:val="001B0B71"/>
    <w:rsid w:val="001B10A8"/>
    <w:rsid w:val="001B16F3"/>
    <w:rsid w:val="001B1E6A"/>
    <w:rsid w:val="001B254E"/>
    <w:rsid w:val="001B3D08"/>
    <w:rsid w:val="001B3D9D"/>
    <w:rsid w:val="001B45D9"/>
    <w:rsid w:val="001B487B"/>
    <w:rsid w:val="001B4993"/>
    <w:rsid w:val="001B5A34"/>
    <w:rsid w:val="001B6F97"/>
    <w:rsid w:val="001B7369"/>
    <w:rsid w:val="001B7526"/>
    <w:rsid w:val="001C3046"/>
    <w:rsid w:val="001C3DF9"/>
    <w:rsid w:val="001C46BE"/>
    <w:rsid w:val="001C6E35"/>
    <w:rsid w:val="001C73C6"/>
    <w:rsid w:val="001D045F"/>
    <w:rsid w:val="001D1168"/>
    <w:rsid w:val="001D1A83"/>
    <w:rsid w:val="001D1FA2"/>
    <w:rsid w:val="001D2A6D"/>
    <w:rsid w:val="001D3324"/>
    <w:rsid w:val="001D39E1"/>
    <w:rsid w:val="001D4542"/>
    <w:rsid w:val="001D7000"/>
    <w:rsid w:val="001D7AA7"/>
    <w:rsid w:val="001E14EC"/>
    <w:rsid w:val="001E27A8"/>
    <w:rsid w:val="001E4BE7"/>
    <w:rsid w:val="001E671E"/>
    <w:rsid w:val="001E6B05"/>
    <w:rsid w:val="001E7BED"/>
    <w:rsid w:val="001F0312"/>
    <w:rsid w:val="001F1AAB"/>
    <w:rsid w:val="001F3A55"/>
    <w:rsid w:val="001F4ABE"/>
    <w:rsid w:val="001F4D04"/>
    <w:rsid w:val="001F514B"/>
    <w:rsid w:val="001F5681"/>
    <w:rsid w:val="001F5DF8"/>
    <w:rsid w:val="001F641C"/>
    <w:rsid w:val="001F762B"/>
    <w:rsid w:val="001F7D54"/>
    <w:rsid w:val="002004B8"/>
    <w:rsid w:val="00203E78"/>
    <w:rsid w:val="0020485F"/>
    <w:rsid w:val="00204F6B"/>
    <w:rsid w:val="002052F6"/>
    <w:rsid w:val="002058FA"/>
    <w:rsid w:val="0020633E"/>
    <w:rsid w:val="00206B0F"/>
    <w:rsid w:val="00207C64"/>
    <w:rsid w:val="002114EA"/>
    <w:rsid w:val="00211A7D"/>
    <w:rsid w:val="00212FED"/>
    <w:rsid w:val="0021319E"/>
    <w:rsid w:val="0021336E"/>
    <w:rsid w:val="002140E9"/>
    <w:rsid w:val="00214C49"/>
    <w:rsid w:val="00214D11"/>
    <w:rsid w:val="00215556"/>
    <w:rsid w:val="002163C7"/>
    <w:rsid w:val="002172B5"/>
    <w:rsid w:val="002178D0"/>
    <w:rsid w:val="00220423"/>
    <w:rsid w:val="002207AA"/>
    <w:rsid w:val="002210C0"/>
    <w:rsid w:val="00221AE7"/>
    <w:rsid w:val="00221EF2"/>
    <w:rsid w:val="00221F0F"/>
    <w:rsid w:val="00222438"/>
    <w:rsid w:val="00223919"/>
    <w:rsid w:val="0022538A"/>
    <w:rsid w:val="0022706B"/>
    <w:rsid w:val="002270E2"/>
    <w:rsid w:val="00227FA6"/>
    <w:rsid w:val="00231232"/>
    <w:rsid w:val="00232D2E"/>
    <w:rsid w:val="0023339C"/>
    <w:rsid w:val="002363F1"/>
    <w:rsid w:val="00237D73"/>
    <w:rsid w:val="00237D93"/>
    <w:rsid w:val="0024018F"/>
    <w:rsid w:val="002408A4"/>
    <w:rsid w:val="00240C2C"/>
    <w:rsid w:val="00245369"/>
    <w:rsid w:val="002460AD"/>
    <w:rsid w:val="0024634B"/>
    <w:rsid w:val="0024720F"/>
    <w:rsid w:val="002475B4"/>
    <w:rsid w:val="0024781A"/>
    <w:rsid w:val="00247956"/>
    <w:rsid w:val="00247F53"/>
    <w:rsid w:val="002500E7"/>
    <w:rsid w:val="0025051A"/>
    <w:rsid w:val="00250C2B"/>
    <w:rsid w:val="00254857"/>
    <w:rsid w:val="00254932"/>
    <w:rsid w:val="00254C41"/>
    <w:rsid w:val="00255C76"/>
    <w:rsid w:val="002562CA"/>
    <w:rsid w:val="0025692F"/>
    <w:rsid w:val="002575B1"/>
    <w:rsid w:val="0026023A"/>
    <w:rsid w:val="002616F3"/>
    <w:rsid w:val="00261A97"/>
    <w:rsid w:val="002624AA"/>
    <w:rsid w:val="00262548"/>
    <w:rsid w:val="002647CB"/>
    <w:rsid w:val="00264EA9"/>
    <w:rsid w:val="002650A0"/>
    <w:rsid w:val="00266533"/>
    <w:rsid w:val="00266B09"/>
    <w:rsid w:val="002674F2"/>
    <w:rsid w:val="00270059"/>
    <w:rsid w:val="00271536"/>
    <w:rsid w:val="002723B9"/>
    <w:rsid w:val="0027290D"/>
    <w:rsid w:val="00272F53"/>
    <w:rsid w:val="0027302E"/>
    <w:rsid w:val="002747EC"/>
    <w:rsid w:val="00274A32"/>
    <w:rsid w:val="0027628D"/>
    <w:rsid w:val="002767EE"/>
    <w:rsid w:val="00276A8F"/>
    <w:rsid w:val="002777F2"/>
    <w:rsid w:val="00281151"/>
    <w:rsid w:val="002821EC"/>
    <w:rsid w:val="00282E00"/>
    <w:rsid w:val="0028358E"/>
    <w:rsid w:val="00283CDC"/>
    <w:rsid w:val="00284E53"/>
    <w:rsid w:val="00290321"/>
    <w:rsid w:val="0029231B"/>
    <w:rsid w:val="00292814"/>
    <w:rsid w:val="002941E4"/>
    <w:rsid w:val="002943ED"/>
    <w:rsid w:val="00296772"/>
    <w:rsid w:val="0029690A"/>
    <w:rsid w:val="002969B3"/>
    <w:rsid w:val="002A20F9"/>
    <w:rsid w:val="002A4B1A"/>
    <w:rsid w:val="002A583C"/>
    <w:rsid w:val="002A6BC5"/>
    <w:rsid w:val="002A7963"/>
    <w:rsid w:val="002B2289"/>
    <w:rsid w:val="002B2CE0"/>
    <w:rsid w:val="002B39CC"/>
    <w:rsid w:val="002B4384"/>
    <w:rsid w:val="002B4EC4"/>
    <w:rsid w:val="002B516C"/>
    <w:rsid w:val="002B60BB"/>
    <w:rsid w:val="002C0386"/>
    <w:rsid w:val="002C0428"/>
    <w:rsid w:val="002C2450"/>
    <w:rsid w:val="002C3285"/>
    <w:rsid w:val="002C3DFF"/>
    <w:rsid w:val="002C3FD4"/>
    <w:rsid w:val="002C49D9"/>
    <w:rsid w:val="002C4ABC"/>
    <w:rsid w:val="002C532C"/>
    <w:rsid w:val="002C5A97"/>
    <w:rsid w:val="002C61AD"/>
    <w:rsid w:val="002C7480"/>
    <w:rsid w:val="002D0A08"/>
    <w:rsid w:val="002D1693"/>
    <w:rsid w:val="002D1ACE"/>
    <w:rsid w:val="002D5373"/>
    <w:rsid w:val="002D5A28"/>
    <w:rsid w:val="002D5FF6"/>
    <w:rsid w:val="002D61EB"/>
    <w:rsid w:val="002E0408"/>
    <w:rsid w:val="002E0592"/>
    <w:rsid w:val="002E1BEC"/>
    <w:rsid w:val="002E1FE6"/>
    <w:rsid w:val="002E2248"/>
    <w:rsid w:val="002E35EE"/>
    <w:rsid w:val="002E368D"/>
    <w:rsid w:val="002E54B2"/>
    <w:rsid w:val="002E588D"/>
    <w:rsid w:val="002F01C8"/>
    <w:rsid w:val="002F0D8F"/>
    <w:rsid w:val="002F20B6"/>
    <w:rsid w:val="002F343C"/>
    <w:rsid w:val="002F37DC"/>
    <w:rsid w:val="002F39FA"/>
    <w:rsid w:val="002F7B9D"/>
    <w:rsid w:val="00300AE9"/>
    <w:rsid w:val="00300CE0"/>
    <w:rsid w:val="003023DC"/>
    <w:rsid w:val="00302438"/>
    <w:rsid w:val="003024A5"/>
    <w:rsid w:val="0030392C"/>
    <w:rsid w:val="0030522C"/>
    <w:rsid w:val="00306410"/>
    <w:rsid w:val="00306A94"/>
    <w:rsid w:val="00306AF5"/>
    <w:rsid w:val="00306BCD"/>
    <w:rsid w:val="00307CFB"/>
    <w:rsid w:val="0031194C"/>
    <w:rsid w:val="00312856"/>
    <w:rsid w:val="003148EC"/>
    <w:rsid w:val="00314C05"/>
    <w:rsid w:val="00315244"/>
    <w:rsid w:val="0031546E"/>
    <w:rsid w:val="00316229"/>
    <w:rsid w:val="00316EB6"/>
    <w:rsid w:val="003176BB"/>
    <w:rsid w:val="003179CD"/>
    <w:rsid w:val="00321C11"/>
    <w:rsid w:val="00322D09"/>
    <w:rsid w:val="00325038"/>
    <w:rsid w:val="00326AED"/>
    <w:rsid w:val="00326E95"/>
    <w:rsid w:val="00327B03"/>
    <w:rsid w:val="00327DF1"/>
    <w:rsid w:val="003309E0"/>
    <w:rsid w:val="003314CB"/>
    <w:rsid w:val="003328EC"/>
    <w:rsid w:val="00332E24"/>
    <w:rsid w:val="00332F02"/>
    <w:rsid w:val="003338E0"/>
    <w:rsid w:val="0033403F"/>
    <w:rsid w:val="0033434F"/>
    <w:rsid w:val="00334535"/>
    <w:rsid w:val="00335325"/>
    <w:rsid w:val="00335441"/>
    <w:rsid w:val="00335E37"/>
    <w:rsid w:val="003369C0"/>
    <w:rsid w:val="00337269"/>
    <w:rsid w:val="00337C46"/>
    <w:rsid w:val="00337E42"/>
    <w:rsid w:val="003412AD"/>
    <w:rsid w:val="00341433"/>
    <w:rsid w:val="00341BCC"/>
    <w:rsid w:val="00342330"/>
    <w:rsid w:val="0034343C"/>
    <w:rsid w:val="00347460"/>
    <w:rsid w:val="00347A58"/>
    <w:rsid w:val="00350408"/>
    <w:rsid w:val="00350995"/>
    <w:rsid w:val="00353010"/>
    <w:rsid w:val="00353323"/>
    <w:rsid w:val="00353D70"/>
    <w:rsid w:val="00354E39"/>
    <w:rsid w:val="0035648D"/>
    <w:rsid w:val="00356CC5"/>
    <w:rsid w:val="00357524"/>
    <w:rsid w:val="003605C1"/>
    <w:rsid w:val="003616C6"/>
    <w:rsid w:val="0036195A"/>
    <w:rsid w:val="00361E1A"/>
    <w:rsid w:val="00362900"/>
    <w:rsid w:val="0036326A"/>
    <w:rsid w:val="00363BBB"/>
    <w:rsid w:val="00363D9D"/>
    <w:rsid w:val="003646FA"/>
    <w:rsid w:val="00365788"/>
    <w:rsid w:val="0036676A"/>
    <w:rsid w:val="00366CE8"/>
    <w:rsid w:val="003679A6"/>
    <w:rsid w:val="00370EE0"/>
    <w:rsid w:val="00371493"/>
    <w:rsid w:val="00371894"/>
    <w:rsid w:val="003719FE"/>
    <w:rsid w:val="00371D88"/>
    <w:rsid w:val="0037257E"/>
    <w:rsid w:val="00373284"/>
    <w:rsid w:val="003735D0"/>
    <w:rsid w:val="00373F22"/>
    <w:rsid w:val="0037442F"/>
    <w:rsid w:val="003753D6"/>
    <w:rsid w:val="00376CBB"/>
    <w:rsid w:val="00376EFE"/>
    <w:rsid w:val="003773C3"/>
    <w:rsid w:val="003775AF"/>
    <w:rsid w:val="003804BE"/>
    <w:rsid w:val="00380F0D"/>
    <w:rsid w:val="0038174E"/>
    <w:rsid w:val="00381796"/>
    <w:rsid w:val="00382386"/>
    <w:rsid w:val="00384993"/>
    <w:rsid w:val="00384FDF"/>
    <w:rsid w:val="00387396"/>
    <w:rsid w:val="003878F6"/>
    <w:rsid w:val="00390302"/>
    <w:rsid w:val="00390721"/>
    <w:rsid w:val="0039103C"/>
    <w:rsid w:val="00391202"/>
    <w:rsid w:val="00391332"/>
    <w:rsid w:val="00391824"/>
    <w:rsid w:val="00391987"/>
    <w:rsid w:val="00391DE0"/>
    <w:rsid w:val="00391F10"/>
    <w:rsid w:val="0039248F"/>
    <w:rsid w:val="00395F96"/>
    <w:rsid w:val="003966AB"/>
    <w:rsid w:val="00396CC6"/>
    <w:rsid w:val="00396E2E"/>
    <w:rsid w:val="0039744D"/>
    <w:rsid w:val="0039765B"/>
    <w:rsid w:val="003A0C2D"/>
    <w:rsid w:val="003A2457"/>
    <w:rsid w:val="003A2C76"/>
    <w:rsid w:val="003A3A49"/>
    <w:rsid w:val="003A5154"/>
    <w:rsid w:val="003A59DE"/>
    <w:rsid w:val="003A61A9"/>
    <w:rsid w:val="003A661D"/>
    <w:rsid w:val="003A7DF8"/>
    <w:rsid w:val="003B2045"/>
    <w:rsid w:val="003B5D18"/>
    <w:rsid w:val="003B6629"/>
    <w:rsid w:val="003B73C2"/>
    <w:rsid w:val="003C0C3E"/>
    <w:rsid w:val="003C0F5D"/>
    <w:rsid w:val="003C2244"/>
    <w:rsid w:val="003C2412"/>
    <w:rsid w:val="003C2566"/>
    <w:rsid w:val="003C30C2"/>
    <w:rsid w:val="003C3EDE"/>
    <w:rsid w:val="003C4237"/>
    <w:rsid w:val="003D047D"/>
    <w:rsid w:val="003D123A"/>
    <w:rsid w:val="003D4268"/>
    <w:rsid w:val="003D46FE"/>
    <w:rsid w:val="003D5107"/>
    <w:rsid w:val="003D7254"/>
    <w:rsid w:val="003D7C92"/>
    <w:rsid w:val="003D7D33"/>
    <w:rsid w:val="003E0046"/>
    <w:rsid w:val="003E106A"/>
    <w:rsid w:val="003E263E"/>
    <w:rsid w:val="003E31A5"/>
    <w:rsid w:val="003E4B59"/>
    <w:rsid w:val="003E4D85"/>
    <w:rsid w:val="003E7B10"/>
    <w:rsid w:val="003F175F"/>
    <w:rsid w:val="003F254E"/>
    <w:rsid w:val="003F2893"/>
    <w:rsid w:val="003F2D32"/>
    <w:rsid w:val="003F31BF"/>
    <w:rsid w:val="003F320C"/>
    <w:rsid w:val="003F38DD"/>
    <w:rsid w:val="003F6AED"/>
    <w:rsid w:val="003F7BC9"/>
    <w:rsid w:val="0040137C"/>
    <w:rsid w:val="004015F6"/>
    <w:rsid w:val="004019DF"/>
    <w:rsid w:val="00401D37"/>
    <w:rsid w:val="00404978"/>
    <w:rsid w:val="00407133"/>
    <w:rsid w:val="0040751B"/>
    <w:rsid w:val="004100A4"/>
    <w:rsid w:val="00412B5E"/>
    <w:rsid w:val="00412CD0"/>
    <w:rsid w:val="0041405A"/>
    <w:rsid w:val="00414DED"/>
    <w:rsid w:val="004171EB"/>
    <w:rsid w:val="00421179"/>
    <w:rsid w:val="00422207"/>
    <w:rsid w:val="00426C8B"/>
    <w:rsid w:val="00427664"/>
    <w:rsid w:val="004276DF"/>
    <w:rsid w:val="0043177D"/>
    <w:rsid w:val="0043179A"/>
    <w:rsid w:val="00432636"/>
    <w:rsid w:val="004358F2"/>
    <w:rsid w:val="00435984"/>
    <w:rsid w:val="00435A6E"/>
    <w:rsid w:val="00435EE8"/>
    <w:rsid w:val="00436A04"/>
    <w:rsid w:val="00436D7E"/>
    <w:rsid w:val="00437868"/>
    <w:rsid w:val="004379EF"/>
    <w:rsid w:val="00440116"/>
    <w:rsid w:val="00440C5F"/>
    <w:rsid w:val="00442118"/>
    <w:rsid w:val="0044338F"/>
    <w:rsid w:val="00443BF6"/>
    <w:rsid w:val="00444C13"/>
    <w:rsid w:val="004453F2"/>
    <w:rsid w:val="00445516"/>
    <w:rsid w:val="00447284"/>
    <w:rsid w:val="00447C2F"/>
    <w:rsid w:val="00450D19"/>
    <w:rsid w:val="00451508"/>
    <w:rsid w:val="004515C6"/>
    <w:rsid w:val="00451F44"/>
    <w:rsid w:val="00453DA4"/>
    <w:rsid w:val="00453EE7"/>
    <w:rsid w:val="00454488"/>
    <w:rsid w:val="00454DB4"/>
    <w:rsid w:val="00456339"/>
    <w:rsid w:val="00457152"/>
    <w:rsid w:val="00457D3B"/>
    <w:rsid w:val="0046036E"/>
    <w:rsid w:val="00464255"/>
    <w:rsid w:val="0046585A"/>
    <w:rsid w:val="0046781A"/>
    <w:rsid w:val="0047129C"/>
    <w:rsid w:val="00471682"/>
    <w:rsid w:val="00472F1A"/>
    <w:rsid w:val="00473A13"/>
    <w:rsid w:val="00475192"/>
    <w:rsid w:val="0047713B"/>
    <w:rsid w:val="0048056C"/>
    <w:rsid w:val="00482F3A"/>
    <w:rsid w:val="00483020"/>
    <w:rsid w:val="0048337A"/>
    <w:rsid w:val="00484861"/>
    <w:rsid w:val="004853A3"/>
    <w:rsid w:val="00485F99"/>
    <w:rsid w:val="004866A9"/>
    <w:rsid w:val="004874DB"/>
    <w:rsid w:val="004875C9"/>
    <w:rsid w:val="00487CB4"/>
    <w:rsid w:val="004903E0"/>
    <w:rsid w:val="00492982"/>
    <w:rsid w:val="00493174"/>
    <w:rsid w:val="00493B02"/>
    <w:rsid w:val="0049668C"/>
    <w:rsid w:val="00497FB8"/>
    <w:rsid w:val="004A0163"/>
    <w:rsid w:val="004A14D5"/>
    <w:rsid w:val="004A32FB"/>
    <w:rsid w:val="004A3C04"/>
    <w:rsid w:val="004A3D95"/>
    <w:rsid w:val="004A4A2F"/>
    <w:rsid w:val="004A4A73"/>
    <w:rsid w:val="004A551A"/>
    <w:rsid w:val="004A5F52"/>
    <w:rsid w:val="004B0092"/>
    <w:rsid w:val="004B09AA"/>
    <w:rsid w:val="004B2816"/>
    <w:rsid w:val="004B3E3C"/>
    <w:rsid w:val="004B3F8B"/>
    <w:rsid w:val="004B4359"/>
    <w:rsid w:val="004B4EDF"/>
    <w:rsid w:val="004B7754"/>
    <w:rsid w:val="004C04A1"/>
    <w:rsid w:val="004C092E"/>
    <w:rsid w:val="004C0B72"/>
    <w:rsid w:val="004C305F"/>
    <w:rsid w:val="004C31C1"/>
    <w:rsid w:val="004C4497"/>
    <w:rsid w:val="004C48E6"/>
    <w:rsid w:val="004C5854"/>
    <w:rsid w:val="004C7617"/>
    <w:rsid w:val="004C7BB6"/>
    <w:rsid w:val="004D03F5"/>
    <w:rsid w:val="004D042F"/>
    <w:rsid w:val="004D0956"/>
    <w:rsid w:val="004D09BD"/>
    <w:rsid w:val="004D285F"/>
    <w:rsid w:val="004D29DA"/>
    <w:rsid w:val="004D2CB9"/>
    <w:rsid w:val="004D2CF3"/>
    <w:rsid w:val="004D2D13"/>
    <w:rsid w:val="004D3268"/>
    <w:rsid w:val="004D3512"/>
    <w:rsid w:val="004D3D3E"/>
    <w:rsid w:val="004D46BC"/>
    <w:rsid w:val="004D4CFC"/>
    <w:rsid w:val="004D4F16"/>
    <w:rsid w:val="004D5723"/>
    <w:rsid w:val="004D6BE2"/>
    <w:rsid w:val="004E14B4"/>
    <w:rsid w:val="004E1C2C"/>
    <w:rsid w:val="004E3BAE"/>
    <w:rsid w:val="004E40A8"/>
    <w:rsid w:val="004E52A5"/>
    <w:rsid w:val="004E7AD9"/>
    <w:rsid w:val="004F09DA"/>
    <w:rsid w:val="004F27B7"/>
    <w:rsid w:val="004F2E87"/>
    <w:rsid w:val="004F35AE"/>
    <w:rsid w:val="004F399F"/>
    <w:rsid w:val="004F5F83"/>
    <w:rsid w:val="005025CE"/>
    <w:rsid w:val="00502744"/>
    <w:rsid w:val="00503B4E"/>
    <w:rsid w:val="00504D05"/>
    <w:rsid w:val="00505974"/>
    <w:rsid w:val="0050679E"/>
    <w:rsid w:val="005072DE"/>
    <w:rsid w:val="0051021C"/>
    <w:rsid w:val="005107AB"/>
    <w:rsid w:val="00510A7D"/>
    <w:rsid w:val="00511877"/>
    <w:rsid w:val="005122EF"/>
    <w:rsid w:val="00513337"/>
    <w:rsid w:val="00514CE1"/>
    <w:rsid w:val="00514EAD"/>
    <w:rsid w:val="00514EF4"/>
    <w:rsid w:val="005156F4"/>
    <w:rsid w:val="005165BE"/>
    <w:rsid w:val="00520B58"/>
    <w:rsid w:val="00520D02"/>
    <w:rsid w:val="00521AAE"/>
    <w:rsid w:val="00521AE4"/>
    <w:rsid w:val="00521BDB"/>
    <w:rsid w:val="005233FD"/>
    <w:rsid w:val="0052518C"/>
    <w:rsid w:val="00525A9D"/>
    <w:rsid w:val="00526604"/>
    <w:rsid w:val="00531E9F"/>
    <w:rsid w:val="0053248F"/>
    <w:rsid w:val="00535F2F"/>
    <w:rsid w:val="00535FB6"/>
    <w:rsid w:val="005370BD"/>
    <w:rsid w:val="00537CB3"/>
    <w:rsid w:val="005410A7"/>
    <w:rsid w:val="00541835"/>
    <w:rsid w:val="0054186A"/>
    <w:rsid w:val="0054228C"/>
    <w:rsid w:val="00542DB3"/>
    <w:rsid w:val="00543F76"/>
    <w:rsid w:val="00544967"/>
    <w:rsid w:val="005449FD"/>
    <w:rsid w:val="00545986"/>
    <w:rsid w:val="00545BBD"/>
    <w:rsid w:val="00545DED"/>
    <w:rsid w:val="00546942"/>
    <w:rsid w:val="00553AAB"/>
    <w:rsid w:val="0055527A"/>
    <w:rsid w:val="00555CEB"/>
    <w:rsid w:val="005571C9"/>
    <w:rsid w:val="00557ACD"/>
    <w:rsid w:val="00560361"/>
    <w:rsid w:val="00562503"/>
    <w:rsid w:val="00562E57"/>
    <w:rsid w:val="00562EE2"/>
    <w:rsid w:val="005670E7"/>
    <w:rsid w:val="00567D91"/>
    <w:rsid w:val="005700E9"/>
    <w:rsid w:val="00570CB4"/>
    <w:rsid w:val="00570F0E"/>
    <w:rsid w:val="00572B79"/>
    <w:rsid w:val="00573E2E"/>
    <w:rsid w:val="005742CF"/>
    <w:rsid w:val="005757FE"/>
    <w:rsid w:val="00577164"/>
    <w:rsid w:val="00580031"/>
    <w:rsid w:val="00580DED"/>
    <w:rsid w:val="00581DD8"/>
    <w:rsid w:val="00582AE4"/>
    <w:rsid w:val="00583D0D"/>
    <w:rsid w:val="00585053"/>
    <w:rsid w:val="00585AD5"/>
    <w:rsid w:val="00585C97"/>
    <w:rsid w:val="00586BD3"/>
    <w:rsid w:val="005905E8"/>
    <w:rsid w:val="00592B65"/>
    <w:rsid w:val="00593D8E"/>
    <w:rsid w:val="00594136"/>
    <w:rsid w:val="00594945"/>
    <w:rsid w:val="0059521C"/>
    <w:rsid w:val="005952B3"/>
    <w:rsid w:val="00595E80"/>
    <w:rsid w:val="00596006"/>
    <w:rsid w:val="005962EA"/>
    <w:rsid w:val="005A189E"/>
    <w:rsid w:val="005A23DC"/>
    <w:rsid w:val="005A253F"/>
    <w:rsid w:val="005A3649"/>
    <w:rsid w:val="005A4110"/>
    <w:rsid w:val="005A460A"/>
    <w:rsid w:val="005A7867"/>
    <w:rsid w:val="005B0690"/>
    <w:rsid w:val="005B123E"/>
    <w:rsid w:val="005B1D09"/>
    <w:rsid w:val="005B26C9"/>
    <w:rsid w:val="005B2F83"/>
    <w:rsid w:val="005B2F9F"/>
    <w:rsid w:val="005B31D0"/>
    <w:rsid w:val="005B3C41"/>
    <w:rsid w:val="005B53A3"/>
    <w:rsid w:val="005B5C02"/>
    <w:rsid w:val="005B638A"/>
    <w:rsid w:val="005C000D"/>
    <w:rsid w:val="005C1D48"/>
    <w:rsid w:val="005C365D"/>
    <w:rsid w:val="005C372C"/>
    <w:rsid w:val="005C4708"/>
    <w:rsid w:val="005C4A5D"/>
    <w:rsid w:val="005C6A95"/>
    <w:rsid w:val="005C72BF"/>
    <w:rsid w:val="005D03A8"/>
    <w:rsid w:val="005D1C97"/>
    <w:rsid w:val="005D3967"/>
    <w:rsid w:val="005D4DEE"/>
    <w:rsid w:val="005D7455"/>
    <w:rsid w:val="005E0210"/>
    <w:rsid w:val="005E11C0"/>
    <w:rsid w:val="005E18B7"/>
    <w:rsid w:val="005E1BF7"/>
    <w:rsid w:val="005E321A"/>
    <w:rsid w:val="005E66CA"/>
    <w:rsid w:val="005E6B13"/>
    <w:rsid w:val="005E78C8"/>
    <w:rsid w:val="005F030E"/>
    <w:rsid w:val="005F275E"/>
    <w:rsid w:val="005F27B3"/>
    <w:rsid w:val="005F2B10"/>
    <w:rsid w:val="005F317D"/>
    <w:rsid w:val="005F4342"/>
    <w:rsid w:val="005F5C86"/>
    <w:rsid w:val="005F6944"/>
    <w:rsid w:val="005F6F05"/>
    <w:rsid w:val="005F7F7F"/>
    <w:rsid w:val="00600BC0"/>
    <w:rsid w:val="00600F21"/>
    <w:rsid w:val="006019DC"/>
    <w:rsid w:val="00601EC7"/>
    <w:rsid w:val="006022E0"/>
    <w:rsid w:val="00602FE2"/>
    <w:rsid w:val="00603EBA"/>
    <w:rsid w:val="00604735"/>
    <w:rsid w:val="00604BE4"/>
    <w:rsid w:val="00605B43"/>
    <w:rsid w:val="0060614B"/>
    <w:rsid w:val="00606541"/>
    <w:rsid w:val="0060734B"/>
    <w:rsid w:val="006073D6"/>
    <w:rsid w:val="00607821"/>
    <w:rsid w:val="00607AEE"/>
    <w:rsid w:val="0061069D"/>
    <w:rsid w:val="006107BF"/>
    <w:rsid w:val="00610DF5"/>
    <w:rsid w:val="00611688"/>
    <w:rsid w:val="006119E8"/>
    <w:rsid w:val="00611BA4"/>
    <w:rsid w:val="00612694"/>
    <w:rsid w:val="006142FD"/>
    <w:rsid w:val="0061475E"/>
    <w:rsid w:val="00614765"/>
    <w:rsid w:val="00615DE1"/>
    <w:rsid w:val="00617DA3"/>
    <w:rsid w:val="006208CA"/>
    <w:rsid w:val="00622652"/>
    <w:rsid w:val="0062265E"/>
    <w:rsid w:val="00624532"/>
    <w:rsid w:val="00624D4A"/>
    <w:rsid w:val="006252F0"/>
    <w:rsid w:val="006252F9"/>
    <w:rsid w:val="0062637A"/>
    <w:rsid w:val="00626C0E"/>
    <w:rsid w:val="0062759B"/>
    <w:rsid w:val="006277F9"/>
    <w:rsid w:val="00627C28"/>
    <w:rsid w:val="0063142F"/>
    <w:rsid w:val="0063204E"/>
    <w:rsid w:val="006330B7"/>
    <w:rsid w:val="006331CC"/>
    <w:rsid w:val="00634642"/>
    <w:rsid w:val="0063482A"/>
    <w:rsid w:val="00634B24"/>
    <w:rsid w:val="00635579"/>
    <w:rsid w:val="006360AA"/>
    <w:rsid w:val="00637D04"/>
    <w:rsid w:val="0064019D"/>
    <w:rsid w:val="00640361"/>
    <w:rsid w:val="006406B8"/>
    <w:rsid w:val="00640F31"/>
    <w:rsid w:val="00641D25"/>
    <w:rsid w:val="00643E6A"/>
    <w:rsid w:val="006456C5"/>
    <w:rsid w:val="00645AE9"/>
    <w:rsid w:val="0065406F"/>
    <w:rsid w:val="006553EF"/>
    <w:rsid w:val="006577DF"/>
    <w:rsid w:val="00661C93"/>
    <w:rsid w:val="00662B0A"/>
    <w:rsid w:val="00662D01"/>
    <w:rsid w:val="00664C64"/>
    <w:rsid w:val="00666FA8"/>
    <w:rsid w:val="00667977"/>
    <w:rsid w:val="00667E91"/>
    <w:rsid w:val="006709C2"/>
    <w:rsid w:val="00671F8F"/>
    <w:rsid w:val="0067283C"/>
    <w:rsid w:val="00672935"/>
    <w:rsid w:val="00673C0E"/>
    <w:rsid w:val="00673EA2"/>
    <w:rsid w:val="0067453B"/>
    <w:rsid w:val="00674985"/>
    <w:rsid w:val="006749D3"/>
    <w:rsid w:val="00674B95"/>
    <w:rsid w:val="00674B99"/>
    <w:rsid w:val="00674C44"/>
    <w:rsid w:val="00675D42"/>
    <w:rsid w:val="00677697"/>
    <w:rsid w:val="00677DF4"/>
    <w:rsid w:val="00683B57"/>
    <w:rsid w:val="006840F4"/>
    <w:rsid w:val="0068626A"/>
    <w:rsid w:val="00686B26"/>
    <w:rsid w:val="00686D85"/>
    <w:rsid w:val="006871EB"/>
    <w:rsid w:val="00691C78"/>
    <w:rsid w:val="00692579"/>
    <w:rsid w:val="0069344D"/>
    <w:rsid w:val="00693F5B"/>
    <w:rsid w:val="006945A0"/>
    <w:rsid w:val="006959EA"/>
    <w:rsid w:val="00695E3B"/>
    <w:rsid w:val="006972F1"/>
    <w:rsid w:val="006A2004"/>
    <w:rsid w:val="006A30F0"/>
    <w:rsid w:val="006A3C8C"/>
    <w:rsid w:val="006A4E81"/>
    <w:rsid w:val="006A5957"/>
    <w:rsid w:val="006A62CE"/>
    <w:rsid w:val="006A6C26"/>
    <w:rsid w:val="006A7E57"/>
    <w:rsid w:val="006A7F43"/>
    <w:rsid w:val="006B1781"/>
    <w:rsid w:val="006B2132"/>
    <w:rsid w:val="006B270E"/>
    <w:rsid w:val="006B307C"/>
    <w:rsid w:val="006B5F10"/>
    <w:rsid w:val="006B6FDD"/>
    <w:rsid w:val="006B7B33"/>
    <w:rsid w:val="006B7F40"/>
    <w:rsid w:val="006C0642"/>
    <w:rsid w:val="006C1623"/>
    <w:rsid w:val="006C184C"/>
    <w:rsid w:val="006C1C05"/>
    <w:rsid w:val="006C2324"/>
    <w:rsid w:val="006C2359"/>
    <w:rsid w:val="006C3512"/>
    <w:rsid w:val="006C3E6A"/>
    <w:rsid w:val="006C43F6"/>
    <w:rsid w:val="006C7483"/>
    <w:rsid w:val="006D003E"/>
    <w:rsid w:val="006D04E3"/>
    <w:rsid w:val="006D0DB6"/>
    <w:rsid w:val="006D2FE5"/>
    <w:rsid w:val="006D31EC"/>
    <w:rsid w:val="006D3DAB"/>
    <w:rsid w:val="006D415C"/>
    <w:rsid w:val="006D4777"/>
    <w:rsid w:val="006D49ED"/>
    <w:rsid w:val="006D50A2"/>
    <w:rsid w:val="006D604A"/>
    <w:rsid w:val="006D60FE"/>
    <w:rsid w:val="006E11DC"/>
    <w:rsid w:val="006E254C"/>
    <w:rsid w:val="006E324C"/>
    <w:rsid w:val="006E3981"/>
    <w:rsid w:val="006E4C22"/>
    <w:rsid w:val="006E5F23"/>
    <w:rsid w:val="006E6177"/>
    <w:rsid w:val="006E6C7B"/>
    <w:rsid w:val="006E76B1"/>
    <w:rsid w:val="006E7D6E"/>
    <w:rsid w:val="006F0D06"/>
    <w:rsid w:val="006F0D66"/>
    <w:rsid w:val="006F306C"/>
    <w:rsid w:val="006F3F53"/>
    <w:rsid w:val="006F4719"/>
    <w:rsid w:val="006F6ACE"/>
    <w:rsid w:val="006F6AEF"/>
    <w:rsid w:val="006F6C83"/>
    <w:rsid w:val="006F6F45"/>
    <w:rsid w:val="00700A9E"/>
    <w:rsid w:val="00703314"/>
    <w:rsid w:val="00704D44"/>
    <w:rsid w:val="007056B1"/>
    <w:rsid w:val="00705BBA"/>
    <w:rsid w:val="00707B35"/>
    <w:rsid w:val="007107D1"/>
    <w:rsid w:val="007109A9"/>
    <w:rsid w:val="00710AEA"/>
    <w:rsid w:val="0071125F"/>
    <w:rsid w:val="0071200A"/>
    <w:rsid w:val="00713301"/>
    <w:rsid w:val="007140F7"/>
    <w:rsid w:val="00716E11"/>
    <w:rsid w:val="00717349"/>
    <w:rsid w:val="007210C2"/>
    <w:rsid w:val="0072336C"/>
    <w:rsid w:val="00725267"/>
    <w:rsid w:val="00726068"/>
    <w:rsid w:val="00726394"/>
    <w:rsid w:val="007269E6"/>
    <w:rsid w:val="00731274"/>
    <w:rsid w:val="00732B30"/>
    <w:rsid w:val="00732DED"/>
    <w:rsid w:val="00732F7C"/>
    <w:rsid w:val="00736248"/>
    <w:rsid w:val="007375F8"/>
    <w:rsid w:val="007401C7"/>
    <w:rsid w:val="00740A22"/>
    <w:rsid w:val="00741167"/>
    <w:rsid w:val="00743A14"/>
    <w:rsid w:val="007452E3"/>
    <w:rsid w:val="007455A9"/>
    <w:rsid w:val="00750B06"/>
    <w:rsid w:val="00750B46"/>
    <w:rsid w:val="00750D93"/>
    <w:rsid w:val="00751E54"/>
    <w:rsid w:val="00755DD4"/>
    <w:rsid w:val="00757BD3"/>
    <w:rsid w:val="007602D6"/>
    <w:rsid w:val="00760EDF"/>
    <w:rsid w:val="00760EE1"/>
    <w:rsid w:val="007626C0"/>
    <w:rsid w:val="00762D7A"/>
    <w:rsid w:val="0076406D"/>
    <w:rsid w:val="00765660"/>
    <w:rsid w:val="007669ED"/>
    <w:rsid w:val="00772698"/>
    <w:rsid w:val="007743B5"/>
    <w:rsid w:val="00774475"/>
    <w:rsid w:val="0077520F"/>
    <w:rsid w:val="0077586D"/>
    <w:rsid w:val="0077730F"/>
    <w:rsid w:val="00777923"/>
    <w:rsid w:val="00780443"/>
    <w:rsid w:val="007808CC"/>
    <w:rsid w:val="00781969"/>
    <w:rsid w:val="007823DB"/>
    <w:rsid w:val="007829BD"/>
    <w:rsid w:val="00783C24"/>
    <w:rsid w:val="00784840"/>
    <w:rsid w:val="00784C62"/>
    <w:rsid w:val="00784D21"/>
    <w:rsid w:val="00785AEC"/>
    <w:rsid w:val="00787946"/>
    <w:rsid w:val="0079262C"/>
    <w:rsid w:val="00794220"/>
    <w:rsid w:val="007943F6"/>
    <w:rsid w:val="00794ADD"/>
    <w:rsid w:val="00794F4C"/>
    <w:rsid w:val="00794F94"/>
    <w:rsid w:val="00796178"/>
    <w:rsid w:val="007976F9"/>
    <w:rsid w:val="00797E5C"/>
    <w:rsid w:val="007A0238"/>
    <w:rsid w:val="007A1809"/>
    <w:rsid w:val="007A264C"/>
    <w:rsid w:val="007A4CFE"/>
    <w:rsid w:val="007B0E4A"/>
    <w:rsid w:val="007B203C"/>
    <w:rsid w:val="007B249A"/>
    <w:rsid w:val="007B27E9"/>
    <w:rsid w:val="007B3C5B"/>
    <w:rsid w:val="007B45EE"/>
    <w:rsid w:val="007B4EBA"/>
    <w:rsid w:val="007B5867"/>
    <w:rsid w:val="007B5960"/>
    <w:rsid w:val="007C09D7"/>
    <w:rsid w:val="007C15C2"/>
    <w:rsid w:val="007C2A53"/>
    <w:rsid w:val="007C37F0"/>
    <w:rsid w:val="007C3E2B"/>
    <w:rsid w:val="007C3FCB"/>
    <w:rsid w:val="007C5975"/>
    <w:rsid w:val="007C731B"/>
    <w:rsid w:val="007C7C6B"/>
    <w:rsid w:val="007C7F60"/>
    <w:rsid w:val="007D10F2"/>
    <w:rsid w:val="007D1426"/>
    <w:rsid w:val="007D19CC"/>
    <w:rsid w:val="007D19F2"/>
    <w:rsid w:val="007D1BF8"/>
    <w:rsid w:val="007D260B"/>
    <w:rsid w:val="007D3625"/>
    <w:rsid w:val="007D412E"/>
    <w:rsid w:val="007D4903"/>
    <w:rsid w:val="007D54AE"/>
    <w:rsid w:val="007D577A"/>
    <w:rsid w:val="007D5F4C"/>
    <w:rsid w:val="007D7E55"/>
    <w:rsid w:val="007E0CB6"/>
    <w:rsid w:val="007E2170"/>
    <w:rsid w:val="007E628A"/>
    <w:rsid w:val="007E7015"/>
    <w:rsid w:val="007E7CC5"/>
    <w:rsid w:val="007F00F4"/>
    <w:rsid w:val="007F3104"/>
    <w:rsid w:val="007F3C7A"/>
    <w:rsid w:val="007F494F"/>
    <w:rsid w:val="007F4CD3"/>
    <w:rsid w:val="007F5042"/>
    <w:rsid w:val="007F6412"/>
    <w:rsid w:val="007F6479"/>
    <w:rsid w:val="007F6E69"/>
    <w:rsid w:val="007F7221"/>
    <w:rsid w:val="007F72EB"/>
    <w:rsid w:val="00801C79"/>
    <w:rsid w:val="00803009"/>
    <w:rsid w:val="00804FDF"/>
    <w:rsid w:val="00807D07"/>
    <w:rsid w:val="00811239"/>
    <w:rsid w:val="00812768"/>
    <w:rsid w:val="00812EC2"/>
    <w:rsid w:val="00813D30"/>
    <w:rsid w:val="008140AD"/>
    <w:rsid w:val="00814520"/>
    <w:rsid w:val="00816924"/>
    <w:rsid w:val="008177C0"/>
    <w:rsid w:val="00817F59"/>
    <w:rsid w:val="008203B3"/>
    <w:rsid w:val="00821834"/>
    <w:rsid w:val="00821AA1"/>
    <w:rsid w:val="00823E9D"/>
    <w:rsid w:val="00824249"/>
    <w:rsid w:val="00824B62"/>
    <w:rsid w:val="00831EA3"/>
    <w:rsid w:val="0083366C"/>
    <w:rsid w:val="00833F00"/>
    <w:rsid w:val="0083597E"/>
    <w:rsid w:val="00836A8A"/>
    <w:rsid w:val="008404F3"/>
    <w:rsid w:val="008405A0"/>
    <w:rsid w:val="00842757"/>
    <w:rsid w:val="00844013"/>
    <w:rsid w:val="008443F3"/>
    <w:rsid w:val="008446E4"/>
    <w:rsid w:val="00845442"/>
    <w:rsid w:val="00845A6F"/>
    <w:rsid w:val="00846B81"/>
    <w:rsid w:val="008477B5"/>
    <w:rsid w:val="008501D7"/>
    <w:rsid w:val="00851C7C"/>
    <w:rsid w:val="008521F1"/>
    <w:rsid w:val="00852DFB"/>
    <w:rsid w:val="00853A0C"/>
    <w:rsid w:val="008547D2"/>
    <w:rsid w:val="00854EC8"/>
    <w:rsid w:val="008552C9"/>
    <w:rsid w:val="00855362"/>
    <w:rsid w:val="00855C6B"/>
    <w:rsid w:val="00856449"/>
    <w:rsid w:val="00856F2B"/>
    <w:rsid w:val="00857854"/>
    <w:rsid w:val="00860CC0"/>
    <w:rsid w:val="0086364E"/>
    <w:rsid w:val="00863E4F"/>
    <w:rsid w:val="00863E8F"/>
    <w:rsid w:val="008647C7"/>
    <w:rsid w:val="00864967"/>
    <w:rsid w:val="008654EC"/>
    <w:rsid w:val="00865BDD"/>
    <w:rsid w:val="00867201"/>
    <w:rsid w:val="00867223"/>
    <w:rsid w:val="00867985"/>
    <w:rsid w:val="008679FC"/>
    <w:rsid w:val="00867F2E"/>
    <w:rsid w:val="0087020D"/>
    <w:rsid w:val="00872799"/>
    <w:rsid w:val="00872EBA"/>
    <w:rsid w:val="008749E4"/>
    <w:rsid w:val="00875B31"/>
    <w:rsid w:val="0087619F"/>
    <w:rsid w:val="00881103"/>
    <w:rsid w:val="00882E80"/>
    <w:rsid w:val="0088318B"/>
    <w:rsid w:val="00883613"/>
    <w:rsid w:val="0088732C"/>
    <w:rsid w:val="008915EC"/>
    <w:rsid w:val="008916D2"/>
    <w:rsid w:val="00894C5F"/>
    <w:rsid w:val="00894E60"/>
    <w:rsid w:val="0089549C"/>
    <w:rsid w:val="00896771"/>
    <w:rsid w:val="00896FBE"/>
    <w:rsid w:val="008A159E"/>
    <w:rsid w:val="008A1F04"/>
    <w:rsid w:val="008A2080"/>
    <w:rsid w:val="008A2BC6"/>
    <w:rsid w:val="008A36EA"/>
    <w:rsid w:val="008A5DF5"/>
    <w:rsid w:val="008A6486"/>
    <w:rsid w:val="008A66C3"/>
    <w:rsid w:val="008A745A"/>
    <w:rsid w:val="008B0C92"/>
    <w:rsid w:val="008B1650"/>
    <w:rsid w:val="008B2699"/>
    <w:rsid w:val="008B2920"/>
    <w:rsid w:val="008B2924"/>
    <w:rsid w:val="008B3957"/>
    <w:rsid w:val="008B4737"/>
    <w:rsid w:val="008B5DD3"/>
    <w:rsid w:val="008B620C"/>
    <w:rsid w:val="008C0B06"/>
    <w:rsid w:val="008C13B4"/>
    <w:rsid w:val="008C1503"/>
    <w:rsid w:val="008C4ED8"/>
    <w:rsid w:val="008C6B13"/>
    <w:rsid w:val="008D0054"/>
    <w:rsid w:val="008D0E92"/>
    <w:rsid w:val="008D120A"/>
    <w:rsid w:val="008D36C6"/>
    <w:rsid w:val="008D3A80"/>
    <w:rsid w:val="008D46DE"/>
    <w:rsid w:val="008D5444"/>
    <w:rsid w:val="008E0D40"/>
    <w:rsid w:val="008E0E3A"/>
    <w:rsid w:val="008E169B"/>
    <w:rsid w:val="008E25B9"/>
    <w:rsid w:val="008E2C0D"/>
    <w:rsid w:val="008E32D8"/>
    <w:rsid w:val="008E4E16"/>
    <w:rsid w:val="008E6926"/>
    <w:rsid w:val="008E76B7"/>
    <w:rsid w:val="008E77A9"/>
    <w:rsid w:val="008E79AA"/>
    <w:rsid w:val="008E7E78"/>
    <w:rsid w:val="008E7E90"/>
    <w:rsid w:val="008F10D4"/>
    <w:rsid w:val="008F1E1C"/>
    <w:rsid w:val="008F2DC6"/>
    <w:rsid w:val="008F4077"/>
    <w:rsid w:val="008F4105"/>
    <w:rsid w:val="008F45A3"/>
    <w:rsid w:val="008F51B7"/>
    <w:rsid w:val="008F5FFF"/>
    <w:rsid w:val="008F6730"/>
    <w:rsid w:val="0090006D"/>
    <w:rsid w:val="00902C95"/>
    <w:rsid w:val="00902CED"/>
    <w:rsid w:val="00903FA4"/>
    <w:rsid w:val="009043A3"/>
    <w:rsid w:val="00904636"/>
    <w:rsid w:val="00904A7C"/>
    <w:rsid w:val="00905487"/>
    <w:rsid w:val="00905BE9"/>
    <w:rsid w:val="00905C4F"/>
    <w:rsid w:val="00906AEF"/>
    <w:rsid w:val="00907024"/>
    <w:rsid w:val="0090729D"/>
    <w:rsid w:val="00907C21"/>
    <w:rsid w:val="009100F3"/>
    <w:rsid w:val="00910903"/>
    <w:rsid w:val="009127FB"/>
    <w:rsid w:val="0091525B"/>
    <w:rsid w:val="009162F8"/>
    <w:rsid w:val="00916BE8"/>
    <w:rsid w:val="00916F59"/>
    <w:rsid w:val="009202E6"/>
    <w:rsid w:val="0092180A"/>
    <w:rsid w:val="009218B5"/>
    <w:rsid w:val="00922986"/>
    <w:rsid w:val="00922A29"/>
    <w:rsid w:val="00922B9D"/>
    <w:rsid w:val="009238DC"/>
    <w:rsid w:val="00923FCC"/>
    <w:rsid w:val="009246FF"/>
    <w:rsid w:val="00924AF1"/>
    <w:rsid w:val="00925AD3"/>
    <w:rsid w:val="00925B99"/>
    <w:rsid w:val="00926C51"/>
    <w:rsid w:val="00930FA9"/>
    <w:rsid w:val="00932FB8"/>
    <w:rsid w:val="00933602"/>
    <w:rsid w:val="00934622"/>
    <w:rsid w:val="0093559E"/>
    <w:rsid w:val="00937A52"/>
    <w:rsid w:val="00941207"/>
    <w:rsid w:val="00943ADC"/>
    <w:rsid w:val="00946496"/>
    <w:rsid w:val="00946E1D"/>
    <w:rsid w:val="00950486"/>
    <w:rsid w:val="009504E6"/>
    <w:rsid w:val="00953C7E"/>
    <w:rsid w:val="0095480F"/>
    <w:rsid w:val="00954893"/>
    <w:rsid w:val="00955DA1"/>
    <w:rsid w:val="00956825"/>
    <w:rsid w:val="009572F2"/>
    <w:rsid w:val="00960A83"/>
    <w:rsid w:val="00962934"/>
    <w:rsid w:val="00963253"/>
    <w:rsid w:val="00963A49"/>
    <w:rsid w:val="00965686"/>
    <w:rsid w:val="00967F0D"/>
    <w:rsid w:val="00970EA7"/>
    <w:rsid w:val="00971B46"/>
    <w:rsid w:val="0097476A"/>
    <w:rsid w:val="00975191"/>
    <w:rsid w:val="00981047"/>
    <w:rsid w:val="00981722"/>
    <w:rsid w:val="009824C0"/>
    <w:rsid w:val="00982E52"/>
    <w:rsid w:val="00983D73"/>
    <w:rsid w:val="00984F10"/>
    <w:rsid w:val="00986485"/>
    <w:rsid w:val="00986503"/>
    <w:rsid w:val="00986671"/>
    <w:rsid w:val="009872C3"/>
    <w:rsid w:val="00987D02"/>
    <w:rsid w:val="00990E77"/>
    <w:rsid w:val="00991322"/>
    <w:rsid w:val="00991541"/>
    <w:rsid w:val="00991A11"/>
    <w:rsid w:val="00992803"/>
    <w:rsid w:val="00992B81"/>
    <w:rsid w:val="00993FF9"/>
    <w:rsid w:val="0099462B"/>
    <w:rsid w:val="0099650B"/>
    <w:rsid w:val="009967DE"/>
    <w:rsid w:val="009976DB"/>
    <w:rsid w:val="009A0556"/>
    <w:rsid w:val="009A0A38"/>
    <w:rsid w:val="009A0EDE"/>
    <w:rsid w:val="009A4202"/>
    <w:rsid w:val="009A46D0"/>
    <w:rsid w:val="009A5852"/>
    <w:rsid w:val="009A6458"/>
    <w:rsid w:val="009A6565"/>
    <w:rsid w:val="009B11A6"/>
    <w:rsid w:val="009B434A"/>
    <w:rsid w:val="009B48FD"/>
    <w:rsid w:val="009B662D"/>
    <w:rsid w:val="009B76E6"/>
    <w:rsid w:val="009C025F"/>
    <w:rsid w:val="009C21BC"/>
    <w:rsid w:val="009C2469"/>
    <w:rsid w:val="009C366B"/>
    <w:rsid w:val="009C37C7"/>
    <w:rsid w:val="009C4B83"/>
    <w:rsid w:val="009C5335"/>
    <w:rsid w:val="009C53EF"/>
    <w:rsid w:val="009C656F"/>
    <w:rsid w:val="009D1960"/>
    <w:rsid w:val="009D223D"/>
    <w:rsid w:val="009D3371"/>
    <w:rsid w:val="009D377F"/>
    <w:rsid w:val="009D64A1"/>
    <w:rsid w:val="009D65F1"/>
    <w:rsid w:val="009D70FF"/>
    <w:rsid w:val="009D71D4"/>
    <w:rsid w:val="009D76EC"/>
    <w:rsid w:val="009E0248"/>
    <w:rsid w:val="009E0BFC"/>
    <w:rsid w:val="009E0D6D"/>
    <w:rsid w:val="009E2467"/>
    <w:rsid w:val="009E253E"/>
    <w:rsid w:val="009E2A33"/>
    <w:rsid w:val="009E3A83"/>
    <w:rsid w:val="009E4585"/>
    <w:rsid w:val="009E5346"/>
    <w:rsid w:val="009E559B"/>
    <w:rsid w:val="009E6388"/>
    <w:rsid w:val="009E6CFC"/>
    <w:rsid w:val="009E7784"/>
    <w:rsid w:val="009E7BE4"/>
    <w:rsid w:val="009F0406"/>
    <w:rsid w:val="009F2197"/>
    <w:rsid w:val="009F2300"/>
    <w:rsid w:val="009F4B94"/>
    <w:rsid w:val="009F5782"/>
    <w:rsid w:val="009F6C63"/>
    <w:rsid w:val="009F6F1B"/>
    <w:rsid w:val="009F7EC7"/>
    <w:rsid w:val="00A0345A"/>
    <w:rsid w:val="00A04063"/>
    <w:rsid w:val="00A04895"/>
    <w:rsid w:val="00A04AC0"/>
    <w:rsid w:val="00A11A51"/>
    <w:rsid w:val="00A130F1"/>
    <w:rsid w:val="00A134D5"/>
    <w:rsid w:val="00A1564C"/>
    <w:rsid w:val="00A163D7"/>
    <w:rsid w:val="00A2043E"/>
    <w:rsid w:val="00A20C43"/>
    <w:rsid w:val="00A21250"/>
    <w:rsid w:val="00A21FDA"/>
    <w:rsid w:val="00A234B2"/>
    <w:rsid w:val="00A23CF8"/>
    <w:rsid w:val="00A249D7"/>
    <w:rsid w:val="00A257D5"/>
    <w:rsid w:val="00A263F3"/>
    <w:rsid w:val="00A30F44"/>
    <w:rsid w:val="00A315D2"/>
    <w:rsid w:val="00A31692"/>
    <w:rsid w:val="00A323BE"/>
    <w:rsid w:val="00A329B8"/>
    <w:rsid w:val="00A3362E"/>
    <w:rsid w:val="00A34359"/>
    <w:rsid w:val="00A348CD"/>
    <w:rsid w:val="00A36BEB"/>
    <w:rsid w:val="00A37770"/>
    <w:rsid w:val="00A4180E"/>
    <w:rsid w:val="00A41DDC"/>
    <w:rsid w:val="00A43EC1"/>
    <w:rsid w:val="00A4649A"/>
    <w:rsid w:val="00A47455"/>
    <w:rsid w:val="00A47595"/>
    <w:rsid w:val="00A523CC"/>
    <w:rsid w:val="00A52509"/>
    <w:rsid w:val="00A52736"/>
    <w:rsid w:val="00A54819"/>
    <w:rsid w:val="00A557E0"/>
    <w:rsid w:val="00A55A00"/>
    <w:rsid w:val="00A55A24"/>
    <w:rsid w:val="00A57FC7"/>
    <w:rsid w:val="00A6146E"/>
    <w:rsid w:val="00A61CCE"/>
    <w:rsid w:val="00A622F4"/>
    <w:rsid w:val="00A62FB7"/>
    <w:rsid w:val="00A6519C"/>
    <w:rsid w:val="00A66D3B"/>
    <w:rsid w:val="00A67BBA"/>
    <w:rsid w:val="00A70978"/>
    <w:rsid w:val="00A746CF"/>
    <w:rsid w:val="00A74A85"/>
    <w:rsid w:val="00A74BEA"/>
    <w:rsid w:val="00A76266"/>
    <w:rsid w:val="00A76DB9"/>
    <w:rsid w:val="00A772E5"/>
    <w:rsid w:val="00A7746A"/>
    <w:rsid w:val="00A774D5"/>
    <w:rsid w:val="00A80568"/>
    <w:rsid w:val="00A806E4"/>
    <w:rsid w:val="00A8183B"/>
    <w:rsid w:val="00A81A2A"/>
    <w:rsid w:val="00A81BC3"/>
    <w:rsid w:val="00A82479"/>
    <w:rsid w:val="00A82846"/>
    <w:rsid w:val="00A82D5E"/>
    <w:rsid w:val="00A83D59"/>
    <w:rsid w:val="00A84162"/>
    <w:rsid w:val="00A87C56"/>
    <w:rsid w:val="00A907A6"/>
    <w:rsid w:val="00A91906"/>
    <w:rsid w:val="00A92C81"/>
    <w:rsid w:val="00A93EC1"/>
    <w:rsid w:val="00A94A5A"/>
    <w:rsid w:val="00A95F3B"/>
    <w:rsid w:val="00A97506"/>
    <w:rsid w:val="00A97CCD"/>
    <w:rsid w:val="00AA12D5"/>
    <w:rsid w:val="00AA3317"/>
    <w:rsid w:val="00AA4B57"/>
    <w:rsid w:val="00AA4F01"/>
    <w:rsid w:val="00AA5EA7"/>
    <w:rsid w:val="00AB031F"/>
    <w:rsid w:val="00AB1069"/>
    <w:rsid w:val="00AB24D1"/>
    <w:rsid w:val="00AB2730"/>
    <w:rsid w:val="00AB29DD"/>
    <w:rsid w:val="00AB4C82"/>
    <w:rsid w:val="00AB7634"/>
    <w:rsid w:val="00AC190D"/>
    <w:rsid w:val="00AC392E"/>
    <w:rsid w:val="00AC4196"/>
    <w:rsid w:val="00AC4E06"/>
    <w:rsid w:val="00AC6AE0"/>
    <w:rsid w:val="00AC782A"/>
    <w:rsid w:val="00AC7EE8"/>
    <w:rsid w:val="00AD00E0"/>
    <w:rsid w:val="00AD0F01"/>
    <w:rsid w:val="00AD1BB6"/>
    <w:rsid w:val="00AD3A8C"/>
    <w:rsid w:val="00AD40F1"/>
    <w:rsid w:val="00AD7FA3"/>
    <w:rsid w:val="00AE0E5E"/>
    <w:rsid w:val="00AE1C8D"/>
    <w:rsid w:val="00AE22A2"/>
    <w:rsid w:val="00AE28D2"/>
    <w:rsid w:val="00AE2923"/>
    <w:rsid w:val="00AE3496"/>
    <w:rsid w:val="00AE3662"/>
    <w:rsid w:val="00AE4E21"/>
    <w:rsid w:val="00AE4ED5"/>
    <w:rsid w:val="00AE6F2C"/>
    <w:rsid w:val="00AE7C24"/>
    <w:rsid w:val="00AF00AC"/>
    <w:rsid w:val="00AF13B4"/>
    <w:rsid w:val="00AF1766"/>
    <w:rsid w:val="00AF52DD"/>
    <w:rsid w:val="00AF5558"/>
    <w:rsid w:val="00AF67DD"/>
    <w:rsid w:val="00AF6AC7"/>
    <w:rsid w:val="00AF73B8"/>
    <w:rsid w:val="00AF7768"/>
    <w:rsid w:val="00B00F31"/>
    <w:rsid w:val="00B01994"/>
    <w:rsid w:val="00B02B54"/>
    <w:rsid w:val="00B02B72"/>
    <w:rsid w:val="00B03376"/>
    <w:rsid w:val="00B038B8"/>
    <w:rsid w:val="00B0483D"/>
    <w:rsid w:val="00B07DC9"/>
    <w:rsid w:val="00B120BC"/>
    <w:rsid w:val="00B141FB"/>
    <w:rsid w:val="00B1429A"/>
    <w:rsid w:val="00B143B9"/>
    <w:rsid w:val="00B148B8"/>
    <w:rsid w:val="00B14DEF"/>
    <w:rsid w:val="00B15828"/>
    <w:rsid w:val="00B16474"/>
    <w:rsid w:val="00B176AF"/>
    <w:rsid w:val="00B17CFB"/>
    <w:rsid w:val="00B17DC4"/>
    <w:rsid w:val="00B20E45"/>
    <w:rsid w:val="00B21A97"/>
    <w:rsid w:val="00B22E31"/>
    <w:rsid w:val="00B23039"/>
    <w:rsid w:val="00B24FB9"/>
    <w:rsid w:val="00B25105"/>
    <w:rsid w:val="00B30EDE"/>
    <w:rsid w:val="00B315F4"/>
    <w:rsid w:val="00B31670"/>
    <w:rsid w:val="00B31E41"/>
    <w:rsid w:val="00B326CC"/>
    <w:rsid w:val="00B3330A"/>
    <w:rsid w:val="00B33DAD"/>
    <w:rsid w:val="00B340DE"/>
    <w:rsid w:val="00B34D2D"/>
    <w:rsid w:val="00B34FDF"/>
    <w:rsid w:val="00B35F54"/>
    <w:rsid w:val="00B3658D"/>
    <w:rsid w:val="00B368E8"/>
    <w:rsid w:val="00B3722C"/>
    <w:rsid w:val="00B37B2E"/>
    <w:rsid w:val="00B37BF9"/>
    <w:rsid w:val="00B37FBE"/>
    <w:rsid w:val="00B41061"/>
    <w:rsid w:val="00B4174D"/>
    <w:rsid w:val="00B41B0E"/>
    <w:rsid w:val="00B42929"/>
    <w:rsid w:val="00B42D9D"/>
    <w:rsid w:val="00B43F9E"/>
    <w:rsid w:val="00B4418F"/>
    <w:rsid w:val="00B4548E"/>
    <w:rsid w:val="00B45A16"/>
    <w:rsid w:val="00B46953"/>
    <w:rsid w:val="00B46D5A"/>
    <w:rsid w:val="00B46E9B"/>
    <w:rsid w:val="00B50B4F"/>
    <w:rsid w:val="00B53D5E"/>
    <w:rsid w:val="00B54573"/>
    <w:rsid w:val="00B55053"/>
    <w:rsid w:val="00B618B2"/>
    <w:rsid w:val="00B62A83"/>
    <w:rsid w:val="00B63222"/>
    <w:rsid w:val="00B63661"/>
    <w:rsid w:val="00B649AC"/>
    <w:rsid w:val="00B64A9D"/>
    <w:rsid w:val="00B64D58"/>
    <w:rsid w:val="00B6529B"/>
    <w:rsid w:val="00B65B4D"/>
    <w:rsid w:val="00B66296"/>
    <w:rsid w:val="00B665D7"/>
    <w:rsid w:val="00B67345"/>
    <w:rsid w:val="00B7103D"/>
    <w:rsid w:val="00B7245D"/>
    <w:rsid w:val="00B72884"/>
    <w:rsid w:val="00B72BA1"/>
    <w:rsid w:val="00B72BA8"/>
    <w:rsid w:val="00B739E7"/>
    <w:rsid w:val="00B73FE5"/>
    <w:rsid w:val="00B76980"/>
    <w:rsid w:val="00B76B21"/>
    <w:rsid w:val="00B8100D"/>
    <w:rsid w:val="00B826AC"/>
    <w:rsid w:val="00B82885"/>
    <w:rsid w:val="00B84F86"/>
    <w:rsid w:val="00B868AC"/>
    <w:rsid w:val="00B86BCB"/>
    <w:rsid w:val="00B86D04"/>
    <w:rsid w:val="00B87DB7"/>
    <w:rsid w:val="00B906AC"/>
    <w:rsid w:val="00B912FE"/>
    <w:rsid w:val="00B9141C"/>
    <w:rsid w:val="00B928B4"/>
    <w:rsid w:val="00B93637"/>
    <w:rsid w:val="00B95891"/>
    <w:rsid w:val="00B960C9"/>
    <w:rsid w:val="00B971C5"/>
    <w:rsid w:val="00BA0624"/>
    <w:rsid w:val="00BA0730"/>
    <w:rsid w:val="00BA1383"/>
    <w:rsid w:val="00BA24F9"/>
    <w:rsid w:val="00BA53A1"/>
    <w:rsid w:val="00BA64DD"/>
    <w:rsid w:val="00BA782D"/>
    <w:rsid w:val="00BB0B9B"/>
    <w:rsid w:val="00BB2A54"/>
    <w:rsid w:val="00BB2E9C"/>
    <w:rsid w:val="00BB36A8"/>
    <w:rsid w:val="00BB44D7"/>
    <w:rsid w:val="00BB4E13"/>
    <w:rsid w:val="00BB5171"/>
    <w:rsid w:val="00BB52B3"/>
    <w:rsid w:val="00BB60DB"/>
    <w:rsid w:val="00BB6AE6"/>
    <w:rsid w:val="00BB7016"/>
    <w:rsid w:val="00BB7780"/>
    <w:rsid w:val="00BC1EA1"/>
    <w:rsid w:val="00BC2900"/>
    <w:rsid w:val="00BC389C"/>
    <w:rsid w:val="00BC3D4F"/>
    <w:rsid w:val="00BC4ADA"/>
    <w:rsid w:val="00BC4C72"/>
    <w:rsid w:val="00BC4D12"/>
    <w:rsid w:val="00BC6211"/>
    <w:rsid w:val="00BC6666"/>
    <w:rsid w:val="00BC677E"/>
    <w:rsid w:val="00BC70EB"/>
    <w:rsid w:val="00BD183E"/>
    <w:rsid w:val="00BD1F97"/>
    <w:rsid w:val="00BD2B73"/>
    <w:rsid w:val="00BD41D9"/>
    <w:rsid w:val="00BD49B0"/>
    <w:rsid w:val="00BD5C74"/>
    <w:rsid w:val="00BD6EFB"/>
    <w:rsid w:val="00BD7A24"/>
    <w:rsid w:val="00BE0A7C"/>
    <w:rsid w:val="00BE27B5"/>
    <w:rsid w:val="00BE39BD"/>
    <w:rsid w:val="00BE3CBD"/>
    <w:rsid w:val="00BE56D2"/>
    <w:rsid w:val="00BE645A"/>
    <w:rsid w:val="00BE65E1"/>
    <w:rsid w:val="00BE6C73"/>
    <w:rsid w:val="00BE77AA"/>
    <w:rsid w:val="00BE7FAD"/>
    <w:rsid w:val="00BF1483"/>
    <w:rsid w:val="00BF15B3"/>
    <w:rsid w:val="00BF41F0"/>
    <w:rsid w:val="00BF4636"/>
    <w:rsid w:val="00BF74D6"/>
    <w:rsid w:val="00C00E66"/>
    <w:rsid w:val="00C0177C"/>
    <w:rsid w:val="00C021F3"/>
    <w:rsid w:val="00C047FB"/>
    <w:rsid w:val="00C0482C"/>
    <w:rsid w:val="00C064DE"/>
    <w:rsid w:val="00C075C3"/>
    <w:rsid w:val="00C107E0"/>
    <w:rsid w:val="00C10803"/>
    <w:rsid w:val="00C1220E"/>
    <w:rsid w:val="00C12C32"/>
    <w:rsid w:val="00C1347F"/>
    <w:rsid w:val="00C1394F"/>
    <w:rsid w:val="00C15FFF"/>
    <w:rsid w:val="00C17808"/>
    <w:rsid w:val="00C21AEF"/>
    <w:rsid w:val="00C225CF"/>
    <w:rsid w:val="00C239AB"/>
    <w:rsid w:val="00C26EDD"/>
    <w:rsid w:val="00C32D3E"/>
    <w:rsid w:val="00C33303"/>
    <w:rsid w:val="00C33E97"/>
    <w:rsid w:val="00C3479B"/>
    <w:rsid w:val="00C36188"/>
    <w:rsid w:val="00C3760D"/>
    <w:rsid w:val="00C37FBD"/>
    <w:rsid w:val="00C41F0C"/>
    <w:rsid w:val="00C46F3E"/>
    <w:rsid w:val="00C47C1B"/>
    <w:rsid w:val="00C504B1"/>
    <w:rsid w:val="00C50512"/>
    <w:rsid w:val="00C50B60"/>
    <w:rsid w:val="00C50C87"/>
    <w:rsid w:val="00C5265D"/>
    <w:rsid w:val="00C55A0D"/>
    <w:rsid w:val="00C55AF3"/>
    <w:rsid w:val="00C55CA6"/>
    <w:rsid w:val="00C55E4B"/>
    <w:rsid w:val="00C6228D"/>
    <w:rsid w:val="00C62C1B"/>
    <w:rsid w:val="00C62C32"/>
    <w:rsid w:val="00C62EBD"/>
    <w:rsid w:val="00C64463"/>
    <w:rsid w:val="00C64575"/>
    <w:rsid w:val="00C6479C"/>
    <w:rsid w:val="00C679D0"/>
    <w:rsid w:val="00C715A1"/>
    <w:rsid w:val="00C72930"/>
    <w:rsid w:val="00C735FB"/>
    <w:rsid w:val="00C73B63"/>
    <w:rsid w:val="00C74E13"/>
    <w:rsid w:val="00C7580B"/>
    <w:rsid w:val="00C759AD"/>
    <w:rsid w:val="00C7788A"/>
    <w:rsid w:val="00C80E1B"/>
    <w:rsid w:val="00C81738"/>
    <w:rsid w:val="00C818B9"/>
    <w:rsid w:val="00C82DA5"/>
    <w:rsid w:val="00C8397F"/>
    <w:rsid w:val="00C85E4D"/>
    <w:rsid w:val="00C85F5F"/>
    <w:rsid w:val="00C866F4"/>
    <w:rsid w:val="00C91A7F"/>
    <w:rsid w:val="00C94E9A"/>
    <w:rsid w:val="00C953E1"/>
    <w:rsid w:val="00C956BB"/>
    <w:rsid w:val="00C96365"/>
    <w:rsid w:val="00C96FB4"/>
    <w:rsid w:val="00C974C9"/>
    <w:rsid w:val="00CA0653"/>
    <w:rsid w:val="00CA0A42"/>
    <w:rsid w:val="00CA1657"/>
    <w:rsid w:val="00CA3C48"/>
    <w:rsid w:val="00CA552A"/>
    <w:rsid w:val="00CA6194"/>
    <w:rsid w:val="00CB22D4"/>
    <w:rsid w:val="00CB271D"/>
    <w:rsid w:val="00CB6101"/>
    <w:rsid w:val="00CB6D1C"/>
    <w:rsid w:val="00CB7017"/>
    <w:rsid w:val="00CC0452"/>
    <w:rsid w:val="00CC06D5"/>
    <w:rsid w:val="00CC1163"/>
    <w:rsid w:val="00CC2262"/>
    <w:rsid w:val="00CC274A"/>
    <w:rsid w:val="00CC4C8C"/>
    <w:rsid w:val="00CC5B4E"/>
    <w:rsid w:val="00CC6B52"/>
    <w:rsid w:val="00CC7663"/>
    <w:rsid w:val="00CC7DC1"/>
    <w:rsid w:val="00CD0AC6"/>
    <w:rsid w:val="00CD13F7"/>
    <w:rsid w:val="00CD21B4"/>
    <w:rsid w:val="00CD4551"/>
    <w:rsid w:val="00CD5B41"/>
    <w:rsid w:val="00CD5E68"/>
    <w:rsid w:val="00CD6967"/>
    <w:rsid w:val="00CD70FF"/>
    <w:rsid w:val="00CE0406"/>
    <w:rsid w:val="00CE5E37"/>
    <w:rsid w:val="00CE61A5"/>
    <w:rsid w:val="00CF10A1"/>
    <w:rsid w:val="00CF1FAA"/>
    <w:rsid w:val="00CF2054"/>
    <w:rsid w:val="00CF2841"/>
    <w:rsid w:val="00CF37C2"/>
    <w:rsid w:val="00CF3A13"/>
    <w:rsid w:val="00CF687A"/>
    <w:rsid w:val="00CF69AA"/>
    <w:rsid w:val="00CF76A5"/>
    <w:rsid w:val="00D05697"/>
    <w:rsid w:val="00D057ED"/>
    <w:rsid w:val="00D06333"/>
    <w:rsid w:val="00D07C41"/>
    <w:rsid w:val="00D10007"/>
    <w:rsid w:val="00D10FC8"/>
    <w:rsid w:val="00D1207E"/>
    <w:rsid w:val="00D1394E"/>
    <w:rsid w:val="00D14026"/>
    <w:rsid w:val="00D1472A"/>
    <w:rsid w:val="00D15746"/>
    <w:rsid w:val="00D16430"/>
    <w:rsid w:val="00D179A3"/>
    <w:rsid w:val="00D179B0"/>
    <w:rsid w:val="00D20664"/>
    <w:rsid w:val="00D212B6"/>
    <w:rsid w:val="00D21937"/>
    <w:rsid w:val="00D22851"/>
    <w:rsid w:val="00D2322E"/>
    <w:rsid w:val="00D23DEB"/>
    <w:rsid w:val="00D24E71"/>
    <w:rsid w:val="00D26480"/>
    <w:rsid w:val="00D2715E"/>
    <w:rsid w:val="00D27C1D"/>
    <w:rsid w:val="00D30470"/>
    <w:rsid w:val="00D31072"/>
    <w:rsid w:val="00D310F0"/>
    <w:rsid w:val="00D31810"/>
    <w:rsid w:val="00D32058"/>
    <w:rsid w:val="00D3438E"/>
    <w:rsid w:val="00D3600A"/>
    <w:rsid w:val="00D362CE"/>
    <w:rsid w:val="00D365FA"/>
    <w:rsid w:val="00D36CAE"/>
    <w:rsid w:val="00D37645"/>
    <w:rsid w:val="00D41353"/>
    <w:rsid w:val="00D4266B"/>
    <w:rsid w:val="00D42F2B"/>
    <w:rsid w:val="00D4320D"/>
    <w:rsid w:val="00D433D3"/>
    <w:rsid w:val="00D44227"/>
    <w:rsid w:val="00D447EC"/>
    <w:rsid w:val="00D470F0"/>
    <w:rsid w:val="00D47B49"/>
    <w:rsid w:val="00D5090E"/>
    <w:rsid w:val="00D51906"/>
    <w:rsid w:val="00D523FE"/>
    <w:rsid w:val="00D53589"/>
    <w:rsid w:val="00D55735"/>
    <w:rsid w:val="00D557CB"/>
    <w:rsid w:val="00D55B0A"/>
    <w:rsid w:val="00D56269"/>
    <w:rsid w:val="00D601A3"/>
    <w:rsid w:val="00D625C2"/>
    <w:rsid w:val="00D635C0"/>
    <w:rsid w:val="00D6466E"/>
    <w:rsid w:val="00D65332"/>
    <w:rsid w:val="00D67AF1"/>
    <w:rsid w:val="00D70006"/>
    <w:rsid w:val="00D71141"/>
    <w:rsid w:val="00D7176A"/>
    <w:rsid w:val="00D72393"/>
    <w:rsid w:val="00D735FF"/>
    <w:rsid w:val="00D73B58"/>
    <w:rsid w:val="00D74CE2"/>
    <w:rsid w:val="00D75CAA"/>
    <w:rsid w:val="00D76658"/>
    <w:rsid w:val="00D767FE"/>
    <w:rsid w:val="00D76CBC"/>
    <w:rsid w:val="00D81298"/>
    <w:rsid w:val="00D814B9"/>
    <w:rsid w:val="00D81E4F"/>
    <w:rsid w:val="00D820F4"/>
    <w:rsid w:val="00D82559"/>
    <w:rsid w:val="00D84588"/>
    <w:rsid w:val="00D86B5E"/>
    <w:rsid w:val="00D87EBA"/>
    <w:rsid w:val="00D90383"/>
    <w:rsid w:val="00D9085A"/>
    <w:rsid w:val="00D91D90"/>
    <w:rsid w:val="00D94F6D"/>
    <w:rsid w:val="00D95A89"/>
    <w:rsid w:val="00D97544"/>
    <w:rsid w:val="00DA02A6"/>
    <w:rsid w:val="00DA2B06"/>
    <w:rsid w:val="00DA34B0"/>
    <w:rsid w:val="00DA7AE5"/>
    <w:rsid w:val="00DB190E"/>
    <w:rsid w:val="00DB20DD"/>
    <w:rsid w:val="00DB253F"/>
    <w:rsid w:val="00DB3406"/>
    <w:rsid w:val="00DB3EB8"/>
    <w:rsid w:val="00DB6577"/>
    <w:rsid w:val="00DB6B9F"/>
    <w:rsid w:val="00DB736A"/>
    <w:rsid w:val="00DC1D0B"/>
    <w:rsid w:val="00DC232C"/>
    <w:rsid w:val="00DC24DD"/>
    <w:rsid w:val="00DC2C33"/>
    <w:rsid w:val="00DC2CE7"/>
    <w:rsid w:val="00DC3184"/>
    <w:rsid w:val="00DC4F4B"/>
    <w:rsid w:val="00DC594D"/>
    <w:rsid w:val="00DC63A3"/>
    <w:rsid w:val="00DD17DD"/>
    <w:rsid w:val="00DD1A40"/>
    <w:rsid w:val="00DD462C"/>
    <w:rsid w:val="00DD6E48"/>
    <w:rsid w:val="00DD6F3B"/>
    <w:rsid w:val="00DD787F"/>
    <w:rsid w:val="00DE059B"/>
    <w:rsid w:val="00DE089D"/>
    <w:rsid w:val="00DE17F5"/>
    <w:rsid w:val="00DE2BFF"/>
    <w:rsid w:val="00DE3AF5"/>
    <w:rsid w:val="00DE3BA2"/>
    <w:rsid w:val="00DE3E96"/>
    <w:rsid w:val="00DE514D"/>
    <w:rsid w:val="00DE5AD2"/>
    <w:rsid w:val="00DF45A9"/>
    <w:rsid w:val="00DF48BC"/>
    <w:rsid w:val="00DF4C21"/>
    <w:rsid w:val="00DF7BF4"/>
    <w:rsid w:val="00E00B63"/>
    <w:rsid w:val="00E011C7"/>
    <w:rsid w:val="00E0289F"/>
    <w:rsid w:val="00E02E6D"/>
    <w:rsid w:val="00E030A0"/>
    <w:rsid w:val="00E03940"/>
    <w:rsid w:val="00E05907"/>
    <w:rsid w:val="00E07D0A"/>
    <w:rsid w:val="00E1111A"/>
    <w:rsid w:val="00E11834"/>
    <w:rsid w:val="00E13FC7"/>
    <w:rsid w:val="00E159D4"/>
    <w:rsid w:val="00E16FA8"/>
    <w:rsid w:val="00E201EE"/>
    <w:rsid w:val="00E2024E"/>
    <w:rsid w:val="00E20EE4"/>
    <w:rsid w:val="00E210D7"/>
    <w:rsid w:val="00E21CC4"/>
    <w:rsid w:val="00E2287E"/>
    <w:rsid w:val="00E238B3"/>
    <w:rsid w:val="00E248EA"/>
    <w:rsid w:val="00E26254"/>
    <w:rsid w:val="00E27394"/>
    <w:rsid w:val="00E274ED"/>
    <w:rsid w:val="00E30A65"/>
    <w:rsid w:val="00E31504"/>
    <w:rsid w:val="00E31D3A"/>
    <w:rsid w:val="00E33A4B"/>
    <w:rsid w:val="00E33D40"/>
    <w:rsid w:val="00E36068"/>
    <w:rsid w:val="00E36BE8"/>
    <w:rsid w:val="00E45680"/>
    <w:rsid w:val="00E45952"/>
    <w:rsid w:val="00E471A2"/>
    <w:rsid w:val="00E4741D"/>
    <w:rsid w:val="00E50664"/>
    <w:rsid w:val="00E52045"/>
    <w:rsid w:val="00E532E5"/>
    <w:rsid w:val="00E534E7"/>
    <w:rsid w:val="00E540AC"/>
    <w:rsid w:val="00E54494"/>
    <w:rsid w:val="00E545D4"/>
    <w:rsid w:val="00E54EB1"/>
    <w:rsid w:val="00E55502"/>
    <w:rsid w:val="00E571E4"/>
    <w:rsid w:val="00E6102D"/>
    <w:rsid w:val="00E6391E"/>
    <w:rsid w:val="00E63BAC"/>
    <w:rsid w:val="00E63E24"/>
    <w:rsid w:val="00E65AB1"/>
    <w:rsid w:val="00E6749C"/>
    <w:rsid w:val="00E67758"/>
    <w:rsid w:val="00E70079"/>
    <w:rsid w:val="00E717E5"/>
    <w:rsid w:val="00E728C6"/>
    <w:rsid w:val="00E74995"/>
    <w:rsid w:val="00E752E2"/>
    <w:rsid w:val="00E76C57"/>
    <w:rsid w:val="00E77B54"/>
    <w:rsid w:val="00E807C5"/>
    <w:rsid w:val="00E817B8"/>
    <w:rsid w:val="00E81AE5"/>
    <w:rsid w:val="00E81C56"/>
    <w:rsid w:val="00E833CA"/>
    <w:rsid w:val="00E83E74"/>
    <w:rsid w:val="00E87BFD"/>
    <w:rsid w:val="00E87F75"/>
    <w:rsid w:val="00E90C15"/>
    <w:rsid w:val="00E919DA"/>
    <w:rsid w:val="00E94336"/>
    <w:rsid w:val="00E94881"/>
    <w:rsid w:val="00E94CE0"/>
    <w:rsid w:val="00EA0035"/>
    <w:rsid w:val="00EA02E0"/>
    <w:rsid w:val="00EA0CF9"/>
    <w:rsid w:val="00EA0D9E"/>
    <w:rsid w:val="00EA1130"/>
    <w:rsid w:val="00EA1E27"/>
    <w:rsid w:val="00EA2CF0"/>
    <w:rsid w:val="00EA3718"/>
    <w:rsid w:val="00EA5ED6"/>
    <w:rsid w:val="00EA71EB"/>
    <w:rsid w:val="00EB0046"/>
    <w:rsid w:val="00EB272D"/>
    <w:rsid w:val="00EB2D9A"/>
    <w:rsid w:val="00EB3821"/>
    <w:rsid w:val="00EB3B57"/>
    <w:rsid w:val="00EB4928"/>
    <w:rsid w:val="00EB56A2"/>
    <w:rsid w:val="00EB58AC"/>
    <w:rsid w:val="00EB5E44"/>
    <w:rsid w:val="00EB607C"/>
    <w:rsid w:val="00EB6E0E"/>
    <w:rsid w:val="00EB6F96"/>
    <w:rsid w:val="00EB6FC1"/>
    <w:rsid w:val="00EB71DB"/>
    <w:rsid w:val="00EB797C"/>
    <w:rsid w:val="00EC160B"/>
    <w:rsid w:val="00EC2650"/>
    <w:rsid w:val="00EC44FE"/>
    <w:rsid w:val="00EC4E60"/>
    <w:rsid w:val="00EC6AB0"/>
    <w:rsid w:val="00EC78E5"/>
    <w:rsid w:val="00EC79BB"/>
    <w:rsid w:val="00ED236B"/>
    <w:rsid w:val="00ED3FF7"/>
    <w:rsid w:val="00ED4921"/>
    <w:rsid w:val="00ED5F74"/>
    <w:rsid w:val="00ED6511"/>
    <w:rsid w:val="00ED7103"/>
    <w:rsid w:val="00ED7690"/>
    <w:rsid w:val="00EE5CEE"/>
    <w:rsid w:val="00EE6018"/>
    <w:rsid w:val="00EE656F"/>
    <w:rsid w:val="00EE6849"/>
    <w:rsid w:val="00EE6DC7"/>
    <w:rsid w:val="00EE7146"/>
    <w:rsid w:val="00EF059B"/>
    <w:rsid w:val="00EF07FF"/>
    <w:rsid w:val="00EF08DE"/>
    <w:rsid w:val="00EF0CF3"/>
    <w:rsid w:val="00EF1C94"/>
    <w:rsid w:val="00EF6361"/>
    <w:rsid w:val="00EF75F3"/>
    <w:rsid w:val="00EF7D0A"/>
    <w:rsid w:val="00F0044C"/>
    <w:rsid w:val="00F00B88"/>
    <w:rsid w:val="00F00F6D"/>
    <w:rsid w:val="00F0219D"/>
    <w:rsid w:val="00F02751"/>
    <w:rsid w:val="00F043F5"/>
    <w:rsid w:val="00F06557"/>
    <w:rsid w:val="00F0757E"/>
    <w:rsid w:val="00F075B2"/>
    <w:rsid w:val="00F07908"/>
    <w:rsid w:val="00F1250D"/>
    <w:rsid w:val="00F12ACE"/>
    <w:rsid w:val="00F13A94"/>
    <w:rsid w:val="00F14718"/>
    <w:rsid w:val="00F15ACE"/>
    <w:rsid w:val="00F164D5"/>
    <w:rsid w:val="00F16811"/>
    <w:rsid w:val="00F17969"/>
    <w:rsid w:val="00F20531"/>
    <w:rsid w:val="00F21452"/>
    <w:rsid w:val="00F21DB9"/>
    <w:rsid w:val="00F222E5"/>
    <w:rsid w:val="00F2339F"/>
    <w:rsid w:val="00F23D6C"/>
    <w:rsid w:val="00F25CE4"/>
    <w:rsid w:val="00F26452"/>
    <w:rsid w:val="00F26752"/>
    <w:rsid w:val="00F30A61"/>
    <w:rsid w:val="00F30CEA"/>
    <w:rsid w:val="00F31076"/>
    <w:rsid w:val="00F31737"/>
    <w:rsid w:val="00F3258F"/>
    <w:rsid w:val="00F33B1E"/>
    <w:rsid w:val="00F354C3"/>
    <w:rsid w:val="00F35794"/>
    <w:rsid w:val="00F36762"/>
    <w:rsid w:val="00F3766C"/>
    <w:rsid w:val="00F3775F"/>
    <w:rsid w:val="00F40917"/>
    <w:rsid w:val="00F40A70"/>
    <w:rsid w:val="00F42616"/>
    <w:rsid w:val="00F429C9"/>
    <w:rsid w:val="00F436B3"/>
    <w:rsid w:val="00F443FF"/>
    <w:rsid w:val="00F4478D"/>
    <w:rsid w:val="00F45A44"/>
    <w:rsid w:val="00F4706A"/>
    <w:rsid w:val="00F47220"/>
    <w:rsid w:val="00F50294"/>
    <w:rsid w:val="00F51945"/>
    <w:rsid w:val="00F5260B"/>
    <w:rsid w:val="00F52F7B"/>
    <w:rsid w:val="00F53D58"/>
    <w:rsid w:val="00F5518A"/>
    <w:rsid w:val="00F561C9"/>
    <w:rsid w:val="00F6016F"/>
    <w:rsid w:val="00F61A1D"/>
    <w:rsid w:val="00F62022"/>
    <w:rsid w:val="00F66755"/>
    <w:rsid w:val="00F70BDF"/>
    <w:rsid w:val="00F70CE9"/>
    <w:rsid w:val="00F72B33"/>
    <w:rsid w:val="00F7358B"/>
    <w:rsid w:val="00F74159"/>
    <w:rsid w:val="00F75C95"/>
    <w:rsid w:val="00F76D31"/>
    <w:rsid w:val="00F772A8"/>
    <w:rsid w:val="00F775D3"/>
    <w:rsid w:val="00F77D6D"/>
    <w:rsid w:val="00F80350"/>
    <w:rsid w:val="00F81520"/>
    <w:rsid w:val="00F81C4A"/>
    <w:rsid w:val="00F82743"/>
    <w:rsid w:val="00F82763"/>
    <w:rsid w:val="00F8307B"/>
    <w:rsid w:val="00F838C4"/>
    <w:rsid w:val="00F8468A"/>
    <w:rsid w:val="00F86564"/>
    <w:rsid w:val="00F866E0"/>
    <w:rsid w:val="00F86899"/>
    <w:rsid w:val="00F87DB9"/>
    <w:rsid w:val="00F900DE"/>
    <w:rsid w:val="00F902F1"/>
    <w:rsid w:val="00F91BE5"/>
    <w:rsid w:val="00F930EC"/>
    <w:rsid w:val="00F93701"/>
    <w:rsid w:val="00F93F35"/>
    <w:rsid w:val="00F94FF2"/>
    <w:rsid w:val="00F979BF"/>
    <w:rsid w:val="00FA037B"/>
    <w:rsid w:val="00FA1689"/>
    <w:rsid w:val="00FA322A"/>
    <w:rsid w:val="00FA397B"/>
    <w:rsid w:val="00FA4B9C"/>
    <w:rsid w:val="00FA4BCF"/>
    <w:rsid w:val="00FA52CF"/>
    <w:rsid w:val="00FA585E"/>
    <w:rsid w:val="00FA7DAE"/>
    <w:rsid w:val="00FB18F8"/>
    <w:rsid w:val="00FB2176"/>
    <w:rsid w:val="00FB231F"/>
    <w:rsid w:val="00FB4AF1"/>
    <w:rsid w:val="00FB4F79"/>
    <w:rsid w:val="00FB66E7"/>
    <w:rsid w:val="00FB6764"/>
    <w:rsid w:val="00FB756A"/>
    <w:rsid w:val="00FC011F"/>
    <w:rsid w:val="00FC09FF"/>
    <w:rsid w:val="00FC1710"/>
    <w:rsid w:val="00FC2055"/>
    <w:rsid w:val="00FC2637"/>
    <w:rsid w:val="00FC27D3"/>
    <w:rsid w:val="00FC28AC"/>
    <w:rsid w:val="00FC37AA"/>
    <w:rsid w:val="00FC3F0C"/>
    <w:rsid w:val="00FC46F1"/>
    <w:rsid w:val="00FC5158"/>
    <w:rsid w:val="00FC5810"/>
    <w:rsid w:val="00FC622C"/>
    <w:rsid w:val="00FC6269"/>
    <w:rsid w:val="00FC6A05"/>
    <w:rsid w:val="00FC7D8E"/>
    <w:rsid w:val="00FD06ED"/>
    <w:rsid w:val="00FD100D"/>
    <w:rsid w:val="00FD123D"/>
    <w:rsid w:val="00FD1A57"/>
    <w:rsid w:val="00FD6076"/>
    <w:rsid w:val="00FD7764"/>
    <w:rsid w:val="00FD7CCB"/>
    <w:rsid w:val="00FD7D51"/>
    <w:rsid w:val="00FE00DA"/>
    <w:rsid w:val="00FE0194"/>
    <w:rsid w:val="00FE2C88"/>
    <w:rsid w:val="00FE30FE"/>
    <w:rsid w:val="00FE455F"/>
    <w:rsid w:val="00FE54DA"/>
    <w:rsid w:val="00FE5614"/>
    <w:rsid w:val="00FE5BC4"/>
    <w:rsid w:val="00FE65EE"/>
    <w:rsid w:val="00FE7AEB"/>
    <w:rsid w:val="00FE7F4B"/>
    <w:rsid w:val="00FF08D3"/>
    <w:rsid w:val="00FF0B55"/>
    <w:rsid w:val="00FF4D0E"/>
    <w:rsid w:val="00FF68D5"/>
    <w:rsid w:val="00FF784B"/>
    <w:rsid w:val="00FF7BAD"/>
    <w:rsid w:val="089E31EF"/>
    <w:rsid w:val="0DB23EDF"/>
    <w:rsid w:val="0DB2D0CC"/>
    <w:rsid w:val="12B892BB"/>
    <w:rsid w:val="13E5F8AF"/>
    <w:rsid w:val="15A42867"/>
    <w:rsid w:val="2B226C67"/>
    <w:rsid w:val="303BC90D"/>
    <w:rsid w:val="3083B554"/>
    <w:rsid w:val="337369CF"/>
    <w:rsid w:val="350F3A30"/>
    <w:rsid w:val="3846DAF2"/>
    <w:rsid w:val="3FFE2105"/>
    <w:rsid w:val="43133FA4"/>
    <w:rsid w:val="431FEB55"/>
    <w:rsid w:val="49F94CBD"/>
    <w:rsid w:val="4B9C8D04"/>
    <w:rsid w:val="4BB309E1"/>
    <w:rsid w:val="4ED42DC6"/>
    <w:rsid w:val="528ADDE0"/>
    <w:rsid w:val="55B5FB33"/>
    <w:rsid w:val="5AF17B03"/>
    <w:rsid w:val="5E5DDF7E"/>
    <w:rsid w:val="644043C0"/>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FB93E1"/>
  <w15:docId w15:val="{BBEB38FF-602E-488D-9B4E-1FAEF8893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5A9"/>
    <w:rPr>
      <w:sz w:val="20"/>
    </w:rPr>
  </w:style>
  <w:style w:type="paragraph" w:styleId="Heading1">
    <w:name w:val="heading 1"/>
    <w:aliases w:val="Subtitel 2"/>
    <w:basedOn w:val="Normal"/>
    <w:next w:val="Normal"/>
    <w:link w:val="Heading1Char"/>
    <w:uiPriority w:val="9"/>
    <w:qFormat/>
    <w:rsid w:val="001C3DF9"/>
    <w:pPr>
      <w:keepNext/>
      <w:keepLines/>
      <w:numPr>
        <w:numId w:val="4"/>
      </w:numPr>
      <w:outlineLvl w:val="0"/>
    </w:pPr>
    <w:rPr>
      <w:rFonts w:ascii="Arial Rounded MT Bold" w:eastAsiaTheme="majorEastAsia" w:hAnsi="Arial Rounded MT Bold" w:cstheme="majorBidi"/>
      <w:b/>
      <w:color w:val="E00497"/>
      <w:szCs w:val="32"/>
    </w:rPr>
  </w:style>
  <w:style w:type="paragraph" w:styleId="Heading2">
    <w:name w:val="heading 2"/>
    <w:aliases w:val="Grote titel"/>
    <w:basedOn w:val="Normal"/>
    <w:next w:val="Normal"/>
    <w:link w:val="Heading2Char"/>
    <w:uiPriority w:val="9"/>
    <w:unhideWhenUsed/>
    <w:qFormat/>
    <w:rsid w:val="001C3DF9"/>
    <w:pPr>
      <w:keepNext/>
      <w:keepLines/>
      <w:numPr>
        <w:ilvl w:val="1"/>
        <w:numId w:val="4"/>
      </w:numPr>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Heading3">
    <w:name w:val="heading 3"/>
    <w:aliases w:val="Subtitel"/>
    <w:basedOn w:val="Normal"/>
    <w:next w:val="Normal"/>
    <w:link w:val="Heading3Char"/>
    <w:uiPriority w:val="9"/>
    <w:unhideWhenUsed/>
    <w:qFormat/>
    <w:rsid w:val="00F93701"/>
    <w:pPr>
      <w:keepNext/>
      <w:keepLines/>
      <w:ind w:left="567" w:hanging="567"/>
      <w:outlineLvl w:val="2"/>
    </w:pPr>
    <w:rPr>
      <w:rFonts w:ascii="Arial Rounded MT Bold" w:eastAsiaTheme="majorEastAsia" w:hAnsi="Arial Rounded MT Bold" w:cstheme="majorBidi"/>
      <w:b/>
      <w:color w:val="44C8F5" w:themeColor="text2"/>
      <w:sz w:val="18"/>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titel 2 Char"/>
    <w:basedOn w:val="DefaultParagraphFont"/>
    <w:link w:val="Heading1"/>
    <w:uiPriority w:val="9"/>
    <w:rsid w:val="001C3DF9"/>
    <w:rPr>
      <w:rFonts w:ascii="Arial Rounded MT Bold" w:eastAsiaTheme="majorEastAsia" w:hAnsi="Arial Rounded MT Bold" w:cstheme="majorBidi"/>
      <w:b/>
      <w:color w:val="E00497"/>
      <w:sz w:val="20"/>
      <w:szCs w:val="32"/>
    </w:rPr>
  </w:style>
  <w:style w:type="character" w:customStyle="1" w:styleId="Heading2Char">
    <w:name w:val="Heading 2 Char"/>
    <w:aliases w:val="Grote titel Char"/>
    <w:basedOn w:val="DefaultParagraphFont"/>
    <w:link w:val="Heading2"/>
    <w:uiPriority w:val="9"/>
    <w:rsid w:val="001C3DF9"/>
    <w:rPr>
      <w:rFonts w:ascii="Arial Rounded MT Bold" w:eastAsiaTheme="majorEastAsia" w:hAnsi="Arial Rounded MT Bold" w:cstheme="majorBidi"/>
      <w:b/>
      <w:color w:val="595959" w:themeColor="text1" w:themeTint="A6"/>
      <w:szCs w:val="26"/>
    </w:rPr>
  </w:style>
  <w:style w:type="character" w:customStyle="1" w:styleId="Heading3Char">
    <w:name w:val="Heading 3 Char"/>
    <w:aliases w:val="Subtitel Char"/>
    <w:basedOn w:val="DefaultParagraphFont"/>
    <w:link w:val="Heading3"/>
    <w:uiPriority w:val="9"/>
    <w:rsid w:val="00F93701"/>
    <w:rPr>
      <w:rFonts w:ascii="Arial Rounded MT Bold" w:eastAsiaTheme="majorEastAsia" w:hAnsi="Arial Rounded MT Bold" w:cstheme="majorBidi"/>
      <w:b/>
      <w:color w:val="44C8F5" w:themeColor="text2"/>
      <w:sz w:val="18"/>
      <w:szCs w:val="20"/>
      <w:lang w:val="nl-NL"/>
    </w:rPr>
  </w:style>
  <w:style w:type="paragraph" w:styleId="ListParagraph">
    <w:name w:val="List Paragraph"/>
    <w:aliases w:val="Bulleted list"/>
    <w:basedOn w:val="Normal"/>
    <w:link w:val="ListParagraphChar"/>
    <w:uiPriority w:val="34"/>
    <w:qFormat/>
    <w:rsid w:val="003023DC"/>
    <w:pPr>
      <w:ind w:left="720"/>
      <w:contextualSpacing/>
    </w:pPr>
  </w:style>
  <w:style w:type="table" w:styleId="TableGrid">
    <w:name w:val="Table Grid"/>
    <w:basedOn w:val="TableNorma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B620C"/>
  </w:style>
  <w:style w:type="paragraph" w:styleId="Header">
    <w:name w:val="header"/>
    <w:basedOn w:val="Normal"/>
    <w:link w:val="HeaderChar"/>
    <w:uiPriority w:val="99"/>
    <w:unhideWhenUsed/>
    <w:rsid w:val="005B5C02"/>
    <w:pPr>
      <w:tabs>
        <w:tab w:val="center" w:pos="4536"/>
        <w:tab w:val="right" w:pos="9072"/>
      </w:tabs>
    </w:pPr>
  </w:style>
  <w:style w:type="character" w:customStyle="1" w:styleId="HeaderChar">
    <w:name w:val="Header Char"/>
    <w:basedOn w:val="DefaultParagraphFont"/>
    <w:link w:val="Header"/>
    <w:uiPriority w:val="99"/>
    <w:rsid w:val="005B5C02"/>
  </w:style>
  <w:style w:type="paragraph" w:styleId="Footer">
    <w:name w:val="footer"/>
    <w:basedOn w:val="Normal"/>
    <w:link w:val="FooterChar"/>
    <w:uiPriority w:val="99"/>
    <w:unhideWhenUsed/>
    <w:rsid w:val="005B5C02"/>
    <w:pPr>
      <w:tabs>
        <w:tab w:val="center" w:pos="4536"/>
        <w:tab w:val="right" w:pos="9072"/>
      </w:tabs>
    </w:pPr>
  </w:style>
  <w:style w:type="character" w:customStyle="1" w:styleId="FooterChar">
    <w:name w:val="Footer Char"/>
    <w:basedOn w:val="DefaultParagraphFont"/>
    <w:link w:val="Footer"/>
    <w:uiPriority w:val="99"/>
    <w:rsid w:val="005B5C02"/>
  </w:style>
  <w:style w:type="character" w:styleId="Hyperlink">
    <w:name w:val="Hyperlink"/>
    <w:basedOn w:val="DefaultParagraphFont"/>
    <w:uiPriority w:val="99"/>
    <w:unhideWhenUsed/>
    <w:rsid w:val="00774475"/>
    <w:rPr>
      <w:color w:val="44C8F5" w:themeColor="hyperlink"/>
      <w:u w:val="single"/>
    </w:rPr>
  </w:style>
  <w:style w:type="character" w:styleId="CommentReference">
    <w:name w:val="annotation reference"/>
    <w:basedOn w:val="DefaultParagraphFont"/>
    <w:uiPriority w:val="99"/>
    <w:semiHidden/>
    <w:unhideWhenUsed/>
    <w:rsid w:val="00814520"/>
    <w:rPr>
      <w:sz w:val="16"/>
      <w:szCs w:val="16"/>
    </w:rPr>
  </w:style>
  <w:style w:type="paragraph" w:styleId="CommentText">
    <w:name w:val="annotation text"/>
    <w:basedOn w:val="Normal"/>
    <w:link w:val="CommentTextChar"/>
    <w:uiPriority w:val="99"/>
    <w:semiHidden/>
    <w:unhideWhenUsed/>
    <w:rsid w:val="00814520"/>
    <w:rPr>
      <w:szCs w:val="20"/>
    </w:rPr>
  </w:style>
  <w:style w:type="character" w:customStyle="1" w:styleId="CommentTextChar">
    <w:name w:val="Comment Text Char"/>
    <w:basedOn w:val="DefaultParagraphFont"/>
    <w:link w:val="CommentText"/>
    <w:uiPriority w:val="99"/>
    <w:semiHidden/>
    <w:rsid w:val="00814520"/>
    <w:rPr>
      <w:sz w:val="20"/>
      <w:szCs w:val="20"/>
    </w:rPr>
  </w:style>
  <w:style w:type="paragraph" w:styleId="CommentSubject">
    <w:name w:val="annotation subject"/>
    <w:basedOn w:val="CommentText"/>
    <w:next w:val="CommentText"/>
    <w:link w:val="CommentSubjectChar"/>
    <w:uiPriority w:val="99"/>
    <w:semiHidden/>
    <w:unhideWhenUsed/>
    <w:rsid w:val="00814520"/>
    <w:rPr>
      <w:b/>
      <w:bCs/>
    </w:rPr>
  </w:style>
  <w:style w:type="character" w:customStyle="1" w:styleId="CommentSubjectChar">
    <w:name w:val="Comment Subject Char"/>
    <w:basedOn w:val="CommentTextChar"/>
    <w:link w:val="CommentSubject"/>
    <w:uiPriority w:val="99"/>
    <w:semiHidden/>
    <w:rsid w:val="00814520"/>
    <w:rPr>
      <w:b/>
      <w:bCs/>
      <w:sz w:val="20"/>
      <w:szCs w:val="20"/>
    </w:rPr>
  </w:style>
  <w:style w:type="paragraph" w:styleId="BalloonText">
    <w:name w:val="Balloon Text"/>
    <w:basedOn w:val="Normal"/>
    <w:link w:val="BalloonTextChar"/>
    <w:uiPriority w:val="99"/>
    <w:semiHidden/>
    <w:unhideWhenUsed/>
    <w:rsid w:val="0081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520"/>
    <w:rPr>
      <w:rFonts w:ascii="Segoe UI" w:hAnsi="Segoe UI" w:cs="Segoe UI"/>
      <w:sz w:val="18"/>
      <w:szCs w:val="18"/>
    </w:rPr>
  </w:style>
  <w:style w:type="paragraph" w:styleId="FootnoteText">
    <w:name w:val="footnote text"/>
    <w:basedOn w:val="Normal"/>
    <w:link w:val="FootnoteTextChar"/>
    <w:uiPriority w:val="99"/>
    <w:unhideWhenUsed/>
    <w:qFormat/>
    <w:rsid w:val="009F2197"/>
    <w:rPr>
      <w:color w:val="595959" w:themeColor="text1" w:themeTint="A6"/>
      <w:sz w:val="16"/>
      <w:szCs w:val="24"/>
    </w:rPr>
  </w:style>
  <w:style w:type="character" w:customStyle="1" w:styleId="FootnoteTextChar">
    <w:name w:val="Footnote Text Char"/>
    <w:basedOn w:val="DefaultParagraphFont"/>
    <w:link w:val="FootnoteText"/>
    <w:uiPriority w:val="99"/>
    <w:rsid w:val="009F2197"/>
    <w:rPr>
      <w:color w:val="595959" w:themeColor="text1" w:themeTint="A6"/>
      <w:sz w:val="16"/>
      <w:szCs w:val="24"/>
    </w:rPr>
  </w:style>
  <w:style w:type="character" w:styleId="FootnoteReference">
    <w:name w:val="footnote reference"/>
    <w:basedOn w:val="DefaultParagraphFont"/>
    <w:uiPriority w:val="99"/>
    <w:unhideWhenUsed/>
    <w:rsid w:val="002B516C"/>
    <w:rPr>
      <w:vertAlign w:val="superscript"/>
    </w:rPr>
  </w:style>
  <w:style w:type="character" w:styleId="Strong">
    <w:name w:val="Strong"/>
    <w:basedOn w:val="DefaultParagraphFont"/>
    <w:uiPriority w:val="22"/>
    <w:qFormat/>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TableNorma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le">
    <w:name w:val="Title"/>
    <w:aliases w:val="Kleine titel"/>
    <w:basedOn w:val="Normal"/>
    <w:next w:val="Normal"/>
    <w:link w:val="TitleChar"/>
    <w:uiPriority w:val="10"/>
    <w:qFormat/>
    <w:rsid w:val="001C3DF9"/>
    <w:pPr>
      <w:contextualSpacing/>
    </w:pPr>
    <w:rPr>
      <w:rFonts w:ascii="Calibri" w:eastAsiaTheme="majorEastAsia" w:hAnsi="Calibri" w:cstheme="majorBidi"/>
      <w:b/>
      <w:spacing w:val="-10"/>
      <w:kern w:val="28"/>
      <w:szCs w:val="56"/>
    </w:rPr>
  </w:style>
  <w:style w:type="character" w:customStyle="1" w:styleId="TitleChar">
    <w:name w:val="Title Char"/>
    <w:aliases w:val="Kleine titel Char"/>
    <w:basedOn w:val="DefaultParagraphFont"/>
    <w:link w:val="Title"/>
    <w:uiPriority w:val="10"/>
    <w:rsid w:val="001C3DF9"/>
    <w:rPr>
      <w:rFonts w:ascii="Calibri" w:eastAsiaTheme="majorEastAsia" w:hAnsi="Calibri" w:cstheme="majorBidi"/>
      <w:b/>
      <w:spacing w:val="-10"/>
      <w:kern w:val="28"/>
      <w:sz w:val="20"/>
      <w:szCs w:val="56"/>
    </w:rPr>
  </w:style>
  <w:style w:type="table" w:styleId="GridTable1Light-Accent1">
    <w:name w:val="Grid Table 1 Light Accent 1"/>
    <w:basedOn w:val="TableNorma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B22D4"/>
    <w:rPr>
      <w:szCs w:val="20"/>
    </w:rPr>
  </w:style>
  <w:style w:type="character" w:customStyle="1" w:styleId="EndnoteTextChar">
    <w:name w:val="Endnote Text Char"/>
    <w:basedOn w:val="DefaultParagraphFont"/>
    <w:link w:val="EndnoteText"/>
    <w:uiPriority w:val="99"/>
    <w:semiHidden/>
    <w:rsid w:val="00CB22D4"/>
    <w:rPr>
      <w:sz w:val="20"/>
      <w:szCs w:val="20"/>
    </w:rPr>
  </w:style>
  <w:style w:type="character" w:styleId="EndnoteReference">
    <w:name w:val="endnote reference"/>
    <w:basedOn w:val="DefaultParagraphFont"/>
    <w:uiPriority w:val="99"/>
    <w:semiHidden/>
    <w:unhideWhenUsed/>
    <w:rsid w:val="00CB22D4"/>
    <w:rPr>
      <w:vertAlign w:val="superscript"/>
    </w:rPr>
  </w:style>
  <w:style w:type="character" w:customStyle="1" w:styleId="ListParagraphChar">
    <w:name w:val="List Paragraph Char"/>
    <w:aliases w:val="Bulleted list Char"/>
    <w:basedOn w:val="DefaultParagraphFont"/>
    <w:link w:val="ListParagraph"/>
    <w:uiPriority w:val="34"/>
    <w:rsid w:val="00EB58AC"/>
    <w:rPr>
      <w:sz w:val="20"/>
    </w:rPr>
  </w:style>
  <w:style w:type="paragraph" w:customStyle="1" w:styleId="CLI-text">
    <w:name w:val="CLI-text"/>
    <w:basedOn w:val="NoSpacing"/>
    <w:qFormat/>
    <w:rsid w:val="00EB58AC"/>
    <w:pPr>
      <w:shd w:val="clear" w:color="auto" w:fill="C7C7C7" w:themeFill="background1" w:themeFillShade="D9"/>
      <w:ind w:left="426"/>
    </w:pPr>
    <w:rPr>
      <w:rFonts w:ascii="Courier New" w:eastAsiaTheme="minorEastAsia" w:hAnsi="Courier New" w:cs="Courier New"/>
      <w:sz w:val="18"/>
      <w:szCs w:val="20"/>
      <w:lang w:val="de-DE"/>
    </w:rPr>
  </w:style>
  <w:style w:type="character" w:styleId="UnresolvedMention">
    <w:name w:val="Unresolved Mention"/>
    <w:basedOn w:val="DefaultParagraphFont"/>
    <w:uiPriority w:val="99"/>
    <w:semiHidden/>
    <w:unhideWhenUsed/>
    <w:rsid w:val="001656E0"/>
    <w:rPr>
      <w:color w:val="605E5C"/>
      <w:shd w:val="clear" w:color="auto" w:fill="E1DFDD"/>
    </w:rPr>
  </w:style>
  <w:style w:type="character" w:styleId="HTMLCode">
    <w:name w:val="HTML Code"/>
    <w:basedOn w:val="DefaultParagraphFont"/>
    <w:uiPriority w:val="99"/>
    <w:semiHidden/>
    <w:unhideWhenUsed/>
    <w:rsid w:val="004F2E8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F2E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nl-BE"/>
    </w:rPr>
  </w:style>
  <w:style w:type="character" w:customStyle="1" w:styleId="HTMLPreformattedChar">
    <w:name w:val="HTML Preformatted Char"/>
    <w:basedOn w:val="DefaultParagraphFont"/>
    <w:link w:val="HTMLPreformatted"/>
    <w:uiPriority w:val="99"/>
    <w:rsid w:val="004F2E87"/>
    <w:rPr>
      <w:rFonts w:ascii="Courier New" w:eastAsia="Times New Roman" w:hAnsi="Courier New" w:cs="Courier New"/>
      <w:sz w:val="20"/>
      <w:szCs w:val="20"/>
      <w:lang w:eastAsia="nl-BE"/>
    </w:rPr>
  </w:style>
  <w:style w:type="numbering" w:customStyle="1" w:styleId="Howestlesdocument">
    <w:name w:val="Howest_lesdocument"/>
    <w:uiPriority w:val="99"/>
    <w:rsid w:val="002D1693"/>
    <w:pPr>
      <w:numPr>
        <w:numId w:val="2"/>
      </w:numPr>
    </w:pPr>
  </w:style>
  <w:style w:type="character" w:customStyle="1" w:styleId="InternetLink">
    <w:name w:val="Internet Link"/>
    <w:basedOn w:val="DefaultParagraphFont"/>
    <w:rsid w:val="002D1693"/>
    <w:rPr>
      <w:color w:val="0563C1"/>
      <w:u w:val="single"/>
    </w:rPr>
  </w:style>
  <w:style w:type="paragraph" w:styleId="NormalWeb">
    <w:name w:val="Normal (Web)"/>
    <w:basedOn w:val="Normal"/>
    <w:uiPriority w:val="99"/>
    <w:unhideWhenUsed/>
    <w:rsid w:val="00A907A6"/>
    <w:pPr>
      <w:spacing w:before="100" w:beforeAutospacing="1" w:after="100" w:afterAutospacing="1"/>
    </w:pPr>
    <w:rPr>
      <w:rFonts w:ascii="Times New Roman" w:eastAsia="Times New Roman" w:hAnsi="Times New Roman" w:cs="Times New Roman"/>
      <w:sz w:val="24"/>
      <w:szCs w:val="24"/>
      <w:lang w:eastAsia="nl-BE"/>
    </w:rPr>
  </w:style>
  <w:style w:type="paragraph" w:customStyle="1" w:styleId="Solutions">
    <w:name w:val="Solutions"/>
    <w:basedOn w:val="Normal"/>
    <w:link w:val="SolutionsChar"/>
    <w:qFormat/>
    <w:rsid w:val="00916BE8"/>
    <w:rPr>
      <w:color w:val="00B050"/>
      <w:lang w:val="en-US"/>
    </w:rPr>
  </w:style>
  <w:style w:type="paragraph" w:customStyle="1" w:styleId="Teacherinfo">
    <w:name w:val="Teacherinfo"/>
    <w:basedOn w:val="Normal"/>
    <w:link w:val="TeacherinfoChar"/>
    <w:qFormat/>
    <w:rsid w:val="00916BE8"/>
    <w:pPr>
      <w:widowControl w:val="0"/>
      <w:tabs>
        <w:tab w:val="left" w:pos="-1440"/>
        <w:tab w:val="left" w:pos="-720"/>
      </w:tabs>
      <w:jc w:val="both"/>
    </w:pPr>
    <w:rPr>
      <w:rFonts w:eastAsia="Times New Roman" w:cstheme="minorHAnsi"/>
      <w:snapToGrid w:val="0"/>
      <w:color w:val="FF0000"/>
      <w:spacing w:val="-3"/>
      <w:szCs w:val="20"/>
      <w:lang w:val="en-US" w:eastAsia="nl-NL"/>
    </w:rPr>
  </w:style>
  <w:style w:type="character" w:customStyle="1" w:styleId="TeacherinfoChar">
    <w:name w:val="Teacherinfo Char"/>
    <w:basedOn w:val="DefaultParagraphFont"/>
    <w:link w:val="Teacherinfo"/>
    <w:rsid w:val="00916BE8"/>
    <w:rPr>
      <w:rFonts w:eastAsia="Times New Roman" w:cstheme="minorHAnsi"/>
      <w:snapToGrid w:val="0"/>
      <w:color w:val="FF0000"/>
      <w:spacing w:val="-3"/>
      <w:sz w:val="20"/>
      <w:szCs w:val="20"/>
      <w:lang w:val="en-US" w:eastAsia="nl-NL"/>
    </w:rPr>
  </w:style>
  <w:style w:type="paragraph" w:customStyle="1" w:styleId="Command">
    <w:name w:val="Command"/>
    <w:basedOn w:val="Normal"/>
    <w:link w:val="CommandChar"/>
    <w:qFormat/>
    <w:rsid w:val="00916BE8"/>
    <w:rPr>
      <w:rFonts w:ascii="Consolas" w:hAnsi="Consolas" w:cs="Courier New"/>
      <w:b/>
      <w:bCs/>
      <w:lang w:val="en-US"/>
    </w:rPr>
  </w:style>
  <w:style w:type="character" w:customStyle="1" w:styleId="CommandChar">
    <w:name w:val="Command Char"/>
    <w:basedOn w:val="DefaultParagraphFont"/>
    <w:link w:val="Command"/>
    <w:rsid w:val="00916BE8"/>
    <w:rPr>
      <w:rFonts w:ascii="Consolas" w:hAnsi="Consolas" w:cs="Courier New"/>
      <w:b/>
      <w:bCs/>
      <w:sz w:val="20"/>
      <w:lang w:val="en-US"/>
    </w:rPr>
  </w:style>
  <w:style w:type="character" w:styleId="FollowedHyperlink">
    <w:name w:val="FollowedHyperlink"/>
    <w:basedOn w:val="DefaultParagraphFont"/>
    <w:uiPriority w:val="99"/>
    <w:semiHidden/>
    <w:unhideWhenUsed/>
    <w:rsid w:val="004C5854"/>
    <w:rPr>
      <w:color w:val="000000" w:themeColor="followedHyperlink"/>
      <w:u w:val="single"/>
    </w:rPr>
  </w:style>
  <w:style w:type="paragraph" w:styleId="Caption">
    <w:name w:val="caption"/>
    <w:basedOn w:val="Normal"/>
    <w:next w:val="Normal"/>
    <w:uiPriority w:val="35"/>
    <w:unhideWhenUsed/>
    <w:qFormat/>
    <w:rsid w:val="001E14EC"/>
    <w:pPr>
      <w:spacing w:after="200"/>
    </w:pPr>
    <w:rPr>
      <w:i/>
      <w:iCs/>
      <w:color w:val="44C8F5" w:themeColor="text2"/>
      <w:sz w:val="18"/>
      <w:szCs w:val="18"/>
    </w:rPr>
  </w:style>
  <w:style w:type="character" w:customStyle="1" w:styleId="SolutionsChar">
    <w:name w:val="Solutions Char"/>
    <w:basedOn w:val="DefaultParagraphFont"/>
    <w:link w:val="Solutions"/>
    <w:rsid w:val="001E14EC"/>
    <w:rPr>
      <w:color w:val="00B050"/>
      <w:sz w:val="20"/>
      <w:lang w:val="en-US"/>
    </w:rPr>
  </w:style>
  <w:style w:type="paragraph" w:styleId="Bibliography">
    <w:name w:val="Bibliography"/>
    <w:basedOn w:val="Normal"/>
    <w:next w:val="Normal"/>
    <w:uiPriority w:val="37"/>
    <w:unhideWhenUsed/>
    <w:rsid w:val="008E69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8863">
      <w:bodyDiv w:val="1"/>
      <w:marLeft w:val="0"/>
      <w:marRight w:val="0"/>
      <w:marTop w:val="0"/>
      <w:marBottom w:val="0"/>
      <w:divBdr>
        <w:top w:val="none" w:sz="0" w:space="0" w:color="auto"/>
        <w:left w:val="none" w:sz="0" w:space="0" w:color="auto"/>
        <w:bottom w:val="none" w:sz="0" w:space="0" w:color="auto"/>
        <w:right w:val="none" w:sz="0" w:space="0" w:color="auto"/>
      </w:divBdr>
    </w:div>
    <w:div w:id="80682084">
      <w:bodyDiv w:val="1"/>
      <w:marLeft w:val="0"/>
      <w:marRight w:val="0"/>
      <w:marTop w:val="0"/>
      <w:marBottom w:val="0"/>
      <w:divBdr>
        <w:top w:val="none" w:sz="0" w:space="0" w:color="auto"/>
        <w:left w:val="none" w:sz="0" w:space="0" w:color="auto"/>
        <w:bottom w:val="none" w:sz="0" w:space="0" w:color="auto"/>
        <w:right w:val="none" w:sz="0" w:space="0" w:color="auto"/>
      </w:divBdr>
      <w:divsChild>
        <w:div w:id="1876965854">
          <w:marLeft w:val="0"/>
          <w:marRight w:val="0"/>
          <w:marTop w:val="0"/>
          <w:marBottom w:val="0"/>
          <w:divBdr>
            <w:top w:val="none" w:sz="0" w:space="0" w:color="auto"/>
            <w:left w:val="none" w:sz="0" w:space="0" w:color="auto"/>
            <w:bottom w:val="none" w:sz="0" w:space="0" w:color="auto"/>
            <w:right w:val="none" w:sz="0" w:space="0" w:color="auto"/>
          </w:divBdr>
        </w:div>
      </w:divsChild>
    </w:div>
    <w:div w:id="96944274">
      <w:bodyDiv w:val="1"/>
      <w:marLeft w:val="0"/>
      <w:marRight w:val="0"/>
      <w:marTop w:val="0"/>
      <w:marBottom w:val="0"/>
      <w:divBdr>
        <w:top w:val="none" w:sz="0" w:space="0" w:color="auto"/>
        <w:left w:val="none" w:sz="0" w:space="0" w:color="auto"/>
        <w:bottom w:val="none" w:sz="0" w:space="0" w:color="auto"/>
        <w:right w:val="none" w:sz="0" w:space="0" w:color="auto"/>
      </w:divBdr>
    </w:div>
    <w:div w:id="234320052">
      <w:bodyDiv w:val="1"/>
      <w:marLeft w:val="0"/>
      <w:marRight w:val="0"/>
      <w:marTop w:val="0"/>
      <w:marBottom w:val="0"/>
      <w:divBdr>
        <w:top w:val="none" w:sz="0" w:space="0" w:color="auto"/>
        <w:left w:val="none" w:sz="0" w:space="0" w:color="auto"/>
        <w:bottom w:val="none" w:sz="0" w:space="0" w:color="auto"/>
        <w:right w:val="none" w:sz="0" w:space="0" w:color="auto"/>
      </w:divBdr>
    </w:div>
    <w:div w:id="248580217">
      <w:bodyDiv w:val="1"/>
      <w:marLeft w:val="0"/>
      <w:marRight w:val="0"/>
      <w:marTop w:val="0"/>
      <w:marBottom w:val="0"/>
      <w:divBdr>
        <w:top w:val="none" w:sz="0" w:space="0" w:color="auto"/>
        <w:left w:val="none" w:sz="0" w:space="0" w:color="auto"/>
        <w:bottom w:val="none" w:sz="0" w:space="0" w:color="auto"/>
        <w:right w:val="none" w:sz="0" w:space="0" w:color="auto"/>
      </w:divBdr>
    </w:div>
    <w:div w:id="262228945">
      <w:bodyDiv w:val="1"/>
      <w:marLeft w:val="0"/>
      <w:marRight w:val="0"/>
      <w:marTop w:val="0"/>
      <w:marBottom w:val="0"/>
      <w:divBdr>
        <w:top w:val="none" w:sz="0" w:space="0" w:color="auto"/>
        <w:left w:val="none" w:sz="0" w:space="0" w:color="auto"/>
        <w:bottom w:val="none" w:sz="0" w:space="0" w:color="auto"/>
        <w:right w:val="none" w:sz="0" w:space="0" w:color="auto"/>
      </w:divBdr>
    </w:div>
    <w:div w:id="297029545">
      <w:bodyDiv w:val="1"/>
      <w:marLeft w:val="0"/>
      <w:marRight w:val="0"/>
      <w:marTop w:val="0"/>
      <w:marBottom w:val="0"/>
      <w:divBdr>
        <w:top w:val="none" w:sz="0" w:space="0" w:color="auto"/>
        <w:left w:val="none" w:sz="0" w:space="0" w:color="auto"/>
        <w:bottom w:val="none" w:sz="0" w:space="0" w:color="auto"/>
        <w:right w:val="none" w:sz="0" w:space="0" w:color="auto"/>
      </w:divBdr>
    </w:div>
    <w:div w:id="526523286">
      <w:bodyDiv w:val="1"/>
      <w:marLeft w:val="0"/>
      <w:marRight w:val="0"/>
      <w:marTop w:val="0"/>
      <w:marBottom w:val="0"/>
      <w:divBdr>
        <w:top w:val="none" w:sz="0" w:space="0" w:color="auto"/>
        <w:left w:val="none" w:sz="0" w:space="0" w:color="auto"/>
        <w:bottom w:val="none" w:sz="0" w:space="0" w:color="auto"/>
        <w:right w:val="none" w:sz="0" w:space="0" w:color="auto"/>
      </w:divBdr>
    </w:div>
    <w:div w:id="580800552">
      <w:bodyDiv w:val="1"/>
      <w:marLeft w:val="0"/>
      <w:marRight w:val="0"/>
      <w:marTop w:val="0"/>
      <w:marBottom w:val="0"/>
      <w:divBdr>
        <w:top w:val="none" w:sz="0" w:space="0" w:color="auto"/>
        <w:left w:val="none" w:sz="0" w:space="0" w:color="auto"/>
        <w:bottom w:val="none" w:sz="0" w:space="0" w:color="auto"/>
        <w:right w:val="none" w:sz="0" w:space="0" w:color="auto"/>
      </w:divBdr>
    </w:div>
    <w:div w:id="584612741">
      <w:bodyDiv w:val="1"/>
      <w:marLeft w:val="0"/>
      <w:marRight w:val="0"/>
      <w:marTop w:val="0"/>
      <w:marBottom w:val="0"/>
      <w:divBdr>
        <w:top w:val="none" w:sz="0" w:space="0" w:color="auto"/>
        <w:left w:val="none" w:sz="0" w:space="0" w:color="auto"/>
        <w:bottom w:val="none" w:sz="0" w:space="0" w:color="auto"/>
        <w:right w:val="none" w:sz="0" w:space="0" w:color="auto"/>
      </w:divBdr>
    </w:div>
    <w:div w:id="731389526">
      <w:bodyDiv w:val="1"/>
      <w:marLeft w:val="0"/>
      <w:marRight w:val="0"/>
      <w:marTop w:val="0"/>
      <w:marBottom w:val="0"/>
      <w:divBdr>
        <w:top w:val="none" w:sz="0" w:space="0" w:color="auto"/>
        <w:left w:val="none" w:sz="0" w:space="0" w:color="auto"/>
        <w:bottom w:val="none" w:sz="0" w:space="0" w:color="auto"/>
        <w:right w:val="none" w:sz="0" w:space="0" w:color="auto"/>
      </w:divBdr>
    </w:div>
    <w:div w:id="763114237">
      <w:bodyDiv w:val="1"/>
      <w:marLeft w:val="0"/>
      <w:marRight w:val="0"/>
      <w:marTop w:val="0"/>
      <w:marBottom w:val="0"/>
      <w:divBdr>
        <w:top w:val="none" w:sz="0" w:space="0" w:color="auto"/>
        <w:left w:val="none" w:sz="0" w:space="0" w:color="auto"/>
        <w:bottom w:val="none" w:sz="0" w:space="0" w:color="auto"/>
        <w:right w:val="none" w:sz="0" w:space="0" w:color="auto"/>
      </w:divBdr>
    </w:div>
    <w:div w:id="783187269">
      <w:bodyDiv w:val="1"/>
      <w:marLeft w:val="0"/>
      <w:marRight w:val="0"/>
      <w:marTop w:val="0"/>
      <w:marBottom w:val="0"/>
      <w:divBdr>
        <w:top w:val="none" w:sz="0" w:space="0" w:color="auto"/>
        <w:left w:val="none" w:sz="0" w:space="0" w:color="auto"/>
        <w:bottom w:val="none" w:sz="0" w:space="0" w:color="auto"/>
        <w:right w:val="none" w:sz="0" w:space="0" w:color="auto"/>
      </w:divBdr>
    </w:div>
    <w:div w:id="785271008">
      <w:bodyDiv w:val="1"/>
      <w:marLeft w:val="0"/>
      <w:marRight w:val="0"/>
      <w:marTop w:val="0"/>
      <w:marBottom w:val="0"/>
      <w:divBdr>
        <w:top w:val="none" w:sz="0" w:space="0" w:color="auto"/>
        <w:left w:val="none" w:sz="0" w:space="0" w:color="auto"/>
        <w:bottom w:val="none" w:sz="0" w:space="0" w:color="auto"/>
        <w:right w:val="none" w:sz="0" w:space="0" w:color="auto"/>
      </w:divBdr>
    </w:div>
    <w:div w:id="927036282">
      <w:bodyDiv w:val="1"/>
      <w:marLeft w:val="0"/>
      <w:marRight w:val="0"/>
      <w:marTop w:val="0"/>
      <w:marBottom w:val="0"/>
      <w:divBdr>
        <w:top w:val="none" w:sz="0" w:space="0" w:color="auto"/>
        <w:left w:val="none" w:sz="0" w:space="0" w:color="auto"/>
        <w:bottom w:val="none" w:sz="0" w:space="0" w:color="auto"/>
        <w:right w:val="none" w:sz="0" w:space="0" w:color="auto"/>
      </w:divBdr>
    </w:div>
    <w:div w:id="998576291">
      <w:bodyDiv w:val="1"/>
      <w:marLeft w:val="0"/>
      <w:marRight w:val="0"/>
      <w:marTop w:val="0"/>
      <w:marBottom w:val="0"/>
      <w:divBdr>
        <w:top w:val="none" w:sz="0" w:space="0" w:color="auto"/>
        <w:left w:val="none" w:sz="0" w:space="0" w:color="auto"/>
        <w:bottom w:val="none" w:sz="0" w:space="0" w:color="auto"/>
        <w:right w:val="none" w:sz="0" w:space="0" w:color="auto"/>
      </w:divBdr>
    </w:div>
    <w:div w:id="1003896866">
      <w:bodyDiv w:val="1"/>
      <w:marLeft w:val="0"/>
      <w:marRight w:val="0"/>
      <w:marTop w:val="0"/>
      <w:marBottom w:val="0"/>
      <w:divBdr>
        <w:top w:val="none" w:sz="0" w:space="0" w:color="auto"/>
        <w:left w:val="none" w:sz="0" w:space="0" w:color="auto"/>
        <w:bottom w:val="none" w:sz="0" w:space="0" w:color="auto"/>
        <w:right w:val="none" w:sz="0" w:space="0" w:color="auto"/>
      </w:divBdr>
      <w:divsChild>
        <w:div w:id="1558395830">
          <w:marLeft w:val="0"/>
          <w:marRight w:val="0"/>
          <w:marTop w:val="0"/>
          <w:marBottom w:val="0"/>
          <w:divBdr>
            <w:top w:val="none" w:sz="0" w:space="0" w:color="auto"/>
            <w:left w:val="none" w:sz="0" w:space="0" w:color="auto"/>
            <w:bottom w:val="none" w:sz="0" w:space="0" w:color="auto"/>
            <w:right w:val="none" w:sz="0" w:space="0" w:color="auto"/>
          </w:divBdr>
        </w:div>
      </w:divsChild>
    </w:div>
    <w:div w:id="1014958448">
      <w:bodyDiv w:val="1"/>
      <w:marLeft w:val="0"/>
      <w:marRight w:val="0"/>
      <w:marTop w:val="0"/>
      <w:marBottom w:val="0"/>
      <w:divBdr>
        <w:top w:val="none" w:sz="0" w:space="0" w:color="auto"/>
        <w:left w:val="none" w:sz="0" w:space="0" w:color="auto"/>
        <w:bottom w:val="none" w:sz="0" w:space="0" w:color="auto"/>
        <w:right w:val="none" w:sz="0" w:space="0" w:color="auto"/>
      </w:divBdr>
    </w:div>
    <w:div w:id="1030837518">
      <w:bodyDiv w:val="1"/>
      <w:marLeft w:val="0"/>
      <w:marRight w:val="0"/>
      <w:marTop w:val="0"/>
      <w:marBottom w:val="0"/>
      <w:divBdr>
        <w:top w:val="none" w:sz="0" w:space="0" w:color="auto"/>
        <w:left w:val="none" w:sz="0" w:space="0" w:color="auto"/>
        <w:bottom w:val="none" w:sz="0" w:space="0" w:color="auto"/>
        <w:right w:val="none" w:sz="0" w:space="0" w:color="auto"/>
      </w:divBdr>
    </w:div>
    <w:div w:id="1072194048">
      <w:bodyDiv w:val="1"/>
      <w:marLeft w:val="0"/>
      <w:marRight w:val="0"/>
      <w:marTop w:val="0"/>
      <w:marBottom w:val="0"/>
      <w:divBdr>
        <w:top w:val="none" w:sz="0" w:space="0" w:color="auto"/>
        <w:left w:val="none" w:sz="0" w:space="0" w:color="auto"/>
        <w:bottom w:val="none" w:sz="0" w:space="0" w:color="auto"/>
        <w:right w:val="none" w:sz="0" w:space="0" w:color="auto"/>
      </w:divBdr>
    </w:div>
    <w:div w:id="1143540937">
      <w:bodyDiv w:val="1"/>
      <w:marLeft w:val="0"/>
      <w:marRight w:val="0"/>
      <w:marTop w:val="0"/>
      <w:marBottom w:val="0"/>
      <w:divBdr>
        <w:top w:val="none" w:sz="0" w:space="0" w:color="auto"/>
        <w:left w:val="none" w:sz="0" w:space="0" w:color="auto"/>
        <w:bottom w:val="none" w:sz="0" w:space="0" w:color="auto"/>
        <w:right w:val="none" w:sz="0" w:space="0" w:color="auto"/>
      </w:divBdr>
    </w:div>
    <w:div w:id="1333533400">
      <w:bodyDiv w:val="1"/>
      <w:marLeft w:val="0"/>
      <w:marRight w:val="0"/>
      <w:marTop w:val="0"/>
      <w:marBottom w:val="0"/>
      <w:divBdr>
        <w:top w:val="none" w:sz="0" w:space="0" w:color="auto"/>
        <w:left w:val="none" w:sz="0" w:space="0" w:color="auto"/>
        <w:bottom w:val="none" w:sz="0" w:space="0" w:color="auto"/>
        <w:right w:val="none" w:sz="0" w:space="0" w:color="auto"/>
      </w:divBdr>
      <w:divsChild>
        <w:div w:id="1020546209">
          <w:marLeft w:val="0"/>
          <w:marRight w:val="0"/>
          <w:marTop w:val="0"/>
          <w:marBottom w:val="0"/>
          <w:divBdr>
            <w:top w:val="none" w:sz="0" w:space="0" w:color="auto"/>
            <w:left w:val="none" w:sz="0" w:space="0" w:color="auto"/>
            <w:bottom w:val="none" w:sz="0" w:space="0" w:color="auto"/>
            <w:right w:val="none" w:sz="0" w:space="0" w:color="auto"/>
          </w:divBdr>
        </w:div>
      </w:divsChild>
    </w:div>
    <w:div w:id="1430658074">
      <w:bodyDiv w:val="1"/>
      <w:marLeft w:val="0"/>
      <w:marRight w:val="0"/>
      <w:marTop w:val="0"/>
      <w:marBottom w:val="0"/>
      <w:divBdr>
        <w:top w:val="none" w:sz="0" w:space="0" w:color="auto"/>
        <w:left w:val="none" w:sz="0" w:space="0" w:color="auto"/>
        <w:bottom w:val="none" w:sz="0" w:space="0" w:color="auto"/>
        <w:right w:val="none" w:sz="0" w:space="0" w:color="auto"/>
      </w:divBdr>
    </w:div>
    <w:div w:id="1468354526">
      <w:bodyDiv w:val="1"/>
      <w:marLeft w:val="0"/>
      <w:marRight w:val="0"/>
      <w:marTop w:val="0"/>
      <w:marBottom w:val="0"/>
      <w:divBdr>
        <w:top w:val="none" w:sz="0" w:space="0" w:color="auto"/>
        <w:left w:val="none" w:sz="0" w:space="0" w:color="auto"/>
        <w:bottom w:val="none" w:sz="0" w:space="0" w:color="auto"/>
        <w:right w:val="none" w:sz="0" w:space="0" w:color="auto"/>
      </w:divBdr>
    </w:div>
    <w:div w:id="1470592251">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606576531">
      <w:bodyDiv w:val="1"/>
      <w:marLeft w:val="0"/>
      <w:marRight w:val="0"/>
      <w:marTop w:val="0"/>
      <w:marBottom w:val="0"/>
      <w:divBdr>
        <w:top w:val="none" w:sz="0" w:space="0" w:color="auto"/>
        <w:left w:val="none" w:sz="0" w:space="0" w:color="auto"/>
        <w:bottom w:val="none" w:sz="0" w:space="0" w:color="auto"/>
        <w:right w:val="none" w:sz="0" w:space="0" w:color="auto"/>
      </w:divBdr>
      <w:divsChild>
        <w:div w:id="743140879">
          <w:marLeft w:val="0"/>
          <w:marRight w:val="0"/>
          <w:marTop w:val="0"/>
          <w:marBottom w:val="0"/>
          <w:divBdr>
            <w:top w:val="none" w:sz="0" w:space="0" w:color="auto"/>
            <w:left w:val="none" w:sz="0" w:space="0" w:color="auto"/>
            <w:bottom w:val="none" w:sz="0" w:space="0" w:color="auto"/>
            <w:right w:val="none" w:sz="0" w:space="0" w:color="auto"/>
          </w:divBdr>
          <w:divsChild>
            <w:div w:id="97410286">
              <w:marLeft w:val="0"/>
              <w:marRight w:val="0"/>
              <w:marTop w:val="0"/>
              <w:marBottom w:val="0"/>
              <w:divBdr>
                <w:top w:val="none" w:sz="0" w:space="0" w:color="auto"/>
                <w:left w:val="none" w:sz="0" w:space="0" w:color="auto"/>
                <w:bottom w:val="none" w:sz="0" w:space="0" w:color="auto"/>
                <w:right w:val="none" w:sz="0" w:space="0" w:color="auto"/>
              </w:divBdr>
            </w:div>
            <w:div w:id="110632183">
              <w:marLeft w:val="0"/>
              <w:marRight w:val="0"/>
              <w:marTop w:val="0"/>
              <w:marBottom w:val="0"/>
              <w:divBdr>
                <w:top w:val="none" w:sz="0" w:space="0" w:color="auto"/>
                <w:left w:val="none" w:sz="0" w:space="0" w:color="auto"/>
                <w:bottom w:val="none" w:sz="0" w:space="0" w:color="auto"/>
                <w:right w:val="none" w:sz="0" w:space="0" w:color="auto"/>
              </w:divBdr>
            </w:div>
            <w:div w:id="236210831">
              <w:marLeft w:val="0"/>
              <w:marRight w:val="0"/>
              <w:marTop w:val="0"/>
              <w:marBottom w:val="0"/>
              <w:divBdr>
                <w:top w:val="none" w:sz="0" w:space="0" w:color="auto"/>
                <w:left w:val="none" w:sz="0" w:space="0" w:color="auto"/>
                <w:bottom w:val="none" w:sz="0" w:space="0" w:color="auto"/>
                <w:right w:val="none" w:sz="0" w:space="0" w:color="auto"/>
              </w:divBdr>
            </w:div>
            <w:div w:id="289937424">
              <w:marLeft w:val="0"/>
              <w:marRight w:val="0"/>
              <w:marTop w:val="0"/>
              <w:marBottom w:val="0"/>
              <w:divBdr>
                <w:top w:val="none" w:sz="0" w:space="0" w:color="auto"/>
                <w:left w:val="none" w:sz="0" w:space="0" w:color="auto"/>
                <w:bottom w:val="none" w:sz="0" w:space="0" w:color="auto"/>
                <w:right w:val="none" w:sz="0" w:space="0" w:color="auto"/>
              </w:divBdr>
            </w:div>
            <w:div w:id="342247405">
              <w:marLeft w:val="0"/>
              <w:marRight w:val="0"/>
              <w:marTop w:val="0"/>
              <w:marBottom w:val="0"/>
              <w:divBdr>
                <w:top w:val="none" w:sz="0" w:space="0" w:color="auto"/>
                <w:left w:val="none" w:sz="0" w:space="0" w:color="auto"/>
                <w:bottom w:val="none" w:sz="0" w:space="0" w:color="auto"/>
                <w:right w:val="none" w:sz="0" w:space="0" w:color="auto"/>
              </w:divBdr>
            </w:div>
            <w:div w:id="432407362">
              <w:marLeft w:val="0"/>
              <w:marRight w:val="0"/>
              <w:marTop w:val="0"/>
              <w:marBottom w:val="0"/>
              <w:divBdr>
                <w:top w:val="none" w:sz="0" w:space="0" w:color="auto"/>
                <w:left w:val="none" w:sz="0" w:space="0" w:color="auto"/>
                <w:bottom w:val="none" w:sz="0" w:space="0" w:color="auto"/>
                <w:right w:val="none" w:sz="0" w:space="0" w:color="auto"/>
              </w:divBdr>
            </w:div>
            <w:div w:id="487329243">
              <w:marLeft w:val="0"/>
              <w:marRight w:val="0"/>
              <w:marTop w:val="0"/>
              <w:marBottom w:val="0"/>
              <w:divBdr>
                <w:top w:val="none" w:sz="0" w:space="0" w:color="auto"/>
                <w:left w:val="none" w:sz="0" w:space="0" w:color="auto"/>
                <w:bottom w:val="none" w:sz="0" w:space="0" w:color="auto"/>
                <w:right w:val="none" w:sz="0" w:space="0" w:color="auto"/>
              </w:divBdr>
            </w:div>
            <w:div w:id="531302788">
              <w:marLeft w:val="0"/>
              <w:marRight w:val="0"/>
              <w:marTop w:val="0"/>
              <w:marBottom w:val="0"/>
              <w:divBdr>
                <w:top w:val="none" w:sz="0" w:space="0" w:color="auto"/>
                <w:left w:val="none" w:sz="0" w:space="0" w:color="auto"/>
                <w:bottom w:val="none" w:sz="0" w:space="0" w:color="auto"/>
                <w:right w:val="none" w:sz="0" w:space="0" w:color="auto"/>
              </w:divBdr>
            </w:div>
            <w:div w:id="679312397">
              <w:marLeft w:val="0"/>
              <w:marRight w:val="0"/>
              <w:marTop w:val="0"/>
              <w:marBottom w:val="0"/>
              <w:divBdr>
                <w:top w:val="none" w:sz="0" w:space="0" w:color="auto"/>
                <w:left w:val="none" w:sz="0" w:space="0" w:color="auto"/>
                <w:bottom w:val="none" w:sz="0" w:space="0" w:color="auto"/>
                <w:right w:val="none" w:sz="0" w:space="0" w:color="auto"/>
              </w:divBdr>
            </w:div>
            <w:div w:id="745734228">
              <w:marLeft w:val="0"/>
              <w:marRight w:val="0"/>
              <w:marTop w:val="0"/>
              <w:marBottom w:val="0"/>
              <w:divBdr>
                <w:top w:val="none" w:sz="0" w:space="0" w:color="auto"/>
                <w:left w:val="none" w:sz="0" w:space="0" w:color="auto"/>
                <w:bottom w:val="none" w:sz="0" w:space="0" w:color="auto"/>
                <w:right w:val="none" w:sz="0" w:space="0" w:color="auto"/>
              </w:divBdr>
            </w:div>
            <w:div w:id="806092929">
              <w:marLeft w:val="0"/>
              <w:marRight w:val="0"/>
              <w:marTop w:val="0"/>
              <w:marBottom w:val="0"/>
              <w:divBdr>
                <w:top w:val="none" w:sz="0" w:space="0" w:color="auto"/>
                <w:left w:val="none" w:sz="0" w:space="0" w:color="auto"/>
                <w:bottom w:val="none" w:sz="0" w:space="0" w:color="auto"/>
                <w:right w:val="none" w:sz="0" w:space="0" w:color="auto"/>
              </w:divBdr>
            </w:div>
            <w:div w:id="895511087">
              <w:marLeft w:val="0"/>
              <w:marRight w:val="0"/>
              <w:marTop w:val="0"/>
              <w:marBottom w:val="0"/>
              <w:divBdr>
                <w:top w:val="none" w:sz="0" w:space="0" w:color="auto"/>
                <w:left w:val="none" w:sz="0" w:space="0" w:color="auto"/>
                <w:bottom w:val="none" w:sz="0" w:space="0" w:color="auto"/>
                <w:right w:val="none" w:sz="0" w:space="0" w:color="auto"/>
              </w:divBdr>
            </w:div>
            <w:div w:id="1053234643">
              <w:marLeft w:val="0"/>
              <w:marRight w:val="0"/>
              <w:marTop w:val="0"/>
              <w:marBottom w:val="0"/>
              <w:divBdr>
                <w:top w:val="none" w:sz="0" w:space="0" w:color="auto"/>
                <w:left w:val="none" w:sz="0" w:space="0" w:color="auto"/>
                <w:bottom w:val="none" w:sz="0" w:space="0" w:color="auto"/>
                <w:right w:val="none" w:sz="0" w:space="0" w:color="auto"/>
              </w:divBdr>
            </w:div>
            <w:div w:id="1097366035">
              <w:marLeft w:val="0"/>
              <w:marRight w:val="0"/>
              <w:marTop w:val="0"/>
              <w:marBottom w:val="0"/>
              <w:divBdr>
                <w:top w:val="none" w:sz="0" w:space="0" w:color="auto"/>
                <w:left w:val="none" w:sz="0" w:space="0" w:color="auto"/>
                <w:bottom w:val="none" w:sz="0" w:space="0" w:color="auto"/>
                <w:right w:val="none" w:sz="0" w:space="0" w:color="auto"/>
              </w:divBdr>
            </w:div>
            <w:div w:id="1126005120">
              <w:marLeft w:val="0"/>
              <w:marRight w:val="0"/>
              <w:marTop w:val="0"/>
              <w:marBottom w:val="0"/>
              <w:divBdr>
                <w:top w:val="none" w:sz="0" w:space="0" w:color="auto"/>
                <w:left w:val="none" w:sz="0" w:space="0" w:color="auto"/>
                <w:bottom w:val="none" w:sz="0" w:space="0" w:color="auto"/>
                <w:right w:val="none" w:sz="0" w:space="0" w:color="auto"/>
              </w:divBdr>
            </w:div>
            <w:div w:id="1143233691">
              <w:marLeft w:val="0"/>
              <w:marRight w:val="0"/>
              <w:marTop w:val="0"/>
              <w:marBottom w:val="0"/>
              <w:divBdr>
                <w:top w:val="none" w:sz="0" w:space="0" w:color="auto"/>
                <w:left w:val="none" w:sz="0" w:space="0" w:color="auto"/>
                <w:bottom w:val="none" w:sz="0" w:space="0" w:color="auto"/>
                <w:right w:val="none" w:sz="0" w:space="0" w:color="auto"/>
              </w:divBdr>
            </w:div>
            <w:div w:id="1323507913">
              <w:marLeft w:val="0"/>
              <w:marRight w:val="0"/>
              <w:marTop w:val="0"/>
              <w:marBottom w:val="0"/>
              <w:divBdr>
                <w:top w:val="none" w:sz="0" w:space="0" w:color="auto"/>
                <w:left w:val="none" w:sz="0" w:space="0" w:color="auto"/>
                <w:bottom w:val="none" w:sz="0" w:space="0" w:color="auto"/>
                <w:right w:val="none" w:sz="0" w:space="0" w:color="auto"/>
              </w:divBdr>
            </w:div>
            <w:div w:id="1388261931">
              <w:marLeft w:val="0"/>
              <w:marRight w:val="0"/>
              <w:marTop w:val="0"/>
              <w:marBottom w:val="0"/>
              <w:divBdr>
                <w:top w:val="none" w:sz="0" w:space="0" w:color="auto"/>
                <w:left w:val="none" w:sz="0" w:space="0" w:color="auto"/>
                <w:bottom w:val="none" w:sz="0" w:space="0" w:color="auto"/>
                <w:right w:val="none" w:sz="0" w:space="0" w:color="auto"/>
              </w:divBdr>
            </w:div>
            <w:div w:id="1411580103">
              <w:marLeft w:val="0"/>
              <w:marRight w:val="0"/>
              <w:marTop w:val="0"/>
              <w:marBottom w:val="0"/>
              <w:divBdr>
                <w:top w:val="none" w:sz="0" w:space="0" w:color="auto"/>
                <w:left w:val="none" w:sz="0" w:space="0" w:color="auto"/>
                <w:bottom w:val="none" w:sz="0" w:space="0" w:color="auto"/>
                <w:right w:val="none" w:sz="0" w:space="0" w:color="auto"/>
              </w:divBdr>
            </w:div>
            <w:div w:id="1416591746">
              <w:marLeft w:val="0"/>
              <w:marRight w:val="0"/>
              <w:marTop w:val="0"/>
              <w:marBottom w:val="0"/>
              <w:divBdr>
                <w:top w:val="none" w:sz="0" w:space="0" w:color="auto"/>
                <w:left w:val="none" w:sz="0" w:space="0" w:color="auto"/>
                <w:bottom w:val="none" w:sz="0" w:space="0" w:color="auto"/>
                <w:right w:val="none" w:sz="0" w:space="0" w:color="auto"/>
              </w:divBdr>
            </w:div>
            <w:div w:id="1563559267">
              <w:marLeft w:val="0"/>
              <w:marRight w:val="0"/>
              <w:marTop w:val="0"/>
              <w:marBottom w:val="0"/>
              <w:divBdr>
                <w:top w:val="none" w:sz="0" w:space="0" w:color="auto"/>
                <w:left w:val="none" w:sz="0" w:space="0" w:color="auto"/>
                <w:bottom w:val="none" w:sz="0" w:space="0" w:color="auto"/>
                <w:right w:val="none" w:sz="0" w:space="0" w:color="auto"/>
              </w:divBdr>
            </w:div>
            <w:div w:id="1572810296">
              <w:marLeft w:val="0"/>
              <w:marRight w:val="0"/>
              <w:marTop w:val="0"/>
              <w:marBottom w:val="0"/>
              <w:divBdr>
                <w:top w:val="none" w:sz="0" w:space="0" w:color="auto"/>
                <w:left w:val="none" w:sz="0" w:space="0" w:color="auto"/>
                <w:bottom w:val="none" w:sz="0" w:space="0" w:color="auto"/>
                <w:right w:val="none" w:sz="0" w:space="0" w:color="auto"/>
              </w:divBdr>
            </w:div>
            <w:div w:id="1588884915">
              <w:marLeft w:val="0"/>
              <w:marRight w:val="0"/>
              <w:marTop w:val="0"/>
              <w:marBottom w:val="0"/>
              <w:divBdr>
                <w:top w:val="none" w:sz="0" w:space="0" w:color="auto"/>
                <w:left w:val="none" w:sz="0" w:space="0" w:color="auto"/>
                <w:bottom w:val="none" w:sz="0" w:space="0" w:color="auto"/>
                <w:right w:val="none" w:sz="0" w:space="0" w:color="auto"/>
              </w:divBdr>
            </w:div>
            <w:div w:id="1721324254">
              <w:marLeft w:val="0"/>
              <w:marRight w:val="0"/>
              <w:marTop w:val="0"/>
              <w:marBottom w:val="0"/>
              <w:divBdr>
                <w:top w:val="none" w:sz="0" w:space="0" w:color="auto"/>
                <w:left w:val="none" w:sz="0" w:space="0" w:color="auto"/>
                <w:bottom w:val="none" w:sz="0" w:space="0" w:color="auto"/>
                <w:right w:val="none" w:sz="0" w:space="0" w:color="auto"/>
              </w:divBdr>
            </w:div>
            <w:div w:id="1779257446">
              <w:marLeft w:val="0"/>
              <w:marRight w:val="0"/>
              <w:marTop w:val="0"/>
              <w:marBottom w:val="0"/>
              <w:divBdr>
                <w:top w:val="none" w:sz="0" w:space="0" w:color="auto"/>
                <w:left w:val="none" w:sz="0" w:space="0" w:color="auto"/>
                <w:bottom w:val="none" w:sz="0" w:space="0" w:color="auto"/>
                <w:right w:val="none" w:sz="0" w:space="0" w:color="auto"/>
              </w:divBdr>
            </w:div>
            <w:div w:id="1945262904">
              <w:marLeft w:val="0"/>
              <w:marRight w:val="0"/>
              <w:marTop w:val="0"/>
              <w:marBottom w:val="0"/>
              <w:divBdr>
                <w:top w:val="none" w:sz="0" w:space="0" w:color="auto"/>
                <w:left w:val="none" w:sz="0" w:space="0" w:color="auto"/>
                <w:bottom w:val="none" w:sz="0" w:space="0" w:color="auto"/>
                <w:right w:val="none" w:sz="0" w:space="0" w:color="auto"/>
              </w:divBdr>
            </w:div>
            <w:div w:id="1967928797">
              <w:marLeft w:val="0"/>
              <w:marRight w:val="0"/>
              <w:marTop w:val="0"/>
              <w:marBottom w:val="0"/>
              <w:divBdr>
                <w:top w:val="none" w:sz="0" w:space="0" w:color="auto"/>
                <w:left w:val="none" w:sz="0" w:space="0" w:color="auto"/>
                <w:bottom w:val="none" w:sz="0" w:space="0" w:color="auto"/>
                <w:right w:val="none" w:sz="0" w:space="0" w:color="auto"/>
              </w:divBdr>
            </w:div>
            <w:div w:id="203137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18203">
      <w:bodyDiv w:val="1"/>
      <w:marLeft w:val="0"/>
      <w:marRight w:val="0"/>
      <w:marTop w:val="0"/>
      <w:marBottom w:val="0"/>
      <w:divBdr>
        <w:top w:val="none" w:sz="0" w:space="0" w:color="auto"/>
        <w:left w:val="none" w:sz="0" w:space="0" w:color="auto"/>
        <w:bottom w:val="none" w:sz="0" w:space="0" w:color="auto"/>
        <w:right w:val="none" w:sz="0" w:space="0" w:color="auto"/>
      </w:divBdr>
      <w:divsChild>
        <w:div w:id="1449622886">
          <w:marLeft w:val="0"/>
          <w:marRight w:val="0"/>
          <w:marTop w:val="0"/>
          <w:marBottom w:val="0"/>
          <w:divBdr>
            <w:top w:val="none" w:sz="0" w:space="0" w:color="auto"/>
            <w:left w:val="none" w:sz="0" w:space="0" w:color="auto"/>
            <w:bottom w:val="none" w:sz="0" w:space="0" w:color="auto"/>
            <w:right w:val="none" w:sz="0" w:space="0" w:color="auto"/>
          </w:divBdr>
        </w:div>
      </w:divsChild>
    </w:div>
    <w:div w:id="1629779146">
      <w:bodyDiv w:val="1"/>
      <w:marLeft w:val="0"/>
      <w:marRight w:val="0"/>
      <w:marTop w:val="0"/>
      <w:marBottom w:val="0"/>
      <w:divBdr>
        <w:top w:val="none" w:sz="0" w:space="0" w:color="auto"/>
        <w:left w:val="none" w:sz="0" w:space="0" w:color="auto"/>
        <w:bottom w:val="none" w:sz="0" w:space="0" w:color="auto"/>
        <w:right w:val="none" w:sz="0" w:space="0" w:color="auto"/>
      </w:divBdr>
    </w:div>
    <w:div w:id="1630935834">
      <w:bodyDiv w:val="1"/>
      <w:marLeft w:val="0"/>
      <w:marRight w:val="0"/>
      <w:marTop w:val="0"/>
      <w:marBottom w:val="0"/>
      <w:divBdr>
        <w:top w:val="none" w:sz="0" w:space="0" w:color="auto"/>
        <w:left w:val="none" w:sz="0" w:space="0" w:color="auto"/>
        <w:bottom w:val="none" w:sz="0" w:space="0" w:color="auto"/>
        <w:right w:val="none" w:sz="0" w:space="0" w:color="auto"/>
      </w:divBdr>
    </w:div>
    <w:div w:id="1791820639">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857814767">
      <w:bodyDiv w:val="1"/>
      <w:marLeft w:val="0"/>
      <w:marRight w:val="0"/>
      <w:marTop w:val="0"/>
      <w:marBottom w:val="0"/>
      <w:divBdr>
        <w:top w:val="none" w:sz="0" w:space="0" w:color="auto"/>
        <w:left w:val="none" w:sz="0" w:space="0" w:color="auto"/>
        <w:bottom w:val="none" w:sz="0" w:space="0" w:color="auto"/>
        <w:right w:val="none" w:sz="0" w:space="0" w:color="auto"/>
      </w:divBdr>
      <w:divsChild>
        <w:div w:id="2099708888">
          <w:marLeft w:val="0"/>
          <w:marRight w:val="0"/>
          <w:marTop w:val="0"/>
          <w:marBottom w:val="0"/>
          <w:divBdr>
            <w:top w:val="none" w:sz="0" w:space="0" w:color="auto"/>
            <w:left w:val="none" w:sz="0" w:space="0" w:color="auto"/>
            <w:bottom w:val="none" w:sz="0" w:space="0" w:color="auto"/>
            <w:right w:val="none" w:sz="0" w:space="0" w:color="auto"/>
          </w:divBdr>
        </w:div>
      </w:divsChild>
    </w:div>
    <w:div w:id="1994144125">
      <w:bodyDiv w:val="1"/>
      <w:marLeft w:val="0"/>
      <w:marRight w:val="0"/>
      <w:marTop w:val="0"/>
      <w:marBottom w:val="0"/>
      <w:divBdr>
        <w:top w:val="none" w:sz="0" w:space="0" w:color="auto"/>
        <w:left w:val="none" w:sz="0" w:space="0" w:color="auto"/>
        <w:bottom w:val="none" w:sz="0" w:space="0" w:color="auto"/>
        <w:right w:val="none" w:sz="0" w:space="0" w:color="auto"/>
      </w:divBdr>
    </w:div>
    <w:div w:id="2087262858">
      <w:bodyDiv w:val="1"/>
      <w:marLeft w:val="0"/>
      <w:marRight w:val="0"/>
      <w:marTop w:val="0"/>
      <w:marBottom w:val="0"/>
      <w:divBdr>
        <w:top w:val="none" w:sz="0" w:space="0" w:color="auto"/>
        <w:left w:val="none" w:sz="0" w:space="0" w:color="auto"/>
        <w:bottom w:val="none" w:sz="0" w:space="0" w:color="auto"/>
        <w:right w:val="none" w:sz="0" w:space="0" w:color="auto"/>
      </w:divBdr>
      <w:divsChild>
        <w:div w:id="1106268809">
          <w:marLeft w:val="0"/>
          <w:marRight w:val="0"/>
          <w:marTop w:val="0"/>
          <w:marBottom w:val="0"/>
          <w:divBdr>
            <w:top w:val="none" w:sz="0" w:space="0" w:color="auto"/>
            <w:left w:val="none" w:sz="0" w:space="0" w:color="auto"/>
            <w:bottom w:val="none" w:sz="0" w:space="0" w:color="auto"/>
            <w:right w:val="none" w:sz="0" w:space="0" w:color="auto"/>
          </w:divBdr>
        </w:div>
      </w:divsChild>
    </w:div>
    <w:div w:id="2131167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header" Target="header7.xml"/><Relationship Id="rId7"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4.xml"/><Relationship Id="rId35" Type="http://schemas.openxmlformats.org/officeDocument/2006/relationships/fontTable" Target="fontTable.xml"/><Relationship Id="rId8"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8.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an%20Pareit\Documents\Aangepaste%20Office-sjablonen\Word%20template%20A4_met-cover.dotx" TargetMode="External"/></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2b6115a-2f1e-453c-85f5-bb25065b95b2">
      <Terms xmlns="http://schemas.microsoft.com/office/infopath/2007/PartnerControls"/>
    </lcf76f155ced4ddcb4097134ff3c332f>
    <TaxCatchAll xmlns="128482ec-0431-40d5-ab26-89ea2a4f3cc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0EDBBA710E49E488AD034C2604F7D5C" ma:contentTypeVersion="18" ma:contentTypeDescription="Een nieuw document maken." ma:contentTypeScope="" ma:versionID="95c29b2dac7c565ddc13de4d87f00529">
  <xsd:schema xmlns:xsd="http://www.w3.org/2001/XMLSchema" xmlns:xs="http://www.w3.org/2001/XMLSchema" xmlns:p="http://schemas.microsoft.com/office/2006/metadata/properties" xmlns:ns2="f2b6115a-2f1e-453c-85f5-bb25065b95b2" xmlns:ns3="a1f681a2-1476-4da6-9b34-b04c0230af3c" xmlns:ns4="128482ec-0431-40d5-ab26-89ea2a4f3ccd" targetNamespace="http://schemas.microsoft.com/office/2006/metadata/properties" ma:root="true" ma:fieldsID="b138bf412c4ceba0d3775568a871261d" ns2:_="" ns3:_="" ns4:_="">
    <xsd:import namespace="f2b6115a-2f1e-453c-85f5-bb25065b95b2"/>
    <xsd:import namespace="a1f681a2-1476-4da6-9b34-b04c0230af3c"/>
    <xsd:import namespace="128482ec-0431-40d5-ab26-89ea2a4f3cc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b6115a-2f1e-453c-85f5-bb25065b95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1f681a2-1476-4da6-9b34-b04c0230af3c" elementFormDefault="qualified">
    <xsd:import namespace="http://schemas.microsoft.com/office/2006/documentManagement/types"/>
    <xsd:import namespace="http://schemas.microsoft.com/office/infopath/2007/PartnerControls"/>
    <xsd:element name="SharedWithUsers" ma:index="14"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Led</b:Tag>
    <b:SourceType>Book</b:SourceType>
    <b:Guid>{2ED680E6-BA0A-4D3E-A81E-5CDDAFCE1C81}</b:Guid>
    <b:Author>
      <b:Author>
        <b:NameList>
          <b:Person>
            <b:Last>Ledoux</b:Last>
            <b:First>C.</b:First>
          </b:Person>
          <b:Person>
            <b:Last>Clauwaert</b:Last>
            <b:First>T.</b:First>
          </b:Person>
          <b:Person>
            <b:Last>Brouckxon</b:Last>
            <b:First>H.</b:First>
          </b:Person>
        </b:NameList>
      </b:Author>
    </b:Author>
    <b:Title>Course notes for module "Windows labs"</b:Title>
    <b:Publisher>Howest</b:Publisher>
    <b:RefOrder>1</b:RefOrder>
  </b:Source>
  <b:Source>
    <b:Tag>Mic</b:Tag>
    <b:SourceType>InternetSite</b:SourceType>
    <b:Guid>{CB033B20-6ECA-4ACE-BB7C-46B54D0BA50D}</b:Guid>
    <b:Title>Bitlocker Recovery guide</b:Title>
    <b:Author>
      <b:Author>
        <b:NameList>
          <b:Person>
            <b:Last>Microsoft</b:Last>
          </b:Person>
        </b:NameList>
      </b:Author>
    </b:Author>
    <b:URL>https://docs.microsoft.com/en-us/windows/security/information-protection/bitlocker/bitlocker-recovery-guide-plan</b:URL>
    <b:RefOrder>2</b:RefOrder>
  </b:Source>
  <b:Source>
    <b:Tag>Mic1</b:Tag>
    <b:SourceType>InternetSite</b:SourceType>
    <b:Guid>{F96663D1-A759-403F-9802-44B5185E7FD5}</b:Guid>
    <b:Author>
      <b:Author>
        <b:NameList>
          <b:Person>
            <b:Last>Microsoft</b:Last>
          </b:Person>
        </b:NameList>
      </b:Author>
    </b:Author>
    <b:Title>commands by server role</b:Title>
    <b:URL>https://docs.microsoft.com/nl-nl/windows-server/administration/windows-commands/commands-by-server-role</b:URL>
    <b:RefOrder>3</b:RefOrder>
  </b:Source>
  <b:Source>
    <b:Tag>Mic2</b:Tag>
    <b:SourceType>InternetSite</b:SourceType>
    <b:Guid>{2688655C-F245-47B8-9E5D-5D71E75D3C0A}</b:Guid>
    <b:Author>
      <b:Author>
        <b:NameList>
          <b:Person>
            <b:Last>Microsoft</b:Last>
          </b:Person>
        </b:NameList>
      </b:Author>
    </b:Author>
    <b:Title>Bitlocker</b:Title>
    <b:URL>https://docs.microsoft.com/en-us/windows/security/information-protection/bitlocker/bitlocker-overview</b:URL>
    <b:RefOrder>4</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 ds:uri="f2b6115a-2f1e-453c-85f5-bb25065b95b2"/>
    <ds:schemaRef ds:uri="128482ec-0431-40d5-ab26-89ea2a4f3ccd"/>
  </ds:schemaRefs>
</ds:datastoreItem>
</file>

<file path=customXml/itemProps2.xml><?xml version="1.0" encoding="utf-8"?>
<ds:datastoreItem xmlns:ds="http://schemas.openxmlformats.org/officeDocument/2006/customXml" ds:itemID="{262D7BCD-9D9E-4D75-86F0-4C5294DD83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b6115a-2f1e-453c-85f5-bb25065b95b2"/>
    <ds:schemaRef ds:uri="a1f681a2-1476-4da6-9b34-b04c0230af3c"/>
    <ds:schemaRef ds:uri="128482ec-0431-40d5-ab26-89ea2a4f3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100569-FD16-47DC-93BE-F92DD725C584}">
  <ds:schemaRefs>
    <ds:schemaRef ds:uri="http://schemas.openxmlformats.org/officeDocument/2006/bibliography"/>
  </ds:schemaRefs>
</ds:datastoreItem>
</file>

<file path=customXml/itemProps4.xml><?xml version="1.0" encoding="utf-8"?>
<ds:datastoreItem xmlns:ds="http://schemas.openxmlformats.org/officeDocument/2006/customXml" ds:itemID="{7F113734-79F7-40EA-88EB-A1762DB83BB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Word template A4_met-cover.dotx</Template>
  <TotalTime>1536</TotalTime>
  <Pages>14</Pages>
  <Words>1791</Words>
  <Characters>10209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Howest</Company>
  <LinksUpToDate>false</LinksUpToDate>
  <CharactersWithSpaces>11977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Pareit</dc:creator>
  <cp:keywords/>
  <dc:description/>
  <cp:lastModifiedBy>Ciobanu Serafim</cp:lastModifiedBy>
  <cp:revision>1774</cp:revision>
  <cp:lastPrinted>2019-08-29T16:47:00Z</cp:lastPrinted>
  <dcterms:created xsi:type="dcterms:W3CDTF">2020-01-31T16:49:00Z</dcterms:created>
  <dcterms:modified xsi:type="dcterms:W3CDTF">2025-01-04T00:02:00Z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0x010100B0EDBBA710E49E488AD034C2604F7D5C</vt:lpwstr>
  </property>
  <property fmtid="{D5CDD505-2E9C-101B-9397-08002B2CF9AE}" pid="3" name="MediaServiceImageTags">
    <vt:lpwstr/>
  </property>
</Properties>
</file>