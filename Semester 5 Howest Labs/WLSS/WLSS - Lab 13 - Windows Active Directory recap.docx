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4F17F" w14:textId="77777777" w:rsidR="009F2197" w:rsidRDefault="009F2197" w:rsidP="001C3DF9">
      <w:pPr>
        <w:rPr>
          <w:lang w:val="nl-NL"/>
        </w:rPr>
      </w:pPr>
    </w:p>
    <w:p w14:paraId="2AB1962A" w14:textId="77777777" w:rsidR="006F6C83" w:rsidRDefault="006F6C83" w:rsidP="001C3DF9">
      <w:pPr>
        <w:rPr>
          <w:lang w:val="nl-NL"/>
        </w:rPr>
      </w:pPr>
    </w:p>
    <w:p w14:paraId="79DA9B00" w14:textId="77777777" w:rsidR="006F6C83" w:rsidRDefault="006F6C83" w:rsidP="001C3DF9">
      <w:pPr>
        <w:rPr>
          <w:lang w:val="nl-NL"/>
        </w:rPr>
      </w:pPr>
    </w:p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476C118E" w14:textId="5CAD4B6E" w:rsidR="00A97506" w:rsidRDefault="00300AE9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000625F4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1</w:t>
      </w:r>
      <w:r w:rsidR="00815A5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3</w:t>
      </w: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</w:p>
    <w:p w14:paraId="2CE0EBDB" w14:textId="7801B61F" w:rsidR="00081748" w:rsidRPr="00300AE9" w:rsidRDefault="00A81BC3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Windows </w:t>
      </w:r>
      <w:r w:rsidR="00815A5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br/>
        <w:t>Active Directory</w:t>
      </w:r>
    </w:p>
    <w:p w14:paraId="5407E82D" w14:textId="7E215B6A" w:rsidR="0054228C" w:rsidRPr="007C7F60" w:rsidRDefault="009F5782" w:rsidP="0054228C">
      <w:pPr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Windows Server </w:t>
      </w:r>
      <w:r w:rsidR="003605C1">
        <w:rPr>
          <w:rFonts w:ascii="Calibri" w:hAnsi="Calibri"/>
          <w:color w:val="FFFFFF" w:themeColor="background2"/>
          <w:sz w:val="40"/>
          <w:szCs w:val="36"/>
          <w:lang w:val="en-US"/>
        </w:rPr>
        <w:t>Security</w:t>
      </w:r>
      <w:r w:rsidR="00C10803">
        <w:rPr>
          <w:rFonts w:ascii="Calibri" w:hAnsi="Calibri"/>
          <w:color w:val="FFFFFF" w:themeColor="background2"/>
          <w:sz w:val="40"/>
          <w:szCs w:val="36"/>
          <w:lang w:val="en-US"/>
        </w:rPr>
        <w:br/>
      </w:r>
      <w:r w:rsidR="00300AE9"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 20</w:t>
      </w:r>
      <w:r w:rsidR="00C10803">
        <w:rPr>
          <w:rFonts w:ascii="Calibri" w:hAnsi="Calibri"/>
          <w:color w:val="FFFFFF" w:themeColor="background2"/>
          <w:sz w:val="40"/>
          <w:szCs w:val="36"/>
          <w:lang w:val="en-US"/>
        </w:rPr>
        <w:t>2</w:t>
      </w:r>
      <w:r w:rsidR="00AD05AB">
        <w:rPr>
          <w:rFonts w:ascii="Calibri" w:hAnsi="Calibri"/>
          <w:color w:val="FFFFFF" w:themeColor="background2"/>
          <w:sz w:val="40"/>
          <w:szCs w:val="36"/>
          <w:lang w:val="en-US"/>
        </w:rPr>
        <w:t>4</w:t>
      </w:r>
      <w:r w:rsidR="00300AE9"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>-202</w:t>
      </w:r>
      <w:r w:rsidR="00AD05AB">
        <w:rPr>
          <w:rFonts w:ascii="Calibri" w:hAnsi="Calibri"/>
          <w:color w:val="FFFFFF" w:themeColor="background2"/>
          <w:sz w:val="40"/>
          <w:szCs w:val="36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25750675" w:rsidR="0054228C" w:rsidRPr="007C7F60" w:rsidRDefault="00A97506" w:rsidP="0054228C">
      <w:pPr>
        <w:jc w:val="right"/>
        <w:rPr>
          <w:rFonts w:ascii="Calibri" w:hAnsi="Calibri"/>
          <w:color w:val="FFFFFF" w:themeColor="background2"/>
          <w:sz w:val="24"/>
          <w:lang w:val="en-US"/>
        </w:rPr>
        <w:sectPr w:rsidR="0054228C" w:rsidRPr="007C7F60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7C7F60">
        <w:rPr>
          <w:rFonts w:ascii="Calibri" w:hAnsi="Calibri"/>
          <w:color w:val="FFFFFF" w:themeColor="background2"/>
          <w:sz w:val="24"/>
          <w:lang w:val="en-US"/>
        </w:rPr>
        <w:t xml:space="preserve">© Daan Pareit </w:t>
      </w:r>
      <w:r w:rsidR="00143A7A">
        <w:rPr>
          <w:rFonts w:ascii="Calibri" w:hAnsi="Calibri"/>
          <w:color w:val="FFFFFF" w:themeColor="background2"/>
          <w:sz w:val="24"/>
          <w:lang w:val="en-US"/>
        </w:rPr>
        <w:t xml:space="preserve"> </w:t>
      </w:r>
    </w:p>
    <w:p w14:paraId="5C5E7414" w14:textId="095E53FC" w:rsidR="001C3DF9" w:rsidRPr="00300AE9" w:rsidRDefault="009043A3" w:rsidP="00130A75">
      <w:pPr>
        <w:pStyle w:val="Heading2"/>
        <w:numPr>
          <w:ilvl w:val="0"/>
          <w:numId w:val="0"/>
        </w:numPr>
        <w:rPr>
          <w:lang w:val="en-US"/>
        </w:rPr>
      </w:pPr>
      <w:r>
        <w:rPr>
          <w:lang w:val="en-US"/>
        </w:rPr>
        <w:lastRenderedPageBreak/>
        <w:t>Introduction</w:t>
      </w:r>
    </w:p>
    <w:p w14:paraId="2E97FBC2" w14:textId="77777777" w:rsidR="001C3DF9" w:rsidRPr="00300AE9" w:rsidRDefault="001C3DF9" w:rsidP="001C3DF9">
      <w:pPr>
        <w:rPr>
          <w:lang w:val="en-US"/>
        </w:rPr>
      </w:pPr>
    </w:p>
    <w:p w14:paraId="17A208D0" w14:textId="42317FED" w:rsidR="000177E1" w:rsidRPr="009043A3" w:rsidRDefault="000E24C4" w:rsidP="00130A75">
      <w:pPr>
        <w:pStyle w:val="Heading1"/>
        <w:numPr>
          <w:ilvl w:val="0"/>
          <w:numId w:val="0"/>
        </w:numPr>
        <w:ind w:left="567" w:hanging="567"/>
        <w:rPr>
          <w:lang w:val="en-US"/>
        </w:rPr>
      </w:pPr>
      <w:r w:rsidRPr="009043A3">
        <w:rPr>
          <w:lang w:val="en-US"/>
        </w:rPr>
        <w:t>Lab concept</w:t>
      </w:r>
    </w:p>
    <w:p w14:paraId="1C658A9B" w14:textId="0DE33931" w:rsidR="00731274" w:rsidRDefault="006142FD" w:rsidP="001C3DF9">
      <w:pPr>
        <w:rPr>
          <w:lang w:val="en-US"/>
        </w:rPr>
      </w:pPr>
      <w:r w:rsidRPr="00B84792">
        <w:rPr>
          <w:lang w:val="en-US"/>
        </w:rPr>
        <w:t>In these exercise</w:t>
      </w:r>
      <w:r>
        <w:rPr>
          <w:lang w:val="en-US"/>
        </w:rPr>
        <w:t>s</w:t>
      </w:r>
      <w:r w:rsidRPr="00B84792">
        <w:rPr>
          <w:lang w:val="en-US"/>
        </w:rPr>
        <w:t xml:space="preserve"> we recapitulate some of the</w:t>
      </w:r>
      <w:r>
        <w:rPr>
          <w:lang w:val="en-US"/>
        </w:rPr>
        <w:t xml:space="preserve"> basic skills of Windows</w:t>
      </w:r>
      <w:r w:rsidR="00815A5B">
        <w:rPr>
          <w:lang w:val="en-US"/>
        </w:rPr>
        <w:t xml:space="preserve"> Active Directory (AD) configuration and usage</w:t>
      </w:r>
      <w:r w:rsidR="00A76266">
        <w:rPr>
          <w:lang w:val="en-US"/>
        </w:rPr>
        <w:t>.</w:t>
      </w:r>
      <w:r w:rsidR="00815A5B">
        <w:rPr>
          <w:lang w:val="en-US"/>
        </w:rPr>
        <w:t xml:space="preserve"> We’ll create a new Active Directory </w:t>
      </w:r>
      <w:r w:rsidR="0021537C">
        <w:rPr>
          <w:lang w:val="en-US"/>
        </w:rPr>
        <w:t>domain and</w:t>
      </w:r>
      <w:r w:rsidR="00815A5B">
        <w:rPr>
          <w:lang w:val="en-US"/>
        </w:rPr>
        <w:t xml:space="preserve"> add the Windows Server and Windows client machines from the previous lab to it.</w:t>
      </w:r>
    </w:p>
    <w:p w14:paraId="00C7E7EF" w14:textId="340F27D8" w:rsidR="00B63661" w:rsidRDefault="0021537C" w:rsidP="001C3DF9">
      <w:pPr>
        <w:rPr>
          <w:lang w:val="en-US"/>
        </w:rPr>
      </w:pPr>
      <w:r w:rsidRPr="008F6377">
        <w:rPr>
          <w:noProof/>
        </w:rPr>
        <w:drawing>
          <wp:inline distT="0" distB="0" distL="0" distR="0" wp14:anchorId="447867F4" wp14:editId="68052253">
            <wp:extent cx="5396230" cy="5328920"/>
            <wp:effectExtent l="0" t="0" r="0" b="5080"/>
            <wp:docPr id="1889453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62C" w:rsidRPr="005C262C">
        <w:rPr>
          <w:lang w:val="en-US"/>
        </w:rPr>
        <w:t xml:space="preserve"> </w:t>
      </w:r>
    </w:p>
    <w:p w14:paraId="0AEDF0ED" w14:textId="635BB856" w:rsidR="00A76266" w:rsidRDefault="00A76266" w:rsidP="001C3DF9">
      <w:pPr>
        <w:rPr>
          <w:lang w:val="en-US"/>
        </w:rPr>
      </w:pPr>
    </w:p>
    <w:p w14:paraId="64FAA4EE" w14:textId="77777777" w:rsidR="00B50B4F" w:rsidRPr="009043A3" w:rsidRDefault="00B50B4F" w:rsidP="001C3DF9">
      <w:pPr>
        <w:rPr>
          <w:lang w:val="en-US"/>
        </w:rPr>
      </w:pPr>
    </w:p>
    <w:p w14:paraId="1E004D07" w14:textId="3A11A4C1" w:rsidR="000E24C4" w:rsidRPr="009043A3" w:rsidRDefault="000E24C4" w:rsidP="00130A75">
      <w:pPr>
        <w:pStyle w:val="Heading1"/>
        <w:numPr>
          <w:ilvl w:val="0"/>
          <w:numId w:val="0"/>
        </w:numPr>
        <w:ind w:left="567" w:hanging="567"/>
        <w:rPr>
          <w:lang w:val="en-US"/>
        </w:rPr>
      </w:pPr>
      <w:r w:rsidRPr="009043A3">
        <w:rPr>
          <w:lang w:val="en-US"/>
        </w:rPr>
        <w:t>Learning goals</w:t>
      </w:r>
    </w:p>
    <w:p w14:paraId="7BAB2140" w14:textId="785ED037" w:rsidR="00815A5B" w:rsidRDefault="00815A5B" w:rsidP="00815A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Configuring a new Active Directory Domain and its Domain Controller (DC)</w:t>
      </w:r>
    </w:p>
    <w:p w14:paraId="6F27931A" w14:textId="5EA8CD12" w:rsidR="00815A5B" w:rsidRDefault="00815A5B" w:rsidP="00815A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 related Remote server administration</w:t>
      </w:r>
    </w:p>
    <w:p w14:paraId="0CD022C1" w14:textId="343D8F7A" w:rsidR="00815A5B" w:rsidRDefault="00815A5B" w:rsidP="00815A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AD related client configuration</w:t>
      </w:r>
    </w:p>
    <w:p w14:paraId="582902EC" w14:textId="77777777" w:rsidR="00731274" w:rsidRPr="009043A3" w:rsidRDefault="00731274" w:rsidP="001C3DF9">
      <w:pPr>
        <w:rPr>
          <w:lang w:val="en-US"/>
        </w:rPr>
      </w:pPr>
    </w:p>
    <w:p w14:paraId="2344D61B" w14:textId="77777777" w:rsidR="00731274" w:rsidRPr="009043A3" w:rsidRDefault="00731274" w:rsidP="001C3DF9">
      <w:pPr>
        <w:rPr>
          <w:lang w:val="en-US"/>
        </w:rPr>
      </w:pPr>
    </w:p>
    <w:p w14:paraId="6D4B979D" w14:textId="18AB14E1" w:rsidR="000E24C4" w:rsidRPr="00404978" w:rsidRDefault="000E24C4" w:rsidP="00130A75">
      <w:pPr>
        <w:pStyle w:val="Heading1"/>
        <w:numPr>
          <w:ilvl w:val="0"/>
          <w:numId w:val="0"/>
        </w:numPr>
        <w:ind w:left="567" w:hanging="567"/>
        <w:rPr>
          <w:lang w:val="en-US"/>
        </w:rPr>
      </w:pPr>
      <w:r w:rsidRPr="00404978">
        <w:rPr>
          <w:lang w:val="en-US"/>
        </w:rPr>
        <w:t>Practicalities</w:t>
      </w:r>
      <w:r w:rsidR="006E6177">
        <w:rPr>
          <w:lang w:val="en-US"/>
        </w:rPr>
        <w:t xml:space="preserve"> and prerequisites</w:t>
      </w:r>
    </w:p>
    <w:p w14:paraId="4B2B12D2" w14:textId="3ABB75FC" w:rsidR="00E31504" w:rsidRDefault="00E31504" w:rsidP="00E31504">
      <w:pPr>
        <w:rPr>
          <w:lang w:val="en-US"/>
        </w:rPr>
      </w:pPr>
      <w:r>
        <w:rPr>
          <w:lang w:val="en-US"/>
        </w:rPr>
        <w:t xml:space="preserve">You’ll need </w:t>
      </w:r>
      <w:r w:rsidR="006406B8">
        <w:rPr>
          <w:lang w:val="en-US"/>
        </w:rPr>
        <w:t xml:space="preserve">the </w:t>
      </w:r>
      <w:r>
        <w:rPr>
          <w:lang w:val="en-US"/>
        </w:rPr>
        <w:t>following:</w:t>
      </w:r>
    </w:p>
    <w:p w14:paraId="1A3A33BD" w14:textId="77777777" w:rsidR="00815A5B" w:rsidRDefault="00815A5B" w:rsidP="00815A5B">
      <w:pPr>
        <w:pStyle w:val="ListParagraph"/>
        <w:numPr>
          <w:ilvl w:val="0"/>
          <w:numId w:val="30"/>
        </w:numPr>
        <w:ind w:left="720"/>
        <w:rPr>
          <w:lang w:val="en-US"/>
        </w:rPr>
      </w:pPr>
      <w:r w:rsidRPr="006142FD">
        <w:rPr>
          <w:lang w:val="en-US"/>
        </w:rPr>
        <w:t xml:space="preserve">The </w:t>
      </w:r>
      <w:r>
        <w:rPr>
          <w:lang w:val="en-US"/>
        </w:rPr>
        <w:t>Windows VMs as installed in the previous lab</w:t>
      </w:r>
    </w:p>
    <w:p w14:paraId="0CB40E43" w14:textId="19D60E49" w:rsidR="00E81AE5" w:rsidRPr="00E81AE5" w:rsidRDefault="00E81AE5" w:rsidP="00EB30E2">
      <w:pPr>
        <w:pStyle w:val="ListParagraph"/>
        <w:numPr>
          <w:ilvl w:val="0"/>
          <w:numId w:val="30"/>
        </w:numPr>
        <w:ind w:left="720"/>
        <w:rPr>
          <w:lang w:val="en-US"/>
        </w:rPr>
      </w:pPr>
      <w:r w:rsidRPr="00E81AE5">
        <w:rPr>
          <w:lang w:val="en-US"/>
        </w:rPr>
        <w:t xml:space="preserve">Make sure your </w:t>
      </w:r>
      <w:proofErr w:type="spellStart"/>
      <w:r w:rsidRPr="00E81AE5">
        <w:rPr>
          <w:lang w:val="en-US"/>
        </w:rPr>
        <w:t>pf</w:t>
      </w:r>
      <w:r>
        <w:rPr>
          <w:lang w:val="en-US"/>
        </w:rPr>
        <w:t>S</w:t>
      </w:r>
      <w:r w:rsidRPr="00E81AE5">
        <w:rPr>
          <w:lang w:val="en-US"/>
        </w:rPr>
        <w:t>ense</w:t>
      </w:r>
      <w:proofErr w:type="spellEnd"/>
      <w:r w:rsidRPr="00E81AE5">
        <w:rPr>
          <w:lang w:val="en-US"/>
        </w:rPr>
        <w:t xml:space="preserve"> is running for Internet connectivity for your new VMs. </w:t>
      </w:r>
    </w:p>
    <w:p w14:paraId="77E7A50E" w14:textId="4565AEA2" w:rsidR="00E81AE5" w:rsidRDefault="00E81AE5" w:rsidP="00DA2B06">
      <w:pPr>
        <w:rPr>
          <w:lang w:val="en-US"/>
        </w:rPr>
      </w:pPr>
    </w:p>
    <w:p w14:paraId="68E95D48" w14:textId="5BAC8A97" w:rsidR="00DA2B06" w:rsidRDefault="00DA2B06" w:rsidP="00DA2B06">
      <w:pPr>
        <w:rPr>
          <w:lang w:val="en-US"/>
        </w:rPr>
      </w:pPr>
    </w:p>
    <w:p w14:paraId="107CE06C" w14:textId="77777777" w:rsidR="00EB30E2" w:rsidRPr="00EB30E2" w:rsidRDefault="00EB30E2" w:rsidP="00EB30E2">
      <w:pPr>
        <w:pStyle w:val="Heading2"/>
        <w:numPr>
          <w:ilvl w:val="0"/>
          <w:numId w:val="0"/>
        </w:numPr>
        <w:ind w:left="567" w:hanging="567"/>
        <w:rPr>
          <w:lang w:val="en-US"/>
        </w:rPr>
      </w:pPr>
      <w:r w:rsidRPr="00EB30E2">
        <w:rPr>
          <w:lang w:val="en-US"/>
        </w:rPr>
        <w:lastRenderedPageBreak/>
        <w:t>Active Directory Domain services</w:t>
      </w:r>
    </w:p>
    <w:p w14:paraId="09AFC855" w14:textId="1AA95387" w:rsidR="00EB30E2" w:rsidRPr="00EB30E2" w:rsidRDefault="00EB30E2" w:rsidP="00EB30E2">
      <w:pPr>
        <w:tabs>
          <w:tab w:val="left" w:pos="-1440"/>
          <w:tab w:val="left" w:pos="-720"/>
        </w:tabs>
        <w:spacing w:after="120" w:line="264" w:lineRule="auto"/>
        <w:jc w:val="both"/>
        <w:rPr>
          <w:lang w:val="en-US"/>
        </w:rPr>
      </w:pPr>
      <w:r>
        <w:rPr>
          <w:lang w:val="en-US"/>
        </w:rPr>
        <w:t xml:space="preserve">Before we can use it to control our Active Directory domain, additional software needs to be installed </w:t>
      </w:r>
      <w:r w:rsidR="0021537C">
        <w:rPr>
          <w:lang w:val="en-US"/>
        </w:rPr>
        <w:t>on</w:t>
      </w:r>
      <w:r w:rsidR="00051B9E">
        <w:rPr>
          <w:lang w:val="en-US"/>
        </w:rPr>
        <w:t xml:space="preserve"> the King server. In Windows Server terminology, this is called adding the ‘Active Directory Domain Services’ role to the server:</w:t>
      </w:r>
    </w:p>
    <w:p w14:paraId="613BF5C0" w14:textId="109044E5" w:rsidR="00EB30E2" w:rsidRDefault="00EB30E2" w:rsidP="00051B9E">
      <w:pPr>
        <w:pStyle w:val="ListParagraph"/>
        <w:numPr>
          <w:ilvl w:val="0"/>
          <w:numId w:val="32"/>
        </w:numPr>
        <w:tabs>
          <w:tab w:val="left" w:pos="-1440"/>
          <w:tab w:val="left" w:pos="-720"/>
        </w:tabs>
        <w:spacing w:after="120" w:line="264" w:lineRule="auto"/>
        <w:jc w:val="both"/>
        <w:rPr>
          <w:lang w:val="en-US"/>
        </w:rPr>
      </w:pPr>
      <w:r w:rsidRPr="00EB30E2">
        <w:rPr>
          <w:lang w:val="en-US"/>
        </w:rPr>
        <w:t>Start the Windows 11 and King machines</w:t>
      </w:r>
    </w:p>
    <w:p w14:paraId="5369E6EC" w14:textId="55A33C2B" w:rsidR="00F47220" w:rsidRPr="00ED3BE5" w:rsidRDefault="00EB30E2" w:rsidP="00051B9E">
      <w:pPr>
        <w:pStyle w:val="ListParagraph"/>
        <w:numPr>
          <w:ilvl w:val="0"/>
          <w:numId w:val="32"/>
        </w:numPr>
        <w:tabs>
          <w:tab w:val="left" w:pos="-1440"/>
          <w:tab w:val="left" w:pos="-720"/>
        </w:tabs>
        <w:spacing w:after="120" w:line="264" w:lineRule="auto"/>
        <w:jc w:val="both"/>
        <w:rPr>
          <w:lang w:val="en-US"/>
        </w:rPr>
      </w:pPr>
      <w:r>
        <w:rPr>
          <w:lang w:val="en-US"/>
        </w:rPr>
        <w:t>On your Windows 11 machine, open</w:t>
      </w:r>
      <w:r w:rsidRPr="00EB30E2">
        <w:rPr>
          <w:lang w:val="en-GB"/>
        </w:rPr>
        <w:t xml:space="preserve"> Windows Admin </w:t>
      </w:r>
      <w:proofErr w:type="spellStart"/>
      <w:r w:rsidRPr="00EB30E2">
        <w:rPr>
          <w:lang w:val="en-GB"/>
        </w:rPr>
        <w:t>Center</w:t>
      </w:r>
      <w:proofErr w:type="spellEnd"/>
      <w:r>
        <w:rPr>
          <w:lang w:val="en-GB"/>
        </w:rPr>
        <w:t xml:space="preserve"> (WAC)</w:t>
      </w:r>
      <w:r w:rsidRPr="00EB30E2">
        <w:rPr>
          <w:lang w:val="en-GB"/>
        </w:rPr>
        <w:t xml:space="preserve">, connect to the King server and go to the ‘Roles &amp; </w:t>
      </w:r>
      <w:proofErr w:type="gramStart"/>
      <w:r w:rsidRPr="00EB30E2">
        <w:rPr>
          <w:lang w:val="en-GB"/>
        </w:rPr>
        <w:t>features’</w:t>
      </w:r>
      <w:proofErr w:type="gramEnd"/>
      <w:r w:rsidRPr="00EB30E2">
        <w:rPr>
          <w:lang w:val="en-GB"/>
        </w:rPr>
        <w:t xml:space="preserve"> page</w:t>
      </w:r>
    </w:p>
    <w:p w14:paraId="35A1E6FC" w14:textId="1F27207C" w:rsidR="00ED3BE5" w:rsidRPr="00ED3BE5" w:rsidRDefault="00ED3BE5" w:rsidP="00ED3BE5">
      <w:pPr>
        <w:tabs>
          <w:tab w:val="left" w:pos="-1440"/>
          <w:tab w:val="left" w:pos="-720"/>
        </w:tabs>
        <w:spacing w:after="120" w:line="264" w:lineRule="auto"/>
        <w:jc w:val="both"/>
        <w:rPr>
          <w:color w:val="FF0000"/>
          <w:lang w:val="en-US"/>
        </w:rPr>
      </w:pPr>
      <w:r w:rsidRPr="00ED3BE5">
        <w:rPr>
          <w:color w:val="FF0000"/>
          <w:lang w:val="en-US"/>
        </w:rPr>
        <w:t>Important note:</w:t>
      </w:r>
    </w:p>
    <w:p w14:paraId="57741594" w14:textId="54171C9F" w:rsidR="00ED3BE5" w:rsidRPr="00ED3BE5" w:rsidRDefault="00ED3BE5" w:rsidP="00ED3BE5">
      <w:pPr>
        <w:tabs>
          <w:tab w:val="left" w:pos="-1440"/>
          <w:tab w:val="left" w:pos="-720"/>
        </w:tabs>
        <w:spacing w:after="120" w:line="264" w:lineRule="auto"/>
        <w:jc w:val="both"/>
        <w:rPr>
          <w:color w:val="FF0000"/>
          <w:lang w:val="en-US"/>
        </w:rPr>
      </w:pPr>
      <w:r w:rsidRPr="00ED3BE5">
        <w:rPr>
          <w:color w:val="FF0000"/>
          <w:lang w:val="en-US"/>
        </w:rPr>
        <w:t>To login in WAC, need to use “king\Administrator” format.</w:t>
      </w:r>
    </w:p>
    <w:p w14:paraId="78820765" w14:textId="5B3F7845" w:rsidR="00EB30E2" w:rsidRDefault="00EB30E2" w:rsidP="00EB30E2">
      <w:pPr>
        <w:pStyle w:val="ListParagraph"/>
        <w:numPr>
          <w:ilvl w:val="0"/>
          <w:numId w:val="32"/>
        </w:numPr>
        <w:rPr>
          <w:lang w:val="en-US"/>
        </w:rPr>
      </w:pPr>
      <w:r w:rsidRPr="00EB30E2">
        <w:rPr>
          <w:lang w:val="en-US"/>
        </w:rPr>
        <w:t>Select the ‘Active Directory Domain Services’ checkbox and click ‘</w:t>
      </w:r>
      <w:r w:rsidR="001F00F6">
        <w:rPr>
          <w:lang w:val="en-US"/>
        </w:rPr>
        <w:t>I</w:t>
      </w:r>
      <w:r w:rsidRPr="00EB30E2">
        <w:rPr>
          <w:lang w:val="en-US"/>
        </w:rPr>
        <w:t xml:space="preserve">nstall’. Select “Reboot the server automatically if required” and accept installing the suggested Roles and features. You can check the progress of this </w:t>
      </w:r>
      <w:r w:rsidR="0021537C" w:rsidRPr="00EB30E2">
        <w:rPr>
          <w:lang w:val="en-US"/>
        </w:rPr>
        <w:t>installation</w:t>
      </w:r>
      <w:r w:rsidRPr="00EB30E2">
        <w:rPr>
          <w:lang w:val="en-US"/>
        </w:rPr>
        <w:t xml:space="preserve"> in the notifications pane (bell icon on the top right of the window)</w:t>
      </w:r>
      <w:r w:rsidR="00051B9E">
        <w:rPr>
          <w:lang w:val="en-US"/>
        </w:rPr>
        <w:t>.</w:t>
      </w:r>
    </w:p>
    <w:p w14:paraId="593CF630" w14:textId="145168B8" w:rsidR="00C509DA" w:rsidRPr="00C509DA" w:rsidRDefault="00C509DA" w:rsidP="00C509DA">
      <w:pPr>
        <w:rPr>
          <w:lang w:val="en-US"/>
        </w:rPr>
      </w:pPr>
      <w:r w:rsidRPr="00C509DA">
        <w:rPr>
          <w:noProof/>
          <w:lang w:val="en-US"/>
        </w:rPr>
        <w:drawing>
          <wp:inline distT="0" distB="0" distL="0" distR="0" wp14:anchorId="122B0661" wp14:editId="6120D1D6">
            <wp:extent cx="5396230" cy="301625"/>
            <wp:effectExtent l="0" t="0" r="0" b="3175"/>
            <wp:docPr id="92085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59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65F4" w14:textId="70693986" w:rsidR="00EB30E2" w:rsidRDefault="00EB30E2" w:rsidP="00EB30E2">
      <w:pPr>
        <w:tabs>
          <w:tab w:val="left" w:pos="-1440"/>
          <w:tab w:val="left" w:pos="-720"/>
        </w:tabs>
        <w:spacing w:after="120" w:line="264" w:lineRule="auto"/>
        <w:jc w:val="both"/>
        <w:rPr>
          <w:lang w:val="en-US"/>
        </w:rPr>
      </w:pPr>
    </w:p>
    <w:p w14:paraId="0BB354BF" w14:textId="157CA98F" w:rsidR="00051B9E" w:rsidRDefault="00EB30E2" w:rsidP="00051B9E">
      <w:pPr>
        <w:tabs>
          <w:tab w:val="left" w:pos="-1440"/>
          <w:tab w:val="left" w:pos="-720"/>
        </w:tabs>
        <w:jc w:val="both"/>
        <w:rPr>
          <w:lang w:val="en-US"/>
        </w:rPr>
      </w:pPr>
      <w:r w:rsidRPr="001056C3">
        <w:rPr>
          <w:lang w:val="en-US"/>
        </w:rPr>
        <w:t>We will</w:t>
      </w:r>
      <w:r>
        <w:rPr>
          <w:lang w:val="en-US"/>
        </w:rPr>
        <w:t xml:space="preserve"> now c</w:t>
      </w:r>
      <w:r w:rsidRPr="001056C3">
        <w:rPr>
          <w:lang w:val="en-US"/>
        </w:rPr>
        <w:t xml:space="preserve">onvert </w:t>
      </w:r>
      <w:r>
        <w:rPr>
          <w:lang w:val="en-US"/>
        </w:rPr>
        <w:t>our ‘KING’</w:t>
      </w:r>
      <w:r w:rsidRPr="001056C3">
        <w:rPr>
          <w:lang w:val="en-US"/>
        </w:rPr>
        <w:t xml:space="preserve"> server from a standalone server to a domain controller</w:t>
      </w:r>
      <w:r w:rsidR="00051B9E">
        <w:rPr>
          <w:lang w:val="en-US"/>
        </w:rPr>
        <w:t xml:space="preserve"> (DC)</w:t>
      </w:r>
      <w:r>
        <w:rPr>
          <w:lang w:val="en-US"/>
        </w:rPr>
        <w:t>.</w:t>
      </w:r>
      <w:r w:rsidR="00051B9E" w:rsidRPr="00051B9E">
        <w:rPr>
          <w:lang w:val="en-US"/>
        </w:rPr>
        <w:t xml:space="preserve"> </w:t>
      </w:r>
      <w:r w:rsidR="00051B9E">
        <w:rPr>
          <w:lang w:val="en-US"/>
        </w:rPr>
        <w:t>Unfortunately, WAC does not (yet) have support for doing this in the web interface, but we can also do this by using PowerShell:</w:t>
      </w:r>
    </w:p>
    <w:p w14:paraId="79C6D716" w14:textId="0C7EE294" w:rsidR="00051B9E" w:rsidRDefault="00051B9E" w:rsidP="00051B9E">
      <w:pPr>
        <w:pStyle w:val="ListParagraph"/>
        <w:numPr>
          <w:ilvl w:val="0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Open a remote PowerShell connection to the King Server in the WAC interface (go to the ‘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>’ page</w:t>
      </w:r>
      <w:r w:rsidR="00AB0106">
        <w:rPr>
          <w:lang w:val="en-US"/>
        </w:rPr>
        <w:t>) and</w:t>
      </w:r>
      <w:r>
        <w:rPr>
          <w:lang w:val="en-US"/>
        </w:rPr>
        <w:t xml:space="preserve"> log in as the server’s administrator.</w:t>
      </w:r>
    </w:p>
    <w:p w14:paraId="388A736C" w14:textId="1F7553FA" w:rsidR="00DA2AE4" w:rsidRPr="00DA2AE4" w:rsidRDefault="00DA2AE4" w:rsidP="00DA2AE4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2354BD" wp14:editId="7B41CB11">
            <wp:extent cx="3686175" cy="1476375"/>
            <wp:effectExtent l="0" t="0" r="9525" b="9525"/>
            <wp:docPr id="9242617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6171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D91" w14:textId="3AD43C0E" w:rsidR="00051B9E" w:rsidRDefault="00051B9E" w:rsidP="00051B9E">
      <w:pPr>
        <w:pStyle w:val="ListParagraph"/>
        <w:numPr>
          <w:ilvl w:val="0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To deploy our new active directory domain, we’ll use cmdlets from the </w:t>
      </w:r>
      <w:proofErr w:type="spellStart"/>
      <w:r w:rsidRPr="001052FA">
        <w:rPr>
          <w:b/>
          <w:bCs/>
          <w:lang w:val="en-US"/>
        </w:rPr>
        <w:t>ADDSDeployment</w:t>
      </w:r>
      <w:proofErr w:type="spellEnd"/>
      <w:r>
        <w:rPr>
          <w:lang w:val="en-US"/>
        </w:rPr>
        <w:t xml:space="preserve"> module. Use the Get-Command cmdlet to find out more information about this module, and read the manual pages</w:t>
      </w:r>
      <w:r w:rsidRPr="002C4FAB">
        <w:rPr>
          <w:lang w:val="en-US"/>
        </w:rPr>
        <w:t xml:space="preserve"> for the associated install-* cmdlets</w:t>
      </w:r>
    </w:p>
    <w:p w14:paraId="5EA695D4" w14:textId="23A31B79" w:rsidR="00E049B3" w:rsidRPr="00E049B3" w:rsidRDefault="00E049B3" w:rsidP="00E049B3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E049B3">
        <w:rPr>
          <w:noProof/>
          <w:lang w:val="en-US"/>
        </w:rPr>
        <w:drawing>
          <wp:inline distT="0" distB="0" distL="0" distR="0" wp14:anchorId="4361C7CD" wp14:editId="62800F9B">
            <wp:extent cx="5396230" cy="2077720"/>
            <wp:effectExtent l="0" t="0" r="0" b="0"/>
            <wp:docPr id="2028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C0BD" w14:textId="72E7A22A" w:rsidR="00051B9E" w:rsidRDefault="00051B9E" w:rsidP="00051B9E">
      <w:pPr>
        <w:pStyle w:val="ListParagraph"/>
        <w:numPr>
          <w:ilvl w:val="0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lastRenderedPageBreak/>
        <w:t>Since we are installing our first DC, we also need to make a new AD forest and domain. Do this with the ‘</w:t>
      </w:r>
      <w:r w:rsidRPr="001F00F6">
        <w:rPr>
          <w:b/>
          <w:bCs/>
          <w:lang w:val="en-US"/>
        </w:rPr>
        <w:t>Install-</w:t>
      </w:r>
      <w:proofErr w:type="spellStart"/>
      <w:r w:rsidRPr="001F00F6">
        <w:rPr>
          <w:b/>
          <w:bCs/>
          <w:lang w:val="en-US"/>
        </w:rPr>
        <w:t>ADDSForest</w:t>
      </w:r>
      <w:proofErr w:type="spellEnd"/>
      <w:r>
        <w:rPr>
          <w:lang w:val="en-US"/>
        </w:rPr>
        <w:t xml:space="preserve">’ cmdlet. </w:t>
      </w:r>
      <w:r w:rsidR="00631DD2">
        <w:rPr>
          <w:lang w:val="en-US"/>
        </w:rPr>
        <w:t>It will ask interactively for extra information:</w:t>
      </w:r>
    </w:p>
    <w:p w14:paraId="6B080646" w14:textId="1EF499FB" w:rsidR="00051B9E" w:rsidRDefault="00051B9E" w:rsidP="00051B9E">
      <w:pPr>
        <w:pStyle w:val="ListParagraph"/>
        <w:numPr>
          <w:ilvl w:val="1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1F446E">
        <w:rPr>
          <w:lang w:val="en-US"/>
        </w:rPr>
        <w:t>Choose ‘</w:t>
      </w:r>
      <w:r w:rsidRPr="001F446E">
        <w:rPr>
          <w:b/>
          <w:lang w:val="en-US"/>
        </w:rPr>
        <w:t>COMPANY-&lt;</w:t>
      </w:r>
      <w:proofErr w:type="spellStart"/>
      <w:r w:rsidRPr="001F446E">
        <w:rPr>
          <w:b/>
          <w:lang w:val="en-US"/>
        </w:rPr>
        <w:t>firstname</w:t>
      </w:r>
      <w:proofErr w:type="spellEnd"/>
      <w:proofErr w:type="gramStart"/>
      <w:r w:rsidRPr="001F446E">
        <w:rPr>
          <w:b/>
          <w:lang w:val="en-US"/>
        </w:rPr>
        <w:t>&gt;.serverlabs.be</w:t>
      </w:r>
      <w:proofErr w:type="gramEnd"/>
      <w:r w:rsidRPr="001F446E">
        <w:rPr>
          <w:lang w:val="en-US"/>
        </w:rPr>
        <w:t>’ as your domain name</w:t>
      </w:r>
    </w:p>
    <w:p w14:paraId="686DE99C" w14:textId="72D94C8A" w:rsidR="00051B9E" w:rsidRDefault="00051B9E" w:rsidP="00051B9E">
      <w:pPr>
        <w:pStyle w:val="ListParagraph"/>
        <w:numPr>
          <w:ilvl w:val="1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Choose a </w:t>
      </w:r>
      <w:r w:rsidRPr="00BD5D22">
        <w:rPr>
          <w:lang w:val="en-US"/>
        </w:rPr>
        <w:t>Safe</w:t>
      </w:r>
      <w:r>
        <w:rPr>
          <w:lang w:val="en-US"/>
        </w:rPr>
        <w:t xml:space="preserve"> </w:t>
      </w:r>
      <w:r w:rsidRPr="00BD5D22">
        <w:rPr>
          <w:lang w:val="en-US"/>
        </w:rPr>
        <w:t>Mode</w:t>
      </w:r>
      <w:r>
        <w:rPr>
          <w:lang w:val="en-US"/>
        </w:rPr>
        <w:t xml:space="preserve"> </w:t>
      </w:r>
      <w:r w:rsidRPr="00BD5D22">
        <w:rPr>
          <w:lang w:val="en-US"/>
        </w:rPr>
        <w:t>Administrator</w:t>
      </w:r>
      <w:r>
        <w:rPr>
          <w:lang w:val="en-US"/>
        </w:rPr>
        <w:t xml:space="preserve"> </w:t>
      </w:r>
      <w:r w:rsidRPr="00BD5D22">
        <w:rPr>
          <w:lang w:val="en-US"/>
        </w:rPr>
        <w:t>Password</w:t>
      </w:r>
      <w:r>
        <w:rPr>
          <w:lang w:val="en-US"/>
        </w:rPr>
        <w:t xml:space="preserve"> </w:t>
      </w:r>
      <w:r w:rsidRPr="00BE1797">
        <w:rPr>
          <w:lang w:val="en-US"/>
        </w:rPr>
        <w:t xml:space="preserve">for the </w:t>
      </w:r>
      <w:r>
        <w:rPr>
          <w:lang w:val="en-US"/>
        </w:rPr>
        <w:t>‘</w:t>
      </w:r>
      <w:r w:rsidRPr="00BE1797">
        <w:rPr>
          <w:lang w:val="en-US"/>
        </w:rPr>
        <w:t>Directory Services Restore Mode</w:t>
      </w:r>
      <w:r>
        <w:rPr>
          <w:lang w:val="en-US"/>
        </w:rPr>
        <w:t>’</w:t>
      </w:r>
      <w:r w:rsidRPr="00BE1797">
        <w:rPr>
          <w:lang w:val="en-US"/>
        </w:rPr>
        <w:t xml:space="preserve">. </w:t>
      </w:r>
      <w:r>
        <w:rPr>
          <w:lang w:val="en-US"/>
        </w:rPr>
        <w:t>(And d</w:t>
      </w:r>
      <w:r w:rsidRPr="00BE1797">
        <w:rPr>
          <w:lang w:val="en-US"/>
        </w:rPr>
        <w:t>on’t forget that password</w:t>
      </w:r>
      <w:r>
        <w:rPr>
          <w:lang w:val="en-US"/>
        </w:rPr>
        <w:t>.)</w:t>
      </w:r>
    </w:p>
    <w:p w14:paraId="34B0488E" w14:textId="38BB6524" w:rsidR="009C46A7" w:rsidRPr="0058424C" w:rsidRDefault="009C46A7" w:rsidP="009C46A7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58424C">
        <w:rPr>
          <w:color w:val="FF0000"/>
          <w:lang w:val="en-US"/>
        </w:rPr>
        <w:t>Password: Server2025</w:t>
      </w:r>
    </w:p>
    <w:p w14:paraId="42B1E4B3" w14:textId="1F3AFC28" w:rsidR="00631DD2" w:rsidRDefault="00631DD2" w:rsidP="00051B9E">
      <w:pPr>
        <w:pStyle w:val="ListParagraph"/>
        <w:numPr>
          <w:ilvl w:val="1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Accept the promotion to Domain Controller and the necessary reboot.</w:t>
      </w:r>
    </w:p>
    <w:p w14:paraId="702B4D7D" w14:textId="50B303B1" w:rsidR="00051B9E" w:rsidRDefault="00051B9E" w:rsidP="00051B9E">
      <w:pPr>
        <w:pStyle w:val="ListParagraph"/>
        <w:numPr>
          <w:ilvl w:val="0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Wait until the install finishes, </w:t>
      </w:r>
      <w:r w:rsidR="00272DA5">
        <w:rPr>
          <w:lang w:val="en-US"/>
        </w:rPr>
        <w:t>and restart</w:t>
      </w:r>
      <w:r>
        <w:rPr>
          <w:lang w:val="en-US"/>
        </w:rPr>
        <w:t xml:space="preserve"> the WAC session </w:t>
      </w:r>
      <w:r w:rsidR="00272DA5">
        <w:rPr>
          <w:lang w:val="en-US"/>
        </w:rPr>
        <w:t>to</w:t>
      </w:r>
      <w:r>
        <w:rPr>
          <w:lang w:val="en-US"/>
        </w:rPr>
        <w:t xml:space="preserve"> the </w:t>
      </w:r>
      <w:r w:rsidR="00A42F81">
        <w:rPr>
          <w:lang w:val="en-US"/>
        </w:rPr>
        <w:t xml:space="preserve">King </w:t>
      </w:r>
      <w:r>
        <w:rPr>
          <w:lang w:val="en-US"/>
        </w:rPr>
        <w:t xml:space="preserve">server. </w:t>
      </w:r>
      <w:r w:rsidR="00272DA5">
        <w:rPr>
          <w:lang w:val="en-US"/>
        </w:rPr>
        <w:t>Logging in as ‘KING\Administrator’ will no longer work. It will have to be ‘company-&lt;</w:t>
      </w:r>
      <w:proofErr w:type="spellStart"/>
      <w:r w:rsidR="00272DA5">
        <w:rPr>
          <w:lang w:val="en-US"/>
        </w:rPr>
        <w:t>firstname</w:t>
      </w:r>
      <w:proofErr w:type="spellEnd"/>
      <w:r w:rsidR="00272DA5">
        <w:rPr>
          <w:lang w:val="en-US"/>
        </w:rPr>
        <w:t>&gt;\Administrator’ or ‘</w:t>
      </w:r>
      <w:proofErr w:type="spellStart"/>
      <w:r w:rsidR="00272DA5">
        <w:rPr>
          <w:lang w:val="en-US"/>
        </w:rPr>
        <w:t>administrator@company</w:t>
      </w:r>
      <w:proofErr w:type="spellEnd"/>
      <w:r w:rsidR="00272DA5">
        <w:rPr>
          <w:lang w:val="en-US"/>
        </w:rPr>
        <w:t>-&lt;</w:t>
      </w:r>
      <w:proofErr w:type="spellStart"/>
      <w:r w:rsidR="00272DA5">
        <w:rPr>
          <w:lang w:val="en-US"/>
        </w:rPr>
        <w:t>firstname</w:t>
      </w:r>
      <w:proofErr w:type="spellEnd"/>
      <w:proofErr w:type="gramStart"/>
      <w:r w:rsidR="00272DA5">
        <w:rPr>
          <w:lang w:val="en-US"/>
        </w:rPr>
        <w:t>&gt;.serverlabs.be</w:t>
      </w:r>
      <w:proofErr w:type="gramEnd"/>
      <w:r w:rsidR="00272DA5">
        <w:rPr>
          <w:lang w:val="en-US"/>
        </w:rPr>
        <w:t>’.</w:t>
      </w:r>
    </w:p>
    <w:p w14:paraId="4848960B" w14:textId="5858E1DF" w:rsidR="00051B9E" w:rsidRPr="003A198B" w:rsidRDefault="003A198B" w:rsidP="003A198B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4DE176E" wp14:editId="712373D6">
            <wp:extent cx="2657475" cy="857250"/>
            <wp:effectExtent l="0" t="0" r="9525" b="0"/>
            <wp:docPr id="72812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25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18D" w14:textId="0AEE1F13" w:rsidR="00051B9E" w:rsidRDefault="00051B9E" w:rsidP="00051B9E">
      <w:pPr>
        <w:pStyle w:val="ListParagraph"/>
        <w:numPr>
          <w:ilvl w:val="0"/>
          <w:numId w:val="55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5D1D81">
        <w:rPr>
          <w:lang w:val="en-US"/>
        </w:rPr>
        <w:t>To manage Active Directory domains, WAC uses a special plugin/extension. In the settings interface for WAC (gear icon on the top right of the window), go to the ‘extensions’ page, and install th</w:t>
      </w:r>
      <w:r w:rsidR="00CE427F">
        <w:rPr>
          <w:lang w:val="en-US"/>
        </w:rPr>
        <w:t>e</w:t>
      </w:r>
      <w:r w:rsidRPr="005D1D81">
        <w:rPr>
          <w:lang w:val="en-US"/>
        </w:rPr>
        <w:t xml:space="preserve"> ‘Active Directory’ and ‘DNS’ extensions. </w:t>
      </w:r>
      <w:r w:rsidR="00B351C7">
        <w:rPr>
          <w:lang w:val="en-US"/>
        </w:rPr>
        <w:t>This will add those as extra pages in the left panel.</w:t>
      </w:r>
    </w:p>
    <w:p w14:paraId="531FFDD9" w14:textId="2F144AD8" w:rsidR="001E75EC" w:rsidRDefault="001E75EC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1E75EC">
        <w:rPr>
          <w:noProof/>
          <w:lang w:val="en-US"/>
        </w:rPr>
        <w:drawing>
          <wp:inline distT="0" distB="0" distL="0" distR="0" wp14:anchorId="38880315" wp14:editId="1AB66CC9">
            <wp:extent cx="5396230" cy="1577340"/>
            <wp:effectExtent l="0" t="0" r="0" b="3810"/>
            <wp:docPr id="97966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674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50CC" w14:textId="4E799A65" w:rsidR="001E75EC" w:rsidRDefault="001E75EC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1E75EC">
        <w:rPr>
          <w:color w:val="FF0000"/>
          <w:lang w:val="en-US"/>
        </w:rPr>
        <w:t xml:space="preserve">But </w:t>
      </w:r>
      <w:proofErr w:type="spellStart"/>
      <w:proofErr w:type="gramStart"/>
      <w:r w:rsidRPr="001E75EC">
        <w:rPr>
          <w:color w:val="FF0000"/>
          <w:lang w:val="en-US"/>
        </w:rPr>
        <w:t>its</w:t>
      </w:r>
      <w:proofErr w:type="spellEnd"/>
      <w:proofErr w:type="gramEnd"/>
      <w:r w:rsidRPr="001E75EC">
        <w:rPr>
          <w:color w:val="FF0000"/>
          <w:lang w:val="en-US"/>
        </w:rPr>
        <w:t xml:space="preserve"> just not there?...</w:t>
      </w:r>
    </w:p>
    <w:p w14:paraId="3F6E2C8A" w14:textId="1F7FC4DA" w:rsidR="00265592" w:rsidRDefault="00265592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This is apparently an error due to the installation that we have on our machines. I installed v2 of WAC, as it was in the .</w:t>
      </w:r>
      <w:proofErr w:type="spellStart"/>
      <w:r>
        <w:rPr>
          <w:color w:val="FF0000"/>
          <w:lang w:val="en-US"/>
        </w:rPr>
        <w:t>msi</w:t>
      </w:r>
      <w:proofErr w:type="spellEnd"/>
      <w:r>
        <w:rPr>
          <w:color w:val="FF0000"/>
          <w:lang w:val="en-US"/>
        </w:rPr>
        <w:t xml:space="preserve"> file, from the source from Lab 12.</w:t>
      </w:r>
    </w:p>
    <w:p w14:paraId="016124BF" w14:textId="3B71E3AF" w:rsidR="00265592" w:rsidRDefault="00265592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Here is the Win 11 management (version 24h2)</w:t>
      </w:r>
    </w:p>
    <w:p w14:paraId="6F76B552" w14:textId="58AE2D85" w:rsidR="00265592" w:rsidRDefault="00265592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265592">
        <w:rPr>
          <w:color w:val="FF0000"/>
          <w:lang w:val="en-US"/>
        </w:rPr>
        <w:drawing>
          <wp:inline distT="0" distB="0" distL="0" distR="0" wp14:anchorId="2D153370" wp14:editId="74DB0A99">
            <wp:extent cx="3191320" cy="685896"/>
            <wp:effectExtent l="0" t="0" r="0" b="0"/>
            <wp:docPr id="34038867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8671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2C1" w14:textId="219392E0" w:rsidR="00D25649" w:rsidRDefault="00D25649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Here is my Win 11 host (version 23h2)</w:t>
      </w:r>
    </w:p>
    <w:p w14:paraId="686E7652" w14:textId="1DBDCEC4" w:rsidR="000C2A06" w:rsidRDefault="000C2A06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0C2A06">
        <w:rPr>
          <w:color w:val="FF0000"/>
          <w:lang w:val="en-US"/>
        </w:rPr>
        <w:lastRenderedPageBreak/>
        <w:drawing>
          <wp:inline distT="0" distB="0" distL="0" distR="0" wp14:anchorId="15B1E4DC" wp14:editId="64A5937A">
            <wp:extent cx="3258005" cy="866896"/>
            <wp:effectExtent l="0" t="0" r="0" b="9525"/>
            <wp:docPr id="61454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3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78C" w14:textId="6958AEA4" w:rsidR="00D25649" w:rsidRDefault="00D403FC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And on my host, I do see the extensions I need and can connect my KING server</w:t>
      </w:r>
    </w:p>
    <w:p w14:paraId="0A330C6E" w14:textId="4432D1C8" w:rsidR="00D403FC" w:rsidRDefault="00D403FC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D403FC">
        <w:rPr>
          <w:color w:val="FF0000"/>
          <w:lang w:val="en-US"/>
        </w:rPr>
        <w:drawing>
          <wp:inline distT="0" distB="0" distL="0" distR="0" wp14:anchorId="6CA6ABC9" wp14:editId="5FBA40ED">
            <wp:extent cx="5396230" cy="1228725"/>
            <wp:effectExtent l="0" t="0" r="0" b="9525"/>
            <wp:docPr id="551587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74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463" w14:textId="7C40D18D" w:rsidR="005916E1" w:rsidRDefault="005916E1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So</w:t>
      </w:r>
      <w:proofErr w:type="gramEnd"/>
      <w:r>
        <w:rPr>
          <w:color w:val="FF0000"/>
          <w:lang w:val="en-US"/>
        </w:rPr>
        <w:t xml:space="preserve"> I asked my colleagues what the issue </w:t>
      </w:r>
      <w:proofErr w:type="gramStart"/>
      <w:r>
        <w:rPr>
          <w:color w:val="FF0000"/>
          <w:lang w:val="en-US"/>
        </w:rPr>
        <w:t>can</w:t>
      </w:r>
      <w:proofErr w:type="gramEnd"/>
      <w:r>
        <w:rPr>
          <w:color w:val="FF0000"/>
          <w:lang w:val="en-US"/>
        </w:rPr>
        <w:t xml:space="preserve"> be, and it is apparently due to the newer version of WAC that I could not see it, and even updating the feeds did not help (Microsoft one love)</w:t>
      </w:r>
    </w:p>
    <w:p w14:paraId="5CF6BBA9" w14:textId="3D001B60" w:rsidR="005916E1" w:rsidRDefault="005916E1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So</w:t>
      </w:r>
      <w:proofErr w:type="gramEnd"/>
      <w:r>
        <w:rPr>
          <w:color w:val="FF0000"/>
          <w:lang w:val="en-US"/>
        </w:rPr>
        <w:t xml:space="preserve"> I was told to go and install the normal version (v1 or just older) of WAC with chocolatey (so I had to install chocolatey and then windows-admin-center package with it, and voila.</w:t>
      </w:r>
    </w:p>
    <w:p w14:paraId="1AFC740C" w14:textId="564854E2" w:rsidR="005916E1" w:rsidRDefault="005916E1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5916E1">
        <w:rPr>
          <w:color w:val="FF0000"/>
          <w:lang w:val="en-US"/>
        </w:rPr>
        <w:drawing>
          <wp:inline distT="0" distB="0" distL="0" distR="0" wp14:anchorId="2FED43CF" wp14:editId="4509F89E">
            <wp:extent cx="4658375" cy="3677163"/>
            <wp:effectExtent l="0" t="0" r="8890" b="0"/>
            <wp:docPr id="192949530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95301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8B31" w14:textId="79F6AF85" w:rsidR="005916E1" w:rsidRDefault="005916E1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It allows me to select the certificate as it was asked in the previous lab.</w:t>
      </w:r>
    </w:p>
    <w:p w14:paraId="12B4AA8B" w14:textId="670BEABA" w:rsidR="001D4798" w:rsidRDefault="001D4798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1D4798">
        <w:rPr>
          <w:color w:val="FF0000"/>
          <w:lang w:val="en-US"/>
        </w:rPr>
        <w:lastRenderedPageBreak/>
        <w:drawing>
          <wp:inline distT="0" distB="0" distL="0" distR="0" wp14:anchorId="4F38DFD3" wp14:editId="1CA15DFF">
            <wp:extent cx="5396230" cy="2244090"/>
            <wp:effectExtent l="0" t="0" r="0" b="3810"/>
            <wp:docPr id="43439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996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CA5" w14:textId="27FBDF21" w:rsidR="001D4798" w:rsidRDefault="001D4798" w:rsidP="001E75EC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And the extensions are there!</w:t>
      </w:r>
    </w:p>
    <w:p w14:paraId="0A0C8F4B" w14:textId="486B23B8" w:rsidR="00A42F81" w:rsidRPr="00402FB5" w:rsidRDefault="00D30296" w:rsidP="00402FB5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color w:val="FF0000"/>
          <w:lang w:val="en-US"/>
        </w:rPr>
        <w:t>Installed the extensions.</w:t>
      </w:r>
    </w:p>
    <w:p w14:paraId="4EE2B281" w14:textId="79220A64" w:rsidR="00A42F81" w:rsidRDefault="00A42F81" w:rsidP="00A0788D">
      <w:pPr>
        <w:pStyle w:val="ListParagraph"/>
        <w:numPr>
          <w:ilvl w:val="0"/>
          <w:numId w:val="55"/>
        </w:numPr>
        <w:rPr>
          <w:lang w:val="en-US"/>
        </w:rPr>
      </w:pPr>
      <w:r w:rsidRPr="00725C53">
        <w:rPr>
          <w:lang w:val="en-US"/>
        </w:rPr>
        <w:t xml:space="preserve">Because our server was automatically upgraded to the status of Domain Controller in the newly created domain, its local users have now been converted to domain </w:t>
      </w:r>
      <w:r w:rsidR="00AB0106" w:rsidRPr="00725C53">
        <w:rPr>
          <w:lang w:val="en-US"/>
        </w:rPr>
        <w:t>users and</w:t>
      </w:r>
      <w:r w:rsidRPr="00725C53">
        <w:rPr>
          <w:lang w:val="en-US"/>
        </w:rPr>
        <w:t xml:space="preserve"> can no longer log in as ‘King\&lt;user</w:t>
      </w:r>
      <w:r w:rsidR="00494B7B">
        <w:rPr>
          <w:lang w:val="en-US"/>
        </w:rPr>
        <w:t>n</w:t>
      </w:r>
      <w:r w:rsidRPr="00725C53">
        <w:rPr>
          <w:lang w:val="en-US"/>
        </w:rPr>
        <w:t>ame&gt;’. From now on, these users are known as ‘COMPANY-&lt;</w:t>
      </w:r>
      <w:proofErr w:type="spellStart"/>
      <w:r w:rsidRPr="00725C53">
        <w:rPr>
          <w:lang w:val="en-US"/>
        </w:rPr>
        <w:t>firstname</w:t>
      </w:r>
      <w:proofErr w:type="spellEnd"/>
      <w:r w:rsidRPr="00725C53">
        <w:rPr>
          <w:lang w:val="en-US"/>
        </w:rPr>
        <w:t>&gt;\&lt;username&gt;. Check if you can still log into the</w:t>
      </w:r>
      <w:r w:rsidR="00AB0106">
        <w:rPr>
          <w:lang w:val="en-US"/>
        </w:rPr>
        <w:t xml:space="preserve"> console of the</w:t>
      </w:r>
      <w:r w:rsidRPr="00725C53">
        <w:rPr>
          <w:lang w:val="en-US"/>
        </w:rPr>
        <w:t xml:space="preserve"> ‘King’ virtual machine </w:t>
      </w:r>
      <w:r w:rsidR="007112E0">
        <w:rPr>
          <w:lang w:val="en-US"/>
        </w:rPr>
        <w:t xml:space="preserve">itself </w:t>
      </w:r>
      <w:r w:rsidR="00CB00AE">
        <w:rPr>
          <w:lang w:val="en-US"/>
        </w:rPr>
        <w:t xml:space="preserve">locally </w:t>
      </w:r>
      <w:r w:rsidRPr="00725C53">
        <w:rPr>
          <w:lang w:val="en-US"/>
        </w:rPr>
        <w:t xml:space="preserve">with the administrator and John Doe accounts. </w:t>
      </w:r>
    </w:p>
    <w:p w14:paraId="23BBCEB8" w14:textId="7339E11D" w:rsidR="006A4C37" w:rsidRDefault="005B2BB2" w:rsidP="005B2BB2">
      <w:pPr>
        <w:rPr>
          <w:lang w:val="en-US"/>
        </w:rPr>
      </w:pPr>
      <w:r>
        <w:rPr>
          <w:noProof/>
        </w:rPr>
        <w:drawing>
          <wp:inline distT="0" distB="0" distL="0" distR="0" wp14:anchorId="7BC313E6" wp14:editId="7382B51F">
            <wp:extent cx="5019675" cy="2266950"/>
            <wp:effectExtent l="0" t="0" r="9525" b="0"/>
            <wp:docPr id="1964239676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9676" name="Picture 1" descr="A screen shot of a login for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7183" w14:textId="60332618" w:rsidR="006A4C37" w:rsidRDefault="006A4C37" w:rsidP="005B2BB2">
      <w:pPr>
        <w:rPr>
          <w:color w:val="FF0000"/>
          <w:lang w:val="en-US"/>
        </w:rPr>
      </w:pPr>
      <w:proofErr w:type="gramStart"/>
      <w:r w:rsidRPr="006A4C37">
        <w:rPr>
          <w:color w:val="FF0000"/>
          <w:lang w:val="en-US"/>
        </w:rPr>
        <w:t>Tried</w:t>
      </w:r>
      <w:proofErr w:type="gramEnd"/>
      <w:r w:rsidRPr="006A4C37">
        <w:rPr>
          <w:color w:val="FF0000"/>
          <w:lang w:val="en-US"/>
        </w:rPr>
        <w:t xml:space="preserve"> to just add it and it did not work.</w:t>
      </w:r>
    </w:p>
    <w:p w14:paraId="7EA1A350" w14:textId="12230498" w:rsidR="009816B5" w:rsidRDefault="009816B5" w:rsidP="005B2BB2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If added </w:t>
      </w:r>
      <w:proofErr w:type="gramStart"/>
      <w:r>
        <w:rPr>
          <w:color w:val="FF0000"/>
          <w:lang w:val="en-US"/>
        </w:rPr>
        <w:t>with @</w:t>
      </w:r>
      <w:proofErr w:type="gramEnd"/>
      <w:r>
        <w:rPr>
          <w:color w:val="FF0000"/>
          <w:lang w:val="en-US"/>
        </w:rPr>
        <w:t>COMPANY-serafim.serverlabs.be</w:t>
      </w:r>
    </w:p>
    <w:p w14:paraId="4FCF665E" w14:textId="0F35BF1B" w:rsidR="009816B5" w:rsidRDefault="009816B5" w:rsidP="005B2BB2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1BF11D57" wp14:editId="3E0CB367">
            <wp:extent cx="5396230" cy="116205"/>
            <wp:effectExtent l="0" t="0" r="0" b="0"/>
            <wp:docPr id="83573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1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A0C" w14:textId="688B8E88" w:rsidR="009816B5" w:rsidRPr="006A4C37" w:rsidRDefault="009816B5" w:rsidP="005B2BB2">
      <w:pPr>
        <w:rPr>
          <w:color w:val="FF0000"/>
          <w:lang w:val="en-US"/>
        </w:rPr>
      </w:pPr>
      <w:r>
        <w:rPr>
          <w:color w:val="FF0000"/>
          <w:lang w:val="en-US"/>
        </w:rPr>
        <w:t>Then it works.</w:t>
      </w:r>
    </w:p>
    <w:p w14:paraId="17B95980" w14:textId="12F5131D" w:rsidR="00A0788D" w:rsidRDefault="00A0788D" w:rsidP="00A0788D">
      <w:pPr>
        <w:pStyle w:val="ListParagraph"/>
        <w:ind w:left="360"/>
        <w:rPr>
          <w:lang w:val="en-US"/>
        </w:rPr>
      </w:pPr>
    </w:p>
    <w:p w14:paraId="1BA69F8D" w14:textId="77777777" w:rsidR="00E86B34" w:rsidRDefault="00BF4BA0" w:rsidP="00507406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ind w:left="357" w:hanging="357"/>
        <w:jc w:val="both"/>
        <w:rPr>
          <w:lang w:val="en-US"/>
        </w:rPr>
      </w:pPr>
      <w:r w:rsidRPr="00BF4BA0">
        <w:rPr>
          <w:lang w:val="en-US"/>
        </w:rPr>
        <w:t xml:space="preserve">Let’s find out the reason for this. </w:t>
      </w:r>
      <w:r w:rsidR="00A42F81" w:rsidRPr="00BF4BA0">
        <w:rPr>
          <w:lang w:val="en-US"/>
        </w:rPr>
        <w:t xml:space="preserve">Start a WAC session for the King </w:t>
      </w:r>
      <w:r w:rsidR="0028742F" w:rsidRPr="00BF4BA0">
        <w:rPr>
          <w:lang w:val="en-US"/>
        </w:rPr>
        <w:t>server and</w:t>
      </w:r>
      <w:r w:rsidR="00A42F81" w:rsidRPr="00BF4BA0">
        <w:rPr>
          <w:lang w:val="en-US"/>
        </w:rPr>
        <w:t xml:space="preserve"> log in as user ‘COMPANY-&lt;</w:t>
      </w:r>
      <w:proofErr w:type="spellStart"/>
      <w:r w:rsidR="00A42F81" w:rsidRPr="00BF4BA0">
        <w:rPr>
          <w:lang w:val="en-US"/>
        </w:rPr>
        <w:t>firstname</w:t>
      </w:r>
      <w:proofErr w:type="spellEnd"/>
      <w:r w:rsidR="00A42F81" w:rsidRPr="00BF4BA0">
        <w:rPr>
          <w:lang w:val="en-US"/>
        </w:rPr>
        <w:t>&gt;\administrator’.</w:t>
      </w:r>
      <w:r w:rsidRPr="00BF4BA0">
        <w:rPr>
          <w:lang w:val="en-US"/>
        </w:rPr>
        <w:t xml:space="preserve"> Go to the </w:t>
      </w:r>
      <w:r w:rsidR="00A42F81" w:rsidRPr="00BF4BA0">
        <w:rPr>
          <w:lang w:val="en-US"/>
        </w:rPr>
        <w:t xml:space="preserve">‘Local Users and Groups’ </w:t>
      </w:r>
      <w:r w:rsidRPr="00BF4BA0">
        <w:rPr>
          <w:lang w:val="en-US"/>
        </w:rPr>
        <w:t xml:space="preserve">page in WAC. You’ll find that it </w:t>
      </w:r>
      <w:r w:rsidR="00A42F81" w:rsidRPr="00BF4BA0">
        <w:rPr>
          <w:lang w:val="en-US"/>
        </w:rPr>
        <w:t>is no longer accessible for the King server</w:t>
      </w:r>
      <w:r>
        <w:rPr>
          <w:lang w:val="en-US"/>
        </w:rPr>
        <w:t xml:space="preserve"> since it became a domain controller</w:t>
      </w:r>
      <w:r w:rsidR="00A42F81" w:rsidRPr="00BF4BA0">
        <w:rPr>
          <w:lang w:val="en-US"/>
        </w:rPr>
        <w:t>.</w:t>
      </w:r>
    </w:p>
    <w:p w14:paraId="55AC84DF" w14:textId="0303C6EB" w:rsidR="00E86B34" w:rsidRDefault="00E86B34" w:rsidP="00E86B34">
      <w:pPr>
        <w:pStyle w:val="ListParagraph"/>
        <w:tabs>
          <w:tab w:val="left" w:pos="-1440"/>
          <w:tab w:val="left" w:pos="-720"/>
        </w:tabs>
        <w:spacing w:after="320" w:line="276" w:lineRule="auto"/>
        <w:ind w:left="357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2F2E4B0" wp14:editId="718CE5FC">
            <wp:extent cx="5396230" cy="978535"/>
            <wp:effectExtent l="0" t="0" r="0" b="0"/>
            <wp:docPr id="52869827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98272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8940" w14:textId="567243CA" w:rsidR="00A42F81" w:rsidRDefault="00A42F81" w:rsidP="00E86B34">
      <w:pPr>
        <w:pStyle w:val="ListParagraph"/>
        <w:tabs>
          <w:tab w:val="left" w:pos="-1440"/>
          <w:tab w:val="left" w:pos="-720"/>
        </w:tabs>
        <w:spacing w:after="320" w:line="276" w:lineRule="auto"/>
        <w:ind w:left="357"/>
        <w:jc w:val="both"/>
        <w:rPr>
          <w:lang w:val="en-US"/>
        </w:rPr>
      </w:pPr>
      <w:r w:rsidRPr="00BF4BA0">
        <w:rPr>
          <w:lang w:val="en-US"/>
        </w:rPr>
        <w:lastRenderedPageBreak/>
        <w:t xml:space="preserve">Now search </w:t>
      </w:r>
      <w:r w:rsidR="0028742F" w:rsidRPr="00BF4BA0">
        <w:rPr>
          <w:lang w:val="en-US"/>
        </w:rPr>
        <w:t>on</w:t>
      </w:r>
      <w:r w:rsidRPr="00BF4BA0">
        <w:rPr>
          <w:lang w:val="en-US"/>
        </w:rPr>
        <w:t xml:space="preserve"> the new ‘Active Directory’ </w:t>
      </w:r>
      <w:r w:rsidR="00B351C7">
        <w:rPr>
          <w:lang w:val="en-US"/>
        </w:rPr>
        <w:t>page</w:t>
      </w:r>
      <w:r w:rsidRPr="00BF4BA0">
        <w:rPr>
          <w:lang w:val="en-US"/>
        </w:rPr>
        <w:t>. Can you find the ‘John Doe’ user account? What user groups is he a member of?</w:t>
      </w:r>
    </w:p>
    <w:p w14:paraId="0B4B23DE" w14:textId="40EC2064" w:rsidR="00CA0F06" w:rsidRDefault="00CA0F06" w:rsidP="00CA0F06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CA0F06">
        <w:rPr>
          <w:lang w:val="en-US"/>
        </w:rPr>
        <w:drawing>
          <wp:inline distT="0" distB="0" distL="0" distR="0" wp14:anchorId="3DA373FF" wp14:editId="2B9A3834">
            <wp:extent cx="5396230" cy="948055"/>
            <wp:effectExtent l="0" t="0" r="0" b="4445"/>
            <wp:docPr id="4272028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2894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D5E" w14:textId="6F99838C" w:rsidR="00CA0F06" w:rsidRPr="00B004CD" w:rsidRDefault="00CA0F06" w:rsidP="00CA0F06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B004CD">
        <w:rPr>
          <w:color w:val="FF0000"/>
          <w:lang w:val="en-US"/>
        </w:rPr>
        <w:t>Users Domain Users</w:t>
      </w:r>
    </w:p>
    <w:p w14:paraId="33C0035F" w14:textId="766F84C5" w:rsidR="00CA0F06" w:rsidRPr="00B004CD" w:rsidRDefault="00CA0F06" w:rsidP="00CA0F06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B004CD">
        <w:rPr>
          <w:color w:val="FF0000"/>
          <w:lang w:val="en-US"/>
        </w:rPr>
        <w:t>and Builtin Users.</w:t>
      </w:r>
    </w:p>
    <w:p w14:paraId="73299070" w14:textId="63D129ED" w:rsidR="00A42F81" w:rsidRDefault="00A42F81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ind w:left="357" w:hanging="357"/>
        <w:jc w:val="both"/>
        <w:rPr>
          <w:lang w:val="en-US"/>
        </w:rPr>
      </w:pPr>
      <w:r>
        <w:rPr>
          <w:lang w:val="en-US"/>
        </w:rPr>
        <w:t>In the properties of the ‘John Doe’ account, set user logon name as ‘</w:t>
      </w:r>
      <w:proofErr w:type="spellStart"/>
      <w:r>
        <w:rPr>
          <w:lang w:val="en-US"/>
        </w:rPr>
        <w:t>jdoe@COMPANY</w:t>
      </w:r>
      <w:proofErr w:type="spellEnd"/>
      <w:r>
        <w:rPr>
          <w:lang w:val="en-US"/>
        </w:rPr>
        <w:t>-&lt;</w:t>
      </w:r>
      <w:proofErr w:type="spellStart"/>
      <w:r>
        <w:rPr>
          <w:lang w:val="en-US"/>
        </w:rPr>
        <w:t>firstname</w:t>
      </w:r>
      <w:proofErr w:type="spellEnd"/>
      <w:proofErr w:type="gramStart"/>
      <w:r>
        <w:rPr>
          <w:lang w:val="en-US"/>
        </w:rPr>
        <w:t>&gt;.serverlabs.be</w:t>
      </w:r>
      <w:proofErr w:type="gramEnd"/>
      <w:r>
        <w:rPr>
          <w:lang w:val="en-US"/>
        </w:rPr>
        <w:t>’ (i.e. the UPN format, Universal Principal Name)</w:t>
      </w:r>
    </w:p>
    <w:p w14:paraId="0DCF032E" w14:textId="6BC77A2A" w:rsidR="00AE60DD" w:rsidRPr="00AE60DD" w:rsidRDefault="00AE60DD" w:rsidP="00AE60DD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A69A9C" wp14:editId="1477BF89">
            <wp:extent cx="5029200" cy="752475"/>
            <wp:effectExtent l="0" t="0" r="0" b="9525"/>
            <wp:docPr id="928585133" name="Picture 1" descr="A black and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85133" name="Picture 1" descr="A black and white rectangular object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7D7" w14:textId="1FE642D3" w:rsidR="00A42F81" w:rsidRDefault="00A42F81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ind w:left="357" w:hanging="357"/>
        <w:jc w:val="both"/>
        <w:rPr>
          <w:lang w:val="en-US"/>
        </w:rPr>
      </w:pPr>
      <w:r>
        <w:rPr>
          <w:lang w:val="en-US"/>
        </w:rPr>
        <w:t xml:space="preserve">Create another domain user ‘Donald’. The password needs to conform to the </w:t>
      </w:r>
      <w:proofErr w:type="gramStart"/>
      <w:r>
        <w:rPr>
          <w:lang w:val="en-US"/>
        </w:rPr>
        <w:t>complexity</w:t>
      </w:r>
      <w:proofErr w:type="gramEnd"/>
      <w:r>
        <w:rPr>
          <w:lang w:val="en-US"/>
        </w:rPr>
        <w:t xml:space="preserve"> requirements (e.g. Duck123!).</w:t>
      </w:r>
      <w:r w:rsidR="001614DF">
        <w:rPr>
          <w:lang w:val="en-US"/>
        </w:rPr>
        <w:t xml:space="preserve"> Don’t forget to ‘enable’ that user.</w:t>
      </w:r>
    </w:p>
    <w:p w14:paraId="338E5F25" w14:textId="58C9D1E8" w:rsidR="00FB62D7" w:rsidRDefault="00FB62D7" w:rsidP="00FB62D7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1869DB4" wp14:editId="4F8CACB8">
            <wp:extent cx="2981325" cy="933450"/>
            <wp:effectExtent l="0" t="0" r="9525" b="0"/>
            <wp:docPr id="9808756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562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3465" w14:textId="02275A94" w:rsidR="00FB62D7" w:rsidRPr="001841B0" w:rsidRDefault="00FB62D7" w:rsidP="00FB62D7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1841B0">
        <w:rPr>
          <w:color w:val="FF0000"/>
          <w:lang w:val="en-US"/>
        </w:rPr>
        <w:t>Enabled</w:t>
      </w:r>
    </w:p>
    <w:p w14:paraId="5BC1BE4C" w14:textId="4239A17E" w:rsidR="001841B0" w:rsidRDefault="001841B0" w:rsidP="00FB62D7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F545F3" wp14:editId="4B90A820">
            <wp:extent cx="5396230" cy="892810"/>
            <wp:effectExtent l="0" t="0" r="0" b="2540"/>
            <wp:docPr id="11691006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0683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A324" w14:textId="49C0D74B" w:rsidR="001841B0" w:rsidRPr="009E05C0" w:rsidRDefault="001841B0" w:rsidP="00FB62D7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9E05C0">
        <w:rPr>
          <w:color w:val="FF0000"/>
          <w:lang w:val="en-US"/>
        </w:rPr>
        <w:t>Password: Duck123!</w:t>
      </w:r>
    </w:p>
    <w:p w14:paraId="0ACCC8B0" w14:textId="77777777" w:rsidR="00FB62D7" w:rsidRPr="00FB62D7" w:rsidRDefault="00FB62D7" w:rsidP="00FB62D7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</w:p>
    <w:p w14:paraId="66DC4571" w14:textId="77777777" w:rsidR="0089795A" w:rsidRDefault="0089795A" w:rsidP="0089795A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ind w:left="357" w:hanging="357"/>
        <w:jc w:val="both"/>
        <w:rPr>
          <w:lang w:val="en-US"/>
        </w:rPr>
      </w:pPr>
      <w:r>
        <w:rPr>
          <w:lang w:val="en-US"/>
        </w:rPr>
        <w:t>Make Donald member of the ‘domain admins’</w:t>
      </w:r>
    </w:p>
    <w:p w14:paraId="49D712F9" w14:textId="0E698164" w:rsidR="003C6391" w:rsidRPr="003C6391" w:rsidRDefault="003C6391" w:rsidP="003C6391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3C6391">
        <w:rPr>
          <w:lang w:val="en-US"/>
        </w:rPr>
        <w:lastRenderedPageBreak/>
        <w:drawing>
          <wp:inline distT="0" distB="0" distL="0" distR="0" wp14:anchorId="00959174" wp14:editId="5ECEA000">
            <wp:extent cx="5396230" cy="992505"/>
            <wp:effectExtent l="0" t="0" r="0" b="0"/>
            <wp:docPr id="2127286591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6591" name="Picture 1" descr="A close-up of a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8CF8" w14:textId="77777777" w:rsidR="00A42F81" w:rsidRDefault="00A42F81" w:rsidP="00A42F81">
      <w:pPr>
        <w:tabs>
          <w:tab w:val="left" w:pos="-1440"/>
          <w:tab w:val="left" w:pos="-720"/>
        </w:tabs>
        <w:spacing w:after="120" w:line="276" w:lineRule="auto"/>
        <w:jc w:val="both"/>
        <w:rPr>
          <w:lang w:val="en-US"/>
        </w:rPr>
      </w:pPr>
    </w:p>
    <w:p w14:paraId="79046373" w14:textId="6EAD6490" w:rsidR="00A42F81" w:rsidRPr="00A42F81" w:rsidRDefault="00A42F81" w:rsidP="00A42F81">
      <w:pPr>
        <w:tabs>
          <w:tab w:val="left" w:pos="-1440"/>
          <w:tab w:val="left" w:pos="-720"/>
        </w:tabs>
        <w:spacing w:after="120" w:line="276" w:lineRule="auto"/>
        <w:jc w:val="both"/>
        <w:rPr>
          <w:lang w:val="en-US"/>
        </w:rPr>
      </w:pPr>
      <w:r w:rsidRPr="00A42F81">
        <w:rPr>
          <w:lang w:val="en-US"/>
        </w:rPr>
        <w:t xml:space="preserve">Now, as our server is promoted to Domain Controller, it </w:t>
      </w:r>
      <w:r w:rsidR="00AD2DFC" w:rsidRPr="00A42F81">
        <w:rPr>
          <w:lang w:val="en-US"/>
        </w:rPr>
        <w:t>has also become</w:t>
      </w:r>
      <w:r w:rsidRPr="00A42F81">
        <w:rPr>
          <w:lang w:val="en-US"/>
        </w:rPr>
        <w:t xml:space="preserve"> a DNS server. </w:t>
      </w:r>
      <w:r w:rsidR="00AD2DFC" w:rsidRPr="00A42F81">
        <w:rPr>
          <w:lang w:val="en-US"/>
        </w:rPr>
        <w:t>For</w:t>
      </w:r>
      <w:r w:rsidRPr="00A42F81">
        <w:rPr>
          <w:lang w:val="en-US"/>
        </w:rPr>
        <w:t xml:space="preserve"> future domain client computers to be able to successfully resolve names within the domain and on the Internet, we’ll configure the settings of the DNS service on KING:</w:t>
      </w:r>
    </w:p>
    <w:p w14:paraId="56C5E0F7" w14:textId="2A44A8D2" w:rsidR="00DC3415" w:rsidRPr="00DC3415" w:rsidRDefault="00DC3415" w:rsidP="00DC3415">
      <w:pPr>
        <w:tabs>
          <w:tab w:val="left" w:pos="-1440"/>
          <w:tab w:val="left" w:pos="-720"/>
        </w:tabs>
        <w:spacing w:after="1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0D3C29" wp14:editId="5C406B20">
            <wp:extent cx="3695700" cy="3152775"/>
            <wp:effectExtent l="0" t="0" r="0" b="9525"/>
            <wp:docPr id="121824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4254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D36F" w14:textId="77777777" w:rsidR="00DC3415" w:rsidRPr="000C3689" w:rsidRDefault="00DC3415" w:rsidP="00A42F81">
      <w:pPr>
        <w:pStyle w:val="ListParagraph"/>
        <w:tabs>
          <w:tab w:val="left" w:pos="-1440"/>
          <w:tab w:val="left" w:pos="-720"/>
        </w:tabs>
        <w:spacing w:after="120" w:line="276" w:lineRule="auto"/>
        <w:ind w:left="360"/>
        <w:jc w:val="both"/>
        <w:rPr>
          <w:lang w:val="en-US"/>
        </w:rPr>
      </w:pPr>
    </w:p>
    <w:p w14:paraId="0CDDE286" w14:textId="77777777" w:rsidR="00A42F81" w:rsidRDefault="00A42F81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412D0D">
        <w:rPr>
          <w:lang w:val="en-US"/>
        </w:rPr>
        <w:t xml:space="preserve">Ensure that the DNS server address </w:t>
      </w:r>
      <w:r>
        <w:rPr>
          <w:lang w:val="en-US"/>
        </w:rPr>
        <w:t xml:space="preserve">on KINGs network adapter refers to the DNS service on KING itself, thus </w:t>
      </w:r>
      <w:r w:rsidRPr="00412D0D">
        <w:rPr>
          <w:lang w:val="en-US"/>
        </w:rPr>
        <w:t xml:space="preserve">127.0.0.1. </w:t>
      </w:r>
    </w:p>
    <w:p w14:paraId="686DDB36" w14:textId="105DC168" w:rsidR="00797492" w:rsidRPr="00293FF2" w:rsidRDefault="00797492" w:rsidP="00797492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gramStart"/>
      <w:r w:rsidRPr="00293FF2">
        <w:rPr>
          <w:color w:val="FF0000"/>
          <w:lang w:val="en-US"/>
        </w:rPr>
        <w:t>Took</w:t>
      </w:r>
      <w:proofErr w:type="gramEnd"/>
      <w:r w:rsidRPr="00293FF2">
        <w:rPr>
          <w:color w:val="FF0000"/>
          <w:lang w:val="en-US"/>
        </w:rPr>
        <w:t xml:space="preserve"> me some effort to understand the question.</w:t>
      </w:r>
    </w:p>
    <w:p w14:paraId="3652AEE7" w14:textId="0BF8F770" w:rsidR="00797492" w:rsidRPr="00293FF2" w:rsidRDefault="00797492" w:rsidP="00797492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gramStart"/>
      <w:r w:rsidRPr="00293FF2">
        <w:rPr>
          <w:color w:val="FF0000"/>
          <w:lang w:val="en-US"/>
        </w:rPr>
        <w:t>Here it</w:t>
      </w:r>
      <w:proofErr w:type="gramEnd"/>
      <w:r w:rsidRPr="00293FF2">
        <w:rPr>
          <w:color w:val="FF0000"/>
          <w:lang w:val="en-US"/>
        </w:rPr>
        <w:t xml:space="preserve"> is correct:</w:t>
      </w:r>
    </w:p>
    <w:p w14:paraId="69393FA1" w14:textId="77777777" w:rsidR="00797492" w:rsidRDefault="00797492">
      <w:pPr>
        <w:rPr>
          <w:lang w:val="en-US"/>
        </w:rPr>
      </w:pPr>
      <w:r>
        <w:rPr>
          <w:lang w:val="en-US"/>
        </w:rPr>
        <w:br w:type="page"/>
      </w:r>
    </w:p>
    <w:p w14:paraId="307B79B6" w14:textId="1492FE2A" w:rsidR="00797492" w:rsidRPr="00797492" w:rsidRDefault="00797492" w:rsidP="00797492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797492">
        <w:rPr>
          <w:lang w:val="en-US"/>
        </w:rPr>
        <w:lastRenderedPageBreak/>
        <w:drawing>
          <wp:inline distT="0" distB="0" distL="0" distR="0" wp14:anchorId="662D54FE" wp14:editId="2028113F">
            <wp:extent cx="5396230" cy="3049270"/>
            <wp:effectExtent l="0" t="0" r="0" b="0"/>
            <wp:docPr id="129585807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8077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E493" w14:textId="77777777" w:rsidR="00293FF2" w:rsidRDefault="00A42F81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First, we’ll check the DNS</w:t>
      </w:r>
      <w:r w:rsidR="00553140">
        <w:rPr>
          <w:lang w:val="en-US"/>
        </w:rPr>
        <w:t xml:space="preserve"> information for the local domain</w:t>
      </w:r>
      <w:r>
        <w:rPr>
          <w:lang w:val="en-US"/>
        </w:rPr>
        <w:t xml:space="preserve">. Go to the ‘DNS’ page for the King server. </w:t>
      </w:r>
      <w:r w:rsidR="00553140">
        <w:rPr>
          <w:lang w:val="en-US"/>
        </w:rPr>
        <w:t>What information can you find here?</w:t>
      </w:r>
    </w:p>
    <w:p w14:paraId="3EEAB01E" w14:textId="68BC2665" w:rsidR="00293FF2" w:rsidRPr="00293FF2" w:rsidRDefault="00293FF2" w:rsidP="00293FF2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293FF2">
        <w:rPr>
          <w:color w:val="FF0000"/>
          <w:lang w:val="en-US"/>
        </w:rPr>
        <w:t>I can get various A (or just plain resolution) of domain names records</w:t>
      </w:r>
    </w:p>
    <w:p w14:paraId="1BFF781D" w14:textId="452455FE" w:rsidR="00293FF2" w:rsidRPr="00293FF2" w:rsidRDefault="00293FF2" w:rsidP="00293FF2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293FF2">
        <w:rPr>
          <w:lang w:val="en-US"/>
        </w:rPr>
        <w:drawing>
          <wp:inline distT="0" distB="0" distL="0" distR="0" wp14:anchorId="1E03D814" wp14:editId="7E5048CC">
            <wp:extent cx="5396230" cy="3237865"/>
            <wp:effectExtent l="0" t="0" r="0" b="635"/>
            <wp:docPr id="120323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420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0577" w14:textId="1EC30158" w:rsidR="00A42F81" w:rsidRDefault="00A42F81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You may get a warning that the remote </w:t>
      </w:r>
      <w:r w:rsidR="00156A80">
        <w:rPr>
          <w:lang w:val="en-US"/>
        </w:rPr>
        <w:t>PowerShell</w:t>
      </w:r>
      <w:r>
        <w:rPr>
          <w:lang w:val="en-US"/>
        </w:rPr>
        <w:t xml:space="preserve"> DNS tools are not yet installed, if </w:t>
      </w:r>
      <w:r w:rsidR="00A31144">
        <w:rPr>
          <w:lang w:val="en-US"/>
        </w:rPr>
        <w:t>so,</w:t>
      </w:r>
      <w:r>
        <w:rPr>
          <w:lang w:val="en-US"/>
        </w:rPr>
        <w:t xml:space="preserve"> just let WAC install them for you. </w:t>
      </w:r>
    </w:p>
    <w:p w14:paraId="0CD10DBE" w14:textId="10042E6C" w:rsidR="00A42F81" w:rsidRDefault="00A31144" w:rsidP="00A42F81">
      <w:pPr>
        <w:pStyle w:val="ListParagraph"/>
        <w:numPr>
          <w:ilvl w:val="0"/>
          <w:numId w:val="56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D</w:t>
      </w:r>
      <w:r w:rsidR="00A42F81" w:rsidRPr="006E4126">
        <w:rPr>
          <w:lang w:val="en-US"/>
        </w:rPr>
        <w:t xml:space="preserve">evice names outside our AD range (e.g. on the </w:t>
      </w:r>
      <w:r w:rsidR="00003809">
        <w:rPr>
          <w:lang w:val="en-US"/>
        </w:rPr>
        <w:t>I</w:t>
      </w:r>
      <w:r w:rsidR="00A42F81" w:rsidRPr="006E4126">
        <w:rPr>
          <w:lang w:val="en-US"/>
        </w:rPr>
        <w:t>nternet) are not immediately known by our own DNS</w:t>
      </w:r>
      <w:r w:rsidR="00003809">
        <w:rPr>
          <w:lang w:val="en-US"/>
        </w:rPr>
        <w:t>.</w:t>
      </w:r>
      <w:r w:rsidR="00A42F81" w:rsidRPr="006E4126">
        <w:rPr>
          <w:lang w:val="en-US"/>
        </w:rPr>
        <w:t xml:space="preserve"> To resolve these </w:t>
      </w:r>
      <w:r w:rsidR="00003809">
        <w:rPr>
          <w:lang w:val="en-US"/>
        </w:rPr>
        <w:t>‘</w:t>
      </w:r>
      <w:r w:rsidR="00A42F81" w:rsidRPr="006E4126">
        <w:rPr>
          <w:lang w:val="en-US"/>
        </w:rPr>
        <w:t>outside</w:t>
      </w:r>
      <w:r w:rsidR="00003809">
        <w:rPr>
          <w:lang w:val="en-US"/>
        </w:rPr>
        <w:t>’</w:t>
      </w:r>
      <w:r w:rsidR="00A42F81" w:rsidRPr="006E4126">
        <w:rPr>
          <w:lang w:val="en-US"/>
        </w:rPr>
        <w:t xml:space="preserve"> names, requests should be forwarded to </w:t>
      </w:r>
      <w:proofErr w:type="spellStart"/>
      <w:r w:rsidR="00A42F81" w:rsidRPr="006E4126">
        <w:rPr>
          <w:lang w:val="en-US"/>
        </w:rPr>
        <w:t>pf</w:t>
      </w:r>
      <w:r w:rsidR="00003809">
        <w:rPr>
          <w:lang w:val="en-US"/>
        </w:rPr>
        <w:t>S</w:t>
      </w:r>
      <w:r w:rsidR="00A42F81" w:rsidRPr="006E4126">
        <w:rPr>
          <w:lang w:val="en-US"/>
        </w:rPr>
        <w:t>ense</w:t>
      </w:r>
      <w:proofErr w:type="spellEnd"/>
      <w:r w:rsidR="00003809">
        <w:rPr>
          <w:lang w:val="en-US"/>
        </w:rPr>
        <w:t>.</w:t>
      </w:r>
      <w:r w:rsidR="00A42F81" w:rsidRPr="006E4126">
        <w:rPr>
          <w:lang w:val="en-US"/>
        </w:rPr>
        <w:t xml:space="preserve"> Unfortunately, </w:t>
      </w:r>
      <w:r w:rsidR="00003809">
        <w:rPr>
          <w:lang w:val="en-US"/>
        </w:rPr>
        <w:t>t</w:t>
      </w:r>
      <w:r w:rsidR="00A42F81" w:rsidRPr="006E4126">
        <w:rPr>
          <w:lang w:val="en-US"/>
        </w:rPr>
        <w:t xml:space="preserve">he DNS plugin for WAC cannot (yet) tell what </w:t>
      </w:r>
      <w:r>
        <w:rPr>
          <w:lang w:val="en-US"/>
        </w:rPr>
        <w:t>‘</w:t>
      </w:r>
      <w:r w:rsidR="00A42F81" w:rsidRPr="006E4126">
        <w:rPr>
          <w:lang w:val="en-US"/>
        </w:rPr>
        <w:t xml:space="preserve">DNS </w:t>
      </w:r>
      <w:r w:rsidRPr="006E4126">
        <w:rPr>
          <w:lang w:val="en-US"/>
        </w:rPr>
        <w:t>forwarder</w:t>
      </w:r>
      <w:r>
        <w:rPr>
          <w:lang w:val="en-US"/>
        </w:rPr>
        <w:t>’</w:t>
      </w:r>
      <w:r w:rsidRPr="006E4126">
        <w:rPr>
          <w:lang w:val="en-US"/>
        </w:rPr>
        <w:t xml:space="preserve"> our</w:t>
      </w:r>
      <w:r w:rsidR="00A42F81" w:rsidRPr="006E4126">
        <w:rPr>
          <w:lang w:val="en-US"/>
        </w:rPr>
        <w:t xml:space="preserve"> AD DNS </w:t>
      </w:r>
      <w:r>
        <w:rPr>
          <w:lang w:val="en-US"/>
        </w:rPr>
        <w:t>is using</w:t>
      </w:r>
      <w:r w:rsidR="00A42F81" w:rsidRPr="006E4126">
        <w:rPr>
          <w:lang w:val="en-US"/>
        </w:rPr>
        <w:t>.</w:t>
      </w:r>
      <w:r w:rsidR="00003809">
        <w:rPr>
          <w:lang w:val="en-US"/>
        </w:rPr>
        <w:t xml:space="preserve"> </w:t>
      </w:r>
      <w:r w:rsidR="00A42F81" w:rsidRPr="006E4126">
        <w:rPr>
          <w:lang w:val="en-US"/>
        </w:rPr>
        <w:t xml:space="preserve">Use </w:t>
      </w:r>
      <w:r w:rsidR="00003809">
        <w:rPr>
          <w:lang w:val="en-US"/>
        </w:rPr>
        <w:t>the</w:t>
      </w:r>
      <w:r w:rsidR="00A42F81" w:rsidRPr="006E4126">
        <w:rPr>
          <w:lang w:val="en-US"/>
        </w:rPr>
        <w:t xml:space="preserve"> </w:t>
      </w:r>
      <w:r w:rsidR="00003809" w:rsidRPr="006E4126">
        <w:rPr>
          <w:lang w:val="en-US"/>
        </w:rPr>
        <w:t>PowerShell</w:t>
      </w:r>
      <w:r w:rsidR="00A42F81" w:rsidRPr="006E4126">
        <w:rPr>
          <w:lang w:val="en-US"/>
        </w:rPr>
        <w:t xml:space="preserve"> </w:t>
      </w:r>
      <w:r w:rsidR="00A42F81" w:rsidRPr="006E4126">
        <w:rPr>
          <w:lang w:val="en-US"/>
        </w:rPr>
        <w:lastRenderedPageBreak/>
        <w:t>page</w:t>
      </w:r>
      <w:r w:rsidR="00003809">
        <w:rPr>
          <w:lang w:val="en-US"/>
        </w:rPr>
        <w:t xml:space="preserve"> (or remote PowerShell</w:t>
      </w:r>
      <w:r w:rsidR="00A42F81" w:rsidRPr="006E4126">
        <w:rPr>
          <w:lang w:val="en-US"/>
        </w:rPr>
        <w:t xml:space="preserve"> to </w:t>
      </w:r>
      <w:r w:rsidR="00553140">
        <w:rPr>
          <w:lang w:val="en-US"/>
        </w:rPr>
        <w:t>the server</w:t>
      </w:r>
      <w:r w:rsidR="00003809">
        <w:rPr>
          <w:lang w:val="en-US"/>
        </w:rPr>
        <w:t>)</w:t>
      </w:r>
      <w:r w:rsidR="00553140">
        <w:rPr>
          <w:lang w:val="en-US"/>
        </w:rPr>
        <w:t xml:space="preserve"> to </w:t>
      </w:r>
      <w:r w:rsidR="00A42F81" w:rsidRPr="006E4126">
        <w:rPr>
          <w:lang w:val="en-US"/>
        </w:rPr>
        <w:t>run the cmdlet ‘Get-</w:t>
      </w:r>
      <w:proofErr w:type="spellStart"/>
      <w:r w:rsidR="00A42F81" w:rsidRPr="006E4126">
        <w:rPr>
          <w:lang w:val="en-US"/>
        </w:rPr>
        <w:t>DnsServerForwarder</w:t>
      </w:r>
      <w:proofErr w:type="spellEnd"/>
      <w:r w:rsidR="00A42F81" w:rsidRPr="006E4126">
        <w:rPr>
          <w:lang w:val="en-US"/>
        </w:rPr>
        <w:t xml:space="preserve">’ </w:t>
      </w:r>
      <w:r w:rsidR="00A42F81">
        <w:rPr>
          <w:lang w:val="en-US"/>
        </w:rPr>
        <w:t>and</w:t>
      </w:r>
      <w:r w:rsidR="00A42F81" w:rsidRPr="006E4126">
        <w:rPr>
          <w:lang w:val="en-US"/>
        </w:rPr>
        <w:t xml:space="preserve"> </w:t>
      </w:r>
      <w:r w:rsidR="00A42F81">
        <w:rPr>
          <w:lang w:val="en-US"/>
        </w:rPr>
        <w:t>check</w:t>
      </w:r>
      <w:r w:rsidR="00A42F81" w:rsidRPr="006E4126">
        <w:rPr>
          <w:lang w:val="en-US"/>
        </w:rPr>
        <w:t xml:space="preserve"> that DNS requests are only forwarded to </w:t>
      </w:r>
      <w:proofErr w:type="spellStart"/>
      <w:r w:rsidR="00A42F81" w:rsidRPr="006E4126">
        <w:rPr>
          <w:lang w:val="en-US"/>
        </w:rPr>
        <w:t>pfSense</w:t>
      </w:r>
      <w:proofErr w:type="spellEnd"/>
      <w:r w:rsidR="00A42F81" w:rsidRPr="006E4126">
        <w:rPr>
          <w:lang w:val="en-US"/>
        </w:rPr>
        <w:t>.</w:t>
      </w:r>
      <w:r w:rsidR="00A42F81">
        <w:rPr>
          <w:lang w:val="en-US"/>
        </w:rPr>
        <w:t xml:space="preserve"> If this is not the case, use </w:t>
      </w:r>
      <w:r w:rsidR="00322512">
        <w:rPr>
          <w:lang w:val="en-US"/>
        </w:rPr>
        <w:t>PowerShell</w:t>
      </w:r>
      <w:r w:rsidR="00A42F81">
        <w:rPr>
          <w:lang w:val="en-US"/>
        </w:rPr>
        <w:t xml:space="preserve"> or Server Manager to correct this setting.</w:t>
      </w:r>
    </w:p>
    <w:p w14:paraId="528640FD" w14:textId="01B56E3A" w:rsidR="00325779" w:rsidRPr="00325779" w:rsidRDefault="00325779" w:rsidP="00325779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325779">
        <w:rPr>
          <w:lang w:val="en-US"/>
        </w:rPr>
        <w:drawing>
          <wp:inline distT="0" distB="0" distL="0" distR="0" wp14:anchorId="28525082" wp14:editId="4C0314D5">
            <wp:extent cx="3896269" cy="1848108"/>
            <wp:effectExtent l="0" t="0" r="9525" b="0"/>
            <wp:docPr id="19289219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1925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BCC" w14:textId="77777777" w:rsidR="00EB30E2" w:rsidRPr="008E25A0" w:rsidRDefault="00EB30E2" w:rsidP="00EB30E2">
      <w:pPr>
        <w:tabs>
          <w:tab w:val="left" w:pos="-1440"/>
          <w:tab w:val="left" w:pos="-720"/>
        </w:tabs>
        <w:spacing w:after="120" w:line="264" w:lineRule="auto"/>
        <w:jc w:val="both"/>
      </w:pPr>
    </w:p>
    <w:p w14:paraId="14A7A697" w14:textId="7933EBF8" w:rsidR="00FE2C88" w:rsidRDefault="00553140" w:rsidP="00357524">
      <w:pPr>
        <w:pStyle w:val="Heading2"/>
        <w:numPr>
          <w:ilvl w:val="0"/>
          <w:numId w:val="0"/>
        </w:numPr>
        <w:ind w:left="567" w:hanging="567"/>
        <w:rPr>
          <w:lang w:val="en-US"/>
        </w:rPr>
      </w:pPr>
      <w:r>
        <w:rPr>
          <w:lang w:val="en-US"/>
        </w:rPr>
        <w:t>Joining the</w:t>
      </w:r>
      <w:r w:rsidR="00FE2C88">
        <w:rPr>
          <w:lang w:val="en-US"/>
        </w:rPr>
        <w:t xml:space="preserve"> Windows 1</w:t>
      </w:r>
      <w:r w:rsidR="00BB44D7">
        <w:rPr>
          <w:lang w:val="en-US"/>
        </w:rPr>
        <w:t>1</w:t>
      </w:r>
      <w:r w:rsidR="00FE2C88">
        <w:rPr>
          <w:lang w:val="en-US"/>
        </w:rPr>
        <w:t xml:space="preserve"> client</w:t>
      </w:r>
      <w:r>
        <w:rPr>
          <w:lang w:val="en-US"/>
        </w:rPr>
        <w:t xml:space="preserve"> to the domain</w:t>
      </w:r>
    </w:p>
    <w:p w14:paraId="14EFB743" w14:textId="45DC358D" w:rsidR="00553140" w:rsidRPr="0027082D" w:rsidRDefault="00553140" w:rsidP="00553140">
      <w:pPr>
        <w:tabs>
          <w:tab w:val="left" w:pos="-1440"/>
          <w:tab w:val="left" w:pos="-720"/>
        </w:tabs>
        <w:ind w:left="357" w:hanging="357"/>
        <w:jc w:val="both"/>
        <w:rPr>
          <w:lang w:val="en-US"/>
        </w:rPr>
      </w:pPr>
      <w:r w:rsidRPr="0027082D">
        <w:rPr>
          <w:lang w:val="en-US"/>
        </w:rPr>
        <w:t>We will now join our Windows 1</w:t>
      </w:r>
      <w:r>
        <w:rPr>
          <w:lang w:val="en-US"/>
        </w:rPr>
        <w:t>1</w:t>
      </w:r>
      <w:r w:rsidRPr="0027082D">
        <w:rPr>
          <w:lang w:val="en-US"/>
        </w:rPr>
        <w:t xml:space="preserve"> client to the COMPANY-&lt;FIRSTNAME&gt; domain</w:t>
      </w:r>
      <w:r>
        <w:rPr>
          <w:lang w:val="en-US"/>
        </w:rPr>
        <w:t>:</w:t>
      </w:r>
    </w:p>
    <w:p w14:paraId="3469C7B0" w14:textId="77777777" w:rsidR="0042008B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243A1F">
        <w:rPr>
          <w:lang w:val="en-US"/>
        </w:rPr>
        <w:t>Check if you can resolve ‘</w:t>
      </w:r>
      <w:proofErr w:type="spellStart"/>
      <w:proofErr w:type="gramStart"/>
      <w:r w:rsidRPr="00243A1F">
        <w:rPr>
          <w:lang w:val="en-US"/>
        </w:rPr>
        <w:t>king</w:t>
      </w:r>
      <w:r>
        <w:rPr>
          <w:lang w:val="en-US"/>
        </w:rPr>
        <w:t>.COMPANY</w:t>
      </w:r>
      <w:proofErr w:type="spellEnd"/>
      <w:proofErr w:type="gramEnd"/>
      <w:r>
        <w:rPr>
          <w:lang w:val="en-US"/>
        </w:rPr>
        <w:t>-&lt;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&gt;.serverlabs.be</w:t>
      </w:r>
      <w:r w:rsidRPr="00243A1F">
        <w:rPr>
          <w:lang w:val="en-US"/>
        </w:rPr>
        <w:t>’</w:t>
      </w:r>
      <w:r>
        <w:rPr>
          <w:lang w:val="en-US"/>
        </w:rPr>
        <w:t xml:space="preserve"> and ‘COMPANY-&lt;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&gt;.serverlabs.be’ on the core server using </w:t>
      </w:r>
      <w:proofErr w:type="spellStart"/>
      <w:r>
        <w:rPr>
          <w:lang w:val="en-US"/>
        </w:rPr>
        <w:t>nslookup</w:t>
      </w:r>
      <w:proofErr w:type="spellEnd"/>
      <w:r>
        <w:rPr>
          <w:lang w:val="en-US"/>
        </w:rPr>
        <w:t>. Why will this not work?</w:t>
      </w:r>
    </w:p>
    <w:p w14:paraId="17BC452A" w14:textId="2CB618F4" w:rsidR="001D7D91" w:rsidRDefault="0042008B" w:rsidP="001D7D91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lang w:val="en-US"/>
        </w:rPr>
      </w:pPr>
      <w:r w:rsidRPr="0042008B">
        <w:rPr>
          <w:lang w:val="en-US"/>
        </w:rPr>
        <w:drawing>
          <wp:inline distT="0" distB="0" distL="0" distR="0" wp14:anchorId="3D625495" wp14:editId="0D67F495">
            <wp:extent cx="5396230" cy="2301875"/>
            <wp:effectExtent l="0" t="0" r="0" b="3175"/>
            <wp:docPr id="17763951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9515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409" w14:textId="6F439340" w:rsidR="001D7D91" w:rsidRDefault="001D7D91" w:rsidP="001D7D91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color w:val="FF0000"/>
          <w:lang w:val="en-US"/>
        </w:rPr>
      </w:pPr>
      <w:r w:rsidRPr="00290BB6">
        <w:rPr>
          <w:color w:val="FF0000"/>
          <w:lang w:val="en-US"/>
        </w:rPr>
        <w:t xml:space="preserve">But my core can resolve the </w:t>
      </w:r>
      <w:proofErr w:type="gramStart"/>
      <w:r w:rsidRPr="00290BB6">
        <w:rPr>
          <w:color w:val="FF0000"/>
          <w:lang w:val="en-US"/>
        </w:rPr>
        <w:t>names</w:t>
      </w:r>
      <w:proofErr w:type="gramEnd"/>
      <w:r w:rsidRPr="00290BB6">
        <w:rPr>
          <w:color w:val="FF0000"/>
          <w:lang w:val="en-US"/>
        </w:rPr>
        <w:t xml:space="preserve"> and everything is good.</w:t>
      </w:r>
    </w:p>
    <w:p w14:paraId="46CD314F" w14:textId="77777777" w:rsidR="00A42852" w:rsidRDefault="00A42852" w:rsidP="001D7D91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color w:val="FF0000"/>
          <w:lang w:val="en-US"/>
        </w:rPr>
      </w:pPr>
    </w:p>
    <w:p w14:paraId="47615181" w14:textId="1ABC4DEC" w:rsidR="00A42852" w:rsidRPr="00A42852" w:rsidRDefault="00A42852" w:rsidP="00A42852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color w:val="FF0000"/>
          <w:lang w:val="en-US"/>
        </w:rPr>
      </w:pPr>
      <w:r w:rsidRPr="00A42852">
        <w:rPr>
          <w:color w:val="FF0000"/>
          <w:lang w:val="en-US"/>
        </w:rPr>
        <w:drawing>
          <wp:inline distT="0" distB="0" distL="0" distR="0" wp14:anchorId="23EB0286" wp14:editId="1D98AB13">
            <wp:extent cx="5396230" cy="1498600"/>
            <wp:effectExtent l="0" t="0" r="0" b="6350"/>
            <wp:docPr id="125190259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2592" name="Picture 1" descr="A computer screen shot of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8AF2" w14:textId="56527299" w:rsidR="00A42852" w:rsidRDefault="00A42852" w:rsidP="001D7D91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However on </w:t>
      </w:r>
      <w:proofErr w:type="gramStart"/>
      <w:r>
        <w:rPr>
          <w:color w:val="FF0000"/>
          <w:lang w:val="en-US"/>
        </w:rPr>
        <w:t>the Windows</w:t>
      </w:r>
      <w:proofErr w:type="gramEnd"/>
      <w:r>
        <w:rPr>
          <w:color w:val="FF0000"/>
          <w:lang w:val="en-US"/>
        </w:rPr>
        <w:t xml:space="preserve"> 11 client these are related to </w:t>
      </w:r>
      <w:proofErr w:type="gramStart"/>
      <w:r>
        <w:rPr>
          <w:color w:val="FF0000"/>
          <w:lang w:val="en-US"/>
        </w:rPr>
        <w:t xml:space="preserve">the  </w:t>
      </w:r>
      <w:proofErr w:type="spellStart"/>
      <w:r>
        <w:rPr>
          <w:color w:val="FF0000"/>
          <w:lang w:val="en-US"/>
        </w:rPr>
        <w:t>pfSense</w:t>
      </w:r>
      <w:proofErr w:type="spellEnd"/>
      <w:proofErr w:type="gramEnd"/>
      <w:r>
        <w:rPr>
          <w:color w:val="FF0000"/>
          <w:lang w:val="en-US"/>
        </w:rPr>
        <w:t xml:space="preserve"> machine.</w:t>
      </w:r>
      <w:r w:rsidR="0038799B">
        <w:rPr>
          <w:color w:val="FF0000"/>
          <w:lang w:val="en-US"/>
        </w:rPr>
        <w:t xml:space="preserve"> This probably happens due to </w:t>
      </w:r>
      <w:proofErr w:type="spellStart"/>
      <w:r w:rsidR="0038799B">
        <w:rPr>
          <w:color w:val="FF0000"/>
          <w:lang w:val="en-US"/>
        </w:rPr>
        <w:t>pfSense</w:t>
      </w:r>
      <w:proofErr w:type="spellEnd"/>
      <w:r w:rsidR="0038799B">
        <w:rPr>
          <w:color w:val="FF0000"/>
          <w:lang w:val="en-US"/>
        </w:rPr>
        <w:t xml:space="preserve"> being the resolver, and not our ADDC.</w:t>
      </w:r>
    </w:p>
    <w:p w14:paraId="7C99AABA" w14:textId="31ACCF27" w:rsidR="0038799B" w:rsidRPr="00290BB6" w:rsidRDefault="0038799B" w:rsidP="001D7D91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color w:val="FF0000"/>
          <w:lang w:val="en-US"/>
        </w:rPr>
      </w:pPr>
      <w:r w:rsidRPr="0038799B">
        <w:rPr>
          <w:color w:val="FF0000"/>
          <w:lang w:val="en-US"/>
        </w:rPr>
        <w:lastRenderedPageBreak/>
        <w:drawing>
          <wp:inline distT="0" distB="0" distL="0" distR="0" wp14:anchorId="4D93E814" wp14:editId="65C6B02D">
            <wp:extent cx="4039164" cy="476316"/>
            <wp:effectExtent l="0" t="0" r="0" b="0"/>
            <wp:docPr id="2098870022" name="Picture 1" descr="A white background with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70022" name="Picture 1" descr="A white background with black arrow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4EB" w14:textId="44C4B7A0" w:rsidR="00553140" w:rsidRDefault="00553140" w:rsidP="0042008B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lang w:val="en-US"/>
        </w:rPr>
      </w:pPr>
      <w:r>
        <w:rPr>
          <w:lang w:val="en-US"/>
        </w:rPr>
        <w:t xml:space="preserve">Hint: have a look at the network settings you previously configured </w:t>
      </w:r>
      <w:r w:rsidR="00AF1C48">
        <w:rPr>
          <w:lang w:val="en-US"/>
        </w:rPr>
        <w:t xml:space="preserve">for </w:t>
      </w:r>
      <w:r w:rsidR="00606702">
        <w:rPr>
          <w:lang w:val="en-US"/>
        </w:rPr>
        <w:t>the Windows client</w:t>
      </w:r>
      <w:r>
        <w:rPr>
          <w:lang w:val="en-US"/>
        </w:rPr>
        <w:t>.</w:t>
      </w:r>
    </w:p>
    <w:p w14:paraId="7018EE83" w14:textId="1E47153B" w:rsidR="00553140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To solve this</w:t>
      </w:r>
      <w:r w:rsidRPr="00957D27">
        <w:rPr>
          <w:lang w:val="en-US"/>
        </w:rPr>
        <w:t xml:space="preserve">, </w:t>
      </w:r>
      <w:r>
        <w:rPr>
          <w:lang w:val="en-US"/>
        </w:rPr>
        <w:t>change</w:t>
      </w:r>
      <w:r w:rsidRPr="00957D27">
        <w:rPr>
          <w:lang w:val="en-US"/>
        </w:rPr>
        <w:t xml:space="preserve"> the DNS server </w:t>
      </w:r>
      <w:r>
        <w:rPr>
          <w:lang w:val="en-US"/>
        </w:rPr>
        <w:t xml:space="preserve">in your Windows 11 network settings of Ethernet0 to the IP address of the DC (192.168.11.50). (Alternatively, as in a production site, you could configure the DHCP settings of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to communicate this over DHCP.)</w:t>
      </w:r>
      <w:r w:rsidR="004C0FBA">
        <w:rPr>
          <w:lang w:val="en-US"/>
        </w:rPr>
        <w:t xml:space="preserve">. Does </w:t>
      </w:r>
      <w:proofErr w:type="spellStart"/>
      <w:r w:rsidR="004C0FBA">
        <w:rPr>
          <w:lang w:val="en-US"/>
        </w:rPr>
        <w:t>nslookup</w:t>
      </w:r>
      <w:proofErr w:type="spellEnd"/>
      <w:r w:rsidR="004C0FBA">
        <w:rPr>
          <w:lang w:val="en-US"/>
        </w:rPr>
        <w:t xml:space="preserve"> work now?</w:t>
      </w:r>
    </w:p>
    <w:p w14:paraId="50E0BB3A" w14:textId="67102643" w:rsidR="00614310" w:rsidRDefault="00614310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gramStart"/>
      <w:r w:rsidRPr="0074168C">
        <w:rPr>
          <w:color w:val="FF0000"/>
          <w:lang w:val="en-US"/>
        </w:rPr>
        <w:t>Yes</w:t>
      </w:r>
      <w:proofErr w:type="gramEnd"/>
      <w:r w:rsidRPr="0074168C">
        <w:rPr>
          <w:color w:val="FF0000"/>
          <w:lang w:val="en-US"/>
        </w:rPr>
        <w:t xml:space="preserve"> it does</w:t>
      </w:r>
    </w:p>
    <w:p w14:paraId="0078CBA3" w14:textId="583D35BC" w:rsidR="00E11AB0" w:rsidRPr="0074168C" w:rsidRDefault="00E11AB0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3F434231" wp14:editId="6C0FADAF">
            <wp:extent cx="3790950" cy="666750"/>
            <wp:effectExtent l="0" t="0" r="0" b="0"/>
            <wp:docPr id="1995183278" name="Picture 1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83278" name="Picture 1" descr="A white background with black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F8D0" w14:textId="22F378A8" w:rsidR="00614310" w:rsidRDefault="00614310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1687D86" wp14:editId="214038E9">
            <wp:extent cx="5396230" cy="2484120"/>
            <wp:effectExtent l="0" t="0" r="0" b="0"/>
            <wp:docPr id="1263521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1380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E75" w14:textId="1644C4E6" w:rsidR="00A50D76" w:rsidRDefault="00A50D76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6D2036">
        <w:rPr>
          <w:color w:val="FF0000"/>
          <w:lang w:val="en-US"/>
        </w:rPr>
        <w:t xml:space="preserve">To do with DHCP server, go to </w:t>
      </w:r>
      <w:proofErr w:type="gramStart"/>
      <w:r w:rsidRPr="006D2036">
        <w:rPr>
          <w:b/>
          <w:bCs/>
          <w:color w:val="FF0000"/>
          <w:lang w:val="en-US"/>
        </w:rPr>
        <w:t>http://192.168.11.254 ,</w:t>
      </w:r>
      <w:proofErr w:type="gramEnd"/>
      <w:r w:rsidRPr="006D2036">
        <w:rPr>
          <w:b/>
          <w:bCs/>
          <w:color w:val="FF0000"/>
          <w:lang w:val="en-US"/>
        </w:rPr>
        <w:t xml:space="preserve"> Services &gt; DHCP Server</w:t>
      </w:r>
    </w:p>
    <w:p w14:paraId="7991F893" w14:textId="05FB02DE" w:rsidR="00A50D76" w:rsidRDefault="00D30123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D30123">
        <w:rPr>
          <w:lang w:val="en-US"/>
        </w:rPr>
        <w:drawing>
          <wp:inline distT="0" distB="0" distL="0" distR="0" wp14:anchorId="09A9A278" wp14:editId="63443EA0">
            <wp:extent cx="5396230" cy="1667510"/>
            <wp:effectExtent l="0" t="0" r="0" b="8890"/>
            <wp:docPr id="175042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2813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8449" w14:textId="18FFDD12" w:rsidR="00462886" w:rsidRDefault="00462886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462886">
        <w:rPr>
          <w:lang w:val="en-US"/>
        </w:rPr>
        <w:lastRenderedPageBreak/>
        <w:drawing>
          <wp:inline distT="0" distB="0" distL="0" distR="0" wp14:anchorId="2AD0BA08" wp14:editId="0B973BB0">
            <wp:extent cx="4210638" cy="1286054"/>
            <wp:effectExtent l="0" t="0" r="0" b="0"/>
            <wp:docPr id="74403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311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022" w14:textId="565F1D1D" w:rsidR="00D8083C" w:rsidRPr="00614310" w:rsidRDefault="00D8083C" w:rsidP="00614310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D8083C">
        <w:rPr>
          <w:lang w:val="en-US"/>
        </w:rPr>
        <w:drawing>
          <wp:inline distT="0" distB="0" distL="0" distR="0" wp14:anchorId="19ECD274" wp14:editId="39D57CC9">
            <wp:extent cx="5396230" cy="2478405"/>
            <wp:effectExtent l="0" t="0" r="0" b="0"/>
            <wp:docPr id="19134713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1326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6B6" w14:textId="77777777" w:rsidR="00553140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Via the Windows graphical configuration ‘Settings – Accounts – Access work or school’ you can click ‘Connect’ and choose ‘Join this device to a local Active Directory domain’.</w:t>
      </w:r>
    </w:p>
    <w:p w14:paraId="0DAADFF4" w14:textId="79AA2B6B" w:rsidR="00553140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Type the ‘</w:t>
      </w:r>
      <w:r w:rsidR="00AD125B">
        <w:rPr>
          <w:lang w:val="en-US"/>
        </w:rPr>
        <w:t>company</w:t>
      </w:r>
      <w:r>
        <w:rPr>
          <w:lang w:val="en-US"/>
        </w:rPr>
        <w:t>-&lt;</w:t>
      </w:r>
      <w:proofErr w:type="spellStart"/>
      <w:r w:rsidR="00AD125B">
        <w:rPr>
          <w:lang w:val="en-US"/>
        </w:rPr>
        <w:t>firstname</w:t>
      </w:r>
      <w:proofErr w:type="spellEnd"/>
      <w:proofErr w:type="gramStart"/>
      <w:r>
        <w:rPr>
          <w:lang w:val="en-US"/>
        </w:rPr>
        <w:t>&gt;</w:t>
      </w:r>
      <w:r w:rsidR="00AD125B">
        <w:rPr>
          <w:lang w:val="en-US"/>
        </w:rPr>
        <w:t>.serverlabs.be</w:t>
      </w:r>
      <w:proofErr w:type="gramEnd"/>
      <w:r>
        <w:rPr>
          <w:lang w:val="en-US"/>
        </w:rPr>
        <w:t>’ domain name to join</w:t>
      </w:r>
    </w:p>
    <w:p w14:paraId="40758F55" w14:textId="35548D94" w:rsidR="003B5269" w:rsidRDefault="003B5269" w:rsidP="003B5269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C82479" wp14:editId="3A051EF0">
            <wp:extent cx="5396230" cy="2468880"/>
            <wp:effectExtent l="0" t="0" r="0" b="7620"/>
            <wp:docPr id="132070787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7878" name="Picture 1" descr="A screenshot of a computer erro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6C6" w14:textId="67538096" w:rsidR="007F72DF" w:rsidRPr="00035DB2" w:rsidRDefault="007F72DF" w:rsidP="003B5269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proofErr w:type="spellStart"/>
      <w:proofErr w:type="gramStart"/>
      <w:r w:rsidRPr="00035DB2">
        <w:rPr>
          <w:color w:val="FF0000"/>
          <w:lang w:val="en-US"/>
        </w:rPr>
        <w:t>Its</w:t>
      </w:r>
      <w:proofErr w:type="spellEnd"/>
      <w:proofErr w:type="gramEnd"/>
      <w:r w:rsidRPr="00035DB2">
        <w:rPr>
          <w:color w:val="FF0000"/>
          <w:lang w:val="en-US"/>
        </w:rPr>
        <w:t xml:space="preserve"> alright it worked.</w:t>
      </w:r>
    </w:p>
    <w:p w14:paraId="1ABB5B13" w14:textId="0D09638F" w:rsidR="00553140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Provide the credentials for John Doe and add him as ‘standard user’. Let the PC restart.</w:t>
      </w:r>
    </w:p>
    <w:p w14:paraId="713D7C8E" w14:textId="512BF87D" w:rsidR="002B4171" w:rsidRDefault="002B4171" w:rsidP="002B4171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2B4171">
        <w:rPr>
          <w:lang w:val="en-US"/>
        </w:rPr>
        <w:lastRenderedPageBreak/>
        <w:drawing>
          <wp:inline distT="0" distB="0" distL="0" distR="0" wp14:anchorId="1EE8C4A1" wp14:editId="5D05CA98">
            <wp:extent cx="5396230" cy="3377565"/>
            <wp:effectExtent l="0" t="0" r="0" b="0"/>
            <wp:docPr id="29279337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93379" name="Picture 1" descr="A screenshot of a computer err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B453" w14:textId="337E08E5" w:rsidR="0005768F" w:rsidRPr="00B842AD" w:rsidRDefault="002B4171" w:rsidP="002B4171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B842AD">
        <w:rPr>
          <w:color w:val="FF0000"/>
          <w:lang w:val="en-US"/>
        </w:rPr>
        <w:t>In the User Account I just said John Doe, without anything else.</w:t>
      </w:r>
    </w:p>
    <w:p w14:paraId="06A100DA" w14:textId="352A4DDD" w:rsidR="005E2924" w:rsidRDefault="00553140" w:rsidP="00506A8F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Logon as John Doe</w:t>
      </w:r>
      <w:r w:rsidR="00301DB5">
        <w:rPr>
          <w:lang w:val="en-US"/>
        </w:rPr>
        <w:t xml:space="preserve"> on your Windows 11 client</w:t>
      </w:r>
      <w:r w:rsidR="00AB7460">
        <w:rPr>
          <w:lang w:val="en-US"/>
        </w:rPr>
        <w:t xml:space="preserve">. Note that this succeeds </w:t>
      </w:r>
      <w:r w:rsidR="00AD125B">
        <w:rPr>
          <w:lang w:val="en-US"/>
        </w:rPr>
        <w:t>flawlessly</w:t>
      </w:r>
      <w:r w:rsidR="00AB7460">
        <w:rPr>
          <w:lang w:val="en-US"/>
        </w:rPr>
        <w:t xml:space="preserve">, even though </w:t>
      </w:r>
      <w:r w:rsidR="00EC1F13">
        <w:rPr>
          <w:lang w:val="en-US"/>
        </w:rPr>
        <w:t>John Doe</w:t>
      </w:r>
      <w:r w:rsidR="00AB7460">
        <w:rPr>
          <w:lang w:val="en-US"/>
        </w:rPr>
        <w:t xml:space="preserve"> is not known as a local user on the system.</w:t>
      </w:r>
      <w:r w:rsidR="00B62DF0">
        <w:rPr>
          <w:lang w:val="en-US"/>
        </w:rPr>
        <w:t xml:space="preserve"> Open the Local User manager (</w:t>
      </w:r>
      <w:proofErr w:type="spellStart"/>
      <w:r w:rsidR="00B62DF0">
        <w:rPr>
          <w:lang w:val="en-US"/>
        </w:rPr>
        <w:t>lusrmgr.msc</w:t>
      </w:r>
      <w:proofErr w:type="spellEnd"/>
      <w:r w:rsidR="00B62DF0">
        <w:rPr>
          <w:lang w:val="en-US"/>
        </w:rPr>
        <w:t xml:space="preserve">) to verify that John Doe is indeed not known as </w:t>
      </w:r>
      <w:proofErr w:type="gramStart"/>
      <w:r w:rsidR="00B62DF0">
        <w:rPr>
          <w:lang w:val="en-US"/>
        </w:rPr>
        <w:t>local</w:t>
      </w:r>
      <w:proofErr w:type="gramEnd"/>
      <w:r w:rsidR="00B62DF0">
        <w:rPr>
          <w:lang w:val="en-US"/>
        </w:rPr>
        <w:t xml:space="preserve"> user </w:t>
      </w:r>
      <w:r w:rsidR="00AD125B">
        <w:rPr>
          <w:lang w:val="en-US"/>
        </w:rPr>
        <w:t>o</w:t>
      </w:r>
      <w:r w:rsidR="00B62DF0">
        <w:rPr>
          <w:lang w:val="en-US"/>
        </w:rPr>
        <w:t>n the client PC.</w:t>
      </w:r>
    </w:p>
    <w:p w14:paraId="2B7A3987" w14:textId="75E0C2F2" w:rsidR="00F2393B" w:rsidRPr="00F2393B" w:rsidRDefault="00F2393B" w:rsidP="00F2393B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F2393B">
        <w:rPr>
          <w:lang w:val="en-US"/>
        </w:rPr>
        <w:drawing>
          <wp:inline distT="0" distB="0" distL="0" distR="0" wp14:anchorId="4AA3BEA4" wp14:editId="39289249">
            <wp:extent cx="5396230" cy="1769745"/>
            <wp:effectExtent l="0" t="0" r="0" b="1905"/>
            <wp:docPr id="8800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29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123E" w14:textId="77777777" w:rsidR="00553140" w:rsidRDefault="00553140" w:rsidP="00553140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Check that the PC is part of COMPANY-&lt;FIRSTNAME&gt; domain by right-clicking the Windows start button and choosing ‘System’. Or alternatively, via the System Info of the Control Panel via shortcut: Windows key + Break key</w:t>
      </w:r>
    </w:p>
    <w:p w14:paraId="1BCBDF51" w14:textId="274C312C" w:rsidR="007F3A99" w:rsidRPr="007F3A99" w:rsidRDefault="007F3A99" w:rsidP="007F3A99">
      <w:p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 w:rsidRPr="007F3A99">
        <w:rPr>
          <w:lang w:val="en-US"/>
        </w:rPr>
        <w:lastRenderedPageBreak/>
        <w:drawing>
          <wp:inline distT="0" distB="0" distL="0" distR="0" wp14:anchorId="310737A2" wp14:editId="1F69AFB9">
            <wp:extent cx="5396230" cy="3451860"/>
            <wp:effectExtent l="0" t="0" r="0" b="0"/>
            <wp:docPr id="669223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2342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1692" w14:textId="3464D354" w:rsidR="00C83F22" w:rsidRDefault="00570ADA" w:rsidP="005F5576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Note: To login as the original </w:t>
      </w:r>
      <w:r w:rsidRPr="008E6D28">
        <w:rPr>
          <w:u w:val="single"/>
          <w:lang w:val="en-US"/>
        </w:rPr>
        <w:t>local</w:t>
      </w:r>
      <w:r>
        <w:rPr>
          <w:lang w:val="en-US"/>
        </w:rPr>
        <w:t xml:space="preserve"> (</w:t>
      </w:r>
      <w:r w:rsidR="0035752B">
        <w:rPr>
          <w:lang w:val="en-US"/>
        </w:rPr>
        <w:t xml:space="preserve">administrator) user ‘Mickey Mouse’, you have to login as </w:t>
      </w:r>
      <w:r w:rsidR="004A4CFA">
        <w:rPr>
          <w:lang w:val="en-US"/>
        </w:rPr>
        <w:t>“</w:t>
      </w:r>
      <w:r w:rsidR="0035752B">
        <w:rPr>
          <w:lang w:val="en-US"/>
        </w:rPr>
        <w:t>&lt;PC-N</w:t>
      </w:r>
      <w:r w:rsidR="004A4CFA">
        <w:rPr>
          <w:lang w:val="en-US"/>
        </w:rPr>
        <w:t>AME&gt;\Mickey Mouse”</w:t>
      </w:r>
      <w:r w:rsidR="005F5576">
        <w:rPr>
          <w:lang w:val="en-US"/>
        </w:rPr>
        <w:t xml:space="preserve"> </w:t>
      </w:r>
      <w:r w:rsidR="004A4CFA">
        <w:rPr>
          <w:lang w:val="en-US"/>
        </w:rPr>
        <w:t>or even easier as “</w:t>
      </w:r>
      <w:r w:rsidR="004A4CFA" w:rsidRPr="008E6D28">
        <w:rPr>
          <w:b/>
          <w:bCs/>
          <w:u w:val="single"/>
          <w:lang w:val="en-US"/>
        </w:rPr>
        <w:t>.\</w:t>
      </w:r>
      <w:r w:rsidR="004A4CFA">
        <w:rPr>
          <w:lang w:val="en-US"/>
        </w:rPr>
        <w:t xml:space="preserve">Mickey Mouse”. Else, login names are </w:t>
      </w:r>
      <w:r w:rsidR="0052132A">
        <w:rPr>
          <w:lang w:val="en-US"/>
        </w:rPr>
        <w:t>considered as domain users</w:t>
      </w:r>
      <w:r w:rsidR="005F5576">
        <w:rPr>
          <w:lang w:val="en-US"/>
        </w:rPr>
        <w:t>.</w:t>
      </w:r>
      <w:r w:rsidR="00EF3AF5">
        <w:rPr>
          <w:lang w:val="en-US"/>
        </w:rPr>
        <w:t xml:space="preserve"> </w:t>
      </w:r>
    </w:p>
    <w:p w14:paraId="6A8F203B" w14:textId="2015105D" w:rsidR="005F5576" w:rsidRDefault="00EF3AF5" w:rsidP="00C83F22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lang w:val="en-US"/>
        </w:rPr>
      </w:pPr>
      <w:r>
        <w:rPr>
          <w:lang w:val="en-US"/>
        </w:rPr>
        <w:t>Except for the domain administrator “Administrator”.</w:t>
      </w:r>
      <w:r w:rsidR="00857FF0">
        <w:rPr>
          <w:lang w:val="en-US"/>
        </w:rPr>
        <w:t xml:space="preserve"> He/she</w:t>
      </w:r>
      <w:r w:rsidR="00D65E11">
        <w:rPr>
          <w:lang w:val="en-US"/>
        </w:rPr>
        <w:t xml:space="preserve">/they </w:t>
      </w:r>
      <w:r w:rsidR="00B30118">
        <w:rPr>
          <w:lang w:val="en-US"/>
        </w:rPr>
        <w:t>explicitly needs to login as “COMPANY-&lt;FIRSTNAME&gt;\Admin</w:t>
      </w:r>
      <w:r w:rsidR="00F51D06">
        <w:rPr>
          <w:lang w:val="en-US"/>
        </w:rPr>
        <w:t>i</w:t>
      </w:r>
      <w:r w:rsidR="00B30118">
        <w:rPr>
          <w:lang w:val="en-US"/>
        </w:rPr>
        <w:t>strator”</w:t>
      </w:r>
      <w:r w:rsidR="003F2A60">
        <w:rPr>
          <w:lang w:val="en-US"/>
        </w:rPr>
        <w:t xml:space="preserve"> else it is considered as a local</w:t>
      </w:r>
      <w:r w:rsidR="00EE5F40">
        <w:rPr>
          <w:lang w:val="en-US"/>
        </w:rPr>
        <w:t xml:space="preserve"> “Administrator”</w:t>
      </w:r>
      <w:r w:rsidR="003F2A60">
        <w:rPr>
          <w:lang w:val="en-US"/>
        </w:rPr>
        <w:t xml:space="preserve"> </w:t>
      </w:r>
      <w:r w:rsidR="00EE5F40">
        <w:rPr>
          <w:lang w:val="en-US"/>
        </w:rPr>
        <w:t>account.</w:t>
      </w:r>
    </w:p>
    <w:p w14:paraId="2EDF507D" w14:textId="78C1BC7C" w:rsidR="006E603F" w:rsidRDefault="006E603F" w:rsidP="00C83F22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lang w:val="en-US"/>
        </w:rPr>
      </w:pPr>
      <w:r>
        <w:rPr>
          <w:lang w:val="en-US"/>
        </w:rPr>
        <w:t xml:space="preserve">When logging in to your Win11, </w:t>
      </w:r>
      <w:r w:rsidR="00AC4F46">
        <w:rPr>
          <w:lang w:val="en-US"/>
        </w:rPr>
        <w:t>you can pay attention to the “Sign in to</w:t>
      </w:r>
      <w:r w:rsidR="002F06A1">
        <w:rPr>
          <w:lang w:val="en-US"/>
        </w:rPr>
        <w:t>: &lt;</w:t>
      </w:r>
      <w:proofErr w:type="spellStart"/>
      <w:r w:rsidR="002F06A1">
        <w:rPr>
          <w:lang w:val="en-US"/>
        </w:rPr>
        <w:t>xxxxx</w:t>
      </w:r>
      <w:proofErr w:type="spellEnd"/>
      <w:r w:rsidR="002F06A1">
        <w:rPr>
          <w:lang w:val="en-US"/>
        </w:rPr>
        <w:t>&gt;</w:t>
      </w:r>
      <w:r w:rsidR="00AC4F46">
        <w:rPr>
          <w:lang w:val="en-US"/>
        </w:rPr>
        <w:t>”</w:t>
      </w:r>
      <w:r w:rsidR="002F06A1">
        <w:rPr>
          <w:lang w:val="en-US"/>
        </w:rPr>
        <w:t xml:space="preserve"> information below the </w:t>
      </w:r>
      <w:r w:rsidR="00E21EFC">
        <w:rPr>
          <w:lang w:val="en-US"/>
        </w:rPr>
        <w:t xml:space="preserve">password field. It will show you whether the </w:t>
      </w:r>
      <w:r w:rsidR="00AD125B">
        <w:rPr>
          <w:lang w:val="en-US"/>
        </w:rPr>
        <w:t>username</w:t>
      </w:r>
      <w:r w:rsidR="00E21EFC">
        <w:rPr>
          <w:lang w:val="en-US"/>
        </w:rPr>
        <w:t xml:space="preserve"> is consider</w:t>
      </w:r>
      <w:r w:rsidR="00AD125B">
        <w:rPr>
          <w:lang w:val="en-US"/>
        </w:rPr>
        <w:t>ed</w:t>
      </w:r>
      <w:r w:rsidR="00E21EFC">
        <w:rPr>
          <w:lang w:val="en-US"/>
        </w:rPr>
        <w:t xml:space="preserve"> </w:t>
      </w:r>
      <w:r w:rsidR="00F51D06">
        <w:rPr>
          <w:lang w:val="en-US"/>
        </w:rPr>
        <w:t xml:space="preserve">a </w:t>
      </w:r>
      <w:r w:rsidR="00E21EFC">
        <w:rPr>
          <w:lang w:val="en-US"/>
        </w:rPr>
        <w:t xml:space="preserve">local </w:t>
      </w:r>
      <w:r w:rsidR="00567584">
        <w:rPr>
          <w:lang w:val="en-US"/>
        </w:rPr>
        <w:t xml:space="preserve">account </w:t>
      </w:r>
      <w:r w:rsidR="00E21EFC">
        <w:rPr>
          <w:lang w:val="en-US"/>
        </w:rPr>
        <w:t>(the PC name</w:t>
      </w:r>
      <w:r w:rsidR="00567584">
        <w:rPr>
          <w:lang w:val="en-US"/>
        </w:rPr>
        <w:t xml:space="preserve"> is shown</w:t>
      </w:r>
      <w:r w:rsidR="00E21EFC">
        <w:rPr>
          <w:lang w:val="en-US"/>
        </w:rPr>
        <w:t>) or domain</w:t>
      </w:r>
      <w:r w:rsidR="00567584">
        <w:rPr>
          <w:lang w:val="en-US"/>
        </w:rPr>
        <w:t xml:space="preserve"> account (the domain name is shown).</w:t>
      </w:r>
      <w:r w:rsidR="00AC4F46">
        <w:rPr>
          <w:lang w:val="en-US"/>
        </w:rPr>
        <w:t xml:space="preserve"> </w:t>
      </w:r>
    </w:p>
    <w:p w14:paraId="3F1F17E0" w14:textId="40291659" w:rsidR="005950D4" w:rsidRDefault="005950D4" w:rsidP="005950D4">
      <w:pPr>
        <w:pStyle w:val="ListParagraph"/>
        <w:numPr>
          <w:ilvl w:val="0"/>
          <w:numId w:val="57"/>
        </w:numPr>
        <w:tabs>
          <w:tab w:val="left" w:pos="-1440"/>
          <w:tab w:val="left" w:pos="-720"/>
        </w:tabs>
        <w:spacing w:after="320" w:line="276" w:lineRule="auto"/>
        <w:jc w:val="both"/>
        <w:rPr>
          <w:lang w:val="en-US"/>
        </w:rPr>
      </w:pPr>
      <w:r>
        <w:rPr>
          <w:lang w:val="en-US"/>
        </w:rPr>
        <w:t>Now</w:t>
      </w:r>
      <w:r w:rsidR="00140CC9">
        <w:rPr>
          <w:lang w:val="en-US"/>
        </w:rPr>
        <w:t>,</w:t>
      </w:r>
      <w:r>
        <w:rPr>
          <w:lang w:val="en-US"/>
        </w:rPr>
        <w:t xml:space="preserve"> </w:t>
      </w:r>
      <w:r w:rsidR="00140CC9">
        <w:rPr>
          <w:lang w:val="en-US"/>
        </w:rPr>
        <w:t>log</w:t>
      </w:r>
      <w:r>
        <w:rPr>
          <w:lang w:val="en-US"/>
        </w:rPr>
        <w:t xml:space="preserve"> on </w:t>
      </w:r>
      <w:r w:rsidR="00AD125B">
        <w:rPr>
          <w:lang w:val="en-US"/>
        </w:rPr>
        <w:t>to</w:t>
      </w:r>
      <w:r>
        <w:rPr>
          <w:lang w:val="en-US"/>
        </w:rPr>
        <w:t xml:space="preserve"> your Win11 VM with domain </w:t>
      </w:r>
      <w:r w:rsidR="00140CC9">
        <w:rPr>
          <w:lang w:val="en-US"/>
        </w:rPr>
        <w:t xml:space="preserve">admin </w:t>
      </w:r>
      <w:r>
        <w:rPr>
          <w:lang w:val="en-US"/>
        </w:rPr>
        <w:t xml:space="preserve">user account Donald. </w:t>
      </w:r>
    </w:p>
    <w:p w14:paraId="2F38AE71" w14:textId="0A21EF67" w:rsidR="00140CC9" w:rsidRDefault="00140CC9" w:rsidP="00140CC9">
      <w:pPr>
        <w:pStyle w:val="ListParagraph"/>
        <w:tabs>
          <w:tab w:val="left" w:pos="-1440"/>
          <w:tab w:val="left" w:pos="-720"/>
        </w:tabs>
        <w:spacing w:after="320" w:line="276" w:lineRule="auto"/>
        <w:ind w:left="360"/>
        <w:jc w:val="both"/>
        <w:rPr>
          <w:lang w:val="en-US"/>
        </w:rPr>
      </w:pPr>
      <w:r>
        <w:rPr>
          <w:lang w:val="en-US"/>
        </w:rPr>
        <w:t>Note: should you receive</w:t>
      </w:r>
      <w:r w:rsidR="002469E5">
        <w:rPr>
          <w:lang w:val="en-US"/>
        </w:rPr>
        <w:t xml:space="preserve"> a</w:t>
      </w:r>
      <w:r>
        <w:rPr>
          <w:lang w:val="en-US"/>
        </w:rPr>
        <w:t xml:space="preserve"> ‘your account</w:t>
      </w:r>
      <w:r w:rsidR="007126B7">
        <w:rPr>
          <w:lang w:val="en-US"/>
        </w:rPr>
        <w:t xml:space="preserve"> has been disabled’</w:t>
      </w:r>
      <w:r w:rsidR="002469E5">
        <w:rPr>
          <w:lang w:val="en-US"/>
        </w:rPr>
        <w:t xml:space="preserve"> message</w:t>
      </w:r>
      <w:r w:rsidR="007126B7">
        <w:rPr>
          <w:lang w:val="en-US"/>
        </w:rPr>
        <w:t>, you’ve forgot</w:t>
      </w:r>
      <w:r w:rsidR="00301DB5">
        <w:rPr>
          <w:lang w:val="en-US"/>
        </w:rPr>
        <w:t>ten</w:t>
      </w:r>
      <w:r w:rsidR="007126B7">
        <w:rPr>
          <w:lang w:val="en-US"/>
        </w:rPr>
        <w:t xml:space="preserve"> to enable the Donald account when you’ve created </w:t>
      </w:r>
      <w:r w:rsidR="00C5463A">
        <w:rPr>
          <w:lang w:val="en-US"/>
        </w:rPr>
        <w:t>it a few steps ago.</w:t>
      </w:r>
    </w:p>
    <w:p w14:paraId="7A4B1603" w14:textId="486D6E89" w:rsidR="00157BD7" w:rsidRDefault="00157BD7" w:rsidP="00157BD7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482A44">
        <w:rPr>
          <w:color w:val="FF0000"/>
          <w:lang w:val="en-US"/>
        </w:rPr>
        <w:t>COMPANY-</w:t>
      </w:r>
      <w:proofErr w:type="spellStart"/>
      <w:r w:rsidRPr="00482A44">
        <w:rPr>
          <w:color w:val="FF0000"/>
          <w:lang w:val="en-US"/>
        </w:rPr>
        <w:t>serafim</w:t>
      </w:r>
      <w:proofErr w:type="spellEnd"/>
      <w:r w:rsidRPr="00482A44">
        <w:rPr>
          <w:color w:val="FF0000"/>
          <w:lang w:val="en-US"/>
        </w:rPr>
        <w:t>\Donald + password.</w:t>
      </w:r>
    </w:p>
    <w:p w14:paraId="23B3DC88" w14:textId="3492C9A6" w:rsidR="00482A44" w:rsidRPr="00482A44" w:rsidRDefault="00482A44" w:rsidP="00157BD7">
      <w:pPr>
        <w:tabs>
          <w:tab w:val="left" w:pos="-1440"/>
          <w:tab w:val="left" w:pos="-720"/>
        </w:tabs>
        <w:spacing w:after="320" w:line="276" w:lineRule="auto"/>
        <w:jc w:val="both"/>
        <w:rPr>
          <w:color w:val="FF0000"/>
          <w:lang w:val="en-US"/>
        </w:rPr>
      </w:pPr>
      <w:r w:rsidRPr="00482A44">
        <w:rPr>
          <w:color w:val="FF0000"/>
          <w:lang w:val="en-US"/>
        </w:rPr>
        <w:lastRenderedPageBreak/>
        <w:drawing>
          <wp:inline distT="0" distB="0" distL="0" distR="0" wp14:anchorId="7E4EACC8" wp14:editId="63B97CD1">
            <wp:extent cx="5396230" cy="2655570"/>
            <wp:effectExtent l="0" t="0" r="0" b="0"/>
            <wp:docPr id="1998533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366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D833" w14:textId="27F4AAA5" w:rsidR="00553140" w:rsidRDefault="004A43EF" w:rsidP="00553140">
      <w:pPr>
        <w:pStyle w:val="ListParagraph"/>
        <w:numPr>
          <w:ilvl w:val="0"/>
          <w:numId w:val="57"/>
        </w:numPr>
        <w:spacing w:after="320" w:line="276" w:lineRule="auto"/>
        <w:jc w:val="both"/>
        <w:rPr>
          <w:lang w:val="en-US"/>
        </w:rPr>
      </w:pPr>
      <w:r>
        <w:rPr>
          <w:lang w:val="en-US"/>
        </w:rPr>
        <w:t xml:space="preserve">Start </w:t>
      </w:r>
      <w:r w:rsidR="00553140">
        <w:rPr>
          <w:lang w:val="en-US"/>
        </w:rPr>
        <w:t xml:space="preserve">WAC </w:t>
      </w:r>
      <w:r>
        <w:rPr>
          <w:lang w:val="en-US"/>
        </w:rPr>
        <w:t>and</w:t>
      </w:r>
      <w:r w:rsidR="00BC07DC">
        <w:rPr>
          <w:lang w:val="en-US"/>
        </w:rPr>
        <w:t xml:space="preserve"> </w:t>
      </w:r>
      <w:r w:rsidR="005B3C87">
        <w:rPr>
          <w:lang w:val="en-US"/>
        </w:rPr>
        <w:t>add the King server to the list of administered devices</w:t>
      </w:r>
      <w:r w:rsidR="00BC07DC">
        <w:rPr>
          <w:lang w:val="en-US"/>
        </w:rPr>
        <w:t>.</w:t>
      </w:r>
      <w:r w:rsidR="00553140">
        <w:rPr>
          <w:lang w:val="en-US"/>
        </w:rPr>
        <w:t xml:space="preserve"> </w:t>
      </w:r>
      <w:r w:rsidR="00BC07DC">
        <w:rPr>
          <w:lang w:val="en-US"/>
        </w:rPr>
        <w:t>C</w:t>
      </w:r>
      <w:r w:rsidR="00553140">
        <w:rPr>
          <w:lang w:val="en-US"/>
        </w:rPr>
        <w:t>heck if you can find the client PC in the Active Directory domain. Upload a screenshot</w:t>
      </w:r>
      <w:r w:rsidR="00301DB5">
        <w:rPr>
          <w:lang w:val="en-US"/>
        </w:rPr>
        <w:t>.</w:t>
      </w:r>
    </w:p>
    <w:p w14:paraId="7ADEA594" w14:textId="39107A86" w:rsidR="00F54F43" w:rsidRDefault="00F54F43" w:rsidP="00F54F43">
      <w:pPr>
        <w:spacing w:after="3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394A8F" wp14:editId="532180ED">
            <wp:extent cx="5396230" cy="93980"/>
            <wp:effectExtent l="0" t="0" r="0" b="1270"/>
            <wp:docPr id="132155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541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D56" w14:textId="32276DAB" w:rsidR="0065580A" w:rsidRPr="00F54F43" w:rsidRDefault="0065580A" w:rsidP="00F54F43">
      <w:pPr>
        <w:spacing w:after="320" w:line="276" w:lineRule="auto"/>
        <w:jc w:val="both"/>
        <w:rPr>
          <w:lang w:val="en-US"/>
        </w:rPr>
      </w:pPr>
      <w:r w:rsidRPr="0065580A">
        <w:rPr>
          <w:lang w:val="en-US"/>
        </w:rPr>
        <w:drawing>
          <wp:inline distT="0" distB="0" distL="0" distR="0" wp14:anchorId="2DA704CD" wp14:editId="70C1F57C">
            <wp:extent cx="5396230" cy="2894330"/>
            <wp:effectExtent l="0" t="0" r="0" b="1270"/>
            <wp:docPr id="1366396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645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C984" w14:textId="2555C7C0" w:rsidR="00553140" w:rsidRDefault="00980C15" w:rsidP="000E402E">
      <w:pPr>
        <w:pStyle w:val="Heading2"/>
        <w:numPr>
          <w:ilvl w:val="0"/>
          <w:numId w:val="0"/>
        </w:numPr>
        <w:ind w:left="567" w:hanging="567"/>
        <w:rPr>
          <w:lang w:val="en-US"/>
        </w:rPr>
      </w:pPr>
      <w:r>
        <w:rPr>
          <w:lang w:val="en-US"/>
        </w:rPr>
        <w:t>Active Director</w:t>
      </w:r>
      <w:r w:rsidR="003A45FE">
        <w:rPr>
          <w:lang w:val="en-US"/>
        </w:rPr>
        <w:t xml:space="preserve">y Domain Services extra </w:t>
      </w:r>
      <w:r w:rsidR="00D53A26">
        <w:rPr>
          <w:lang w:val="en-US"/>
        </w:rPr>
        <w:t>–</w:t>
      </w:r>
      <w:r w:rsidR="003A45FE">
        <w:rPr>
          <w:lang w:val="en-US"/>
        </w:rPr>
        <w:t xml:space="preserve"> </w:t>
      </w:r>
      <w:r w:rsidR="000E402E">
        <w:rPr>
          <w:lang w:val="en-US"/>
        </w:rPr>
        <w:t>U</w:t>
      </w:r>
      <w:r w:rsidR="00D53A26">
        <w:rPr>
          <w:lang w:val="en-US"/>
        </w:rPr>
        <w:t xml:space="preserve">ser access to </w:t>
      </w:r>
      <w:r w:rsidR="000E402E">
        <w:rPr>
          <w:lang w:val="en-US"/>
        </w:rPr>
        <w:t>domain</w:t>
      </w:r>
      <w:r w:rsidR="00D53A26">
        <w:rPr>
          <w:lang w:val="en-US"/>
        </w:rPr>
        <w:t xml:space="preserve"> machines</w:t>
      </w:r>
    </w:p>
    <w:p w14:paraId="5CDFD299" w14:textId="32AAC68A" w:rsidR="002F19EF" w:rsidRPr="008E25A0" w:rsidRDefault="002F19EF" w:rsidP="000E402E">
      <w:r>
        <w:rPr>
          <w:lang w:val="en-US"/>
        </w:rPr>
        <w:t xml:space="preserve">Earlier, we </w:t>
      </w:r>
      <w:r w:rsidR="00F124E3">
        <w:rPr>
          <w:lang w:val="en-US"/>
        </w:rPr>
        <w:t>noticed that</w:t>
      </w:r>
      <w:r>
        <w:rPr>
          <w:lang w:val="en-US"/>
        </w:rPr>
        <w:t xml:space="preserve"> all domain users </w:t>
      </w:r>
      <w:r w:rsidR="00965435">
        <w:rPr>
          <w:lang w:val="en-US"/>
        </w:rPr>
        <w:t xml:space="preserve">can log in to </w:t>
      </w:r>
      <w:r w:rsidR="00AD125B">
        <w:rPr>
          <w:lang w:val="en-US"/>
        </w:rPr>
        <w:t xml:space="preserve">the Windows 11 client but not all domain users can log in to </w:t>
      </w:r>
      <w:r w:rsidR="00965435">
        <w:rPr>
          <w:lang w:val="en-US"/>
        </w:rPr>
        <w:t>the King machine</w:t>
      </w:r>
      <w:r w:rsidR="00B727E5">
        <w:rPr>
          <w:lang w:val="en-US"/>
        </w:rPr>
        <w:t xml:space="preserve">. </w:t>
      </w:r>
      <w:r w:rsidR="003C59C6">
        <w:rPr>
          <w:lang w:val="en-US"/>
        </w:rPr>
        <w:t>This is the case for John Doe</w:t>
      </w:r>
      <w:r w:rsidR="00450DBA">
        <w:rPr>
          <w:lang w:val="en-US"/>
        </w:rPr>
        <w:t xml:space="preserve"> (who </w:t>
      </w:r>
      <w:r w:rsidR="00F124E3">
        <w:rPr>
          <w:lang w:val="en-US"/>
        </w:rPr>
        <w:t xml:space="preserve">could, however, </w:t>
      </w:r>
      <w:r w:rsidR="00450DBA">
        <w:rPr>
          <w:lang w:val="en-US"/>
        </w:rPr>
        <w:t xml:space="preserve">log in to King before </w:t>
      </w:r>
      <w:r w:rsidR="00074B68">
        <w:rPr>
          <w:lang w:val="en-US"/>
        </w:rPr>
        <w:t xml:space="preserve">we </w:t>
      </w:r>
      <w:r w:rsidR="00F124E3">
        <w:rPr>
          <w:lang w:val="en-US"/>
        </w:rPr>
        <w:t>created</w:t>
      </w:r>
      <w:r w:rsidR="00074B68">
        <w:rPr>
          <w:lang w:val="en-US"/>
        </w:rPr>
        <w:t xml:space="preserve"> the AD domain</w:t>
      </w:r>
      <w:r w:rsidR="007966D1">
        <w:rPr>
          <w:lang w:val="en-US"/>
        </w:rPr>
        <w:t>!</w:t>
      </w:r>
      <w:r w:rsidR="00074B68">
        <w:rPr>
          <w:lang w:val="en-US"/>
        </w:rPr>
        <w:t>)</w:t>
      </w:r>
      <w:r w:rsidR="003C59C6">
        <w:rPr>
          <w:lang w:val="en-US"/>
        </w:rPr>
        <w:t xml:space="preserve">. </w:t>
      </w:r>
      <w:r w:rsidR="00F124E3">
        <w:rPr>
          <w:lang w:val="en-US"/>
        </w:rPr>
        <w:t>Only t</w:t>
      </w:r>
      <w:r w:rsidR="0095227E">
        <w:rPr>
          <w:lang w:val="en-US"/>
        </w:rPr>
        <w:t>he domain administrator</w:t>
      </w:r>
      <w:r w:rsidR="00E81EFB">
        <w:rPr>
          <w:lang w:val="en-US"/>
        </w:rPr>
        <w:t>(s)</w:t>
      </w:r>
      <w:r w:rsidR="00F124E3">
        <w:rPr>
          <w:lang w:val="en-US"/>
        </w:rPr>
        <w:t xml:space="preserve"> </w:t>
      </w:r>
      <w:r w:rsidR="0095227E">
        <w:rPr>
          <w:lang w:val="en-US"/>
        </w:rPr>
        <w:t xml:space="preserve">can log in to all machines. </w:t>
      </w:r>
      <w:r w:rsidR="0095227E" w:rsidRPr="008E25A0">
        <w:t xml:space="preserve">We’ll now find out why this </w:t>
      </w:r>
      <w:r w:rsidR="00F124E3">
        <w:t>is the case</w:t>
      </w:r>
      <w:r w:rsidR="00F948E4" w:rsidRPr="008E25A0">
        <w:t>.</w:t>
      </w:r>
    </w:p>
    <w:p w14:paraId="584E3FD9" w14:textId="4CF440C5" w:rsidR="008907A1" w:rsidRPr="008E25A0" w:rsidRDefault="008907A1" w:rsidP="000E402E"/>
    <w:p w14:paraId="5165B6B5" w14:textId="106EACC4" w:rsidR="008907A1" w:rsidRPr="005629F4" w:rsidRDefault="005D7AAD" w:rsidP="005629F4">
      <w:pPr>
        <w:pStyle w:val="ListParagraph"/>
        <w:numPr>
          <w:ilvl w:val="0"/>
          <w:numId w:val="58"/>
        </w:numPr>
        <w:ind w:left="360"/>
        <w:rPr>
          <w:lang w:val="en-US"/>
        </w:rPr>
      </w:pPr>
      <w:r w:rsidRPr="005629F4">
        <w:rPr>
          <w:lang w:val="en-US"/>
        </w:rPr>
        <w:t xml:space="preserve">Log in to the Windows 11 machine as </w:t>
      </w:r>
      <w:r w:rsidR="003423E9" w:rsidRPr="005629F4">
        <w:rPr>
          <w:lang w:val="en-US"/>
        </w:rPr>
        <w:t xml:space="preserve">a </w:t>
      </w:r>
      <w:r w:rsidR="006A1B5D" w:rsidRPr="005629F4">
        <w:rPr>
          <w:lang w:val="en-US"/>
        </w:rPr>
        <w:t>domain administrator</w:t>
      </w:r>
    </w:p>
    <w:p w14:paraId="438EED0E" w14:textId="77777777" w:rsidR="00C145E6" w:rsidRDefault="00667312" w:rsidP="005629F4">
      <w:pPr>
        <w:pStyle w:val="ListParagraph"/>
        <w:numPr>
          <w:ilvl w:val="0"/>
          <w:numId w:val="58"/>
        </w:numPr>
        <w:ind w:left="360"/>
        <w:rPr>
          <w:lang w:val="en-US"/>
        </w:rPr>
      </w:pPr>
      <w:r w:rsidRPr="005629F4">
        <w:rPr>
          <w:lang w:val="en-US"/>
        </w:rPr>
        <w:t>Use the remote ‘Server Manager’ application on your Windows 11 machine</w:t>
      </w:r>
      <w:r w:rsidR="00C145E6">
        <w:rPr>
          <w:lang w:val="en-US"/>
        </w:rPr>
        <w:t xml:space="preserve"> and add the king server if necessary.</w:t>
      </w:r>
    </w:p>
    <w:p w14:paraId="49B3EC61" w14:textId="223A1934" w:rsidR="00F2267F" w:rsidRDefault="00F2267F" w:rsidP="00F2267F">
      <w:pPr>
        <w:rPr>
          <w:lang w:val="en-US"/>
        </w:rPr>
      </w:pPr>
      <w:r w:rsidRPr="00F2267F">
        <w:rPr>
          <w:lang w:val="en-US"/>
        </w:rPr>
        <w:lastRenderedPageBreak/>
        <w:drawing>
          <wp:inline distT="0" distB="0" distL="0" distR="0" wp14:anchorId="29E5A700" wp14:editId="78595715">
            <wp:extent cx="5396230" cy="1314450"/>
            <wp:effectExtent l="0" t="0" r="0" b="0"/>
            <wp:docPr id="114581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485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3FF9" w14:textId="4D0E2D3A" w:rsidR="00F2267F" w:rsidRPr="0086446C" w:rsidRDefault="00F2267F" w:rsidP="00F2267F">
      <w:pPr>
        <w:rPr>
          <w:color w:val="FF0000"/>
          <w:lang w:val="en-US"/>
        </w:rPr>
      </w:pPr>
      <w:proofErr w:type="gramStart"/>
      <w:r w:rsidRPr="0086446C">
        <w:rPr>
          <w:color w:val="FF0000"/>
          <w:lang w:val="en-US"/>
        </w:rPr>
        <w:t>Had</w:t>
      </w:r>
      <w:proofErr w:type="gramEnd"/>
      <w:r w:rsidRPr="0086446C">
        <w:rPr>
          <w:color w:val="FF0000"/>
          <w:lang w:val="en-US"/>
        </w:rPr>
        <w:t xml:space="preserve"> to add it because the previous steps with Server Manager were done with my host.</w:t>
      </w:r>
    </w:p>
    <w:p w14:paraId="0D979621" w14:textId="50D8E91C" w:rsidR="00135E6E" w:rsidRDefault="00135E6E" w:rsidP="005629F4">
      <w:pPr>
        <w:pStyle w:val="ListParagraph"/>
        <w:numPr>
          <w:ilvl w:val="0"/>
          <w:numId w:val="58"/>
        </w:numPr>
        <w:ind w:left="360"/>
        <w:rPr>
          <w:lang w:val="en-US"/>
        </w:rPr>
      </w:pPr>
      <w:r>
        <w:rPr>
          <w:lang w:val="en-US"/>
        </w:rPr>
        <w:t xml:space="preserve">Find the link to the Default Domain Policy via </w:t>
      </w:r>
      <w:r w:rsidRPr="005629F4">
        <w:rPr>
          <w:lang w:val="en-US"/>
        </w:rPr>
        <w:t xml:space="preserve">Server Manager </w:t>
      </w:r>
      <w:r>
        <w:rPr>
          <w:lang w:val="en-US"/>
        </w:rPr>
        <w:t>&gt;</w:t>
      </w:r>
      <w:r w:rsidRPr="005629F4">
        <w:rPr>
          <w:lang w:val="en-US"/>
        </w:rPr>
        <w:t xml:space="preserve"> </w:t>
      </w:r>
      <w:r>
        <w:rPr>
          <w:lang w:val="en-US"/>
        </w:rPr>
        <w:t xml:space="preserve">Tools &gt; </w:t>
      </w:r>
      <w:r w:rsidRPr="005629F4">
        <w:rPr>
          <w:lang w:val="en-US"/>
        </w:rPr>
        <w:t>Group</w:t>
      </w:r>
      <w:r>
        <w:rPr>
          <w:lang w:val="en-US"/>
        </w:rPr>
        <w:t xml:space="preserve"> </w:t>
      </w:r>
      <w:r w:rsidRPr="005629F4">
        <w:rPr>
          <w:lang w:val="en-US"/>
        </w:rPr>
        <w:t>policy manager</w:t>
      </w:r>
      <w:r>
        <w:rPr>
          <w:lang w:val="en-US"/>
        </w:rPr>
        <w:t>.</w:t>
      </w:r>
      <w:r w:rsidR="00690B21">
        <w:rPr>
          <w:lang w:val="en-US"/>
        </w:rPr>
        <w:t xml:space="preserve"> If you don’t have that tool</w:t>
      </w:r>
      <w:r w:rsidR="004948D1">
        <w:rPr>
          <w:lang w:val="en-US"/>
        </w:rPr>
        <w:t xml:space="preserve"> yet</w:t>
      </w:r>
      <w:r w:rsidR="00690B21">
        <w:rPr>
          <w:lang w:val="en-US"/>
        </w:rPr>
        <w:t xml:space="preserve">, </w:t>
      </w:r>
      <w:r w:rsidR="004948D1">
        <w:rPr>
          <w:lang w:val="en-US"/>
        </w:rPr>
        <w:t xml:space="preserve">you’ll need to install </w:t>
      </w:r>
      <w:r w:rsidR="00050171" w:rsidRPr="00050171">
        <w:rPr>
          <w:lang w:val="en-US"/>
        </w:rPr>
        <w:t>the “RSAT</w:t>
      </w:r>
      <w:r w:rsidR="00E61D3C">
        <w:rPr>
          <w:lang w:val="en-US"/>
        </w:rPr>
        <w:t>:</w:t>
      </w:r>
      <w:r w:rsidR="00050171" w:rsidRPr="00050171">
        <w:rPr>
          <w:lang w:val="en-US"/>
        </w:rPr>
        <w:t xml:space="preserve"> </w:t>
      </w:r>
      <w:r w:rsidR="009941C0">
        <w:rPr>
          <w:lang w:val="en-US"/>
        </w:rPr>
        <w:t>Group Policy Management Tools</w:t>
      </w:r>
      <w:r w:rsidR="00050171" w:rsidRPr="00050171">
        <w:rPr>
          <w:lang w:val="en-US"/>
        </w:rPr>
        <w:t>”</w:t>
      </w:r>
      <w:r w:rsidR="00E76CFD">
        <w:rPr>
          <w:lang w:val="en-US"/>
        </w:rPr>
        <w:t xml:space="preserve"> as well as</w:t>
      </w:r>
      <w:r w:rsidR="00050171" w:rsidRPr="00050171">
        <w:rPr>
          <w:lang w:val="en-US"/>
        </w:rPr>
        <w:t xml:space="preserve"> ‘Windows optional feature’ (via Settings – Apps – Optional Features).</w:t>
      </w:r>
    </w:p>
    <w:p w14:paraId="370F15C8" w14:textId="58C37AB0" w:rsidR="009132FD" w:rsidRDefault="009132FD" w:rsidP="009132FD">
      <w:pPr>
        <w:rPr>
          <w:color w:val="FF0000"/>
          <w:lang w:val="en-US"/>
        </w:rPr>
      </w:pPr>
      <w:proofErr w:type="gramStart"/>
      <w:r w:rsidRPr="00564359">
        <w:rPr>
          <w:color w:val="FF0000"/>
          <w:lang w:val="en-US"/>
        </w:rPr>
        <w:t>Took</w:t>
      </w:r>
      <w:proofErr w:type="gramEnd"/>
      <w:r w:rsidRPr="00564359">
        <w:rPr>
          <w:color w:val="FF0000"/>
          <w:lang w:val="en-US"/>
        </w:rPr>
        <w:t xml:space="preserve"> like 30 minutes to install thanks to windows &lt;3</w:t>
      </w:r>
    </w:p>
    <w:p w14:paraId="234FA7E1" w14:textId="62D1F08A" w:rsidR="00564359" w:rsidRPr="00564359" w:rsidRDefault="00564359" w:rsidP="009132FD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2B05BE31" wp14:editId="0C9FAD1A">
            <wp:extent cx="5396230" cy="3747770"/>
            <wp:effectExtent l="0" t="0" r="0" b="5080"/>
            <wp:docPr id="1151438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3837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0DE9" w14:textId="2855C019" w:rsidR="00667312" w:rsidRDefault="000E5803" w:rsidP="005629F4">
      <w:pPr>
        <w:pStyle w:val="ListParagraph"/>
        <w:numPr>
          <w:ilvl w:val="0"/>
          <w:numId w:val="58"/>
        </w:numPr>
        <w:ind w:left="360"/>
        <w:rPr>
          <w:lang w:val="en-US"/>
        </w:rPr>
      </w:pPr>
      <w:r>
        <w:rPr>
          <w:lang w:val="en-US"/>
        </w:rPr>
        <w:t>Within t</w:t>
      </w:r>
      <w:r w:rsidR="007F4582">
        <w:rPr>
          <w:lang w:val="en-US"/>
        </w:rPr>
        <w:t xml:space="preserve">hat </w:t>
      </w:r>
      <w:r w:rsidR="00E61D3C">
        <w:rPr>
          <w:lang w:val="en-US"/>
        </w:rPr>
        <w:t>Default Domain Policy</w:t>
      </w:r>
      <w:r w:rsidR="007F4582">
        <w:rPr>
          <w:lang w:val="en-US"/>
        </w:rPr>
        <w:t>, g</w:t>
      </w:r>
      <w:r w:rsidR="00C30174">
        <w:rPr>
          <w:lang w:val="en-US"/>
        </w:rPr>
        <w:t xml:space="preserve">o to the </w:t>
      </w:r>
      <w:r w:rsidR="00C30174" w:rsidRPr="005629F4">
        <w:rPr>
          <w:lang w:val="en-US"/>
        </w:rPr>
        <w:t xml:space="preserve">policies for </w:t>
      </w:r>
      <w:r w:rsidR="00C30174">
        <w:rPr>
          <w:lang w:val="en-US"/>
        </w:rPr>
        <w:t>U</w:t>
      </w:r>
      <w:r w:rsidR="00C30174" w:rsidRPr="005629F4">
        <w:rPr>
          <w:lang w:val="en-US"/>
        </w:rPr>
        <w:t xml:space="preserve">ser </w:t>
      </w:r>
      <w:r w:rsidR="00C30174">
        <w:rPr>
          <w:lang w:val="en-US"/>
        </w:rPr>
        <w:t>R</w:t>
      </w:r>
      <w:r w:rsidR="00C30174" w:rsidRPr="005629F4">
        <w:rPr>
          <w:lang w:val="en-US"/>
        </w:rPr>
        <w:t xml:space="preserve">ights </w:t>
      </w:r>
      <w:r w:rsidR="00C30174">
        <w:rPr>
          <w:lang w:val="en-US"/>
        </w:rPr>
        <w:t>A</w:t>
      </w:r>
      <w:r w:rsidR="00C30174" w:rsidRPr="005629F4">
        <w:rPr>
          <w:lang w:val="en-US"/>
        </w:rPr>
        <w:t>ssignment</w:t>
      </w:r>
      <w:r w:rsidR="00C30174">
        <w:rPr>
          <w:lang w:val="en-US"/>
        </w:rPr>
        <w:t>:</w:t>
      </w:r>
      <w:r w:rsidR="00135E6E">
        <w:rPr>
          <w:lang w:val="en-US"/>
        </w:rPr>
        <w:t xml:space="preserve"> </w:t>
      </w:r>
      <w:r w:rsidR="00C30174" w:rsidRPr="005629F4">
        <w:rPr>
          <w:lang w:val="en-US"/>
        </w:rPr>
        <w:t xml:space="preserve">Default Domain Policy – Edit </w:t>
      </w:r>
      <w:r w:rsidR="00C30174">
        <w:rPr>
          <w:lang w:val="en-US"/>
        </w:rPr>
        <w:t>– C</w:t>
      </w:r>
      <w:r w:rsidR="00C30174" w:rsidRPr="005629F4">
        <w:rPr>
          <w:lang w:val="en-US"/>
        </w:rPr>
        <w:t xml:space="preserve">omputer </w:t>
      </w:r>
      <w:r w:rsidR="00C30174">
        <w:rPr>
          <w:lang w:val="en-US"/>
        </w:rPr>
        <w:t>C</w:t>
      </w:r>
      <w:r w:rsidR="00C30174" w:rsidRPr="005629F4">
        <w:rPr>
          <w:lang w:val="en-US"/>
        </w:rPr>
        <w:t xml:space="preserve">onfiguration – </w:t>
      </w:r>
      <w:r w:rsidR="00C30174">
        <w:rPr>
          <w:lang w:val="en-US"/>
        </w:rPr>
        <w:t xml:space="preserve">Policies – </w:t>
      </w:r>
      <w:r w:rsidR="00C30174" w:rsidRPr="005629F4">
        <w:rPr>
          <w:lang w:val="en-US"/>
        </w:rPr>
        <w:t>Windows</w:t>
      </w:r>
      <w:r w:rsidR="00C30174">
        <w:rPr>
          <w:lang w:val="en-US"/>
        </w:rPr>
        <w:t xml:space="preserve"> </w:t>
      </w:r>
      <w:r w:rsidR="00C30174" w:rsidRPr="005629F4">
        <w:rPr>
          <w:lang w:val="en-US"/>
        </w:rPr>
        <w:t xml:space="preserve">settings – Security </w:t>
      </w:r>
      <w:r w:rsidR="00C30174">
        <w:rPr>
          <w:lang w:val="en-US"/>
        </w:rPr>
        <w:t>S</w:t>
      </w:r>
      <w:r w:rsidR="00C30174" w:rsidRPr="005629F4">
        <w:rPr>
          <w:lang w:val="en-US"/>
        </w:rPr>
        <w:t xml:space="preserve">ettings – Local policies – User </w:t>
      </w:r>
      <w:r w:rsidR="00C30174">
        <w:rPr>
          <w:lang w:val="en-US"/>
        </w:rPr>
        <w:t>R</w:t>
      </w:r>
      <w:r w:rsidR="00C30174" w:rsidRPr="005629F4">
        <w:rPr>
          <w:lang w:val="en-US"/>
        </w:rPr>
        <w:t xml:space="preserve">ights </w:t>
      </w:r>
      <w:r w:rsidR="00C30174">
        <w:rPr>
          <w:lang w:val="en-US"/>
        </w:rPr>
        <w:t>A</w:t>
      </w:r>
      <w:r w:rsidR="00C30174" w:rsidRPr="005629F4">
        <w:rPr>
          <w:lang w:val="en-US"/>
        </w:rPr>
        <w:t>ssignment</w:t>
      </w:r>
      <w:r w:rsidR="00C30174">
        <w:rPr>
          <w:lang w:val="en-US"/>
        </w:rPr>
        <w:t>.</w:t>
      </w:r>
      <w:r w:rsidR="00C30174" w:rsidRPr="005629F4">
        <w:rPr>
          <w:lang w:val="en-US"/>
        </w:rPr>
        <w:t xml:space="preserve"> </w:t>
      </w:r>
      <w:r w:rsidR="00C145E6">
        <w:rPr>
          <w:lang w:val="en-US"/>
        </w:rPr>
        <w:t>I</w:t>
      </w:r>
      <w:r w:rsidR="00667312" w:rsidRPr="005629F4">
        <w:rPr>
          <w:lang w:val="en-US"/>
        </w:rPr>
        <w:t xml:space="preserve">nspect the </w:t>
      </w:r>
      <w:r w:rsidR="00137F21">
        <w:rPr>
          <w:lang w:val="en-US"/>
        </w:rPr>
        <w:t>(Explain tabs) of the</w:t>
      </w:r>
      <w:r w:rsidR="00DF5288">
        <w:rPr>
          <w:lang w:val="en-US"/>
        </w:rPr>
        <w:t>se policies</w:t>
      </w:r>
      <w:r w:rsidR="00137F21">
        <w:rPr>
          <w:lang w:val="en-US"/>
        </w:rPr>
        <w:t xml:space="preserve"> </w:t>
      </w:r>
      <w:r w:rsidR="00667312" w:rsidRPr="005629F4">
        <w:rPr>
          <w:lang w:val="en-US"/>
        </w:rPr>
        <w:t>to explain why John Doe can no longer log in.</w:t>
      </w:r>
    </w:p>
    <w:p w14:paraId="7DF2307E" w14:textId="1CD6DCB7" w:rsidR="00173F36" w:rsidRDefault="00173F36" w:rsidP="00173F36">
      <w:pPr>
        <w:rPr>
          <w:lang w:val="en-US"/>
        </w:rPr>
      </w:pPr>
      <w:r w:rsidRPr="00173F36">
        <w:rPr>
          <w:lang w:val="en-US"/>
        </w:rPr>
        <w:lastRenderedPageBreak/>
        <w:drawing>
          <wp:inline distT="0" distB="0" distL="0" distR="0" wp14:anchorId="79DE1AA4" wp14:editId="5D3D7230">
            <wp:extent cx="3972479" cy="4820323"/>
            <wp:effectExtent l="0" t="0" r="9525" b="0"/>
            <wp:docPr id="1909432199" name="Picture 1" descr="A screenshot of a computer security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32199" name="Picture 1" descr="A screenshot of a computer security setting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06DF" w14:textId="7B516B96" w:rsidR="00173F36" w:rsidRPr="00A01B75" w:rsidRDefault="00173F36" w:rsidP="00173F36">
      <w:pPr>
        <w:rPr>
          <w:color w:val="FF0000"/>
          <w:lang w:val="en-US"/>
        </w:rPr>
      </w:pPr>
      <w:r w:rsidRPr="00A01B75">
        <w:rPr>
          <w:color w:val="FF0000"/>
          <w:lang w:val="en-US"/>
        </w:rPr>
        <w:t xml:space="preserve">I tried to find something relatively suitable for the case, but as far as I understand it, the Administrator account for Core is the default user that is being created. The fact that we created John Doe as a secondary </w:t>
      </w:r>
      <w:proofErr w:type="gramStart"/>
      <w:r w:rsidRPr="00A01B75">
        <w:rPr>
          <w:color w:val="FF0000"/>
          <w:lang w:val="en-US"/>
        </w:rPr>
        <w:t>one,</w:t>
      </w:r>
      <w:proofErr w:type="gramEnd"/>
      <w:r w:rsidRPr="00A01B75">
        <w:rPr>
          <w:color w:val="FF0000"/>
          <w:lang w:val="en-US"/>
        </w:rPr>
        <w:t xml:space="preserve"> does not mean he is supposed to be transferred as well and be part of the thing.</w:t>
      </w:r>
    </w:p>
    <w:p w14:paraId="566BE9A0" w14:textId="54C3108C" w:rsidR="00B058E0" w:rsidRPr="00A01B75" w:rsidRDefault="00B058E0" w:rsidP="00173F36">
      <w:pPr>
        <w:rPr>
          <w:color w:val="FF0000"/>
          <w:lang w:val="en-US"/>
        </w:rPr>
      </w:pPr>
      <w:r w:rsidRPr="00A01B75">
        <w:rPr>
          <w:color w:val="FF0000"/>
          <w:lang w:val="en-US"/>
        </w:rPr>
        <w:t xml:space="preserve">Now however, we created the other user, also being </w:t>
      </w:r>
      <w:r w:rsidR="00664626" w:rsidRPr="00A01B75">
        <w:rPr>
          <w:color w:val="FF0000"/>
          <w:lang w:val="en-US"/>
        </w:rPr>
        <w:t>an administrator, and now considering the rule from above – he is supposed to be able to login if and only if he is a domain administrator.</w:t>
      </w:r>
    </w:p>
    <w:p w14:paraId="114689ED" w14:textId="77777777" w:rsidR="00667312" w:rsidRPr="00A42F81" w:rsidRDefault="00667312" w:rsidP="00667312">
      <w:pPr>
        <w:rPr>
          <w:lang w:val="en-US"/>
        </w:rPr>
      </w:pPr>
    </w:p>
    <w:p w14:paraId="05982FF2" w14:textId="77777777" w:rsidR="00667312" w:rsidRPr="005573A7" w:rsidRDefault="00667312" w:rsidP="00553140">
      <w:pPr>
        <w:spacing w:after="320" w:line="276" w:lineRule="auto"/>
        <w:jc w:val="both"/>
        <w:rPr>
          <w:color w:val="00B050"/>
          <w:lang w:val="en-US"/>
        </w:rPr>
      </w:pPr>
    </w:p>
    <w:p w14:paraId="22F6A7C5" w14:textId="77777777" w:rsidR="00553140" w:rsidRPr="00675EC8" w:rsidRDefault="00553140" w:rsidP="00553140">
      <w:pPr>
        <w:jc w:val="both"/>
        <w:rPr>
          <w:rFonts w:ascii="Arial" w:hAnsi="Arial"/>
          <w:color w:val="FF0000"/>
          <w:spacing w:val="-3"/>
          <w:lang w:val="en-US"/>
        </w:rPr>
      </w:pPr>
    </w:p>
    <w:p w14:paraId="6B8EE9BC" w14:textId="77777777" w:rsidR="00553140" w:rsidRDefault="00553140" w:rsidP="00553140">
      <w:pPr>
        <w:rPr>
          <w:color w:val="00B050"/>
          <w:lang w:val="en-US"/>
        </w:rPr>
      </w:pPr>
    </w:p>
    <w:p w14:paraId="212DB740" w14:textId="77777777" w:rsidR="003179CD" w:rsidRPr="00545BBD" w:rsidRDefault="003179CD" w:rsidP="003179CD">
      <w:pPr>
        <w:rPr>
          <w:color w:val="00B050"/>
          <w:lang w:val="en-US"/>
        </w:rPr>
      </w:pPr>
    </w:p>
    <w:p w14:paraId="35F47272" w14:textId="1A3F3AAA" w:rsidR="00A907A6" w:rsidRPr="00545BBD" w:rsidRDefault="00A907A6" w:rsidP="006945A0">
      <w:pPr>
        <w:pStyle w:val="ListParagraph"/>
        <w:numPr>
          <w:ilvl w:val="0"/>
          <w:numId w:val="15"/>
        </w:numPr>
        <w:tabs>
          <w:tab w:val="left" w:pos="6573"/>
        </w:tabs>
        <w:rPr>
          <w:rFonts w:cstheme="minorHAnsi"/>
          <w:sz w:val="22"/>
          <w:lang w:val="en-US" w:eastAsia="nl-BE"/>
        </w:rPr>
        <w:sectPr w:rsidR="00A907A6" w:rsidRPr="00545BBD" w:rsidSect="00B15828">
          <w:headerReference w:type="even" r:id="rId53"/>
          <w:headerReference w:type="default" r:id="rId54"/>
          <w:footerReference w:type="default" r:id="rId55"/>
          <w:headerReference w:type="first" r:id="rId5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2C5A17B" w14:textId="77777777" w:rsidR="00063AB5" w:rsidRPr="00545BBD" w:rsidRDefault="00063AB5" w:rsidP="00FE5BC4">
      <w:pPr>
        <w:rPr>
          <w:lang w:val="en-US"/>
        </w:rPr>
      </w:pPr>
    </w:p>
    <w:sectPr w:rsidR="00063AB5" w:rsidRPr="00545BBD" w:rsidSect="00B15828">
      <w:headerReference w:type="even" r:id="rId57"/>
      <w:headerReference w:type="default" r:id="rId58"/>
      <w:footerReference w:type="default" r:id="rId59"/>
      <w:headerReference w:type="first" r:id="rId6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E990C" w14:textId="77777777" w:rsidR="007A03F9" w:rsidRDefault="007A03F9" w:rsidP="005B5C02">
      <w:r>
        <w:separator/>
      </w:r>
    </w:p>
    <w:p w14:paraId="29C2258C" w14:textId="77777777" w:rsidR="007A03F9" w:rsidRDefault="007A03F9"/>
    <w:p w14:paraId="18272A94" w14:textId="77777777" w:rsidR="007A03F9" w:rsidRDefault="007A03F9" w:rsidP="00F52F7B"/>
  </w:endnote>
  <w:endnote w:type="continuationSeparator" w:id="0">
    <w:p w14:paraId="5B1AB0FF" w14:textId="77777777" w:rsidR="007A03F9" w:rsidRDefault="007A03F9" w:rsidP="005B5C02">
      <w:r>
        <w:continuationSeparator/>
      </w:r>
    </w:p>
    <w:p w14:paraId="2A0506B2" w14:textId="77777777" w:rsidR="007A03F9" w:rsidRDefault="007A03F9"/>
    <w:p w14:paraId="1DDEAF43" w14:textId="77777777" w:rsidR="007A03F9" w:rsidRDefault="007A03F9" w:rsidP="00F52F7B"/>
  </w:endnote>
  <w:endnote w:type="continuationNotice" w:id="1">
    <w:p w14:paraId="3EF18ED0" w14:textId="77777777" w:rsidR="007A03F9" w:rsidRDefault="007A03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64F75" w14:textId="01554BCB" w:rsidR="00051B9E" w:rsidRPr="00C96365" w:rsidRDefault="008E25A0" w:rsidP="003309E0">
    <w:pPr>
      <w:pStyle w:val="Footer"/>
      <w:jc w:val="right"/>
      <w:rPr>
        <w:rFonts w:ascii="Arial Rounded MT Bold" w:hAnsi="Arial Rounded MT Bold"/>
        <w:sz w:val="15"/>
        <w:lang w:val="en-US"/>
      </w:rPr>
    </w:pPr>
    <w:r>
      <w:rPr>
        <w:rFonts w:ascii="Calibri" w:hAnsi="Calibri" w:cs="Calibri"/>
        <w:color w:val="000000" w:themeColor="text1"/>
        <w:sz w:val="15"/>
        <w:szCs w:val="20"/>
        <w:lang w:val="en-US"/>
      </w:rPr>
      <w:t>© Daan Pareit, Cybersecurity</w:t>
    </w:r>
    <w:r w:rsidRPr="00C96365">
      <w:rPr>
        <w:rFonts w:ascii="Calibri" w:hAnsi="Calibri" w:cs="Calibri"/>
        <w:color w:val="000000" w:themeColor="text1"/>
        <w:sz w:val="15"/>
        <w:szCs w:val="20"/>
        <w:lang w:val="en-US"/>
      </w:rPr>
      <w:t>, Howest University Co</w:t>
    </w:r>
    <w:r>
      <w:rPr>
        <w:rFonts w:ascii="Calibri" w:hAnsi="Calibri" w:cs="Calibri"/>
        <w:color w:val="000000" w:themeColor="text1"/>
        <w:sz w:val="15"/>
        <w:szCs w:val="20"/>
        <w:lang w:val="en-US"/>
      </w:rPr>
      <w:t>llege</w:t>
    </w:r>
    <w:r w:rsidRPr="00C96365">
      <w:rPr>
        <w:rFonts w:ascii="Arial Rounded MT Bold" w:hAnsi="Arial Rounded MT Bold"/>
        <w:color w:val="000000" w:themeColor="text1"/>
        <w:sz w:val="15"/>
        <w:szCs w:val="20"/>
        <w:lang w:val="en-US"/>
      </w:rPr>
      <w:t xml:space="preserve"> </w:t>
    </w:r>
    <w:r w:rsidR="00051B9E" w:rsidRPr="00C96365">
      <w:rPr>
        <w:rFonts w:ascii="Arial Rounded MT Bold" w:hAnsi="Arial Rounded MT Bold"/>
        <w:color w:val="44C8F5" w:themeColor="accent1"/>
        <w:sz w:val="15"/>
        <w:szCs w:val="20"/>
        <w:lang w:val="en-US"/>
      </w:rPr>
      <w:t xml:space="preserve">/ </w:t>
    </w:r>
    <w:r w:rsidR="00051B9E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051B9E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instrText xml:space="preserve"> PAGE  \* Arabic </w:instrText>
    </w:r>
    <w:r w:rsidR="00051B9E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051B9E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t>7</w:t>
    </w:r>
    <w:r w:rsidR="00051B9E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16573" w14:textId="77777777" w:rsidR="00051B9E" w:rsidRDefault="00051B9E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7CCAC" w14:textId="77777777" w:rsidR="007A03F9" w:rsidRDefault="007A03F9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4C8C2826" w14:textId="77777777" w:rsidR="007A03F9" w:rsidRDefault="007A03F9" w:rsidP="005B5C02">
      <w:r>
        <w:continuationSeparator/>
      </w:r>
    </w:p>
    <w:p w14:paraId="37ED245B" w14:textId="77777777" w:rsidR="007A03F9" w:rsidRDefault="007A03F9"/>
    <w:p w14:paraId="1F9875C7" w14:textId="77777777" w:rsidR="007A03F9" w:rsidRDefault="007A03F9" w:rsidP="00F52F7B"/>
  </w:footnote>
  <w:footnote w:type="continuationNotice" w:id="1">
    <w:p w14:paraId="71A06309" w14:textId="77777777" w:rsidR="007A03F9" w:rsidRDefault="007A03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ED9AF" w14:textId="77777777" w:rsidR="00051B9E" w:rsidRDefault="00051B9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BA7EF1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1EB84" w14:textId="77777777" w:rsidR="00051B9E" w:rsidRDefault="00051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CEB75" w14:textId="77777777" w:rsidR="00051B9E" w:rsidRDefault="00051B9E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E2422" w14:textId="77777777" w:rsidR="00051B9E" w:rsidRDefault="00051B9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0F21AD" w14:textId="77777777" w:rsidR="00051B9E" w:rsidRDefault="00051B9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9F6E9" w14:textId="77777777" w:rsidR="00051B9E" w:rsidRDefault="00051B9E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4D7B78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3CE6F" w14:textId="77777777" w:rsidR="00051B9E" w:rsidRDefault="00051B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85B6D"/>
    <w:multiLevelType w:val="hybridMultilevel"/>
    <w:tmpl w:val="2570AD4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1299"/>
    <w:multiLevelType w:val="hybridMultilevel"/>
    <w:tmpl w:val="597410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22BCD"/>
    <w:multiLevelType w:val="hybridMultilevel"/>
    <w:tmpl w:val="CC427CF8"/>
    <w:lvl w:ilvl="0" w:tplc="1320338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727F7"/>
    <w:multiLevelType w:val="hybridMultilevel"/>
    <w:tmpl w:val="5228608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FD377C"/>
    <w:multiLevelType w:val="hybridMultilevel"/>
    <w:tmpl w:val="A67456A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58F7999"/>
    <w:multiLevelType w:val="hybridMultilevel"/>
    <w:tmpl w:val="69880D8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B72A8A"/>
    <w:multiLevelType w:val="hybridMultilevel"/>
    <w:tmpl w:val="3F5E5D2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8F6C15"/>
    <w:multiLevelType w:val="hybridMultilevel"/>
    <w:tmpl w:val="8BD4B600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EE7732D"/>
    <w:multiLevelType w:val="hybridMultilevel"/>
    <w:tmpl w:val="DA5EEFB0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03C7C6D"/>
    <w:multiLevelType w:val="hybridMultilevel"/>
    <w:tmpl w:val="713EE358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083145E"/>
    <w:multiLevelType w:val="hybridMultilevel"/>
    <w:tmpl w:val="C470B190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2B55DE5"/>
    <w:multiLevelType w:val="hybridMultilevel"/>
    <w:tmpl w:val="EEE462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67763"/>
    <w:multiLevelType w:val="hybridMultilevel"/>
    <w:tmpl w:val="ABF0A50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905015C"/>
    <w:multiLevelType w:val="hybridMultilevel"/>
    <w:tmpl w:val="6ACEEE24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276D2E"/>
    <w:multiLevelType w:val="hybridMultilevel"/>
    <w:tmpl w:val="26085188"/>
    <w:lvl w:ilvl="0" w:tplc="A4AAB780">
      <w:numFmt w:val="bullet"/>
      <w:lvlText w:val=""/>
      <w:lvlJc w:val="left"/>
      <w:pPr>
        <w:ind w:left="360" w:hanging="360"/>
      </w:pPr>
      <w:rPr>
        <w:rFonts w:ascii="Wingdings" w:eastAsia="Times New Roman" w:hAnsi="Wingdings" w:cs="Tahoma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E4D277A"/>
    <w:multiLevelType w:val="hybridMultilevel"/>
    <w:tmpl w:val="972E4626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F8741F3"/>
    <w:multiLevelType w:val="hybridMultilevel"/>
    <w:tmpl w:val="767E5A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A22FD9"/>
    <w:multiLevelType w:val="hybridMultilevel"/>
    <w:tmpl w:val="A336D0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C472C"/>
    <w:multiLevelType w:val="hybridMultilevel"/>
    <w:tmpl w:val="C49AEE64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1F740CA"/>
    <w:multiLevelType w:val="hybridMultilevel"/>
    <w:tmpl w:val="E8D82BB8"/>
    <w:lvl w:ilvl="0" w:tplc="A4AAB780">
      <w:numFmt w:val="bullet"/>
      <w:lvlText w:val=""/>
      <w:lvlJc w:val="left"/>
      <w:pPr>
        <w:ind w:left="360" w:hanging="360"/>
      </w:pPr>
      <w:rPr>
        <w:rFonts w:ascii="Wingdings" w:eastAsia="Times New Roman" w:hAnsi="Wingdings" w:cs="Tahoma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3581F80"/>
    <w:multiLevelType w:val="hybridMultilevel"/>
    <w:tmpl w:val="BC48C8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67708E"/>
    <w:multiLevelType w:val="hybridMultilevel"/>
    <w:tmpl w:val="D21029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0E6524"/>
    <w:multiLevelType w:val="hybridMultilevel"/>
    <w:tmpl w:val="5030D804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95C6031"/>
    <w:multiLevelType w:val="hybridMultilevel"/>
    <w:tmpl w:val="018CCA06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9FB415E"/>
    <w:multiLevelType w:val="hybridMultilevel"/>
    <w:tmpl w:val="FCACE7BE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A46675A"/>
    <w:multiLevelType w:val="hybridMultilevel"/>
    <w:tmpl w:val="61324546"/>
    <w:lvl w:ilvl="0" w:tplc="25BE523C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B36265"/>
    <w:multiLevelType w:val="hybridMultilevel"/>
    <w:tmpl w:val="0C649F82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DC10680"/>
    <w:multiLevelType w:val="hybridMultilevel"/>
    <w:tmpl w:val="607AAD66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04F0367"/>
    <w:multiLevelType w:val="hybridMultilevel"/>
    <w:tmpl w:val="7F66D2D4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1B351C9"/>
    <w:multiLevelType w:val="hybridMultilevel"/>
    <w:tmpl w:val="043EF9A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4584DAD"/>
    <w:multiLevelType w:val="hybridMultilevel"/>
    <w:tmpl w:val="477A91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7E432E"/>
    <w:multiLevelType w:val="hybridMultilevel"/>
    <w:tmpl w:val="7DB2A810"/>
    <w:lvl w:ilvl="0" w:tplc="39C81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BF4E25"/>
    <w:multiLevelType w:val="hybridMultilevel"/>
    <w:tmpl w:val="38E045A6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03A24B3"/>
    <w:multiLevelType w:val="hybridMultilevel"/>
    <w:tmpl w:val="208CDB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8E3C01"/>
    <w:multiLevelType w:val="hybridMultilevel"/>
    <w:tmpl w:val="4FE811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9C79D8"/>
    <w:multiLevelType w:val="hybridMultilevel"/>
    <w:tmpl w:val="63948A4A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761071B"/>
    <w:multiLevelType w:val="hybridMultilevel"/>
    <w:tmpl w:val="9A786F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0141"/>
    <w:multiLevelType w:val="hybridMultilevel"/>
    <w:tmpl w:val="88605C18"/>
    <w:lvl w:ilvl="0" w:tplc="A4AAB780">
      <w:numFmt w:val="bullet"/>
      <w:lvlText w:val=""/>
      <w:lvlJc w:val="left"/>
      <w:pPr>
        <w:ind w:left="360" w:hanging="360"/>
      </w:pPr>
      <w:rPr>
        <w:rFonts w:ascii="Wingdings" w:eastAsia="Times New Roman" w:hAnsi="Wingdings" w:cs="Tahoma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F8B4217"/>
    <w:multiLevelType w:val="multilevel"/>
    <w:tmpl w:val="B5261B12"/>
    <w:styleLink w:val="Howestlesdocument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9" w15:restartNumberingAfterBreak="0">
    <w:nsid w:val="5171163F"/>
    <w:multiLevelType w:val="hybridMultilevel"/>
    <w:tmpl w:val="68FCEEB8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2491264"/>
    <w:multiLevelType w:val="hybridMultilevel"/>
    <w:tmpl w:val="2284A516"/>
    <w:lvl w:ilvl="0" w:tplc="A4AAB780">
      <w:numFmt w:val="bullet"/>
      <w:lvlText w:val=""/>
      <w:lvlJc w:val="left"/>
      <w:pPr>
        <w:ind w:left="360" w:hanging="360"/>
      </w:pPr>
      <w:rPr>
        <w:rFonts w:ascii="Wingdings" w:eastAsia="Times New Roman" w:hAnsi="Wingdings" w:cs="Tahoma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4D11390"/>
    <w:multiLevelType w:val="hybridMultilevel"/>
    <w:tmpl w:val="FD2053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420419"/>
    <w:multiLevelType w:val="hybridMultilevel"/>
    <w:tmpl w:val="A8848272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566237EE"/>
    <w:multiLevelType w:val="hybridMultilevel"/>
    <w:tmpl w:val="5F1AC56C"/>
    <w:lvl w:ilvl="0" w:tplc="C428EF7A">
      <w:numFmt w:val="bullet"/>
      <w:lvlText w:val=""/>
      <w:lvlJc w:val="left"/>
      <w:pPr>
        <w:ind w:left="408" w:hanging="360"/>
      </w:pPr>
      <w:rPr>
        <w:rFonts w:ascii="Wingdings" w:eastAsia="Times New Roman" w:hAnsi="Wingdings" w:cs="Tahoma" w:hint="default"/>
      </w:rPr>
    </w:lvl>
    <w:lvl w:ilvl="1" w:tplc="2000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4" w15:restartNumberingAfterBreak="0">
    <w:nsid w:val="56F52D6F"/>
    <w:multiLevelType w:val="hybridMultilevel"/>
    <w:tmpl w:val="8434589C"/>
    <w:lvl w:ilvl="0" w:tplc="1332D97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1A1B94"/>
    <w:multiLevelType w:val="multilevel"/>
    <w:tmpl w:val="C49882DA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6" w15:restartNumberingAfterBreak="0">
    <w:nsid w:val="636602B1"/>
    <w:multiLevelType w:val="hybridMultilevel"/>
    <w:tmpl w:val="DB8AD6C6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65D26E8E"/>
    <w:multiLevelType w:val="hybridMultilevel"/>
    <w:tmpl w:val="1E8C2314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2849CD"/>
    <w:multiLevelType w:val="hybridMultilevel"/>
    <w:tmpl w:val="15500EBC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1D83109"/>
    <w:multiLevelType w:val="hybridMultilevel"/>
    <w:tmpl w:val="B240DB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9761EA"/>
    <w:multiLevelType w:val="hybridMultilevel"/>
    <w:tmpl w:val="26FACE7E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61B30C8"/>
    <w:multiLevelType w:val="hybridMultilevel"/>
    <w:tmpl w:val="6504C6D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5141CA"/>
    <w:multiLevelType w:val="hybridMultilevel"/>
    <w:tmpl w:val="BAA4D764"/>
    <w:lvl w:ilvl="0" w:tplc="EA5C4E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967EA1"/>
    <w:multiLevelType w:val="hybridMultilevel"/>
    <w:tmpl w:val="6016BD9A"/>
    <w:lvl w:ilvl="0" w:tplc="697086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ABE2933"/>
    <w:multiLevelType w:val="hybridMultilevel"/>
    <w:tmpl w:val="A210C16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7ACE0EA2"/>
    <w:multiLevelType w:val="hybridMultilevel"/>
    <w:tmpl w:val="3BC209DC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B751920"/>
    <w:multiLevelType w:val="hybridMultilevel"/>
    <w:tmpl w:val="1A3E0F2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7EEA2CC7"/>
    <w:multiLevelType w:val="hybridMultilevel"/>
    <w:tmpl w:val="3580CA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75329">
    <w:abstractNumId w:val="41"/>
  </w:num>
  <w:num w:numId="2" w16cid:durableId="1875538572">
    <w:abstractNumId w:val="48"/>
  </w:num>
  <w:num w:numId="3" w16cid:durableId="1321158247">
    <w:abstractNumId w:val="38"/>
  </w:num>
  <w:num w:numId="4" w16cid:durableId="1691490889">
    <w:abstractNumId w:val="2"/>
  </w:num>
  <w:num w:numId="5" w16cid:durableId="1109276081">
    <w:abstractNumId w:val="56"/>
  </w:num>
  <w:num w:numId="6" w16cid:durableId="563638534">
    <w:abstractNumId w:val="15"/>
  </w:num>
  <w:num w:numId="7" w16cid:durableId="1093629034">
    <w:abstractNumId w:val="28"/>
  </w:num>
  <w:num w:numId="8" w16cid:durableId="377434196">
    <w:abstractNumId w:val="8"/>
  </w:num>
  <w:num w:numId="9" w16cid:durableId="836460925">
    <w:abstractNumId w:val="7"/>
  </w:num>
  <w:num w:numId="10" w16cid:durableId="580798465">
    <w:abstractNumId w:val="9"/>
  </w:num>
  <w:num w:numId="11" w16cid:durableId="1323777803">
    <w:abstractNumId w:val="2"/>
  </w:num>
  <w:num w:numId="12" w16cid:durableId="1991714890">
    <w:abstractNumId w:val="27"/>
  </w:num>
  <w:num w:numId="13" w16cid:durableId="1158350489">
    <w:abstractNumId w:val="26"/>
  </w:num>
  <w:num w:numId="14" w16cid:durableId="1140419043">
    <w:abstractNumId w:val="18"/>
  </w:num>
  <w:num w:numId="15" w16cid:durableId="1300376255">
    <w:abstractNumId w:val="49"/>
  </w:num>
  <w:num w:numId="16" w16cid:durableId="41295446">
    <w:abstractNumId w:val="54"/>
  </w:num>
  <w:num w:numId="17" w16cid:durableId="997466278">
    <w:abstractNumId w:val="31"/>
  </w:num>
  <w:num w:numId="18" w16cid:durableId="1978757262">
    <w:abstractNumId w:val="39"/>
  </w:num>
  <w:num w:numId="19" w16cid:durableId="76944874">
    <w:abstractNumId w:val="10"/>
  </w:num>
  <w:num w:numId="20" w16cid:durableId="107706270">
    <w:abstractNumId w:val="35"/>
  </w:num>
  <w:num w:numId="21" w16cid:durableId="1754158884">
    <w:abstractNumId w:val="46"/>
  </w:num>
  <w:num w:numId="22" w16cid:durableId="983923559">
    <w:abstractNumId w:val="47"/>
  </w:num>
  <w:num w:numId="23" w16cid:durableId="2029209276">
    <w:abstractNumId w:val="45"/>
  </w:num>
  <w:num w:numId="24" w16cid:durableId="1295407526">
    <w:abstractNumId w:val="14"/>
  </w:num>
  <w:num w:numId="25" w16cid:durableId="2034770048">
    <w:abstractNumId w:val="37"/>
  </w:num>
  <w:num w:numId="26" w16cid:durableId="552889933">
    <w:abstractNumId w:val="19"/>
  </w:num>
  <w:num w:numId="27" w16cid:durableId="94178304">
    <w:abstractNumId w:val="40"/>
  </w:num>
  <w:num w:numId="28" w16cid:durableId="400716716">
    <w:abstractNumId w:val="43"/>
  </w:num>
  <w:num w:numId="29" w16cid:durableId="1460151833">
    <w:abstractNumId w:val="30"/>
  </w:num>
  <w:num w:numId="30" w16cid:durableId="1768383921">
    <w:abstractNumId w:val="3"/>
  </w:num>
  <w:num w:numId="31" w16cid:durableId="928586452">
    <w:abstractNumId w:val="0"/>
  </w:num>
  <w:num w:numId="32" w16cid:durableId="2023580919">
    <w:abstractNumId w:val="22"/>
  </w:num>
  <w:num w:numId="33" w16cid:durableId="2057122405">
    <w:abstractNumId w:val="6"/>
  </w:num>
  <w:num w:numId="34" w16cid:durableId="335887791">
    <w:abstractNumId w:val="29"/>
  </w:num>
  <w:num w:numId="35" w16cid:durableId="373968622">
    <w:abstractNumId w:val="55"/>
  </w:num>
  <w:num w:numId="36" w16cid:durableId="864488670">
    <w:abstractNumId w:val="57"/>
  </w:num>
  <w:num w:numId="37" w16cid:durableId="327441409">
    <w:abstractNumId w:val="52"/>
  </w:num>
  <w:num w:numId="38" w16cid:durableId="1434664557">
    <w:abstractNumId w:val="53"/>
  </w:num>
  <w:num w:numId="39" w16cid:durableId="1504930507">
    <w:abstractNumId w:val="51"/>
  </w:num>
  <w:num w:numId="40" w16cid:durableId="370691215">
    <w:abstractNumId w:val="32"/>
  </w:num>
  <w:num w:numId="41" w16cid:durableId="1124806218">
    <w:abstractNumId w:val="42"/>
  </w:num>
  <w:num w:numId="42" w16cid:durableId="1579711270">
    <w:abstractNumId w:val="5"/>
  </w:num>
  <w:num w:numId="43" w16cid:durableId="130246044">
    <w:abstractNumId w:val="24"/>
  </w:num>
  <w:num w:numId="44" w16cid:durableId="551624417">
    <w:abstractNumId w:val="36"/>
  </w:num>
  <w:num w:numId="45" w16cid:durableId="1468165304">
    <w:abstractNumId w:val="50"/>
  </w:num>
  <w:num w:numId="46" w16cid:durableId="950018778">
    <w:abstractNumId w:val="34"/>
  </w:num>
  <w:num w:numId="47" w16cid:durableId="508176694">
    <w:abstractNumId w:val="21"/>
  </w:num>
  <w:num w:numId="48" w16cid:durableId="1171334492">
    <w:abstractNumId w:val="11"/>
  </w:num>
  <w:num w:numId="49" w16cid:durableId="1385909740">
    <w:abstractNumId w:val="1"/>
  </w:num>
  <w:num w:numId="50" w16cid:durableId="1544752008">
    <w:abstractNumId w:val="16"/>
  </w:num>
  <w:num w:numId="51" w16cid:durableId="228076876">
    <w:abstractNumId w:val="17"/>
  </w:num>
  <w:num w:numId="52" w16cid:durableId="946077929">
    <w:abstractNumId w:val="58"/>
  </w:num>
  <w:num w:numId="53" w16cid:durableId="820081479">
    <w:abstractNumId w:val="23"/>
  </w:num>
  <w:num w:numId="54" w16cid:durableId="1448158982">
    <w:abstractNumId w:val="20"/>
  </w:num>
  <w:num w:numId="55" w16cid:durableId="1728532914">
    <w:abstractNumId w:val="4"/>
  </w:num>
  <w:num w:numId="56" w16cid:durableId="1301569065">
    <w:abstractNumId w:val="13"/>
  </w:num>
  <w:num w:numId="57" w16cid:durableId="362679395">
    <w:abstractNumId w:val="12"/>
  </w:num>
  <w:num w:numId="58" w16cid:durableId="1652445806">
    <w:abstractNumId w:val="33"/>
  </w:num>
  <w:num w:numId="59" w16cid:durableId="1006789942">
    <w:abstractNumId w:val="44"/>
  </w:num>
  <w:num w:numId="60" w16cid:durableId="1026295494">
    <w:abstractNumId w:val="2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289B"/>
    <w:rsid w:val="00003809"/>
    <w:rsid w:val="00003FA1"/>
    <w:rsid w:val="000056E9"/>
    <w:rsid w:val="00010263"/>
    <w:rsid w:val="0001134C"/>
    <w:rsid w:val="00011EFC"/>
    <w:rsid w:val="00011F79"/>
    <w:rsid w:val="000125DE"/>
    <w:rsid w:val="00012CF6"/>
    <w:rsid w:val="00012F3A"/>
    <w:rsid w:val="00013C05"/>
    <w:rsid w:val="0001619D"/>
    <w:rsid w:val="0001629E"/>
    <w:rsid w:val="00017708"/>
    <w:rsid w:val="000177E1"/>
    <w:rsid w:val="00017D50"/>
    <w:rsid w:val="00020BD1"/>
    <w:rsid w:val="00024FB2"/>
    <w:rsid w:val="000251C0"/>
    <w:rsid w:val="00026213"/>
    <w:rsid w:val="00026E47"/>
    <w:rsid w:val="00027C53"/>
    <w:rsid w:val="000316BE"/>
    <w:rsid w:val="00035344"/>
    <w:rsid w:val="0003565D"/>
    <w:rsid w:val="00035DB2"/>
    <w:rsid w:val="000409C8"/>
    <w:rsid w:val="00041F60"/>
    <w:rsid w:val="00043207"/>
    <w:rsid w:val="00043652"/>
    <w:rsid w:val="00043835"/>
    <w:rsid w:val="00044205"/>
    <w:rsid w:val="0004450F"/>
    <w:rsid w:val="00044BA6"/>
    <w:rsid w:val="00047CF8"/>
    <w:rsid w:val="00050171"/>
    <w:rsid w:val="00050444"/>
    <w:rsid w:val="00051B9E"/>
    <w:rsid w:val="00051BAC"/>
    <w:rsid w:val="0005206F"/>
    <w:rsid w:val="000523F5"/>
    <w:rsid w:val="0005253D"/>
    <w:rsid w:val="000532C9"/>
    <w:rsid w:val="0005768F"/>
    <w:rsid w:val="000607C2"/>
    <w:rsid w:val="00061358"/>
    <w:rsid w:val="0006184C"/>
    <w:rsid w:val="000625F4"/>
    <w:rsid w:val="00063AB5"/>
    <w:rsid w:val="00064CED"/>
    <w:rsid w:val="000650E1"/>
    <w:rsid w:val="000700ED"/>
    <w:rsid w:val="0007027B"/>
    <w:rsid w:val="00070689"/>
    <w:rsid w:val="0007385B"/>
    <w:rsid w:val="00074B68"/>
    <w:rsid w:val="00076E20"/>
    <w:rsid w:val="000773C2"/>
    <w:rsid w:val="00077DD5"/>
    <w:rsid w:val="000808FC"/>
    <w:rsid w:val="00081748"/>
    <w:rsid w:val="0008252D"/>
    <w:rsid w:val="00082D15"/>
    <w:rsid w:val="00082EBF"/>
    <w:rsid w:val="000862B7"/>
    <w:rsid w:val="000873C0"/>
    <w:rsid w:val="00090D6E"/>
    <w:rsid w:val="00092461"/>
    <w:rsid w:val="00093911"/>
    <w:rsid w:val="00096DD2"/>
    <w:rsid w:val="00097FEA"/>
    <w:rsid w:val="000A1D37"/>
    <w:rsid w:val="000A3E79"/>
    <w:rsid w:val="000A3F82"/>
    <w:rsid w:val="000A5131"/>
    <w:rsid w:val="000A5BE0"/>
    <w:rsid w:val="000A6A9F"/>
    <w:rsid w:val="000A7309"/>
    <w:rsid w:val="000B0001"/>
    <w:rsid w:val="000B6817"/>
    <w:rsid w:val="000B690C"/>
    <w:rsid w:val="000B6EBE"/>
    <w:rsid w:val="000B7BBF"/>
    <w:rsid w:val="000C07B2"/>
    <w:rsid w:val="000C0D64"/>
    <w:rsid w:val="000C1368"/>
    <w:rsid w:val="000C1B13"/>
    <w:rsid w:val="000C2A06"/>
    <w:rsid w:val="000C3F8B"/>
    <w:rsid w:val="000C46B7"/>
    <w:rsid w:val="000C6744"/>
    <w:rsid w:val="000C6DF5"/>
    <w:rsid w:val="000D13CD"/>
    <w:rsid w:val="000D381A"/>
    <w:rsid w:val="000D3877"/>
    <w:rsid w:val="000D4D92"/>
    <w:rsid w:val="000D56DF"/>
    <w:rsid w:val="000D6807"/>
    <w:rsid w:val="000D68E7"/>
    <w:rsid w:val="000E1113"/>
    <w:rsid w:val="000E24C4"/>
    <w:rsid w:val="000E37FD"/>
    <w:rsid w:val="000E402E"/>
    <w:rsid w:val="000E40DA"/>
    <w:rsid w:val="000E4C05"/>
    <w:rsid w:val="000E4CEB"/>
    <w:rsid w:val="000E5803"/>
    <w:rsid w:val="000E6D30"/>
    <w:rsid w:val="000E78D1"/>
    <w:rsid w:val="000F09C7"/>
    <w:rsid w:val="000F1D28"/>
    <w:rsid w:val="000F4544"/>
    <w:rsid w:val="000F54D2"/>
    <w:rsid w:val="000F6083"/>
    <w:rsid w:val="000F6251"/>
    <w:rsid w:val="000F6AA1"/>
    <w:rsid w:val="000F7F15"/>
    <w:rsid w:val="00100461"/>
    <w:rsid w:val="00100929"/>
    <w:rsid w:val="0010166E"/>
    <w:rsid w:val="00104BBF"/>
    <w:rsid w:val="00105C31"/>
    <w:rsid w:val="001109F1"/>
    <w:rsid w:val="00111771"/>
    <w:rsid w:val="001156DC"/>
    <w:rsid w:val="00117CE6"/>
    <w:rsid w:val="00121E8A"/>
    <w:rsid w:val="001260E9"/>
    <w:rsid w:val="001267CC"/>
    <w:rsid w:val="0012681C"/>
    <w:rsid w:val="00127F4A"/>
    <w:rsid w:val="00130A75"/>
    <w:rsid w:val="00130BF9"/>
    <w:rsid w:val="00131815"/>
    <w:rsid w:val="001323DA"/>
    <w:rsid w:val="0013266A"/>
    <w:rsid w:val="00133428"/>
    <w:rsid w:val="001345B1"/>
    <w:rsid w:val="00135232"/>
    <w:rsid w:val="00135E6E"/>
    <w:rsid w:val="001372CA"/>
    <w:rsid w:val="00137F21"/>
    <w:rsid w:val="00140387"/>
    <w:rsid w:val="00140CC9"/>
    <w:rsid w:val="00141752"/>
    <w:rsid w:val="0014184B"/>
    <w:rsid w:val="00141B3E"/>
    <w:rsid w:val="00143153"/>
    <w:rsid w:val="001432F6"/>
    <w:rsid w:val="00143A7A"/>
    <w:rsid w:val="00143B62"/>
    <w:rsid w:val="00143B9F"/>
    <w:rsid w:val="00146499"/>
    <w:rsid w:val="00151EAE"/>
    <w:rsid w:val="00152172"/>
    <w:rsid w:val="00153589"/>
    <w:rsid w:val="00154298"/>
    <w:rsid w:val="001567EE"/>
    <w:rsid w:val="00156A80"/>
    <w:rsid w:val="00157BD7"/>
    <w:rsid w:val="001614DF"/>
    <w:rsid w:val="00161A86"/>
    <w:rsid w:val="00161F32"/>
    <w:rsid w:val="001656E0"/>
    <w:rsid w:val="00165EA0"/>
    <w:rsid w:val="00166037"/>
    <w:rsid w:val="001679DA"/>
    <w:rsid w:val="00167A48"/>
    <w:rsid w:val="00167CFA"/>
    <w:rsid w:val="00170B72"/>
    <w:rsid w:val="00172887"/>
    <w:rsid w:val="00173E85"/>
    <w:rsid w:val="00173F36"/>
    <w:rsid w:val="001752F5"/>
    <w:rsid w:val="00176B0A"/>
    <w:rsid w:val="001772A3"/>
    <w:rsid w:val="00177BAB"/>
    <w:rsid w:val="00177ECC"/>
    <w:rsid w:val="0018062A"/>
    <w:rsid w:val="00182584"/>
    <w:rsid w:val="00183C98"/>
    <w:rsid w:val="00183D00"/>
    <w:rsid w:val="001841B0"/>
    <w:rsid w:val="00186128"/>
    <w:rsid w:val="00187426"/>
    <w:rsid w:val="00190725"/>
    <w:rsid w:val="0019087A"/>
    <w:rsid w:val="00190AE2"/>
    <w:rsid w:val="00191886"/>
    <w:rsid w:val="00191C00"/>
    <w:rsid w:val="00192BEE"/>
    <w:rsid w:val="00192F39"/>
    <w:rsid w:val="00193500"/>
    <w:rsid w:val="00194262"/>
    <w:rsid w:val="00194464"/>
    <w:rsid w:val="00194CB3"/>
    <w:rsid w:val="001961B8"/>
    <w:rsid w:val="00197098"/>
    <w:rsid w:val="001A00E4"/>
    <w:rsid w:val="001A4BC9"/>
    <w:rsid w:val="001A509D"/>
    <w:rsid w:val="001A513B"/>
    <w:rsid w:val="001B10A8"/>
    <w:rsid w:val="001B16F3"/>
    <w:rsid w:val="001B1E6A"/>
    <w:rsid w:val="001B3D08"/>
    <w:rsid w:val="001B3D9D"/>
    <w:rsid w:val="001B45D9"/>
    <w:rsid w:val="001B487B"/>
    <w:rsid w:val="001B4993"/>
    <w:rsid w:val="001B5A34"/>
    <w:rsid w:val="001B6F97"/>
    <w:rsid w:val="001B7369"/>
    <w:rsid w:val="001B7526"/>
    <w:rsid w:val="001C3046"/>
    <w:rsid w:val="001C3DF9"/>
    <w:rsid w:val="001C46BE"/>
    <w:rsid w:val="001C73C6"/>
    <w:rsid w:val="001D045F"/>
    <w:rsid w:val="001D1168"/>
    <w:rsid w:val="001D1A83"/>
    <w:rsid w:val="001D2A6D"/>
    <w:rsid w:val="001D3324"/>
    <w:rsid w:val="001D4542"/>
    <w:rsid w:val="001D4798"/>
    <w:rsid w:val="001D7000"/>
    <w:rsid w:val="001D7033"/>
    <w:rsid w:val="001D7AA7"/>
    <w:rsid w:val="001D7D91"/>
    <w:rsid w:val="001E14EC"/>
    <w:rsid w:val="001E27A8"/>
    <w:rsid w:val="001E4BE7"/>
    <w:rsid w:val="001E671E"/>
    <w:rsid w:val="001E6B05"/>
    <w:rsid w:val="001E75EC"/>
    <w:rsid w:val="001E7BED"/>
    <w:rsid w:val="001F00F6"/>
    <w:rsid w:val="001F0312"/>
    <w:rsid w:val="001F11F5"/>
    <w:rsid w:val="001F1AAB"/>
    <w:rsid w:val="001F3A55"/>
    <w:rsid w:val="001F4ABE"/>
    <w:rsid w:val="001F4D04"/>
    <w:rsid w:val="001F514B"/>
    <w:rsid w:val="001F5681"/>
    <w:rsid w:val="001F5DF8"/>
    <w:rsid w:val="001F641C"/>
    <w:rsid w:val="001F762B"/>
    <w:rsid w:val="001F7B59"/>
    <w:rsid w:val="001F7D54"/>
    <w:rsid w:val="00203E78"/>
    <w:rsid w:val="0020485F"/>
    <w:rsid w:val="00204F6B"/>
    <w:rsid w:val="002058FA"/>
    <w:rsid w:val="0020633E"/>
    <w:rsid w:val="00206508"/>
    <w:rsid w:val="00206B0F"/>
    <w:rsid w:val="00207432"/>
    <w:rsid w:val="00207C64"/>
    <w:rsid w:val="002114EA"/>
    <w:rsid w:val="00212FED"/>
    <w:rsid w:val="0021336E"/>
    <w:rsid w:val="002140E9"/>
    <w:rsid w:val="00214C49"/>
    <w:rsid w:val="0021537C"/>
    <w:rsid w:val="00215556"/>
    <w:rsid w:val="002163C7"/>
    <w:rsid w:val="002178D0"/>
    <w:rsid w:val="00220423"/>
    <w:rsid w:val="002207AA"/>
    <w:rsid w:val="002210C0"/>
    <w:rsid w:val="00221AE7"/>
    <w:rsid w:val="00222438"/>
    <w:rsid w:val="00224A8A"/>
    <w:rsid w:val="0022538A"/>
    <w:rsid w:val="0022706B"/>
    <w:rsid w:val="002270E2"/>
    <w:rsid w:val="00227FA6"/>
    <w:rsid w:val="00231232"/>
    <w:rsid w:val="00232D2E"/>
    <w:rsid w:val="0023339C"/>
    <w:rsid w:val="002363F1"/>
    <w:rsid w:val="002373A9"/>
    <w:rsid w:val="00237D73"/>
    <w:rsid w:val="00237D93"/>
    <w:rsid w:val="0024018F"/>
    <w:rsid w:val="002408A4"/>
    <w:rsid w:val="00240C2C"/>
    <w:rsid w:val="00245369"/>
    <w:rsid w:val="002460AD"/>
    <w:rsid w:val="002469E5"/>
    <w:rsid w:val="0024720F"/>
    <w:rsid w:val="002475B4"/>
    <w:rsid w:val="0024781A"/>
    <w:rsid w:val="00247956"/>
    <w:rsid w:val="002500E7"/>
    <w:rsid w:val="0025051A"/>
    <w:rsid w:val="00250C2B"/>
    <w:rsid w:val="00254857"/>
    <w:rsid w:val="00254932"/>
    <w:rsid w:val="00254C41"/>
    <w:rsid w:val="002562CA"/>
    <w:rsid w:val="0025692F"/>
    <w:rsid w:val="002575B1"/>
    <w:rsid w:val="0026023A"/>
    <w:rsid w:val="00261A97"/>
    <w:rsid w:val="00262548"/>
    <w:rsid w:val="00264EA9"/>
    <w:rsid w:val="002650A0"/>
    <w:rsid w:val="00265592"/>
    <w:rsid w:val="00266533"/>
    <w:rsid w:val="00266B09"/>
    <w:rsid w:val="002674F2"/>
    <w:rsid w:val="00270059"/>
    <w:rsid w:val="00271536"/>
    <w:rsid w:val="002723B9"/>
    <w:rsid w:val="00272DA5"/>
    <w:rsid w:val="00272F53"/>
    <w:rsid w:val="002747EC"/>
    <w:rsid w:val="00274A32"/>
    <w:rsid w:val="0027628D"/>
    <w:rsid w:val="002767EE"/>
    <w:rsid w:val="00276A8F"/>
    <w:rsid w:val="00281151"/>
    <w:rsid w:val="002821EC"/>
    <w:rsid w:val="00282E00"/>
    <w:rsid w:val="0028358E"/>
    <w:rsid w:val="00283CDC"/>
    <w:rsid w:val="0028742F"/>
    <w:rsid w:val="00290321"/>
    <w:rsid w:val="00290BB6"/>
    <w:rsid w:val="0029231B"/>
    <w:rsid w:val="00292814"/>
    <w:rsid w:val="00293FF2"/>
    <w:rsid w:val="002943ED"/>
    <w:rsid w:val="00296772"/>
    <w:rsid w:val="0029690A"/>
    <w:rsid w:val="002969B3"/>
    <w:rsid w:val="002A20F9"/>
    <w:rsid w:val="002A4B1A"/>
    <w:rsid w:val="002A583C"/>
    <w:rsid w:val="002A6BC5"/>
    <w:rsid w:val="002A7963"/>
    <w:rsid w:val="002B2CE0"/>
    <w:rsid w:val="002B39CC"/>
    <w:rsid w:val="002B4171"/>
    <w:rsid w:val="002B4384"/>
    <w:rsid w:val="002B4EC4"/>
    <w:rsid w:val="002B516C"/>
    <w:rsid w:val="002B60BB"/>
    <w:rsid w:val="002C0386"/>
    <w:rsid w:val="002C0428"/>
    <w:rsid w:val="002C13F2"/>
    <w:rsid w:val="002C2450"/>
    <w:rsid w:val="002C49D9"/>
    <w:rsid w:val="002C532C"/>
    <w:rsid w:val="002C61AD"/>
    <w:rsid w:val="002D0A08"/>
    <w:rsid w:val="002D1693"/>
    <w:rsid w:val="002D5373"/>
    <w:rsid w:val="002D5A28"/>
    <w:rsid w:val="002D5FF6"/>
    <w:rsid w:val="002D61EB"/>
    <w:rsid w:val="002D7571"/>
    <w:rsid w:val="002E0408"/>
    <w:rsid w:val="002E0592"/>
    <w:rsid w:val="002E12A0"/>
    <w:rsid w:val="002E1BEC"/>
    <w:rsid w:val="002E2248"/>
    <w:rsid w:val="002E35EE"/>
    <w:rsid w:val="002E368D"/>
    <w:rsid w:val="002E54B2"/>
    <w:rsid w:val="002E588D"/>
    <w:rsid w:val="002F01C8"/>
    <w:rsid w:val="002F06A1"/>
    <w:rsid w:val="002F0D8F"/>
    <w:rsid w:val="002F19EF"/>
    <w:rsid w:val="002F20B6"/>
    <w:rsid w:val="002F37DC"/>
    <w:rsid w:val="002F39FA"/>
    <w:rsid w:val="002F7B9D"/>
    <w:rsid w:val="00300AE9"/>
    <w:rsid w:val="00300CE0"/>
    <w:rsid w:val="00301DB5"/>
    <w:rsid w:val="003023DC"/>
    <w:rsid w:val="003024A5"/>
    <w:rsid w:val="0030392C"/>
    <w:rsid w:val="0030522C"/>
    <w:rsid w:val="00306410"/>
    <w:rsid w:val="00306A94"/>
    <w:rsid w:val="00306AF5"/>
    <w:rsid w:val="00306F75"/>
    <w:rsid w:val="0030766C"/>
    <w:rsid w:val="00307CFB"/>
    <w:rsid w:val="0031194C"/>
    <w:rsid w:val="00312856"/>
    <w:rsid w:val="003148EC"/>
    <w:rsid w:val="00314C05"/>
    <w:rsid w:val="00315244"/>
    <w:rsid w:val="0031546E"/>
    <w:rsid w:val="00316229"/>
    <w:rsid w:val="00316EB6"/>
    <w:rsid w:val="003179CD"/>
    <w:rsid w:val="00322512"/>
    <w:rsid w:val="00322D09"/>
    <w:rsid w:val="00325038"/>
    <w:rsid w:val="00325779"/>
    <w:rsid w:val="00326E95"/>
    <w:rsid w:val="00327517"/>
    <w:rsid w:val="00327B03"/>
    <w:rsid w:val="00327DF1"/>
    <w:rsid w:val="003309E0"/>
    <w:rsid w:val="003314CB"/>
    <w:rsid w:val="003328EC"/>
    <w:rsid w:val="00332E24"/>
    <w:rsid w:val="003338E0"/>
    <w:rsid w:val="0033403F"/>
    <w:rsid w:val="0033434F"/>
    <w:rsid w:val="00335441"/>
    <w:rsid w:val="00335E37"/>
    <w:rsid w:val="003369C0"/>
    <w:rsid w:val="00337269"/>
    <w:rsid w:val="00337C46"/>
    <w:rsid w:val="00337E42"/>
    <w:rsid w:val="003412AD"/>
    <w:rsid w:val="00341433"/>
    <w:rsid w:val="00341BCC"/>
    <w:rsid w:val="00342330"/>
    <w:rsid w:val="003423E9"/>
    <w:rsid w:val="0034343C"/>
    <w:rsid w:val="0034459A"/>
    <w:rsid w:val="00347460"/>
    <w:rsid w:val="00347A58"/>
    <w:rsid w:val="00350995"/>
    <w:rsid w:val="00353323"/>
    <w:rsid w:val="00353957"/>
    <w:rsid w:val="00353D70"/>
    <w:rsid w:val="00354E39"/>
    <w:rsid w:val="0035648D"/>
    <w:rsid w:val="00356CC5"/>
    <w:rsid w:val="00357524"/>
    <w:rsid w:val="0035752B"/>
    <w:rsid w:val="003605C1"/>
    <w:rsid w:val="003616C6"/>
    <w:rsid w:val="0036195A"/>
    <w:rsid w:val="00362900"/>
    <w:rsid w:val="0036326A"/>
    <w:rsid w:val="00363BBB"/>
    <w:rsid w:val="00363D9D"/>
    <w:rsid w:val="003646FA"/>
    <w:rsid w:val="00365788"/>
    <w:rsid w:val="00365CF7"/>
    <w:rsid w:val="0036676A"/>
    <w:rsid w:val="003679A6"/>
    <w:rsid w:val="00370EE0"/>
    <w:rsid w:val="00371493"/>
    <w:rsid w:val="003719FE"/>
    <w:rsid w:val="0037257E"/>
    <w:rsid w:val="00373284"/>
    <w:rsid w:val="003735D0"/>
    <w:rsid w:val="00373F22"/>
    <w:rsid w:val="0037442F"/>
    <w:rsid w:val="00376CBB"/>
    <w:rsid w:val="00376EFE"/>
    <w:rsid w:val="003775AF"/>
    <w:rsid w:val="003804BE"/>
    <w:rsid w:val="00380F0D"/>
    <w:rsid w:val="0038174E"/>
    <w:rsid w:val="00381796"/>
    <w:rsid w:val="00382386"/>
    <w:rsid w:val="0038262F"/>
    <w:rsid w:val="00384993"/>
    <w:rsid w:val="00386980"/>
    <w:rsid w:val="003878F6"/>
    <w:rsid w:val="0038799B"/>
    <w:rsid w:val="00390302"/>
    <w:rsid w:val="0039103C"/>
    <w:rsid w:val="00391202"/>
    <w:rsid w:val="00391332"/>
    <w:rsid w:val="00391824"/>
    <w:rsid w:val="00391987"/>
    <w:rsid w:val="00391DE0"/>
    <w:rsid w:val="00395F96"/>
    <w:rsid w:val="003966AB"/>
    <w:rsid w:val="00396CC6"/>
    <w:rsid w:val="00396E2E"/>
    <w:rsid w:val="0039744D"/>
    <w:rsid w:val="0039765B"/>
    <w:rsid w:val="003A198B"/>
    <w:rsid w:val="003A2457"/>
    <w:rsid w:val="003A3A49"/>
    <w:rsid w:val="003A45FE"/>
    <w:rsid w:val="003A5154"/>
    <w:rsid w:val="003A59DE"/>
    <w:rsid w:val="003A7DF8"/>
    <w:rsid w:val="003B2045"/>
    <w:rsid w:val="003B5269"/>
    <w:rsid w:val="003B5D18"/>
    <w:rsid w:val="003B73C2"/>
    <w:rsid w:val="003C0C3E"/>
    <w:rsid w:val="003C0F5D"/>
    <w:rsid w:val="003C2244"/>
    <w:rsid w:val="003C2566"/>
    <w:rsid w:val="003C30C2"/>
    <w:rsid w:val="003C3EDE"/>
    <w:rsid w:val="003C4237"/>
    <w:rsid w:val="003C59C6"/>
    <w:rsid w:val="003C6391"/>
    <w:rsid w:val="003D0BC4"/>
    <w:rsid w:val="003D46FE"/>
    <w:rsid w:val="003D5107"/>
    <w:rsid w:val="003D7254"/>
    <w:rsid w:val="003D7C92"/>
    <w:rsid w:val="003D7D33"/>
    <w:rsid w:val="003E106A"/>
    <w:rsid w:val="003E263E"/>
    <w:rsid w:val="003E31A5"/>
    <w:rsid w:val="003E4B59"/>
    <w:rsid w:val="003E4D85"/>
    <w:rsid w:val="003E7B10"/>
    <w:rsid w:val="003F175F"/>
    <w:rsid w:val="003F254E"/>
    <w:rsid w:val="003F2893"/>
    <w:rsid w:val="003F2A60"/>
    <w:rsid w:val="003F2D32"/>
    <w:rsid w:val="003F320C"/>
    <w:rsid w:val="003F38DD"/>
    <w:rsid w:val="003F6AED"/>
    <w:rsid w:val="003F7BC9"/>
    <w:rsid w:val="0040137C"/>
    <w:rsid w:val="004015F6"/>
    <w:rsid w:val="00401D37"/>
    <w:rsid w:val="00402FB5"/>
    <w:rsid w:val="00404978"/>
    <w:rsid w:val="004059BF"/>
    <w:rsid w:val="00407133"/>
    <w:rsid w:val="004100A4"/>
    <w:rsid w:val="00412B5E"/>
    <w:rsid w:val="0041405A"/>
    <w:rsid w:val="00414DED"/>
    <w:rsid w:val="004171EB"/>
    <w:rsid w:val="0042008B"/>
    <w:rsid w:val="00421179"/>
    <w:rsid w:val="00422207"/>
    <w:rsid w:val="004257FE"/>
    <w:rsid w:val="00426C8B"/>
    <w:rsid w:val="00427664"/>
    <w:rsid w:val="004276DF"/>
    <w:rsid w:val="0043177D"/>
    <w:rsid w:val="0043179A"/>
    <w:rsid w:val="004358F2"/>
    <w:rsid w:val="00435984"/>
    <w:rsid w:val="00435A6E"/>
    <w:rsid w:val="00436A04"/>
    <w:rsid w:val="00436D7E"/>
    <w:rsid w:val="004379EF"/>
    <w:rsid w:val="00440116"/>
    <w:rsid w:val="00442118"/>
    <w:rsid w:val="00443BF6"/>
    <w:rsid w:val="00444C13"/>
    <w:rsid w:val="004453F2"/>
    <w:rsid w:val="00445516"/>
    <w:rsid w:val="00447284"/>
    <w:rsid w:val="00447C2F"/>
    <w:rsid w:val="004501E6"/>
    <w:rsid w:val="00450D19"/>
    <w:rsid w:val="00450DBA"/>
    <w:rsid w:val="00451508"/>
    <w:rsid w:val="004515C6"/>
    <w:rsid w:val="00451F44"/>
    <w:rsid w:val="00453DA4"/>
    <w:rsid w:val="00454488"/>
    <w:rsid w:val="00456339"/>
    <w:rsid w:val="00457152"/>
    <w:rsid w:val="00457D3B"/>
    <w:rsid w:val="00462812"/>
    <w:rsid w:val="00462886"/>
    <w:rsid w:val="00464255"/>
    <w:rsid w:val="0046585A"/>
    <w:rsid w:val="0046781A"/>
    <w:rsid w:val="0047129C"/>
    <w:rsid w:val="00471682"/>
    <w:rsid w:val="00473A13"/>
    <w:rsid w:val="0047713B"/>
    <w:rsid w:val="0048056C"/>
    <w:rsid w:val="00482A44"/>
    <w:rsid w:val="00482F3A"/>
    <w:rsid w:val="0048337A"/>
    <w:rsid w:val="004853A3"/>
    <w:rsid w:val="00485F99"/>
    <w:rsid w:val="004866A9"/>
    <w:rsid w:val="004874DB"/>
    <w:rsid w:val="004875C9"/>
    <w:rsid w:val="00487CB4"/>
    <w:rsid w:val="004903E0"/>
    <w:rsid w:val="00491F05"/>
    <w:rsid w:val="00493174"/>
    <w:rsid w:val="004944AA"/>
    <w:rsid w:val="004948D1"/>
    <w:rsid w:val="00494B7B"/>
    <w:rsid w:val="0049668C"/>
    <w:rsid w:val="004A0163"/>
    <w:rsid w:val="004A14D5"/>
    <w:rsid w:val="004A32FB"/>
    <w:rsid w:val="004A3C04"/>
    <w:rsid w:val="004A3D95"/>
    <w:rsid w:val="004A43EF"/>
    <w:rsid w:val="004A4A2F"/>
    <w:rsid w:val="004A4A73"/>
    <w:rsid w:val="004A4CFA"/>
    <w:rsid w:val="004A5F52"/>
    <w:rsid w:val="004B0092"/>
    <w:rsid w:val="004B09AA"/>
    <w:rsid w:val="004B2816"/>
    <w:rsid w:val="004B351B"/>
    <w:rsid w:val="004B3DE3"/>
    <w:rsid w:val="004B3E3C"/>
    <w:rsid w:val="004B3F8B"/>
    <w:rsid w:val="004B4359"/>
    <w:rsid w:val="004B4EDF"/>
    <w:rsid w:val="004B7754"/>
    <w:rsid w:val="004C04A1"/>
    <w:rsid w:val="004C0B72"/>
    <w:rsid w:val="004C0FBA"/>
    <w:rsid w:val="004C305F"/>
    <w:rsid w:val="004C31C1"/>
    <w:rsid w:val="004C4497"/>
    <w:rsid w:val="004C4EF6"/>
    <w:rsid w:val="004C5854"/>
    <w:rsid w:val="004C7BB6"/>
    <w:rsid w:val="004D03F5"/>
    <w:rsid w:val="004D042F"/>
    <w:rsid w:val="004D0956"/>
    <w:rsid w:val="004D1462"/>
    <w:rsid w:val="004D285F"/>
    <w:rsid w:val="004D29DA"/>
    <w:rsid w:val="004D2CB9"/>
    <w:rsid w:val="004D2CF3"/>
    <w:rsid w:val="004D2D13"/>
    <w:rsid w:val="004D3268"/>
    <w:rsid w:val="004D3D3E"/>
    <w:rsid w:val="004D46BC"/>
    <w:rsid w:val="004D4CFC"/>
    <w:rsid w:val="004D4F16"/>
    <w:rsid w:val="004E14B4"/>
    <w:rsid w:val="004E1C2C"/>
    <w:rsid w:val="004E40A8"/>
    <w:rsid w:val="004E52A5"/>
    <w:rsid w:val="004F27B7"/>
    <w:rsid w:val="004F2E87"/>
    <w:rsid w:val="004F399F"/>
    <w:rsid w:val="004F5F83"/>
    <w:rsid w:val="005025CE"/>
    <w:rsid w:val="00502744"/>
    <w:rsid w:val="00503B4E"/>
    <w:rsid w:val="00504862"/>
    <w:rsid w:val="005058DC"/>
    <w:rsid w:val="00505974"/>
    <w:rsid w:val="00506A8F"/>
    <w:rsid w:val="005072DE"/>
    <w:rsid w:val="0051021C"/>
    <w:rsid w:val="005107AB"/>
    <w:rsid w:val="00510A7D"/>
    <w:rsid w:val="005122EF"/>
    <w:rsid w:val="00513337"/>
    <w:rsid w:val="00514CE1"/>
    <w:rsid w:val="00514EAD"/>
    <w:rsid w:val="00514EF4"/>
    <w:rsid w:val="005156F4"/>
    <w:rsid w:val="005165BE"/>
    <w:rsid w:val="00520B58"/>
    <w:rsid w:val="00520D02"/>
    <w:rsid w:val="0052132A"/>
    <w:rsid w:val="00521AAE"/>
    <w:rsid w:val="005233FD"/>
    <w:rsid w:val="0052518C"/>
    <w:rsid w:val="00525A9D"/>
    <w:rsid w:val="00526604"/>
    <w:rsid w:val="0053248F"/>
    <w:rsid w:val="00535F2F"/>
    <w:rsid w:val="005370BD"/>
    <w:rsid w:val="00537CB3"/>
    <w:rsid w:val="005410A7"/>
    <w:rsid w:val="00541835"/>
    <w:rsid w:val="0054228C"/>
    <w:rsid w:val="00542DB3"/>
    <w:rsid w:val="00543F76"/>
    <w:rsid w:val="00544967"/>
    <w:rsid w:val="005449FD"/>
    <w:rsid w:val="00545986"/>
    <w:rsid w:val="00545BBD"/>
    <w:rsid w:val="00545DED"/>
    <w:rsid w:val="00546942"/>
    <w:rsid w:val="00553140"/>
    <w:rsid w:val="00553AAB"/>
    <w:rsid w:val="005571C9"/>
    <w:rsid w:val="00557ACD"/>
    <w:rsid w:val="005629F4"/>
    <w:rsid w:val="00562E57"/>
    <w:rsid w:val="00562EE2"/>
    <w:rsid w:val="00564359"/>
    <w:rsid w:val="00565DE0"/>
    <w:rsid w:val="005670E7"/>
    <w:rsid w:val="00567584"/>
    <w:rsid w:val="005700E9"/>
    <w:rsid w:val="00570ADA"/>
    <w:rsid w:val="00570CB4"/>
    <w:rsid w:val="00570F0E"/>
    <w:rsid w:val="00573E2E"/>
    <w:rsid w:val="005742CF"/>
    <w:rsid w:val="00577164"/>
    <w:rsid w:val="00580DED"/>
    <w:rsid w:val="0058120B"/>
    <w:rsid w:val="00581DD8"/>
    <w:rsid w:val="00582AE4"/>
    <w:rsid w:val="00583D0D"/>
    <w:rsid w:val="0058424C"/>
    <w:rsid w:val="00585053"/>
    <w:rsid w:val="00585AD5"/>
    <w:rsid w:val="00585C97"/>
    <w:rsid w:val="00586BD3"/>
    <w:rsid w:val="005905E8"/>
    <w:rsid w:val="005916E1"/>
    <w:rsid w:val="00593D8E"/>
    <w:rsid w:val="00594945"/>
    <w:rsid w:val="005950D4"/>
    <w:rsid w:val="0059521C"/>
    <w:rsid w:val="005952B3"/>
    <w:rsid w:val="00595E80"/>
    <w:rsid w:val="00596006"/>
    <w:rsid w:val="005962EA"/>
    <w:rsid w:val="005A189E"/>
    <w:rsid w:val="005A22C7"/>
    <w:rsid w:val="005A23DC"/>
    <w:rsid w:val="005A253F"/>
    <w:rsid w:val="005A3649"/>
    <w:rsid w:val="005A460A"/>
    <w:rsid w:val="005A6108"/>
    <w:rsid w:val="005B0690"/>
    <w:rsid w:val="005B123E"/>
    <w:rsid w:val="005B1D09"/>
    <w:rsid w:val="005B26C9"/>
    <w:rsid w:val="005B2BB2"/>
    <w:rsid w:val="005B2F83"/>
    <w:rsid w:val="005B2F9F"/>
    <w:rsid w:val="005B3C41"/>
    <w:rsid w:val="005B3C87"/>
    <w:rsid w:val="005B53A3"/>
    <w:rsid w:val="005B5C02"/>
    <w:rsid w:val="005B638A"/>
    <w:rsid w:val="005C000D"/>
    <w:rsid w:val="005C262C"/>
    <w:rsid w:val="005C365D"/>
    <w:rsid w:val="005C6A95"/>
    <w:rsid w:val="005D030D"/>
    <w:rsid w:val="005D1878"/>
    <w:rsid w:val="005D1C97"/>
    <w:rsid w:val="005D3967"/>
    <w:rsid w:val="005D4DEE"/>
    <w:rsid w:val="005D7455"/>
    <w:rsid w:val="005D7AAD"/>
    <w:rsid w:val="005E18B7"/>
    <w:rsid w:val="005E1BF7"/>
    <w:rsid w:val="005E2924"/>
    <w:rsid w:val="005E2EA3"/>
    <w:rsid w:val="005E321A"/>
    <w:rsid w:val="005E78C8"/>
    <w:rsid w:val="005F0C23"/>
    <w:rsid w:val="005F275E"/>
    <w:rsid w:val="005F2B10"/>
    <w:rsid w:val="005F317D"/>
    <w:rsid w:val="005F5576"/>
    <w:rsid w:val="005F6944"/>
    <w:rsid w:val="005F6F05"/>
    <w:rsid w:val="005F7F7F"/>
    <w:rsid w:val="00600BC0"/>
    <w:rsid w:val="00600F21"/>
    <w:rsid w:val="006019DC"/>
    <w:rsid w:val="00602FE2"/>
    <w:rsid w:val="00603EBA"/>
    <w:rsid w:val="00603EF2"/>
    <w:rsid w:val="00604735"/>
    <w:rsid w:val="00604BE4"/>
    <w:rsid w:val="0060614B"/>
    <w:rsid w:val="00606541"/>
    <w:rsid w:val="00606702"/>
    <w:rsid w:val="0060734B"/>
    <w:rsid w:val="006073D6"/>
    <w:rsid w:val="00607821"/>
    <w:rsid w:val="00607AEE"/>
    <w:rsid w:val="006107BF"/>
    <w:rsid w:val="00610DF5"/>
    <w:rsid w:val="00611688"/>
    <w:rsid w:val="006119E8"/>
    <w:rsid w:val="00611BA4"/>
    <w:rsid w:val="00612694"/>
    <w:rsid w:val="006142FD"/>
    <w:rsid w:val="00614310"/>
    <w:rsid w:val="00614765"/>
    <w:rsid w:val="00615DE1"/>
    <w:rsid w:val="00617DA3"/>
    <w:rsid w:val="006208CA"/>
    <w:rsid w:val="00622652"/>
    <w:rsid w:val="00624532"/>
    <w:rsid w:val="00624D4A"/>
    <w:rsid w:val="006252F0"/>
    <w:rsid w:val="0062637A"/>
    <w:rsid w:val="00626C0E"/>
    <w:rsid w:val="006277F9"/>
    <w:rsid w:val="0063142F"/>
    <w:rsid w:val="00631DD2"/>
    <w:rsid w:val="006330B7"/>
    <w:rsid w:val="00634642"/>
    <w:rsid w:val="0063482A"/>
    <w:rsid w:val="00634B24"/>
    <w:rsid w:val="00635474"/>
    <w:rsid w:val="00635579"/>
    <w:rsid w:val="006360AA"/>
    <w:rsid w:val="00637D04"/>
    <w:rsid w:val="0064019D"/>
    <w:rsid w:val="00640361"/>
    <w:rsid w:val="006406B8"/>
    <w:rsid w:val="00640F31"/>
    <w:rsid w:val="00641D25"/>
    <w:rsid w:val="00643E6A"/>
    <w:rsid w:val="006456C5"/>
    <w:rsid w:val="00645AE9"/>
    <w:rsid w:val="006553EF"/>
    <w:rsid w:val="0065580A"/>
    <w:rsid w:val="006577DF"/>
    <w:rsid w:val="00661C93"/>
    <w:rsid w:val="00662B0A"/>
    <w:rsid w:val="00662D01"/>
    <w:rsid w:val="00664626"/>
    <w:rsid w:val="00664C64"/>
    <w:rsid w:val="00667312"/>
    <w:rsid w:val="00667977"/>
    <w:rsid w:val="006709C2"/>
    <w:rsid w:val="00671F8F"/>
    <w:rsid w:val="0067283C"/>
    <w:rsid w:val="00672935"/>
    <w:rsid w:val="00673C0E"/>
    <w:rsid w:val="00673EA2"/>
    <w:rsid w:val="0067453B"/>
    <w:rsid w:val="00674985"/>
    <w:rsid w:val="006749D3"/>
    <w:rsid w:val="00674B95"/>
    <w:rsid w:val="00674B99"/>
    <w:rsid w:val="00674C44"/>
    <w:rsid w:val="00675D42"/>
    <w:rsid w:val="00677697"/>
    <w:rsid w:val="00677A52"/>
    <w:rsid w:val="00677DF4"/>
    <w:rsid w:val="00683B57"/>
    <w:rsid w:val="006840F4"/>
    <w:rsid w:val="006871EB"/>
    <w:rsid w:val="00690B21"/>
    <w:rsid w:val="00692579"/>
    <w:rsid w:val="0069344D"/>
    <w:rsid w:val="006945A0"/>
    <w:rsid w:val="006959EA"/>
    <w:rsid w:val="006972F1"/>
    <w:rsid w:val="006A1B5D"/>
    <w:rsid w:val="006A2004"/>
    <w:rsid w:val="006A30F0"/>
    <w:rsid w:val="006A3C8C"/>
    <w:rsid w:val="006A4C37"/>
    <w:rsid w:val="006A4E81"/>
    <w:rsid w:val="006A5957"/>
    <w:rsid w:val="006A62CE"/>
    <w:rsid w:val="006A7E57"/>
    <w:rsid w:val="006A7E63"/>
    <w:rsid w:val="006A7F43"/>
    <w:rsid w:val="006B1781"/>
    <w:rsid w:val="006B2132"/>
    <w:rsid w:val="006B270E"/>
    <w:rsid w:val="006B307C"/>
    <w:rsid w:val="006B4A18"/>
    <w:rsid w:val="006B5F10"/>
    <w:rsid w:val="006B6FDD"/>
    <w:rsid w:val="006B7B33"/>
    <w:rsid w:val="006C0642"/>
    <w:rsid w:val="006C07EB"/>
    <w:rsid w:val="006C184C"/>
    <w:rsid w:val="006C3E6A"/>
    <w:rsid w:val="006C43F6"/>
    <w:rsid w:val="006C5921"/>
    <w:rsid w:val="006C7483"/>
    <w:rsid w:val="006D003E"/>
    <w:rsid w:val="006D04E3"/>
    <w:rsid w:val="006D0DB6"/>
    <w:rsid w:val="006D2036"/>
    <w:rsid w:val="006D2FE5"/>
    <w:rsid w:val="006D31EC"/>
    <w:rsid w:val="006D415C"/>
    <w:rsid w:val="006D4777"/>
    <w:rsid w:val="006D49ED"/>
    <w:rsid w:val="006D50A2"/>
    <w:rsid w:val="006D604A"/>
    <w:rsid w:val="006D60FE"/>
    <w:rsid w:val="006E11DC"/>
    <w:rsid w:val="006E254C"/>
    <w:rsid w:val="006E3981"/>
    <w:rsid w:val="006E4C22"/>
    <w:rsid w:val="006E5F23"/>
    <w:rsid w:val="006E603F"/>
    <w:rsid w:val="006E6177"/>
    <w:rsid w:val="006E6C7B"/>
    <w:rsid w:val="006E76B1"/>
    <w:rsid w:val="006E7D6E"/>
    <w:rsid w:val="006F0D06"/>
    <w:rsid w:val="006F0D66"/>
    <w:rsid w:val="006F306C"/>
    <w:rsid w:val="006F3F53"/>
    <w:rsid w:val="006F6ACE"/>
    <w:rsid w:val="006F6AEF"/>
    <w:rsid w:val="006F6C83"/>
    <w:rsid w:val="00700A9E"/>
    <w:rsid w:val="007056B1"/>
    <w:rsid w:val="00705BBA"/>
    <w:rsid w:val="00707B35"/>
    <w:rsid w:val="00710AEA"/>
    <w:rsid w:val="0071125F"/>
    <w:rsid w:val="007112E0"/>
    <w:rsid w:val="0071200A"/>
    <w:rsid w:val="007126B7"/>
    <w:rsid w:val="00713301"/>
    <w:rsid w:val="007140F7"/>
    <w:rsid w:val="00715CB8"/>
    <w:rsid w:val="00716E11"/>
    <w:rsid w:val="00717349"/>
    <w:rsid w:val="00721028"/>
    <w:rsid w:val="007210C2"/>
    <w:rsid w:val="0072336C"/>
    <w:rsid w:val="00725267"/>
    <w:rsid w:val="00726068"/>
    <w:rsid w:val="007269E6"/>
    <w:rsid w:val="00731274"/>
    <w:rsid w:val="00732B30"/>
    <w:rsid w:val="00732DED"/>
    <w:rsid w:val="00736248"/>
    <w:rsid w:val="007375F8"/>
    <w:rsid w:val="007401C7"/>
    <w:rsid w:val="00740A22"/>
    <w:rsid w:val="00741167"/>
    <w:rsid w:val="0074168C"/>
    <w:rsid w:val="007452E3"/>
    <w:rsid w:val="007455A9"/>
    <w:rsid w:val="00750B06"/>
    <w:rsid w:val="00751E54"/>
    <w:rsid w:val="00753563"/>
    <w:rsid w:val="00755C39"/>
    <w:rsid w:val="00755DD4"/>
    <w:rsid w:val="00760EDF"/>
    <w:rsid w:val="00760EE1"/>
    <w:rsid w:val="0076406D"/>
    <w:rsid w:val="00765660"/>
    <w:rsid w:val="00772698"/>
    <w:rsid w:val="00772EDF"/>
    <w:rsid w:val="007743B5"/>
    <w:rsid w:val="00774475"/>
    <w:rsid w:val="0077586D"/>
    <w:rsid w:val="00777923"/>
    <w:rsid w:val="00780443"/>
    <w:rsid w:val="007808CC"/>
    <w:rsid w:val="00781969"/>
    <w:rsid w:val="007823DB"/>
    <w:rsid w:val="007829BD"/>
    <w:rsid w:val="00782E2F"/>
    <w:rsid w:val="00783C24"/>
    <w:rsid w:val="00784C62"/>
    <w:rsid w:val="00784D21"/>
    <w:rsid w:val="00785AEC"/>
    <w:rsid w:val="00786BC6"/>
    <w:rsid w:val="0079262C"/>
    <w:rsid w:val="007943F6"/>
    <w:rsid w:val="00794ADD"/>
    <w:rsid w:val="00794F4C"/>
    <w:rsid w:val="00796178"/>
    <w:rsid w:val="007966D1"/>
    <w:rsid w:val="00797492"/>
    <w:rsid w:val="00797E5C"/>
    <w:rsid w:val="007A0238"/>
    <w:rsid w:val="007A03F9"/>
    <w:rsid w:val="007A1809"/>
    <w:rsid w:val="007A37D0"/>
    <w:rsid w:val="007B0E4A"/>
    <w:rsid w:val="007B249A"/>
    <w:rsid w:val="007B27E9"/>
    <w:rsid w:val="007B3C5B"/>
    <w:rsid w:val="007B45EE"/>
    <w:rsid w:val="007B4B99"/>
    <w:rsid w:val="007B4EBA"/>
    <w:rsid w:val="007B5867"/>
    <w:rsid w:val="007B5960"/>
    <w:rsid w:val="007C09D7"/>
    <w:rsid w:val="007C15C2"/>
    <w:rsid w:val="007C2A53"/>
    <w:rsid w:val="007C37F0"/>
    <w:rsid w:val="007C3E2B"/>
    <w:rsid w:val="007C5975"/>
    <w:rsid w:val="007C731B"/>
    <w:rsid w:val="007C7F60"/>
    <w:rsid w:val="007D10F2"/>
    <w:rsid w:val="007D1426"/>
    <w:rsid w:val="007D19F2"/>
    <w:rsid w:val="007D1BF8"/>
    <w:rsid w:val="007D412E"/>
    <w:rsid w:val="007D4903"/>
    <w:rsid w:val="007D577A"/>
    <w:rsid w:val="007D5F4C"/>
    <w:rsid w:val="007D6795"/>
    <w:rsid w:val="007D7E55"/>
    <w:rsid w:val="007E0CB6"/>
    <w:rsid w:val="007E2170"/>
    <w:rsid w:val="007E628A"/>
    <w:rsid w:val="007E7015"/>
    <w:rsid w:val="007E7CC5"/>
    <w:rsid w:val="007F00F4"/>
    <w:rsid w:val="007F3A99"/>
    <w:rsid w:val="007F44E7"/>
    <w:rsid w:val="007F4582"/>
    <w:rsid w:val="007F494F"/>
    <w:rsid w:val="007F4CD3"/>
    <w:rsid w:val="007F6412"/>
    <w:rsid w:val="007F6479"/>
    <w:rsid w:val="007F6E69"/>
    <w:rsid w:val="007F7221"/>
    <w:rsid w:val="007F72DF"/>
    <w:rsid w:val="00807D07"/>
    <w:rsid w:val="00811239"/>
    <w:rsid w:val="00812768"/>
    <w:rsid w:val="00812EC2"/>
    <w:rsid w:val="00813D30"/>
    <w:rsid w:val="00814520"/>
    <w:rsid w:val="00815A5B"/>
    <w:rsid w:val="008177C0"/>
    <w:rsid w:val="00817F59"/>
    <w:rsid w:val="008203B3"/>
    <w:rsid w:val="00821834"/>
    <w:rsid w:val="00823E9D"/>
    <w:rsid w:val="00824249"/>
    <w:rsid w:val="00831EA3"/>
    <w:rsid w:val="0083366C"/>
    <w:rsid w:val="00833F00"/>
    <w:rsid w:val="0083597E"/>
    <w:rsid w:val="00836A8A"/>
    <w:rsid w:val="008404F3"/>
    <w:rsid w:val="008405A0"/>
    <w:rsid w:val="00842757"/>
    <w:rsid w:val="00844013"/>
    <w:rsid w:val="008443F3"/>
    <w:rsid w:val="00845442"/>
    <w:rsid w:val="00846B81"/>
    <w:rsid w:val="008477B5"/>
    <w:rsid w:val="008501D7"/>
    <w:rsid w:val="00851C7C"/>
    <w:rsid w:val="008521F1"/>
    <w:rsid w:val="00852DFB"/>
    <w:rsid w:val="00853A0C"/>
    <w:rsid w:val="008547D2"/>
    <w:rsid w:val="00854EC8"/>
    <w:rsid w:val="008552C9"/>
    <w:rsid w:val="00855362"/>
    <w:rsid w:val="00855C6B"/>
    <w:rsid w:val="00856449"/>
    <w:rsid w:val="00856F2B"/>
    <w:rsid w:val="00857FF0"/>
    <w:rsid w:val="00860CC0"/>
    <w:rsid w:val="008610C1"/>
    <w:rsid w:val="0086364E"/>
    <w:rsid w:val="00863B6F"/>
    <w:rsid w:val="00863E4F"/>
    <w:rsid w:val="00863E8F"/>
    <w:rsid w:val="0086446C"/>
    <w:rsid w:val="0086464C"/>
    <w:rsid w:val="008647C7"/>
    <w:rsid w:val="00864967"/>
    <w:rsid w:val="00865BDD"/>
    <w:rsid w:val="00867223"/>
    <w:rsid w:val="008677C3"/>
    <w:rsid w:val="00867985"/>
    <w:rsid w:val="008679FC"/>
    <w:rsid w:val="00867F2E"/>
    <w:rsid w:val="0087020D"/>
    <w:rsid w:val="00872799"/>
    <w:rsid w:val="00872EBA"/>
    <w:rsid w:val="00875B31"/>
    <w:rsid w:val="0087619F"/>
    <w:rsid w:val="00881103"/>
    <w:rsid w:val="00882E80"/>
    <w:rsid w:val="0088732C"/>
    <w:rsid w:val="008907A1"/>
    <w:rsid w:val="00890BA8"/>
    <w:rsid w:val="008916D2"/>
    <w:rsid w:val="0089549C"/>
    <w:rsid w:val="00896771"/>
    <w:rsid w:val="00896FBE"/>
    <w:rsid w:val="0089795A"/>
    <w:rsid w:val="008A1F04"/>
    <w:rsid w:val="008A5DF5"/>
    <w:rsid w:val="008A66C3"/>
    <w:rsid w:val="008A745A"/>
    <w:rsid w:val="008B1650"/>
    <w:rsid w:val="008B2920"/>
    <w:rsid w:val="008B458A"/>
    <w:rsid w:val="008B4737"/>
    <w:rsid w:val="008B620C"/>
    <w:rsid w:val="008C0B06"/>
    <w:rsid w:val="008C13B4"/>
    <w:rsid w:val="008C1503"/>
    <w:rsid w:val="008C4ED8"/>
    <w:rsid w:val="008C6B13"/>
    <w:rsid w:val="008D0054"/>
    <w:rsid w:val="008D0E92"/>
    <w:rsid w:val="008D120A"/>
    <w:rsid w:val="008D36C6"/>
    <w:rsid w:val="008D46DE"/>
    <w:rsid w:val="008E0E3A"/>
    <w:rsid w:val="008E169B"/>
    <w:rsid w:val="008E25A0"/>
    <w:rsid w:val="008E25B9"/>
    <w:rsid w:val="008E2C0D"/>
    <w:rsid w:val="008E32D8"/>
    <w:rsid w:val="008E4E16"/>
    <w:rsid w:val="008E6D28"/>
    <w:rsid w:val="008E76B7"/>
    <w:rsid w:val="008E77A9"/>
    <w:rsid w:val="008E79AA"/>
    <w:rsid w:val="008E7E78"/>
    <w:rsid w:val="008E7E90"/>
    <w:rsid w:val="008F10D4"/>
    <w:rsid w:val="008F2DC6"/>
    <w:rsid w:val="008F45A3"/>
    <w:rsid w:val="008F51B7"/>
    <w:rsid w:val="00902C95"/>
    <w:rsid w:val="00902CED"/>
    <w:rsid w:val="009043A3"/>
    <w:rsid w:val="00904636"/>
    <w:rsid w:val="00905487"/>
    <w:rsid w:val="00905BE9"/>
    <w:rsid w:val="00906AEF"/>
    <w:rsid w:val="00907024"/>
    <w:rsid w:val="00907C21"/>
    <w:rsid w:val="009100F3"/>
    <w:rsid w:val="009127FB"/>
    <w:rsid w:val="009132FD"/>
    <w:rsid w:val="00916BE8"/>
    <w:rsid w:val="00916F59"/>
    <w:rsid w:val="0092180A"/>
    <w:rsid w:val="00922986"/>
    <w:rsid w:val="00922A29"/>
    <w:rsid w:val="00922B9D"/>
    <w:rsid w:val="009238DC"/>
    <w:rsid w:val="00923E35"/>
    <w:rsid w:val="00923FCC"/>
    <w:rsid w:val="009246FF"/>
    <w:rsid w:val="00925AD3"/>
    <w:rsid w:val="00925C3F"/>
    <w:rsid w:val="00926C51"/>
    <w:rsid w:val="00932BEB"/>
    <w:rsid w:val="00933602"/>
    <w:rsid w:val="00934622"/>
    <w:rsid w:val="00937A52"/>
    <w:rsid w:val="00941207"/>
    <w:rsid w:val="00943ADC"/>
    <w:rsid w:val="00946E1D"/>
    <w:rsid w:val="00950486"/>
    <w:rsid w:val="009504E6"/>
    <w:rsid w:val="00951B28"/>
    <w:rsid w:val="0095227E"/>
    <w:rsid w:val="00953C7E"/>
    <w:rsid w:val="0095480F"/>
    <w:rsid w:val="00954893"/>
    <w:rsid w:val="00955DA1"/>
    <w:rsid w:val="00956825"/>
    <w:rsid w:val="009572F2"/>
    <w:rsid w:val="00960A83"/>
    <w:rsid w:val="00963253"/>
    <w:rsid w:val="00963A49"/>
    <w:rsid w:val="00965435"/>
    <w:rsid w:val="00971604"/>
    <w:rsid w:val="00971B46"/>
    <w:rsid w:val="0097476A"/>
    <w:rsid w:val="00975191"/>
    <w:rsid w:val="009759AE"/>
    <w:rsid w:val="00980C15"/>
    <w:rsid w:val="00981047"/>
    <w:rsid w:val="009816B5"/>
    <w:rsid w:val="00981722"/>
    <w:rsid w:val="009824C0"/>
    <w:rsid w:val="00982E52"/>
    <w:rsid w:val="00983D73"/>
    <w:rsid w:val="00984F10"/>
    <w:rsid w:val="00986485"/>
    <w:rsid w:val="00986503"/>
    <w:rsid w:val="00986671"/>
    <w:rsid w:val="009872C3"/>
    <w:rsid w:val="00987D02"/>
    <w:rsid w:val="00990E77"/>
    <w:rsid w:val="00991322"/>
    <w:rsid w:val="00991541"/>
    <w:rsid w:val="00991A11"/>
    <w:rsid w:val="00992803"/>
    <w:rsid w:val="00992B81"/>
    <w:rsid w:val="00993FF9"/>
    <w:rsid w:val="009941C0"/>
    <w:rsid w:val="0099462B"/>
    <w:rsid w:val="0099650B"/>
    <w:rsid w:val="009967DE"/>
    <w:rsid w:val="009976DB"/>
    <w:rsid w:val="009A0556"/>
    <w:rsid w:val="009A0A38"/>
    <w:rsid w:val="009A0EDE"/>
    <w:rsid w:val="009A46D0"/>
    <w:rsid w:val="009A5852"/>
    <w:rsid w:val="009A6458"/>
    <w:rsid w:val="009A6565"/>
    <w:rsid w:val="009B0868"/>
    <w:rsid w:val="009B11A6"/>
    <w:rsid w:val="009B434A"/>
    <w:rsid w:val="009B48FD"/>
    <w:rsid w:val="009B662D"/>
    <w:rsid w:val="009B76E6"/>
    <w:rsid w:val="009C025F"/>
    <w:rsid w:val="009C21BC"/>
    <w:rsid w:val="009C2469"/>
    <w:rsid w:val="009C37C7"/>
    <w:rsid w:val="009C46A7"/>
    <w:rsid w:val="009C4B83"/>
    <w:rsid w:val="009C5335"/>
    <w:rsid w:val="009C656F"/>
    <w:rsid w:val="009D1960"/>
    <w:rsid w:val="009D223D"/>
    <w:rsid w:val="009D3371"/>
    <w:rsid w:val="009D377F"/>
    <w:rsid w:val="009D64A1"/>
    <w:rsid w:val="009D65F1"/>
    <w:rsid w:val="009D70FF"/>
    <w:rsid w:val="009D71D4"/>
    <w:rsid w:val="009D76EC"/>
    <w:rsid w:val="009E0248"/>
    <w:rsid w:val="009E05C0"/>
    <w:rsid w:val="009E0BFC"/>
    <w:rsid w:val="009E0D6D"/>
    <w:rsid w:val="009E253E"/>
    <w:rsid w:val="009E2A33"/>
    <w:rsid w:val="009E4585"/>
    <w:rsid w:val="009E559B"/>
    <w:rsid w:val="009E6388"/>
    <w:rsid w:val="009E6CFC"/>
    <w:rsid w:val="009E7784"/>
    <w:rsid w:val="009E7BE4"/>
    <w:rsid w:val="009F0406"/>
    <w:rsid w:val="009F2197"/>
    <w:rsid w:val="009F2300"/>
    <w:rsid w:val="009F4B94"/>
    <w:rsid w:val="009F5782"/>
    <w:rsid w:val="009F6C63"/>
    <w:rsid w:val="009F6F1B"/>
    <w:rsid w:val="009F744E"/>
    <w:rsid w:val="009F7EC7"/>
    <w:rsid w:val="00A01B75"/>
    <w:rsid w:val="00A0345A"/>
    <w:rsid w:val="00A04895"/>
    <w:rsid w:val="00A04AC0"/>
    <w:rsid w:val="00A0788D"/>
    <w:rsid w:val="00A11A51"/>
    <w:rsid w:val="00A130F1"/>
    <w:rsid w:val="00A13519"/>
    <w:rsid w:val="00A14F4D"/>
    <w:rsid w:val="00A163D7"/>
    <w:rsid w:val="00A21250"/>
    <w:rsid w:val="00A229BD"/>
    <w:rsid w:val="00A234B2"/>
    <w:rsid w:val="00A23CF8"/>
    <w:rsid w:val="00A249D7"/>
    <w:rsid w:val="00A24BF7"/>
    <w:rsid w:val="00A257D5"/>
    <w:rsid w:val="00A263F3"/>
    <w:rsid w:val="00A30F44"/>
    <w:rsid w:val="00A31144"/>
    <w:rsid w:val="00A315D2"/>
    <w:rsid w:val="00A31692"/>
    <w:rsid w:val="00A31BA0"/>
    <w:rsid w:val="00A329B8"/>
    <w:rsid w:val="00A34359"/>
    <w:rsid w:val="00A348CD"/>
    <w:rsid w:val="00A36BEB"/>
    <w:rsid w:val="00A37770"/>
    <w:rsid w:val="00A42852"/>
    <w:rsid w:val="00A42F81"/>
    <w:rsid w:val="00A43EC1"/>
    <w:rsid w:val="00A47455"/>
    <w:rsid w:val="00A50D76"/>
    <w:rsid w:val="00A523CC"/>
    <w:rsid w:val="00A52736"/>
    <w:rsid w:val="00A54819"/>
    <w:rsid w:val="00A55A24"/>
    <w:rsid w:val="00A57FC7"/>
    <w:rsid w:val="00A6146E"/>
    <w:rsid w:val="00A622F4"/>
    <w:rsid w:val="00A62FB7"/>
    <w:rsid w:val="00A66D3B"/>
    <w:rsid w:val="00A70978"/>
    <w:rsid w:val="00A746CF"/>
    <w:rsid w:val="00A74A85"/>
    <w:rsid w:val="00A74BEA"/>
    <w:rsid w:val="00A76266"/>
    <w:rsid w:val="00A76DB9"/>
    <w:rsid w:val="00A772E5"/>
    <w:rsid w:val="00A774D5"/>
    <w:rsid w:val="00A80568"/>
    <w:rsid w:val="00A8183B"/>
    <w:rsid w:val="00A81A2A"/>
    <w:rsid w:val="00A81BC3"/>
    <w:rsid w:val="00A82479"/>
    <w:rsid w:val="00A82846"/>
    <w:rsid w:val="00A82B74"/>
    <w:rsid w:val="00A83D59"/>
    <w:rsid w:val="00A84162"/>
    <w:rsid w:val="00A87C56"/>
    <w:rsid w:val="00A907A6"/>
    <w:rsid w:val="00A91906"/>
    <w:rsid w:val="00A92C81"/>
    <w:rsid w:val="00A95F3B"/>
    <w:rsid w:val="00A97506"/>
    <w:rsid w:val="00A97CCD"/>
    <w:rsid w:val="00AA3317"/>
    <w:rsid w:val="00AA4B57"/>
    <w:rsid w:val="00AA78A4"/>
    <w:rsid w:val="00AB0106"/>
    <w:rsid w:val="00AB031F"/>
    <w:rsid w:val="00AB1069"/>
    <w:rsid w:val="00AB24D1"/>
    <w:rsid w:val="00AB2730"/>
    <w:rsid w:val="00AB29DD"/>
    <w:rsid w:val="00AB4C82"/>
    <w:rsid w:val="00AB7460"/>
    <w:rsid w:val="00AB7634"/>
    <w:rsid w:val="00AC392E"/>
    <w:rsid w:val="00AC4F46"/>
    <w:rsid w:val="00AC6AE0"/>
    <w:rsid w:val="00AC782A"/>
    <w:rsid w:val="00AC7EE8"/>
    <w:rsid w:val="00AD00E0"/>
    <w:rsid w:val="00AD05AB"/>
    <w:rsid w:val="00AD0F01"/>
    <w:rsid w:val="00AD125B"/>
    <w:rsid w:val="00AD1BB6"/>
    <w:rsid w:val="00AD2DFC"/>
    <w:rsid w:val="00AD40F1"/>
    <w:rsid w:val="00AD7FA3"/>
    <w:rsid w:val="00AE22A2"/>
    <w:rsid w:val="00AE28D2"/>
    <w:rsid w:val="00AE2923"/>
    <w:rsid w:val="00AE3496"/>
    <w:rsid w:val="00AE3662"/>
    <w:rsid w:val="00AE4E21"/>
    <w:rsid w:val="00AE4ED5"/>
    <w:rsid w:val="00AE60DD"/>
    <w:rsid w:val="00AE6F2C"/>
    <w:rsid w:val="00AF13B4"/>
    <w:rsid w:val="00AF1766"/>
    <w:rsid w:val="00AF1C48"/>
    <w:rsid w:val="00AF2FE0"/>
    <w:rsid w:val="00AF52DD"/>
    <w:rsid w:val="00AF5558"/>
    <w:rsid w:val="00AF67DD"/>
    <w:rsid w:val="00AF6AC7"/>
    <w:rsid w:val="00AF73B8"/>
    <w:rsid w:val="00AF7768"/>
    <w:rsid w:val="00B004CD"/>
    <w:rsid w:val="00B00F31"/>
    <w:rsid w:val="00B02B54"/>
    <w:rsid w:val="00B03376"/>
    <w:rsid w:val="00B058E0"/>
    <w:rsid w:val="00B0745D"/>
    <w:rsid w:val="00B07DC9"/>
    <w:rsid w:val="00B120BC"/>
    <w:rsid w:val="00B141FB"/>
    <w:rsid w:val="00B143B9"/>
    <w:rsid w:val="00B148B8"/>
    <w:rsid w:val="00B14DEF"/>
    <w:rsid w:val="00B15564"/>
    <w:rsid w:val="00B15828"/>
    <w:rsid w:val="00B16474"/>
    <w:rsid w:val="00B17CFB"/>
    <w:rsid w:val="00B17DC4"/>
    <w:rsid w:val="00B20E45"/>
    <w:rsid w:val="00B21A97"/>
    <w:rsid w:val="00B22E31"/>
    <w:rsid w:val="00B23039"/>
    <w:rsid w:val="00B24FB9"/>
    <w:rsid w:val="00B25105"/>
    <w:rsid w:val="00B30118"/>
    <w:rsid w:val="00B30EDE"/>
    <w:rsid w:val="00B315F4"/>
    <w:rsid w:val="00B31670"/>
    <w:rsid w:val="00B31E41"/>
    <w:rsid w:val="00B326CC"/>
    <w:rsid w:val="00B3330A"/>
    <w:rsid w:val="00B33DAD"/>
    <w:rsid w:val="00B34FDF"/>
    <w:rsid w:val="00B351C7"/>
    <w:rsid w:val="00B3658D"/>
    <w:rsid w:val="00B368E8"/>
    <w:rsid w:val="00B3722C"/>
    <w:rsid w:val="00B37B2E"/>
    <w:rsid w:val="00B37BF9"/>
    <w:rsid w:val="00B37FBE"/>
    <w:rsid w:val="00B41B0E"/>
    <w:rsid w:val="00B42BCC"/>
    <w:rsid w:val="00B43F9E"/>
    <w:rsid w:val="00B4418F"/>
    <w:rsid w:val="00B4548E"/>
    <w:rsid w:val="00B46953"/>
    <w:rsid w:val="00B46D5A"/>
    <w:rsid w:val="00B46E9B"/>
    <w:rsid w:val="00B50B4F"/>
    <w:rsid w:val="00B55053"/>
    <w:rsid w:val="00B5613F"/>
    <w:rsid w:val="00B5778C"/>
    <w:rsid w:val="00B62A83"/>
    <w:rsid w:val="00B62DF0"/>
    <w:rsid w:val="00B63661"/>
    <w:rsid w:val="00B649AC"/>
    <w:rsid w:val="00B64D58"/>
    <w:rsid w:val="00B66296"/>
    <w:rsid w:val="00B665D7"/>
    <w:rsid w:val="00B67345"/>
    <w:rsid w:val="00B7245D"/>
    <w:rsid w:val="00B727E5"/>
    <w:rsid w:val="00B72884"/>
    <w:rsid w:val="00B72BA1"/>
    <w:rsid w:val="00B72BA8"/>
    <w:rsid w:val="00B73FE5"/>
    <w:rsid w:val="00B76980"/>
    <w:rsid w:val="00B76B21"/>
    <w:rsid w:val="00B8100D"/>
    <w:rsid w:val="00B826AC"/>
    <w:rsid w:val="00B82885"/>
    <w:rsid w:val="00B842AD"/>
    <w:rsid w:val="00B84F86"/>
    <w:rsid w:val="00B868AC"/>
    <w:rsid w:val="00B86D04"/>
    <w:rsid w:val="00B87DB7"/>
    <w:rsid w:val="00B9141C"/>
    <w:rsid w:val="00B928B4"/>
    <w:rsid w:val="00B92FCC"/>
    <w:rsid w:val="00B93637"/>
    <w:rsid w:val="00B95891"/>
    <w:rsid w:val="00B960C9"/>
    <w:rsid w:val="00B971C5"/>
    <w:rsid w:val="00B972D0"/>
    <w:rsid w:val="00BA0730"/>
    <w:rsid w:val="00BA1383"/>
    <w:rsid w:val="00BA24F9"/>
    <w:rsid w:val="00BA64DD"/>
    <w:rsid w:val="00BB0B9B"/>
    <w:rsid w:val="00BB2A54"/>
    <w:rsid w:val="00BB2B7C"/>
    <w:rsid w:val="00BB2E9C"/>
    <w:rsid w:val="00BB36A8"/>
    <w:rsid w:val="00BB44D7"/>
    <w:rsid w:val="00BB4E13"/>
    <w:rsid w:val="00BB5171"/>
    <w:rsid w:val="00BB6AE6"/>
    <w:rsid w:val="00BB7016"/>
    <w:rsid w:val="00BC07DC"/>
    <w:rsid w:val="00BC1EA1"/>
    <w:rsid w:val="00BC389C"/>
    <w:rsid w:val="00BC4ADA"/>
    <w:rsid w:val="00BC4C72"/>
    <w:rsid w:val="00BC4D12"/>
    <w:rsid w:val="00BC6666"/>
    <w:rsid w:val="00BC677E"/>
    <w:rsid w:val="00BD183E"/>
    <w:rsid w:val="00BD1F97"/>
    <w:rsid w:val="00BD2927"/>
    <w:rsid w:val="00BD2B73"/>
    <w:rsid w:val="00BD41D9"/>
    <w:rsid w:val="00BD6EFB"/>
    <w:rsid w:val="00BD7A24"/>
    <w:rsid w:val="00BE0A7C"/>
    <w:rsid w:val="00BE27B5"/>
    <w:rsid w:val="00BE39BD"/>
    <w:rsid w:val="00BE3CBD"/>
    <w:rsid w:val="00BE56D2"/>
    <w:rsid w:val="00BE645A"/>
    <w:rsid w:val="00BE6C73"/>
    <w:rsid w:val="00BE77AA"/>
    <w:rsid w:val="00BE7FAD"/>
    <w:rsid w:val="00BF1483"/>
    <w:rsid w:val="00BF15B3"/>
    <w:rsid w:val="00BF41F0"/>
    <w:rsid w:val="00BF4BA0"/>
    <w:rsid w:val="00BF74D6"/>
    <w:rsid w:val="00C00E66"/>
    <w:rsid w:val="00C0177C"/>
    <w:rsid w:val="00C021F3"/>
    <w:rsid w:val="00C047FB"/>
    <w:rsid w:val="00C0482C"/>
    <w:rsid w:val="00C064DE"/>
    <w:rsid w:val="00C075C3"/>
    <w:rsid w:val="00C10803"/>
    <w:rsid w:val="00C110F9"/>
    <w:rsid w:val="00C119A4"/>
    <w:rsid w:val="00C1220E"/>
    <w:rsid w:val="00C12C32"/>
    <w:rsid w:val="00C1347F"/>
    <w:rsid w:val="00C1394F"/>
    <w:rsid w:val="00C145E6"/>
    <w:rsid w:val="00C17808"/>
    <w:rsid w:val="00C225CF"/>
    <w:rsid w:val="00C239AB"/>
    <w:rsid w:val="00C26EDD"/>
    <w:rsid w:val="00C30174"/>
    <w:rsid w:val="00C32D3E"/>
    <w:rsid w:val="00C3479B"/>
    <w:rsid w:val="00C36188"/>
    <w:rsid w:val="00C37FBD"/>
    <w:rsid w:val="00C427F4"/>
    <w:rsid w:val="00C47C1B"/>
    <w:rsid w:val="00C504B1"/>
    <w:rsid w:val="00C50512"/>
    <w:rsid w:val="00C509DA"/>
    <w:rsid w:val="00C50C87"/>
    <w:rsid w:val="00C5265D"/>
    <w:rsid w:val="00C5463A"/>
    <w:rsid w:val="00C55A0D"/>
    <w:rsid w:val="00C55CA6"/>
    <w:rsid w:val="00C55E4B"/>
    <w:rsid w:val="00C60B18"/>
    <w:rsid w:val="00C6228D"/>
    <w:rsid w:val="00C62C1B"/>
    <w:rsid w:val="00C62C32"/>
    <w:rsid w:val="00C62EBD"/>
    <w:rsid w:val="00C64463"/>
    <w:rsid w:val="00C64575"/>
    <w:rsid w:val="00C6479C"/>
    <w:rsid w:val="00C679D0"/>
    <w:rsid w:val="00C715A1"/>
    <w:rsid w:val="00C72930"/>
    <w:rsid w:val="00C735FB"/>
    <w:rsid w:val="00C73B63"/>
    <w:rsid w:val="00C7580B"/>
    <w:rsid w:val="00C759AD"/>
    <w:rsid w:val="00C80E1B"/>
    <w:rsid w:val="00C81738"/>
    <w:rsid w:val="00C818B9"/>
    <w:rsid w:val="00C82D5C"/>
    <w:rsid w:val="00C82DA5"/>
    <w:rsid w:val="00C8397F"/>
    <w:rsid w:val="00C83F22"/>
    <w:rsid w:val="00C85E4D"/>
    <w:rsid w:val="00C85F5F"/>
    <w:rsid w:val="00C866F4"/>
    <w:rsid w:val="00C94E9A"/>
    <w:rsid w:val="00C953E1"/>
    <w:rsid w:val="00C956BB"/>
    <w:rsid w:val="00C96365"/>
    <w:rsid w:val="00C96FB4"/>
    <w:rsid w:val="00C974C9"/>
    <w:rsid w:val="00CA0653"/>
    <w:rsid w:val="00CA0F06"/>
    <w:rsid w:val="00CA3C48"/>
    <w:rsid w:val="00CA552A"/>
    <w:rsid w:val="00CB00AE"/>
    <w:rsid w:val="00CB22D4"/>
    <w:rsid w:val="00CB6101"/>
    <w:rsid w:val="00CB6D1C"/>
    <w:rsid w:val="00CB7017"/>
    <w:rsid w:val="00CC0452"/>
    <w:rsid w:val="00CC1163"/>
    <w:rsid w:val="00CC2262"/>
    <w:rsid w:val="00CC274A"/>
    <w:rsid w:val="00CC4C8C"/>
    <w:rsid w:val="00CC5B4E"/>
    <w:rsid w:val="00CC6B52"/>
    <w:rsid w:val="00CC7DC1"/>
    <w:rsid w:val="00CD0AC6"/>
    <w:rsid w:val="00CD21B4"/>
    <w:rsid w:val="00CD4551"/>
    <w:rsid w:val="00CD5B41"/>
    <w:rsid w:val="00CD5E68"/>
    <w:rsid w:val="00CD70FF"/>
    <w:rsid w:val="00CE0406"/>
    <w:rsid w:val="00CE427F"/>
    <w:rsid w:val="00CE4361"/>
    <w:rsid w:val="00CE5E37"/>
    <w:rsid w:val="00CF10A1"/>
    <w:rsid w:val="00CF1FAA"/>
    <w:rsid w:val="00CF2054"/>
    <w:rsid w:val="00CF37C2"/>
    <w:rsid w:val="00CF3A13"/>
    <w:rsid w:val="00CF687A"/>
    <w:rsid w:val="00CF69AA"/>
    <w:rsid w:val="00CF76A5"/>
    <w:rsid w:val="00D05697"/>
    <w:rsid w:val="00D10007"/>
    <w:rsid w:val="00D10FC8"/>
    <w:rsid w:val="00D1207E"/>
    <w:rsid w:val="00D1394E"/>
    <w:rsid w:val="00D15746"/>
    <w:rsid w:val="00D1596B"/>
    <w:rsid w:val="00D16430"/>
    <w:rsid w:val="00D179A3"/>
    <w:rsid w:val="00D179B0"/>
    <w:rsid w:val="00D20664"/>
    <w:rsid w:val="00D21937"/>
    <w:rsid w:val="00D22851"/>
    <w:rsid w:val="00D2322E"/>
    <w:rsid w:val="00D23DEB"/>
    <w:rsid w:val="00D24E71"/>
    <w:rsid w:val="00D25649"/>
    <w:rsid w:val="00D26480"/>
    <w:rsid w:val="00D27C1D"/>
    <w:rsid w:val="00D30123"/>
    <w:rsid w:val="00D30296"/>
    <w:rsid w:val="00D30470"/>
    <w:rsid w:val="00D310F0"/>
    <w:rsid w:val="00D32058"/>
    <w:rsid w:val="00D3438E"/>
    <w:rsid w:val="00D362CE"/>
    <w:rsid w:val="00D37645"/>
    <w:rsid w:val="00D403FC"/>
    <w:rsid w:val="00D41353"/>
    <w:rsid w:val="00D4266B"/>
    <w:rsid w:val="00D42F2B"/>
    <w:rsid w:val="00D4320D"/>
    <w:rsid w:val="00D433D3"/>
    <w:rsid w:val="00D44227"/>
    <w:rsid w:val="00D447EC"/>
    <w:rsid w:val="00D470F0"/>
    <w:rsid w:val="00D47B49"/>
    <w:rsid w:val="00D5090E"/>
    <w:rsid w:val="00D523FE"/>
    <w:rsid w:val="00D53589"/>
    <w:rsid w:val="00D53A26"/>
    <w:rsid w:val="00D55B0A"/>
    <w:rsid w:val="00D56269"/>
    <w:rsid w:val="00D61891"/>
    <w:rsid w:val="00D625C2"/>
    <w:rsid w:val="00D635C0"/>
    <w:rsid w:val="00D6466E"/>
    <w:rsid w:val="00D65332"/>
    <w:rsid w:val="00D65E11"/>
    <w:rsid w:val="00D67AF1"/>
    <w:rsid w:val="00D70006"/>
    <w:rsid w:val="00D71141"/>
    <w:rsid w:val="00D7176A"/>
    <w:rsid w:val="00D72393"/>
    <w:rsid w:val="00D735FF"/>
    <w:rsid w:val="00D73B58"/>
    <w:rsid w:val="00D74CE2"/>
    <w:rsid w:val="00D76658"/>
    <w:rsid w:val="00D767FE"/>
    <w:rsid w:val="00D76CBC"/>
    <w:rsid w:val="00D8083C"/>
    <w:rsid w:val="00D81E4F"/>
    <w:rsid w:val="00D820F4"/>
    <w:rsid w:val="00D8251D"/>
    <w:rsid w:val="00D82559"/>
    <w:rsid w:val="00D84588"/>
    <w:rsid w:val="00D87EBA"/>
    <w:rsid w:val="00D90383"/>
    <w:rsid w:val="00D9085A"/>
    <w:rsid w:val="00D91D90"/>
    <w:rsid w:val="00D95A89"/>
    <w:rsid w:val="00D97544"/>
    <w:rsid w:val="00D97D2F"/>
    <w:rsid w:val="00DA2AE4"/>
    <w:rsid w:val="00DA2B06"/>
    <w:rsid w:val="00DA34B0"/>
    <w:rsid w:val="00DB190E"/>
    <w:rsid w:val="00DB20DD"/>
    <w:rsid w:val="00DB253F"/>
    <w:rsid w:val="00DB3EB8"/>
    <w:rsid w:val="00DB6B9F"/>
    <w:rsid w:val="00DC1D0B"/>
    <w:rsid w:val="00DC24DD"/>
    <w:rsid w:val="00DC2C33"/>
    <w:rsid w:val="00DC2CE7"/>
    <w:rsid w:val="00DC3184"/>
    <w:rsid w:val="00DC3415"/>
    <w:rsid w:val="00DC63A3"/>
    <w:rsid w:val="00DD17DD"/>
    <w:rsid w:val="00DD1A40"/>
    <w:rsid w:val="00DD462C"/>
    <w:rsid w:val="00DD6E48"/>
    <w:rsid w:val="00DD6F3B"/>
    <w:rsid w:val="00DD787F"/>
    <w:rsid w:val="00DE059B"/>
    <w:rsid w:val="00DE17F5"/>
    <w:rsid w:val="00DE2BFF"/>
    <w:rsid w:val="00DE3AF5"/>
    <w:rsid w:val="00DE3BA2"/>
    <w:rsid w:val="00DE3E96"/>
    <w:rsid w:val="00DE514D"/>
    <w:rsid w:val="00DE5AD2"/>
    <w:rsid w:val="00DF45A9"/>
    <w:rsid w:val="00DF48BC"/>
    <w:rsid w:val="00DF4C21"/>
    <w:rsid w:val="00DF5288"/>
    <w:rsid w:val="00DF7BF4"/>
    <w:rsid w:val="00E00B63"/>
    <w:rsid w:val="00E011C7"/>
    <w:rsid w:val="00E0289F"/>
    <w:rsid w:val="00E030A0"/>
    <w:rsid w:val="00E03940"/>
    <w:rsid w:val="00E049B3"/>
    <w:rsid w:val="00E05338"/>
    <w:rsid w:val="00E05907"/>
    <w:rsid w:val="00E07D0A"/>
    <w:rsid w:val="00E1111A"/>
    <w:rsid w:val="00E11834"/>
    <w:rsid w:val="00E11AB0"/>
    <w:rsid w:val="00E11CBB"/>
    <w:rsid w:val="00E13FC7"/>
    <w:rsid w:val="00E159D4"/>
    <w:rsid w:val="00E15C23"/>
    <w:rsid w:val="00E201EE"/>
    <w:rsid w:val="00E210D7"/>
    <w:rsid w:val="00E21EFC"/>
    <w:rsid w:val="00E238B3"/>
    <w:rsid w:val="00E248EA"/>
    <w:rsid w:val="00E26254"/>
    <w:rsid w:val="00E27394"/>
    <w:rsid w:val="00E274ED"/>
    <w:rsid w:val="00E30A65"/>
    <w:rsid w:val="00E31504"/>
    <w:rsid w:val="00E31D3A"/>
    <w:rsid w:val="00E33A4B"/>
    <w:rsid w:val="00E33D40"/>
    <w:rsid w:val="00E36068"/>
    <w:rsid w:val="00E45680"/>
    <w:rsid w:val="00E45952"/>
    <w:rsid w:val="00E471A2"/>
    <w:rsid w:val="00E4741D"/>
    <w:rsid w:val="00E50664"/>
    <w:rsid w:val="00E52045"/>
    <w:rsid w:val="00E532E5"/>
    <w:rsid w:val="00E534E7"/>
    <w:rsid w:val="00E545D4"/>
    <w:rsid w:val="00E54E4F"/>
    <w:rsid w:val="00E55502"/>
    <w:rsid w:val="00E571E4"/>
    <w:rsid w:val="00E6102D"/>
    <w:rsid w:val="00E61D3C"/>
    <w:rsid w:val="00E6391E"/>
    <w:rsid w:val="00E63BAC"/>
    <w:rsid w:val="00E63E24"/>
    <w:rsid w:val="00E656E7"/>
    <w:rsid w:val="00E65AB1"/>
    <w:rsid w:val="00E67758"/>
    <w:rsid w:val="00E70079"/>
    <w:rsid w:val="00E717E5"/>
    <w:rsid w:val="00E728C6"/>
    <w:rsid w:val="00E74995"/>
    <w:rsid w:val="00E752E2"/>
    <w:rsid w:val="00E76CFD"/>
    <w:rsid w:val="00E77B54"/>
    <w:rsid w:val="00E807C5"/>
    <w:rsid w:val="00E81AE5"/>
    <w:rsid w:val="00E81C56"/>
    <w:rsid w:val="00E81EFB"/>
    <w:rsid w:val="00E833CA"/>
    <w:rsid w:val="00E83E74"/>
    <w:rsid w:val="00E85E4B"/>
    <w:rsid w:val="00E86B34"/>
    <w:rsid w:val="00E87F75"/>
    <w:rsid w:val="00E919DA"/>
    <w:rsid w:val="00E94336"/>
    <w:rsid w:val="00E94881"/>
    <w:rsid w:val="00E94CE0"/>
    <w:rsid w:val="00EA0035"/>
    <w:rsid w:val="00EA0D9E"/>
    <w:rsid w:val="00EA1130"/>
    <w:rsid w:val="00EA1E27"/>
    <w:rsid w:val="00EA3718"/>
    <w:rsid w:val="00EA5ED6"/>
    <w:rsid w:val="00EA71EB"/>
    <w:rsid w:val="00EB0046"/>
    <w:rsid w:val="00EB272D"/>
    <w:rsid w:val="00EB2D9A"/>
    <w:rsid w:val="00EB30E2"/>
    <w:rsid w:val="00EB3B57"/>
    <w:rsid w:val="00EB4427"/>
    <w:rsid w:val="00EB56A2"/>
    <w:rsid w:val="00EB58AC"/>
    <w:rsid w:val="00EB5B57"/>
    <w:rsid w:val="00EB5E44"/>
    <w:rsid w:val="00EB607C"/>
    <w:rsid w:val="00EB6E0E"/>
    <w:rsid w:val="00EB6F96"/>
    <w:rsid w:val="00EB71DB"/>
    <w:rsid w:val="00EB797C"/>
    <w:rsid w:val="00EC160B"/>
    <w:rsid w:val="00EC1F13"/>
    <w:rsid w:val="00EC4E60"/>
    <w:rsid w:val="00EC6AB0"/>
    <w:rsid w:val="00EC78E5"/>
    <w:rsid w:val="00EC79BB"/>
    <w:rsid w:val="00ED236B"/>
    <w:rsid w:val="00ED3BE5"/>
    <w:rsid w:val="00ED6511"/>
    <w:rsid w:val="00ED7103"/>
    <w:rsid w:val="00ED7690"/>
    <w:rsid w:val="00EE05DE"/>
    <w:rsid w:val="00EE5CEE"/>
    <w:rsid w:val="00EE5F40"/>
    <w:rsid w:val="00EE6018"/>
    <w:rsid w:val="00EE656F"/>
    <w:rsid w:val="00EE6849"/>
    <w:rsid w:val="00EE6DC7"/>
    <w:rsid w:val="00EF059B"/>
    <w:rsid w:val="00EF07FF"/>
    <w:rsid w:val="00EF08DE"/>
    <w:rsid w:val="00EF1C94"/>
    <w:rsid w:val="00EF3AF5"/>
    <w:rsid w:val="00EF7D0A"/>
    <w:rsid w:val="00F0044C"/>
    <w:rsid w:val="00F00B88"/>
    <w:rsid w:val="00F0219D"/>
    <w:rsid w:val="00F02751"/>
    <w:rsid w:val="00F043F5"/>
    <w:rsid w:val="00F05804"/>
    <w:rsid w:val="00F06557"/>
    <w:rsid w:val="00F07908"/>
    <w:rsid w:val="00F124E3"/>
    <w:rsid w:val="00F12ACE"/>
    <w:rsid w:val="00F13A94"/>
    <w:rsid w:val="00F14718"/>
    <w:rsid w:val="00F164D5"/>
    <w:rsid w:val="00F16811"/>
    <w:rsid w:val="00F17969"/>
    <w:rsid w:val="00F20531"/>
    <w:rsid w:val="00F21452"/>
    <w:rsid w:val="00F21DB9"/>
    <w:rsid w:val="00F222E5"/>
    <w:rsid w:val="00F2267F"/>
    <w:rsid w:val="00F2393B"/>
    <w:rsid w:val="00F23D6C"/>
    <w:rsid w:val="00F26452"/>
    <w:rsid w:val="00F26752"/>
    <w:rsid w:val="00F27715"/>
    <w:rsid w:val="00F30A61"/>
    <w:rsid w:val="00F30CEA"/>
    <w:rsid w:val="00F31076"/>
    <w:rsid w:val="00F31737"/>
    <w:rsid w:val="00F3258F"/>
    <w:rsid w:val="00F33B1E"/>
    <w:rsid w:val="00F354C3"/>
    <w:rsid w:val="00F35794"/>
    <w:rsid w:val="00F3766C"/>
    <w:rsid w:val="00F3775F"/>
    <w:rsid w:val="00F40917"/>
    <w:rsid w:val="00F42616"/>
    <w:rsid w:val="00F429C9"/>
    <w:rsid w:val="00F436B3"/>
    <w:rsid w:val="00F443FF"/>
    <w:rsid w:val="00F45A44"/>
    <w:rsid w:val="00F4706A"/>
    <w:rsid w:val="00F47220"/>
    <w:rsid w:val="00F50294"/>
    <w:rsid w:val="00F51945"/>
    <w:rsid w:val="00F51D06"/>
    <w:rsid w:val="00F5260B"/>
    <w:rsid w:val="00F52F7B"/>
    <w:rsid w:val="00F54F43"/>
    <w:rsid w:val="00F561C9"/>
    <w:rsid w:val="00F6016F"/>
    <w:rsid w:val="00F61A1D"/>
    <w:rsid w:val="00F65D5A"/>
    <w:rsid w:val="00F70BDF"/>
    <w:rsid w:val="00F70C73"/>
    <w:rsid w:val="00F70CE9"/>
    <w:rsid w:val="00F7358B"/>
    <w:rsid w:val="00F74159"/>
    <w:rsid w:val="00F76D31"/>
    <w:rsid w:val="00F775D3"/>
    <w:rsid w:val="00F77D6D"/>
    <w:rsid w:val="00F81520"/>
    <w:rsid w:val="00F81C4A"/>
    <w:rsid w:val="00F82743"/>
    <w:rsid w:val="00F82763"/>
    <w:rsid w:val="00F8307B"/>
    <w:rsid w:val="00F838C4"/>
    <w:rsid w:val="00F86564"/>
    <w:rsid w:val="00F866E0"/>
    <w:rsid w:val="00F86899"/>
    <w:rsid w:val="00F87DB9"/>
    <w:rsid w:val="00F900DE"/>
    <w:rsid w:val="00F902F1"/>
    <w:rsid w:val="00F91BE5"/>
    <w:rsid w:val="00F930EC"/>
    <w:rsid w:val="00F93701"/>
    <w:rsid w:val="00F948E4"/>
    <w:rsid w:val="00F94FF2"/>
    <w:rsid w:val="00F979BF"/>
    <w:rsid w:val="00FA037B"/>
    <w:rsid w:val="00FA1689"/>
    <w:rsid w:val="00FA322A"/>
    <w:rsid w:val="00FA407F"/>
    <w:rsid w:val="00FA4B9C"/>
    <w:rsid w:val="00FA4BCF"/>
    <w:rsid w:val="00FA52CF"/>
    <w:rsid w:val="00FA585E"/>
    <w:rsid w:val="00FA7DAE"/>
    <w:rsid w:val="00FB0A0E"/>
    <w:rsid w:val="00FB2176"/>
    <w:rsid w:val="00FB231F"/>
    <w:rsid w:val="00FB4AF1"/>
    <w:rsid w:val="00FB4F79"/>
    <w:rsid w:val="00FB62D7"/>
    <w:rsid w:val="00FB6764"/>
    <w:rsid w:val="00FB756A"/>
    <w:rsid w:val="00FC09FF"/>
    <w:rsid w:val="00FC2055"/>
    <w:rsid w:val="00FC2637"/>
    <w:rsid w:val="00FC27D3"/>
    <w:rsid w:val="00FC28AC"/>
    <w:rsid w:val="00FC37AA"/>
    <w:rsid w:val="00FC3F0C"/>
    <w:rsid w:val="00FC46F1"/>
    <w:rsid w:val="00FC5158"/>
    <w:rsid w:val="00FC5810"/>
    <w:rsid w:val="00FC622C"/>
    <w:rsid w:val="00FC6269"/>
    <w:rsid w:val="00FC6A05"/>
    <w:rsid w:val="00FC7D8E"/>
    <w:rsid w:val="00FD06ED"/>
    <w:rsid w:val="00FD0BA2"/>
    <w:rsid w:val="00FD123D"/>
    <w:rsid w:val="00FD1A57"/>
    <w:rsid w:val="00FD7764"/>
    <w:rsid w:val="00FD7CCB"/>
    <w:rsid w:val="00FD7D51"/>
    <w:rsid w:val="00FE00DA"/>
    <w:rsid w:val="00FE0194"/>
    <w:rsid w:val="00FE2C88"/>
    <w:rsid w:val="00FE30FE"/>
    <w:rsid w:val="00FE455F"/>
    <w:rsid w:val="00FE54DA"/>
    <w:rsid w:val="00FE5614"/>
    <w:rsid w:val="00FE5BC4"/>
    <w:rsid w:val="00FE65EE"/>
    <w:rsid w:val="00FE7AEB"/>
    <w:rsid w:val="00FE7F4B"/>
    <w:rsid w:val="00FF08D3"/>
    <w:rsid w:val="00FF0B55"/>
    <w:rsid w:val="00FF68D5"/>
    <w:rsid w:val="00FF784B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C45847BF-3909-4758-BDD9-E6DF7FFF6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5A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numPr>
        <w:numId w:val="23"/>
      </w:numPr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numPr>
        <w:ilvl w:val="1"/>
        <w:numId w:val="23"/>
      </w:numPr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F93701"/>
    <w:pPr>
      <w:keepNext/>
      <w:keepLines/>
      <w:ind w:left="567" w:hanging="567"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18"/>
      <w:szCs w:val="20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F93701"/>
    <w:rPr>
      <w:rFonts w:ascii="Arial Rounded MT Bold" w:eastAsiaTheme="majorEastAsia" w:hAnsi="Arial Rounded MT Bold" w:cstheme="majorBidi"/>
      <w:b/>
      <w:color w:val="44C8F5" w:themeColor="text2"/>
      <w:sz w:val="18"/>
      <w:szCs w:val="20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F2E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2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nl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E87"/>
    <w:rPr>
      <w:rFonts w:ascii="Courier New" w:eastAsia="Times New Roman" w:hAnsi="Courier New" w:cs="Courier New"/>
      <w:sz w:val="20"/>
      <w:szCs w:val="20"/>
      <w:lang w:eastAsia="nl-BE"/>
    </w:rPr>
  </w:style>
  <w:style w:type="numbering" w:customStyle="1" w:styleId="Howestlesdocument">
    <w:name w:val="Howest_lesdocument"/>
    <w:uiPriority w:val="99"/>
    <w:rsid w:val="002D1693"/>
    <w:pPr>
      <w:numPr>
        <w:numId w:val="3"/>
      </w:numPr>
    </w:pPr>
  </w:style>
  <w:style w:type="character" w:customStyle="1" w:styleId="InternetLink">
    <w:name w:val="Internet Link"/>
    <w:basedOn w:val="DefaultParagraphFont"/>
    <w:rsid w:val="002D1693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A907A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customStyle="1" w:styleId="Solutions">
    <w:name w:val="Solutions"/>
    <w:basedOn w:val="Normal"/>
    <w:link w:val="SolutionsChar"/>
    <w:qFormat/>
    <w:rsid w:val="00916BE8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916BE8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916BE8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paragraph" w:customStyle="1" w:styleId="Command">
    <w:name w:val="Command"/>
    <w:basedOn w:val="Normal"/>
    <w:link w:val="CommandChar"/>
    <w:qFormat/>
    <w:rsid w:val="00916BE8"/>
    <w:rPr>
      <w:rFonts w:ascii="Consolas" w:hAnsi="Consolas" w:cs="Courier New"/>
      <w:b/>
      <w:bCs/>
      <w:lang w:val="en-US"/>
    </w:rPr>
  </w:style>
  <w:style w:type="character" w:customStyle="1" w:styleId="CommandChar">
    <w:name w:val="Command Char"/>
    <w:basedOn w:val="DefaultParagraphFont"/>
    <w:link w:val="Command"/>
    <w:rsid w:val="00916BE8"/>
    <w:rPr>
      <w:rFonts w:ascii="Consolas" w:hAnsi="Consolas" w:cs="Courier New"/>
      <w:b/>
      <w:bCs/>
      <w:sz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C5854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14EC"/>
    <w:pPr>
      <w:spacing w:after="200"/>
    </w:pPr>
    <w:rPr>
      <w:i/>
      <w:iCs/>
      <w:color w:val="44C8F5" w:themeColor="text2"/>
      <w:sz w:val="18"/>
      <w:szCs w:val="18"/>
    </w:rPr>
  </w:style>
  <w:style w:type="character" w:customStyle="1" w:styleId="SolutionsChar">
    <w:name w:val="Solutions Char"/>
    <w:basedOn w:val="DefaultParagraphFont"/>
    <w:link w:val="Solutions"/>
    <w:rsid w:val="001E14EC"/>
    <w:rPr>
      <w:color w:val="00B050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header" Target="header6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4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5.xml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EDBBA710E49E488AD034C2604F7D5C" ma:contentTypeVersion="18" ma:contentTypeDescription="Een nieuw document maken." ma:contentTypeScope="" ma:versionID="95c29b2dac7c565ddc13de4d87f00529">
  <xsd:schema xmlns:xsd="http://www.w3.org/2001/XMLSchema" xmlns:xs="http://www.w3.org/2001/XMLSchema" xmlns:p="http://schemas.microsoft.com/office/2006/metadata/properties" xmlns:ns2="f2b6115a-2f1e-453c-85f5-bb25065b95b2" xmlns:ns3="a1f681a2-1476-4da6-9b34-b04c0230af3c" xmlns:ns4="128482ec-0431-40d5-ab26-89ea2a4f3ccd" targetNamespace="http://schemas.microsoft.com/office/2006/metadata/properties" ma:root="true" ma:fieldsID="b138bf412c4ceba0d3775568a871261d" ns2:_="" ns3:_="" ns4:_="">
    <xsd:import namespace="f2b6115a-2f1e-453c-85f5-bb25065b95b2"/>
    <xsd:import namespace="a1f681a2-1476-4da6-9b34-b04c0230af3c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6115a-2f1e-453c-85f5-bb25065b95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681a2-1476-4da6-9b34-b04c0230af3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b6115a-2f1e-453c-85f5-bb25065b95b2">
      <Terms xmlns="http://schemas.microsoft.com/office/infopath/2007/PartnerControls"/>
    </lcf76f155ced4ddcb4097134ff3c332f>
    <TaxCatchAll xmlns="128482ec-0431-40d5-ab26-89ea2a4f3cc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>
  <b:Source>
    <b:Tag>Led</b:Tag>
    <b:SourceType>Book</b:SourceType>
    <b:Guid>{2ED680E6-BA0A-4D3E-A81E-5CDDAFCE1C81}</b:Guid>
    <b:Author>
      <b:Author>
        <b:NameList>
          <b:Person>
            <b:Last>Ledoux</b:Last>
            <b:First>C.</b:First>
          </b:Person>
          <b:Person>
            <b:Last>Clauwaert</b:Last>
            <b:First>T.</b:First>
          </b:Person>
          <b:Person>
            <b:Last>Brouckxon</b:Last>
            <b:First>H.</b:First>
          </b:Person>
        </b:NameList>
      </b:Author>
    </b:Author>
    <b:Title>Course notes for module "Windows labs"</b:Title>
    <b:Publisher>Howest</b:Publisher>
    <b:RefOrder>1</b:RefOrder>
  </b:Source>
  <b:Source>
    <b:Tag>Den</b:Tag>
    <b:SourceType>Book</b:SourceType>
    <b:Guid>{AF6432DD-51A4-4014-95FD-98C3DCB42285}</b:Guid>
    <b:Title>Course notes for module "Datacenter Technology and Security"</b:Title>
    <b:Author>
      <b:Author>
        <b:NameList>
          <b:Person>
            <b:Last>Deneut</b:Last>
            <b:First>Tijl</b:First>
          </b:Person>
          <b:Person>
            <b:Last>Pareit</b:Last>
            <b:First>Daan</b:First>
          </b:Person>
          <b:Person>
            <b:Last>Clauwaert</b:Last>
            <b:First>Thomas</b:First>
          </b:Person>
        </b:NameList>
      </b:Author>
    </b:Author>
    <b:RefOrder>2</b:RefOrder>
  </b:Source>
  <b:Source>
    <b:Tag>Win2</b:Tag>
    <b:SourceType>InternetSite</b:SourceType>
    <b:Guid>{93FC6019-A9D8-489A-B7AB-E226A604EC46}</b:Guid>
    <b:Title>Windows Admin Center - Installation types</b:Title>
    <b:URL>https://docs.microsoft.com/en-us/windows-server/manage/windows-admin-center/plan/installation-options</b:URL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C90C19-825E-4811-9A57-E45745C0B2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6115a-2f1e-453c-85f5-bb25065b95b2"/>
    <ds:schemaRef ds:uri="a1f681a2-1476-4da6-9b34-b04c0230af3c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f2b6115a-2f1e-453c-85f5-bb25065b95b2"/>
    <ds:schemaRef ds:uri="128482ec-0431-40d5-ab26-89ea2a4f3ccd"/>
  </ds:schemaRefs>
</ds:datastoreItem>
</file>

<file path=customXml/itemProps3.xml><?xml version="1.0" encoding="utf-8"?>
<ds:datastoreItem xmlns:ds="http://schemas.openxmlformats.org/officeDocument/2006/customXml" ds:itemID="{B6E4B37E-C8F6-4DEE-9B94-44AAAD7FF7B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2577</TotalTime>
  <Pages>18</Pages>
  <Words>1710</Words>
  <Characters>9752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218</cp:revision>
  <cp:lastPrinted>2019-08-28T22:47:00Z</cp:lastPrinted>
  <dcterms:created xsi:type="dcterms:W3CDTF">2021-11-27T10:42:00Z</dcterms:created>
  <dcterms:modified xsi:type="dcterms:W3CDTF">2025-01-02T16:50:00Z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0x010100B0EDBBA710E49E488AD034C2604F7D5C</vt:lpwstr>
  </property>
  <property fmtid="{D5CDD505-2E9C-101B-9397-08002B2CF9AE}" pid="3" name="MediaServiceImageTags">
    <vt:lpwstr/>
  </property>
</Properties>
</file>